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2ACCA90B" w:rsidR="009B054C" w:rsidRPr="00105592" w:rsidRDefault="00E91327" w:rsidP="00E263C7">
              <w:pPr>
                <w:pStyle w:val="Subtitle"/>
                <w:rPr>
                  <w:color w:val="FFFFFF" w:themeColor="background1"/>
                </w:rPr>
              </w:pPr>
              <w:r w:rsidRPr="00E91327">
                <w:rPr>
                  <w:color w:val="FFFFFF" w:themeColor="background1"/>
                </w:rPr>
                <w:t>UpdatePersonContactInformationUnrestricted 4.0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69711C7F" w14:textId="543C7B0B" w:rsidR="00E94B81"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3261" w:history="1">
            <w:r w:rsidR="00E94B81" w:rsidRPr="00861663">
              <w:rPr>
                <w:rStyle w:val="Hyperlink"/>
              </w:rPr>
              <w:t>Revisionshistorik för Självdeklarationsmall</w:t>
            </w:r>
            <w:r w:rsidR="00E94B81">
              <w:rPr>
                <w:webHidden/>
              </w:rPr>
              <w:tab/>
            </w:r>
            <w:r w:rsidR="00E94B81">
              <w:rPr>
                <w:webHidden/>
              </w:rPr>
              <w:fldChar w:fldCharType="begin"/>
            </w:r>
            <w:r w:rsidR="00E94B81">
              <w:rPr>
                <w:webHidden/>
              </w:rPr>
              <w:instrText xml:space="preserve"> PAGEREF _Toc156813261 \h </w:instrText>
            </w:r>
            <w:r w:rsidR="00E94B81">
              <w:rPr>
                <w:webHidden/>
              </w:rPr>
            </w:r>
            <w:r w:rsidR="00E94B81">
              <w:rPr>
                <w:webHidden/>
              </w:rPr>
              <w:fldChar w:fldCharType="separate"/>
            </w:r>
            <w:r w:rsidR="00E94B81">
              <w:rPr>
                <w:webHidden/>
              </w:rPr>
              <w:t>2</w:t>
            </w:r>
            <w:r w:rsidR="00E94B81">
              <w:rPr>
                <w:webHidden/>
              </w:rPr>
              <w:fldChar w:fldCharType="end"/>
            </w:r>
          </w:hyperlink>
        </w:p>
        <w:p w14:paraId="335F1971" w14:textId="6E2F57DE" w:rsidR="00E94B81" w:rsidRDefault="00000000">
          <w:pPr>
            <w:pStyle w:val="TOC1"/>
            <w:rPr>
              <w:b w:val="0"/>
              <w:kern w:val="2"/>
              <w:sz w:val="22"/>
              <w:szCs w:val="22"/>
              <w14:ligatures w14:val="standardContextual"/>
            </w:rPr>
          </w:pPr>
          <w:hyperlink w:anchor="_Toc156813262" w:history="1">
            <w:r w:rsidR="00E94B81" w:rsidRPr="00861663">
              <w:rPr>
                <w:rStyle w:val="Hyperlink"/>
              </w:rPr>
              <w:t>Revisionshistorik för ifyllande av underlaget</w:t>
            </w:r>
            <w:r w:rsidR="00E94B81">
              <w:rPr>
                <w:webHidden/>
              </w:rPr>
              <w:tab/>
            </w:r>
            <w:r w:rsidR="00E94B81">
              <w:rPr>
                <w:webHidden/>
              </w:rPr>
              <w:fldChar w:fldCharType="begin"/>
            </w:r>
            <w:r w:rsidR="00E94B81">
              <w:rPr>
                <w:webHidden/>
              </w:rPr>
              <w:instrText xml:space="preserve"> PAGEREF _Toc156813262 \h </w:instrText>
            </w:r>
            <w:r w:rsidR="00E94B81">
              <w:rPr>
                <w:webHidden/>
              </w:rPr>
            </w:r>
            <w:r w:rsidR="00E94B81">
              <w:rPr>
                <w:webHidden/>
              </w:rPr>
              <w:fldChar w:fldCharType="separate"/>
            </w:r>
            <w:r w:rsidR="00E94B81">
              <w:rPr>
                <w:webHidden/>
              </w:rPr>
              <w:t>2</w:t>
            </w:r>
            <w:r w:rsidR="00E94B81">
              <w:rPr>
                <w:webHidden/>
              </w:rPr>
              <w:fldChar w:fldCharType="end"/>
            </w:r>
          </w:hyperlink>
        </w:p>
        <w:p w14:paraId="625FCDB4" w14:textId="105B3E90" w:rsidR="00E94B81" w:rsidRDefault="00000000">
          <w:pPr>
            <w:pStyle w:val="TOC1"/>
            <w:rPr>
              <w:b w:val="0"/>
              <w:kern w:val="2"/>
              <w:sz w:val="22"/>
              <w:szCs w:val="22"/>
              <w14:ligatures w14:val="standardContextual"/>
            </w:rPr>
          </w:pPr>
          <w:hyperlink w:anchor="_Toc156813263" w:history="1">
            <w:r w:rsidR="00E94B81" w:rsidRPr="00861663">
              <w:rPr>
                <w:rStyle w:val="Hyperlink"/>
              </w:rPr>
              <w:t>1.</w:t>
            </w:r>
            <w:r w:rsidR="00E94B81">
              <w:rPr>
                <w:b w:val="0"/>
                <w:kern w:val="2"/>
                <w:sz w:val="22"/>
                <w:szCs w:val="22"/>
                <w14:ligatures w14:val="standardContextual"/>
              </w:rPr>
              <w:tab/>
            </w:r>
            <w:r w:rsidR="00E94B81" w:rsidRPr="00861663">
              <w:rPr>
                <w:rStyle w:val="Hyperlink"/>
              </w:rPr>
              <w:t>Inledning</w:t>
            </w:r>
            <w:r w:rsidR="00E94B81">
              <w:rPr>
                <w:webHidden/>
              </w:rPr>
              <w:tab/>
            </w:r>
            <w:r w:rsidR="00E94B81">
              <w:rPr>
                <w:webHidden/>
              </w:rPr>
              <w:fldChar w:fldCharType="begin"/>
            </w:r>
            <w:r w:rsidR="00E94B81">
              <w:rPr>
                <w:webHidden/>
              </w:rPr>
              <w:instrText xml:space="preserve"> PAGEREF _Toc156813263 \h </w:instrText>
            </w:r>
            <w:r w:rsidR="00E94B81">
              <w:rPr>
                <w:webHidden/>
              </w:rPr>
            </w:r>
            <w:r w:rsidR="00E94B81">
              <w:rPr>
                <w:webHidden/>
              </w:rPr>
              <w:fldChar w:fldCharType="separate"/>
            </w:r>
            <w:r w:rsidR="00E94B81">
              <w:rPr>
                <w:webHidden/>
              </w:rPr>
              <w:t>3</w:t>
            </w:r>
            <w:r w:rsidR="00E94B81">
              <w:rPr>
                <w:webHidden/>
              </w:rPr>
              <w:fldChar w:fldCharType="end"/>
            </w:r>
          </w:hyperlink>
        </w:p>
        <w:p w14:paraId="10636170" w14:textId="0AEEC274" w:rsidR="00E94B81" w:rsidRDefault="00000000">
          <w:pPr>
            <w:pStyle w:val="TOC2"/>
            <w:tabs>
              <w:tab w:val="left" w:pos="1361"/>
            </w:tabs>
            <w:rPr>
              <w:kern w:val="2"/>
              <w:sz w:val="22"/>
              <w:szCs w:val="22"/>
              <w:lang w:eastAsia="sv-SE"/>
              <w14:ligatures w14:val="standardContextual"/>
            </w:rPr>
          </w:pPr>
          <w:hyperlink w:anchor="_Toc156813264" w:history="1">
            <w:r w:rsidR="00E94B81" w:rsidRPr="00861663">
              <w:rPr>
                <w:rStyle w:val="Hyperlink"/>
              </w:rPr>
              <w:t>1.1.</w:t>
            </w:r>
            <w:r w:rsidR="00E94B81">
              <w:rPr>
                <w:kern w:val="2"/>
                <w:sz w:val="22"/>
                <w:szCs w:val="22"/>
                <w:lang w:eastAsia="sv-SE"/>
                <w14:ligatures w14:val="standardContextual"/>
              </w:rPr>
              <w:tab/>
            </w:r>
            <w:r w:rsidR="00E94B81" w:rsidRPr="00861663">
              <w:rPr>
                <w:rStyle w:val="Hyperlink"/>
              </w:rPr>
              <w:t>Definitioner</w:t>
            </w:r>
            <w:r w:rsidR="00E94B81">
              <w:rPr>
                <w:webHidden/>
              </w:rPr>
              <w:tab/>
            </w:r>
            <w:r w:rsidR="00E94B81">
              <w:rPr>
                <w:webHidden/>
              </w:rPr>
              <w:fldChar w:fldCharType="begin"/>
            </w:r>
            <w:r w:rsidR="00E94B81">
              <w:rPr>
                <w:webHidden/>
              </w:rPr>
              <w:instrText xml:space="preserve"> PAGEREF _Toc156813264 \h </w:instrText>
            </w:r>
            <w:r w:rsidR="00E94B81">
              <w:rPr>
                <w:webHidden/>
              </w:rPr>
            </w:r>
            <w:r w:rsidR="00E94B81">
              <w:rPr>
                <w:webHidden/>
              </w:rPr>
              <w:fldChar w:fldCharType="separate"/>
            </w:r>
            <w:r w:rsidR="00E94B81">
              <w:rPr>
                <w:webHidden/>
              </w:rPr>
              <w:t>3</w:t>
            </w:r>
            <w:r w:rsidR="00E94B81">
              <w:rPr>
                <w:webHidden/>
              </w:rPr>
              <w:fldChar w:fldCharType="end"/>
            </w:r>
          </w:hyperlink>
        </w:p>
        <w:p w14:paraId="4F9DC081" w14:textId="4B5690B8" w:rsidR="00E94B81" w:rsidRDefault="00000000">
          <w:pPr>
            <w:pStyle w:val="TOC2"/>
            <w:tabs>
              <w:tab w:val="left" w:pos="1361"/>
            </w:tabs>
            <w:rPr>
              <w:kern w:val="2"/>
              <w:sz w:val="22"/>
              <w:szCs w:val="22"/>
              <w:lang w:eastAsia="sv-SE"/>
              <w14:ligatures w14:val="standardContextual"/>
            </w:rPr>
          </w:pPr>
          <w:hyperlink w:anchor="_Toc156813265" w:history="1">
            <w:r w:rsidR="00E94B81" w:rsidRPr="00861663">
              <w:rPr>
                <w:rStyle w:val="Hyperlink"/>
              </w:rPr>
              <w:t>1.2.</w:t>
            </w:r>
            <w:r w:rsidR="00E94B81">
              <w:rPr>
                <w:kern w:val="2"/>
                <w:sz w:val="22"/>
                <w:szCs w:val="22"/>
                <w:lang w:eastAsia="sv-SE"/>
                <w14:ligatures w14:val="standardContextual"/>
              </w:rPr>
              <w:tab/>
            </w:r>
            <w:r w:rsidR="00E94B81" w:rsidRPr="00861663">
              <w:rPr>
                <w:rStyle w:val="Hyperlink"/>
              </w:rPr>
              <w:t>Instruktioner för att fylla i självdeklaration</w:t>
            </w:r>
            <w:r w:rsidR="00E94B81">
              <w:rPr>
                <w:webHidden/>
              </w:rPr>
              <w:tab/>
            </w:r>
            <w:r w:rsidR="00E94B81">
              <w:rPr>
                <w:webHidden/>
              </w:rPr>
              <w:fldChar w:fldCharType="begin"/>
            </w:r>
            <w:r w:rsidR="00E94B81">
              <w:rPr>
                <w:webHidden/>
              </w:rPr>
              <w:instrText xml:space="preserve"> PAGEREF _Toc156813265 \h </w:instrText>
            </w:r>
            <w:r w:rsidR="00E94B81">
              <w:rPr>
                <w:webHidden/>
              </w:rPr>
            </w:r>
            <w:r w:rsidR="00E94B81">
              <w:rPr>
                <w:webHidden/>
              </w:rPr>
              <w:fldChar w:fldCharType="separate"/>
            </w:r>
            <w:r w:rsidR="00E94B81">
              <w:rPr>
                <w:webHidden/>
              </w:rPr>
              <w:t>4</w:t>
            </w:r>
            <w:r w:rsidR="00E94B81">
              <w:rPr>
                <w:webHidden/>
              </w:rPr>
              <w:fldChar w:fldCharType="end"/>
            </w:r>
          </w:hyperlink>
        </w:p>
        <w:p w14:paraId="71EF0541" w14:textId="21AE5E3A" w:rsidR="00E94B81" w:rsidRDefault="00000000">
          <w:pPr>
            <w:pStyle w:val="TOC2"/>
            <w:tabs>
              <w:tab w:val="left" w:pos="1361"/>
            </w:tabs>
            <w:rPr>
              <w:kern w:val="2"/>
              <w:sz w:val="22"/>
              <w:szCs w:val="22"/>
              <w:lang w:eastAsia="sv-SE"/>
              <w14:ligatures w14:val="standardContextual"/>
            </w:rPr>
          </w:pPr>
          <w:hyperlink w:anchor="_Toc156813266" w:history="1">
            <w:r w:rsidR="00E94B81" w:rsidRPr="00861663">
              <w:rPr>
                <w:rStyle w:val="Hyperlink"/>
              </w:rPr>
              <w:t>1.3.</w:t>
            </w:r>
            <w:r w:rsidR="00E94B81">
              <w:rPr>
                <w:kern w:val="2"/>
                <w:sz w:val="22"/>
                <w:szCs w:val="22"/>
                <w:lang w:eastAsia="sv-SE"/>
                <w14:ligatures w14:val="standardContextual"/>
              </w:rPr>
              <w:tab/>
            </w:r>
            <w:r w:rsidR="00E94B81" w:rsidRPr="00861663">
              <w:rPr>
                <w:rStyle w:val="Hyperlink"/>
              </w:rPr>
              <w:t>Godkännande</w:t>
            </w:r>
            <w:r w:rsidR="00E94B81">
              <w:rPr>
                <w:webHidden/>
              </w:rPr>
              <w:tab/>
            </w:r>
            <w:r w:rsidR="00E94B81">
              <w:rPr>
                <w:webHidden/>
              </w:rPr>
              <w:fldChar w:fldCharType="begin"/>
            </w:r>
            <w:r w:rsidR="00E94B81">
              <w:rPr>
                <w:webHidden/>
              </w:rPr>
              <w:instrText xml:space="preserve"> PAGEREF _Toc156813266 \h </w:instrText>
            </w:r>
            <w:r w:rsidR="00E94B81">
              <w:rPr>
                <w:webHidden/>
              </w:rPr>
            </w:r>
            <w:r w:rsidR="00E94B81">
              <w:rPr>
                <w:webHidden/>
              </w:rPr>
              <w:fldChar w:fldCharType="separate"/>
            </w:r>
            <w:r w:rsidR="00E94B81">
              <w:rPr>
                <w:webHidden/>
              </w:rPr>
              <w:t>4</w:t>
            </w:r>
            <w:r w:rsidR="00E94B81">
              <w:rPr>
                <w:webHidden/>
              </w:rPr>
              <w:fldChar w:fldCharType="end"/>
            </w:r>
          </w:hyperlink>
        </w:p>
        <w:p w14:paraId="79A97A22" w14:textId="3FB7CA56" w:rsidR="00E94B81" w:rsidRDefault="00000000">
          <w:pPr>
            <w:pStyle w:val="TOC2"/>
            <w:tabs>
              <w:tab w:val="left" w:pos="1361"/>
            </w:tabs>
            <w:rPr>
              <w:kern w:val="2"/>
              <w:sz w:val="22"/>
              <w:szCs w:val="22"/>
              <w:lang w:eastAsia="sv-SE"/>
              <w14:ligatures w14:val="standardContextual"/>
            </w:rPr>
          </w:pPr>
          <w:hyperlink w:anchor="_Toc156813267" w:history="1">
            <w:r w:rsidR="00E94B81" w:rsidRPr="00861663">
              <w:rPr>
                <w:rStyle w:val="Hyperlink"/>
              </w:rPr>
              <w:t>1.4.</w:t>
            </w:r>
            <w:r w:rsidR="00E94B81">
              <w:rPr>
                <w:kern w:val="2"/>
                <w:sz w:val="22"/>
                <w:szCs w:val="22"/>
                <w:lang w:eastAsia="sv-SE"/>
                <w14:ligatures w14:val="standardContextual"/>
              </w:rPr>
              <w:tab/>
            </w:r>
            <w:r w:rsidR="00E94B81" w:rsidRPr="00861663">
              <w:rPr>
                <w:rStyle w:val="Hyperlink"/>
              </w:rPr>
              <w:t>Hantering vid förändring av tjänstekonsument</w:t>
            </w:r>
            <w:r w:rsidR="00E94B81">
              <w:rPr>
                <w:webHidden/>
              </w:rPr>
              <w:tab/>
            </w:r>
            <w:r w:rsidR="00E94B81">
              <w:rPr>
                <w:webHidden/>
              </w:rPr>
              <w:fldChar w:fldCharType="begin"/>
            </w:r>
            <w:r w:rsidR="00E94B81">
              <w:rPr>
                <w:webHidden/>
              </w:rPr>
              <w:instrText xml:space="preserve"> PAGEREF _Toc156813267 \h </w:instrText>
            </w:r>
            <w:r w:rsidR="00E94B81">
              <w:rPr>
                <w:webHidden/>
              </w:rPr>
            </w:r>
            <w:r w:rsidR="00E94B81">
              <w:rPr>
                <w:webHidden/>
              </w:rPr>
              <w:fldChar w:fldCharType="separate"/>
            </w:r>
            <w:r w:rsidR="00E94B81">
              <w:rPr>
                <w:webHidden/>
              </w:rPr>
              <w:t>4</w:t>
            </w:r>
            <w:r w:rsidR="00E94B81">
              <w:rPr>
                <w:webHidden/>
              </w:rPr>
              <w:fldChar w:fldCharType="end"/>
            </w:r>
          </w:hyperlink>
        </w:p>
        <w:p w14:paraId="75BF5D5D" w14:textId="3481B1DD" w:rsidR="00E94B81" w:rsidRDefault="00000000">
          <w:pPr>
            <w:pStyle w:val="TOC2"/>
            <w:tabs>
              <w:tab w:val="left" w:pos="1361"/>
            </w:tabs>
            <w:rPr>
              <w:kern w:val="2"/>
              <w:sz w:val="22"/>
              <w:szCs w:val="22"/>
              <w:lang w:eastAsia="sv-SE"/>
              <w14:ligatures w14:val="standardContextual"/>
            </w:rPr>
          </w:pPr>
          <w:hyperlink w:anchor="_Toc156813268" w:history="1">
            <w:r w:rsidR="00E94B81" w:rsidRPr="00861663">
              <w:rPr>
                <w:rStyle w:val="Hyperlink"/>
              </w:rPr>
              <w:t>1.5.</w:t>
            </w:r>
            <w:r w:rsidR="00E94B81">
              <w:rPr>
                <w:kern w:val="2"/>
                <w:sz w:val="22"/>
                <w:szCs w:val="22"/>
                <w:lang w:eastAsia="sv-SE"/>
                <w14:ligatures w14:val="standardContextual"/>
              </w:rPr>
              <w:tab/>
            </w:r>
            <w:r w:rsidR="00E94B81" w:rsidRPr="00861663">
              <w:rPr>
                <w:rStyle w:val="Hyperlink"/>
              </w:rPr>
              <w:t>Referenser</w:t>
            </w:r>
            <w:r w:rsidR="00E94B81">
              <w:rPr>
                <w:webHidden/>
              </w:rPr>
              <w:tab/>
            </w:r>
            <w:r w:rsidR="00E94B81">
              <w:rPr>
                <w:webHidden/>
              </w:rPr>
              <w:fldChar w:fldCharType="begin"/>
            </w:r>
            <w:r w:rsidR="00E94B81">
              <w:rPr>
                <w:webHidden/>
              </w:rPr>
              <w:instrText xml:space="preserve"> PAGEREF _Toc156813268 \h </w:instrText>
            </w:r>
            <w:r w:rsidR="00E94B81">
              <w:rPr>
                <w:webHidden/>
              </w:rPr>
            </w:r>
            <w:r w:rsidR="00E94B81">
              <w:rPr>
                <w:webHidden/>
              </w:rPr>
              <w:fldChar w:fldCharType="separate"/>
            </w:r>
            <w:r w:rsidR="00E94B81">
              <w:rPr>
                <w:webHidden/>
              </w:rPr>
              <w:t>4</w:t>
            </w:r>
            <w:r w:rsidR="00E94B81">
              <w:rPr>
                <w:webHidden/>
              </w:rPr>
              <w:fldChar w:fldCharType="end"/>
            </w:r>
          </w:hyperlink>
        </w:p>
        <w:p w14:paraId="496DB218" w14:textId="402C8487" w:rsidR="00E94B81" w:rsidRDefault="00000000">
          <w:pPr>
            <w:pStyle w:val="TOC1"/>
            <w:rPr>
              <w:b w:val="0"/>
              <w:kern w:val="2"/>
              <w:sz w:val="22"/>
              <w:szCs w:val="22"/>
              <w14:ligatures w14:val="standardContextual"/>
            </w:rPr>
          </w:pPr>
          <w:hyperlink w:anchor="_Toc156813269" w:history="1">
            <w:r w:rsidR="00E94B81" w:rsidRPr="00861663">
              <w:rPr>
                <w:rStyle w:val="Hyperlink"/>
              </w:rPr>
              <w:t>2.</w:t>
            </w:r>
            <w:r w:rsidR="00E94B81">
              <w:rPr>
                <w:b w:val="0"/>
                <w:kern w:val="2"/>
                <w:sz w:val="22"/>
                <w:szCs w:val="22"/>
                <w14:ligatures w14:val="standardContextual"/>
              </w:rPr>
              <w:tab/>
            </w:r>
            <w:r w:rsidR="00E94B81" w:rsidRPr="00861663">
              <w:rPr>
                <w:rStyle w:val="Hyperlink"/>
              </w:rPr>
              <w:t>Underlag för godkännande</w:t>
            </w:r>
            <w:r w:rsidR="00E94B81">
              <w:rPr>
                <w:webHidden/>
              </w:rPr>
              <w:tab/>
            </w:r>
            <w:r w:rsidR="00E94B81">
              <w:rPr>
                <w:webHidden/>
              </w:rPr>
              <w:fldChar w:fldCharType="begin"/>
            </w:r>
            <w:r w:rsidR="00E94B81">
              <w:rPr>
                <w:webHidden/>
              </w:rPr>
              <w:instrText xml:space="preserve"> PAGEREF _Toc156813269 \h </w:instrText>
            </w:r>
            <w:r w:rsidR="00E94B81">
              <w:rPr>
                <w:webHidden/>
              </w:rPr>
            </w:r>
            <w:r w:rsidR="00E94B81">
              <w:rPr>
                <w:webHidden/>
              </w:rPr>
              <w:fldChar w:fldCharType="separate"/>
            </w:r>
            <w:r w:rsidR="00E94B81">
              <w:rPr>
                <w:webHidden/>
              </w:rPr>
              <w:t>5</w:t>
            </w:r>
            <w:r w:rsidR="00E94B81">
              <w:rPr>
                <w:webHidden/>
              </w:rPr>
              <w:fldChar w:fldCharType="end"/>
            </w:r>
          </w:hyperlink>
        </w:p>
        <w:p w14:paraId="10561F8F" w14:textId="71A8125D" w:rsidR="00E94B81" w:rsidRDefault="00000000">
          <w:pPr>
            <w:pStyle w:val="TOC2"/>
            <w:tabs>
              <w:tab w:val="left" w:pos="1361"/>
            </w:tabs>
            <w:rPr>
              <w:kern w:val="2"/>
              <w:sz w:val="22"/>
              <w:szCs w:val="22"/>
              <w:lang w:eastAsia="sv-SE"/>
              <w14:ligatures w14:val="standardContextual"/>
            </w:rPr>
          </w:pPr>
          <w:hyperlink w:anchor="_Toc156813270" w:history="1">
            <w:r w:rsidR="00E94B81" w:rsidRPr="00861663">
              <w:rPr>
                <w:rStyle w:val="Hyperlink"/>
              </w:rPr>
              <w:t>2.1.</w:t>
            </w:r>
            <w:r w:rsidR="00E94B81">
              <w:rPr>
                <w:kern w:val="2"/>
                <w:sz w:val="22"/>
                <w:szCs w:val="22"/>
                <w:lang w:eastAsia="sv-SE"/>
                <w14:ligatures w14:val="standardContextual"/>
              </w:rPr>
              <w:tab/>
            </w:r>
            <w:r w:rsidR="00E94B81" w:rsidRPr="00861663">
              <w:rPr>
                <w:rStyle w:val="Hyperlink"/>
              </w:rPr>
              <w:t>Anslutningsobjekt</w:t>
            </w:r>
            <w:r w:rsidR="00E94B81">
              <w:rPr>
                <w:webHidden/>
              </w:rPr>
              <w:tab/>
            </w:r>
            <w:r w:rsidR="00E94B81">
              <w:rPr>
                <w:webHidden/>
              </w:rPr>
              <w:fldChar w:fldCharType="begin"/>
            </w:r>
            <w:r w:rsidR="00E94B81">
              <w:rPr>
                <w:webHidden/>
              </w:rPr>
              <w:instrText xml:space="preserve"> PAGEREF _Toc156813270 \h </w:instrText>
            </w:r>
            <w:r w:rsidR="00E94B81">
              <w:rPr>
                <w:webHidden/>
              </w:rPr>
            </w:r>
            <w:r w:rsidR="00E94B81">
              <w:rPr>
                <w:webHidden/>
              </w:rPr>
              <w:fldChar w:fldCharType="separate"/>
            </w:r>
            <w:r w:rsidR="00E94B81">
              <w:rPr>
                <w:webHidden/>
              </w:rPr>
              <w:t>5</w:t>
            </w:r>
            <w:r w:rsidR="00E94B81">
              <w:rPr>
                <w:webHidden/>
              </w:rPr>
              <w:fldChar w:fldCharType="end"/>
            </w:r>
          </w:hyperlink>
        </w:p>
        <w:p w14:paraId="53056672" w14:textId="66C25A90" w:rsidR="00E94B81" w:rsidRDefault="00000000">
          <w:pPr>
            <w:pStyle w:val="TOC3"/>
            <w:tabs>
              <w:tab w:val="left" w:pos="1701"/>
            </w:tabs>
            <w:rPr>
              <w:kern w:val="2"/>
              <w:sz w:val="22"/>
              <w:szCs w:val="22"/>
              <w:lang w:eastAsia="sv-SE"/>
              <w14:ligatures w14:val="standardContextual"/>
            </w:rPr>
          </w:pPr>
          <w:hyperlink w:anchor="_Toc156813271" w:history="1">
            <w:r w:rsidR="00E94B81" w:rsidRPr="00861663">
              <w:rPr>
                <w:rStyle w:val="Hyperlink"/>
              </w:rPr>
              <w:t>2.1.1.</w:t>
            </w:r>
            <w:r w:rsidR="00E94B81">
              <w:rPr>
                <w:kern w:val="2"/>
                <w:sz w:val="22"/>
                <w:szCs w:val="22"/>
                <w:lang w:eastAsia="sv-SE"/>
                <w14:ligatures w14:val="standardContextual"/>
              </w:rPr>
              <w:tab/>
            </w:r>
            <w:r w:rsidR="00E94B81" w:rsidRPr="00861663">
              <w:rPr>
                <w:rStyle w:val="Hyperlink"/>
              </w:rPr>
              <w:t>Anslutande organisation</w:t>
            </w:r>
            <w:r w:rsidR="00E94B81">
              <w:rPr>
                <w:webHidden/>
              </w:rPr>
              <w:tab/>
            </w:r>
            <w:r w:rsidR="00E94B81">
              <w:rPr>
                <w:webHidden/>
              </w:rPr>
              <w:fldChar w:fldCharType="begin"/>
            </w:r>
            <w:r w:rsidR="00E94B81">
              <w:rPr>
                <w:webHidden/>
              </w:rPr>
              <w:instrText xml:space="preserve"> PAGEREF _Toc156813271 \h </w:instrText>
            </w:r>
            <w:r w:rsidR="00E94B81">
              <w:rPr>
                <w:webHidden/>
              </w:rPr>
            </w:r>
            <w:r w:rsidR="00E94B81">
              <w:rPr>
                <w:webHidden/>
              </w:rPr>
              <w:fldChar w:fldCharType="separate"/>
            </w:r>
            <w:r w:rsidR="00E94B81">
              <w:rPr>
                <w:webHidden/>
              </w:rPr>
              <w:t>5</w:t>
            </w:r>
            <w:r w:rsidR="00E94B81">
              <w:rPr>
                <w:webHidden/>
              </w:rPr>
              <w:fldChar w:fldCharType="end"/>
            </w:r>
          </w:hyperlink>
        </w:p>
        <w:p w14:paraId="113817C8" w14:textId="7959AB67" w:rsidR="00E94B81" w:rsidRDefault="00000000">
          <w:pPr>
            <w:pStyle w:val="TOC3"/>
            <w:tabs>
              <w:tab w:val="left" w:pos="1701"/>
            </w:tabs>
            <w:rPr>
              <w:kern w:val="2"/>
              <w:sz w:val="22"/>
              <w:szCs w:val="22"/>
              <w:lang w:eastAsia="sv-SE"/>
              <w14:ligatures w14:val="standardContextual"/>
            </w:rPr>
          </w:pPr>
          <w:hyperlink w:anchor="_Toc156813272" w:history="1">
            <w:r w:rsidR="00E94B81" w:rsidRPr="00861663">
              <w:rPr>
                <w:rStyle w:val="Hyperlink"/>
              </w:rPr>
              <w:t>2.1.2.</w:t>
            </w:r>
            <w:r w:rsidR="00E94B81">
              <w:rPr>
                <w:kern w:val="2"/>
                <w:sz w:val="22"/>
                <w:szCs w:val="22"/>
                <w:lang w:eastAsia="sv-SE"/>
                <w14:ligatures w14:val="standardContextual"/>
              </w:rPr>
              <w:tab/>
            </w:r>
            <w:r w:rsidR="00E94B81" w:rsidRPr="00861663">
              <w:rPr>
                <w:rStyle w:val="Hyperlink"/>
              </w:rPr>
              <w:t>Tjänstekonsumentfabrikat</w:t>
            </w:r>
            <w:r w:rsidR="00E94B81">
              <w:rPr>
                <w:webHidden/>
              </w:rPr>
              <w:tab/>
            </w:r>
            <w:r w:rsidR="00E94B81">
              <w:rPr>
                <w:webHidden/>
              </w:rPr>
              <w:fldChar w:fldCharType="begin"/>
            </w:r>
            <w:r w:rsidR="00E94B81">
              <w:rPr>
                <w:webHidden/>
              </w:rPr>
              <w:instrText xml:space="preserve"> PAGEREF _Toc156813272 \h </w:instrText>
            </w:r>
            <w:r w:rsidR="00E94B81">
              <w:rPr>
                <w:webHidden/>
              </w:rPr>
            </w:r>
            <w:r w:rsidR="00E94B81">
              <w:rPr>
                <w:webHidden/>
              </w:rPr>
              <w:fldChar w:fldCharType="separate"/>
            </w:r>
            <w:r w:rsidR="00E94B81">
              <w:rPr>
                <w:webHidden/>
              </w:rPr>
              <w:t>5</w:t>
            </w:r>
            <w:r w:rsidR="00E94B81">
              <w:rPr>
                <w:webHidden/>
              </w:rPr>
              <w:fldChar w:fldCharType="end"/>
            </w:r>
          </w:hyperlink>
        </w:p>
        <w:p w14:paraId="2FF50A81" w14:textId="45E32DF1" w:rsidR="00E94B81" w:rsidRDefault="00000000">
          <w:pPr>
            <w:pStyle w:val="TOC3"/>
            <w:tabs>
              <w:tab w:val="left" w:pos="1701"/>
            </w:tabs>
            <w:rPr>
              <w:kern w:val="2"/>
              <w:sz w:val="22"/>
              <w:szCs w:val="22"/>
              <w:lang w:eastAsia="sv-SE"/>
              <w14:ligatures w14:val="standardContextual"/>
            </w:rPr>
          </w:pPr>
          <w:hyperlink w:anchor="_Toc156813273" w:history="1">
            <w:r w:rsidR="00E94B81" w:rsidRPr="00861663">
              <w:rPr>
                <w:rStyle w:val="Hyperlink"/>
              </w:rPr>
              <w:t>2.1.3.</w:t>
            </w:r>
            <w:r w:rsidR="00E94B81">
              <w:rPr>
                <w:kern w:val="2"/>
                <w:sz w:val="22"/>
                <w:szCs w:val="22"/>
                <w:lang w:eastAsia="sv-SE"/>
                <w14:ligatures w14:val="standardContextual"/>
              </w:rPr>
              <w:tab/>
            </w:r>
            <w:r w:rsidR="00E94B81" w:rsidRPr="00861663">
              <w:rPr>
                <w:rStyle w:val="Hyperlink"/>
              </w:rPr>
              <w:t>Källsystemsfabrikat</w:t>
            </w:r>
            <w:r w:rsidR="00E94B81">
              <w:rPr>
                <w:webHidden/>
              </w:rPr>
              <w:tab/>
            </w:r>
            <w:r w:rsidR="00E94B81">
              <w:rPr>
                <w:webHidden/>
              </w:rPr>
              <w:fldChar w:fldCharType="begin"/>
            </w:r>
            <w:r w:rsidR="00E94B81">
              <w:rPr>
                <w:webHidden/>
              </w:rPr>
              <w:instrText xml:space="preserve"> PAGEREF _Toc156813273 \h </w:instrText>
            </w:r>
            <w:r w:rsidR="00E94B81">
              <w:rPr>
                <w:webHidden/>
              </w:rPr>
            </w:r>
            <w:r w:rsidR="00E94B81">
              <w:rPr>
                <w:webHidden/>
              </w:rPr>
              <w:fldChar w:fldCharType="separate"/>
            </w:r>
            <w:r w:rsidR="00E94B81">
              <w:rPr>
                <w:webHidden/>
              </w:rPr>
              <w:t>5</w:t>
            </w:r>
            <w:r w:rsidR="00E94B81">
              <w:rPr>
                <w:webHidden/>
              </w:rPr>
              <w:fldChar w:fldCharType="end"/>
            </w:r>
          </w:hyperlink>
        </w:p>
        <w:p w14:paraId="66A0CF34" w14:textId="15ECBBE5" w:rsidR="00E94B81" w:rsidRDefault="00000000">
          <w:pPr>
            <w:pStyle w:val="TOC2"/>
            <w:tabs>
              <w:tab w:val="left" w:pos="1361"/>
            </w:tabs>
            <w:rPr>
              <w:kern w:val="2"/>
              <w:sz w:val="22"/>
              <w:szCs w:val="22"/>
              <w:lang w:eastAsia="sv-SE"/>
              <w14:ligatures w14:val="standardContextual"/>
            </w:rPr>
          </w:pPr>
          <w:hyperlink w:anchor="_Toc156813274" w:history="1">
            <w:r w:rsidR="00E94B81" w:rsidRPr="00861663">
              <w:rPr>
                <w:rStyle w:val="Hyperlink"/>
              </w:rPr>
              <w:t>2.2.</w:t>
            </w:r>
            <w:r w:rsidR="00E94B81">
              <w:rPr>
                <w:kern w:val="2"/>
                <w:sz w:val="22"/>
                <w:szCs w:val="22"/>
                <w:lang w:eastAsia="sv-SE"/>
                <w14:ligatures w14:val="standardContextual"/>
              </w:rPr>
              <w:tab/>
            </w:r>
            <w:r w:rsidR="00E94B81" w:rsidRPr="00861663">
              <w:rPr>
                <w:rStyle w:val="Hyperlink"/>
              </w:rPr>
              <w:t>Informationshämtning</w:t>
            </w:r>
            <w:r w:rsidR="00E94B81">
              <w:rPr>
                <w:webHidden/>
              </w:rPr>
              <w:tab/>
            </w:r>
            <w:r w:rsidR="00E94B81">
              <w:rPr>
                <w:webHidden/>
              </w:rPr>
              <w:fldChar w:fldCharType="begin"/>
            </w:r>
            <w:r w:rsidR="00E94B81">
              <w:rPr>
                <w:webHidden/>
              </w:rPr>
              <w:instrText xml:space="preserve"> PAGEREF _Toc156813274 \h </w:instrText>
            </w:r>
            <w:r w:rsidR="00E94B81">
              <w:rPr>
                <w:webHidden/>
              </w:rPr>
            </w:r>
            <w:r w:rsidR="00E94B81">
              <w:rPr>
                <w:webHidden/>
              </w:rPr>
              <w:fldChar w:fldCharType="separate"/>
            </w:r>
            <w:r w:rsidR="00E94B81">
              <w:rPr>
                <w:webHidden/>
              </w:rPr>
              <w:t>5</w:t>
            </w:r>
            <w:r w:rsidR="00E94B81">
              <w:rPr>
                <w:webHidden/>
              </w:rPr>
              <w:fldChar w:fldCharType="end"/>
            </w:r>
          </w:hyperlink>
        </w:p>
        <w:p w14:paraId="4239DDA6" w14:textId="4D24987B" w:rsidR="00E94B81" w:rsidRDefault="00000000">
          <w:pPr>
            <w:pStyle w:val="TOC3"/>
            <w:tabs>
              <w:tab w:val="left" w:pos="1701"/>
            </w:tabs>
            <w:rPr>
              <w:kern w:val="2"/>
              <w:sz w:val="22"/>
              <w:szCs w:val="22"/>
              <w:lang w:eastAsia="sv-SE"/>
              <w14:ligatures w14:val="standardContextual"/>
            </w:rPr>
          </w:pPr>
          <w:hyperlink w:anchor="_Toc156813275" w:history="1">
            <w:r w:rsidR="00E94B81" w:rsidRPr="00861663">
              <w:rPr>
                <w:rStyle w:val="Hyperlink"/>
              </w:rPr>
              <w:t>2.2.1.</w:t>
            </w:r>
            <w:r w:rsidR="00E94B81">
              <w:rPr>
                <w:kern w:val="2"/>
                <w:sz w:val="22"/>
                <w:szCs w:val="22"/>
                <w:lang w:eastAsia="sv-SE"/>
                <w14:ligatures w14:val="standardContextual"/>
              </w:rPr>
              <w:tab/>
            </w:r>
            <w:r w:rsidR="00E94B81" w:rsidRPr="00861663">
              <w:rPr>
                <w:rStyle w:val="Hyperlink"/>
              </w:rPr>
              <w:t>Innehåll i tjänstekontraktet</w:t>
            </w:r>
            <w:r w:rsidR="00E94B81">
              <w:rPr>
                <w:webHidden/>
              </w:rPr>
              <w:tab/>
            </w:r>
            <w:r w:rsidR="00E94B81">
              <w:rPr>
                <w:webHidden/>
              </w:rPr>
              <w:fldChar w:fldCharType="begin"/>
            </w:r>
            <w:r w:rsidR="00E94B81">
              <w:rPr>
                <w:webHidden/>
              </w:rPr>
              <w:instrText xml:space="preserve"> PAGEREF _Toc156813275 \h </w:instrText>
            </w:r>
            <w:r w:rsidR="00E94B81">
              <w:rPr>
                <w:webHidden/>
              </w:rPr>
            </w:r>
            <w:r w:rsidR="00E94B81">
              <w:rPr>
                <w:webHidden/>
              </w:rPr>
              <w:fldChar w:fldCharType="separate"/>
            </w:r>
            <w:r w:rsidR="00E94B81">
              <w:rPr>
                <w:webHidden/>
              </w:rPr>
              <w:t>5</w:t>
            </w:r>
            <w:r w:rsidR="00E94B81">
              <w:rPr>
                <w:webHidden/>
              </w:rPr>
              <w:fldChar w:fldCharType="end"/>
            </w:r>
          </w:hyperlink>
        </w:p>
        <w:p w14:paraId="40F90864" w14:textId="6A4519A4" w:rsidR="00E94B81" w:rsidRDefault="00000000">
          <w:pPr>
            <w:pStyle w:val="TOC3"/>
            <w:tabs>
              <w:tab w:val="left" w:pos="1701"/>
            </w:tabs>
            <w:rPr>
              <w:kern w:val="2"/>
              <w:sz w:val="22"/>
              <w:szCs w:val="22"/>
              <w:lang w:eastAsia="sv-SE"/>
              <w14:ligatures w14:val="standardContextual"/>
            </w:rPr>
          </w:pPr>
          <w:hyperlink w:anchor="_Toc156813276" w:history="1">
            <w:r w:rsidR="00E94B81" w:rsidRPr="00861663">
              <w:rPr>
                <w:rStyle w:val="Hyperlink"/>
              </w:rPr>
              <w:t>2.2.2.</w:t>
            </w:r>
            <w:r w:rsidR="00E94B81">
              <w:rPr>
                <w:kern w:val="2"/>
                <w:sz w:val="22"/>
                <w:szCs w:val="22"/>
                <w:lang w:eastAsia="sv-SE"/>
                <w14:ligatures w14:val="standardContextual"/>
              </w:rPr>
              <w:tab/>
            </w:r>
            <w:r w:rsidR="00E94B81" w:rsidRPr="00861663">
              <w:rPr>
                <w:rStyle w:val="Hyperlink"/>
              </w:rPr>
              <w:t>Regler för uppdatering</w:t>
            </w:r>
            <w:r w:rsidR="00E94B81">
              <w:rPr>
                <w:webHidden/>
              </w:rPr>
              <w:tab/>
            </w:r>
            <w:r w:rsidR="00E94B81">
              <w:rPr>
                <w:webHidden/>
              </w:rPr>
              <w:fldChar w:fldCharType="begin"/>
            </w:r>
            <w:r w:rsidR="00E94B81">
              <w:rPr>
                <w:webHidden/>
              </w:rPr>
              <w:instrText xml:space="preserve"> PAGEREF _Toc156813276 \h </w:instrText>
            </w:r>
            <w:r w:rsidR="00E94B81">
              <w:rPr>
                <w:webHidden/>
              </w:rPr>
            </w:r>
            <w:r w:rsidR="00E94B81">
              <w:rPr>
                <w:webHidden/>
              </w:rPr>
              <w:fldChar w:fldCharType="separate"/>
            </w:r>
            <w:r w:rsidR="00E94B81">
              <w:rPr>
                <w:webHidden/>
              </w:rPr>
              <w:t>8</w:t>
            </w:r>
            <w:r w:rsidR="00E94B81">
              <w:rPr>
                <w:webHidden/>
              </w:rPr>
              <w:fldChar w:fldCharType="end"/>
            </w:r>
          </w:hyperlink>
        </w:p>
        <w:p w14:paraId="2CC3AB10" w14:textId="6E32F0BC" w:rsidR="00E94B81" w:rsidRDefault="00000000">
          <w:pPr>
            <w:pStyle w:val="TOC3"/>
            <w:tabs>
              <w:tab w:val="left" w:pos="1701"/>
            </w:tabs>
            <w:rPr>
              <w:kern w:val="2"/>
              <w:sz w:val="22"/>
              <w:szCs w:val="22"/>
              <w:lang w:eastAsia="sv-SE"/>
              <w14:ligatures w14:val="standardContextual"/>
            </w:rPr>
          </w:pPr>
          <w:hyperlink w:anchor="_Toc156813277" w:history="1">
            <w:r w:rsidR="00E94B81" w:rsidRPr="00861663">
              <w:rPr>
                <w:rStyle w:val="Hyperlink"/>
              </w:rPr>
              <w:t>2.2.3.</w:t>
            </w:r>
            <w:r w:rsidR="00E94B81">
              <w:rPr>
                <w:kern w:val="2"/>
                <w:sz w:val="22"/>
                <w:szCs w:val="22"/>
                <w:lang w:eastAsia="sv-SE"/>
                <w14:ligatures w14:val="standardContextual"/>
              </w:rPr>
              <w:tab/>
            </w:r>
            <w:r w:rsidR="00E94B81" w:rsidRPr="00861663">
              <w:rPr>
                <w:rStyle w:val="Hyperlink"/>
              </w:rPr>
              <w:t>Teckenkodning</w:t>
            </w:r>
            <w:r w:rsidR="00E94B81">
              <w:rPr>
                <w:webHidden/>
              </w:rPr>
              <w:tab/>
            </w:r>
            <w:r w:rsidR="00E94B81">
              <w:rPr>
                <w:webHidden/>
              </w:rPr>
              <w:fldChar w:fldCharType="begin"/>
            </w:r>
            <w:r w:rsidR="00E94B81">
              <w:rPr>
                <w:webHidden/>
              </w:rPr>
              <w:instrText xml:space="preserve"> PAGEREF _Toc156813277 \h </w:instrText>
            </w:r>
            <w:r w:rsidR="00E94B81">
              <w:rPr>
                <w:webHidden/>
              </w:rPr>
            </w:r>
            <w:r w:rsidR="00E94B81">
              <w:rPr>
                <w:webHidden/>
              </w:rPr>
              <w:fldChar w:fldCharType="separate"/>
            </w:r>
            <w:r w:rsidR="00E94B81">
              <w:rPr>
                <w:webHidden/>
              </w:rPr>
              <w:t>9</w:t>
            </w:r>
            <w:r w:rsidR="00E94B81">
              <w:rPr>
                <w:webHidden/>
              </w:rPr>
              <w:fldChar w:fldCharType="end"/>
            </w:r>
          </w:hyperlink>
        </w:p>
        <w:p w14:paraId="69864A45" w14:textId="75EF69B5" w:rsidR="00E94B81" w:rsidRDefault="00000000">
          <w:pPr>
            <w:pStyle w:val="TOC2"/>
            <w:tabs>
              <w:tab w:val="left" w:pos="1361"/>
            </w:tabs>
            <w:rPr>
              <w:kern w:val="2"/>
              <w:sz w:val="22"/>
              <w:szCs w:val="22"/>
              <w:lang w:eastAsia="sv-SE"/>
              <w14:ligatures w14:val="standardContextual"/>
            </w:rPr>
          </w:pPr>
          <w:hyperlink w:anchor="_Toc156813278" w:history="1">
            <w:r w:rsidR="00E94B81" w:rsidRPr="00861663">
              <w:rPr>
                <w:rStyle w:val="Hyperlink"/>
              </w:rPr>
              <w:t>2.3.</w:t>
            </w:r>
            <w:r w:rsidR="00E94B81">
              <w:rPr>
                <w:kern w:val="2"/>
                <w:sz w:val="22"/>
                <w:szCs w:val="22"/>
                <w:lang w:eastAsia="sv-SE"/>
                <w14:ligatures w14:val="standardContextual"/>
              </w:rPr>
              <w:tab/>
            </w:r>
            <w:r w:rsidR="00E94B81" w:rsidRPr="00861663">
              <w:rPr>
                <w:rStyle w:val="Hyperlink"/>
              </w:rPr>
              <w:t>Övriga krav</w:t>
            </w:r>
            <w:r w:rsidR="00E94B81">
              <w:rPr>
                <w:webHidden/>
              </w:rPr>
              <w:tab/>
            </w:r>
            <w:r w:rsidR="00E94B81">
              <w:rPr>
                <w:webHidden/>
              </w:rPr>
              <w:fldChar w:fldCharType="begin"/>
            </w:r>
            <w:r w:rsidR="00E94B81">
              <w:rPr>
                <w:webHidden/>
              </w:rPr>
              <w:instrText xml:space="preserve"> PAGEREF _Toc156813278 \h </w:instrText>
            </w:r>
            <w:r w:rsidR="00E94B81">
              <w:rPr>
                <w:webHidden/>
              </w:rPr>
            </w:r>
            <w:r w:rsidR="00E94B81">
              <w:rPr>
                <w:webHidden/>
              </w:rPr>
              <w:fldChar w:fldCharType="separate"/>
            </w:r>
            <w:r w:rsidR="00E94B81">
              <w:rPr>
                <w:webHidden/>
              </w:rPr>
              <w:t>9</w:t>
            </w:r>
            <w:r w:rsidR="00E94B81">
              <w:rPr>
                <w:webHidden/>
              </w:rPr>
              <w:fldChar w:fldCharType="end"/>
            </w:r>
          </w:hyperlink>
        </w:p>
        <w:p w14:paraId="5FDC2184" w14:textId="0C63E438" w:rsidR="00E94B81" w:rsidRDefault="00000000">
          <w:pPr>
            <w:pStyle w:val="TOC3"/>
            <w:tabs>
              <w:tab w:val="left" w:pos="1701"/>
            </w:tabs>
            <w:rPr>
              <w:kern w:val="2"/>
              <w:sz w:val="22"/>
              <w:szCs w:val="22"/>
              <w:lang w:eastAsia="sv-SE"/>
              <w14:ligatures w14:val="standardContextual"/>
            </w:rPr>
          </w:pPr>
          <w:hyperlink w:anchor="_Toc156813279" w:history="1">
            <w:r w:rsidR="00E94B81" w:rsidRPr="00861663">
              <w:rPr>
                <w:rStyle w:val="Hyperlink"/>
              </w:rPr>
              <w:t>2.3.1.</w:t>
            </w:r>
            <w:r w:rsidR="00E94B81">
              <w:rPr>
                <w:kern w:val="2"/>
                <w:sz w:val="22"/>
                <w:szCs w:val="22"/>
                <w:lang w:eastAsia="sv-SE"/>
                <w14:ligatures w14:val="standardContextual"/>
              </w:rPr>
              <w:tab/>
            </w:r>
            <w:r w:rsidR="00E94B81" w:rsidRPr="00861663">
              <w:rPr>
                <w:rStyle w:val="Hyperlink"/>
              </w:rPr>
              <w:t>Felhantering</w:t>
            </w:r>
            <w:r w:rsidR="00E94B81">
              <w:rPr>
                <w:webHidden/>
              </w:rPr>
              <w:tab/>
            </w:r>
            <w:r w:rsidR="00E94B81">
              <w:rPr>
                <w:webHidden/>
              </w:rPr>
              <w:fldChar w:fldCharType="begin"/>
            </w:r>
            <w:r w:rsidR="00E94B81">
              <w:rPr>
                <w:webHidden/>
              </w:rPr>
              <w:instrText xml:space="preserve"> PAGEREF _Toc156813279 \h </w:instrText>
            </w:r>
            <w:r w:rsidR="00E94B81">
              <w:rPr>
                <w:webHidden/>
              </w:rPr>
            </w:r>
            <w:r w:rsidR="00E94B81">
              <w:rPr>
                <w:webHidden/>
              </w:rPr>
              <w:fldChar w:fldCharType="separate"/>
            </w:r>
            <w:r w:rsidR="00E94B81">
              <w:rPr>
                <w:webHidden/>
              </w:rPr>
              <w:t>9</w:t>
            </w:r>
            <w:r w:rsidR="00E94B81">
              <w:rPr>
                <w:webHidden/>
              </w:rPr>
              <w:fldChar w:fldCharType="end"/>
            </w:r>
          </w:hyperlink>
        </w:p>
        <w:p w14:paraId="1AFEA6BD" w14:textId="1E4E93C9" w:rsidR="00E94B81" w:rsidRDefault="00000000">
          <w:pPr>
            <w:pStyle w:val="TOC3"/>
            <w:tabs>
              <w:tab w:val="left" w:pos="1701"/>
            </w:tabs>
            <w:rPr>
              <w:kern w:val="2"/>
              <w:sz w:val="22"/>
              <w:szCs w:val="22"/>
              <w:lang w:eastAsia="sv-SE"/>
              <w14:ligatures w14:val="standardContextual"/>
            </w:rPr>
          </w:pPr>
          <w:hyperlink w:anchor="_Toc156813280" w:history="1">
            <w:r w:rsidR="00E94B81" w:rsidRPr="00861663">
              <w:rPr>
                <w:rStyle w:val="Hyperlink"/>
              </w:rPr>
              <w:t>2.3.2.</w:t>
            </w:r>
            <w:r w:rsidR="00E94B81">
              <w:rPr>
                <w:kern w:val="2"/>
                <w:sz w:val="22"/>
                <w:szCs w:val="22"/>
                <w:lang w:eastAsia="sv-SE"/>
                <w14:ligatures w14:val="standardContextual"/>
              </w:rPr>
              <w:tab/>
            </w:r>
            <w:r w:rsidR="00E94B81" w:rsidRPr="00861663">
              <w:rPr>
                <w:rStyle w:val="Hyperlink"/>
              </w:rPr>
              <w:t>Anropsfrekvens</w:t>
            </w:r>
            <w:r w:rsidR="00E94B81">
              <w:rPr>
                <w:webHidden/>
              </w:rPr>
              <w:tab/>
            </w:r>
            <w:r w:rsidR="00E94B81">
              <w:rPr>
                <w:webHidden/>
              </w:rPr>
              <w:fldChar w:fldCharType="begin"/>
            </w:r>
            <w:r w:rsidR="00E94B81">
              <w:rPr>
                <w:webHidden/>
              </w:rPr>
              <w:instrText xml:space="preserve"> PAGEREF _Toc156813280 \h </w:instrText>
            </w:r>
            <w:r w:rsidR="00E94B81">
              <w:rPr>
                <w:webHidden/>
              </w:rPr>
            </w:r>
            <w:r w:rsidR="00E94B81">
              <w:rPr>
                <w:webHidden/>
              </w:rPr>
              <w:fldChar w:fldCharType="separate"/>
            </w:r>
            <w:r w:rsidR="00E94B81">
              <w:rPr>
                <w:webHidden/>
              </w:rPr>
              <w:t>10</w:t>
            </w:r>
            <w:r w:rsidR="00E94B81">
              <w:rPr>
                <w:webHidden/>
              </w:rPr>
              <w:fldChar w:fldCharType="end"/>
            </w:r>
          </w:hyperlink>
        </w:p>
        <w:p w14:paraId="364F55B6" w14:textId="23A1C026" w:rsidR="00E94B81" w:rsidRDefault="00000000">
          <w:pPr>
            <w:pStyle w:val="TOC3"/>
            <w:tabs>
              <w:tab w:val="left" w:pos="1701"/>
            </w:tabs>
            <w:rPr>
              <w:kern w:val="2"/>
              <w:sz w:val="22"/>
              <w:szCs w:val="22"/>
              <w:lang w:eastAsia="sv-SE"/>
              <w14:ligatures w14:val="standardContextual"/>
            </w:rPr>
          </w:pPr>
          <w:hyperlink w:anchor="_Toc156813281" w:history="1">
            <w:r w:rsidR="00E94B81" w:rsidRPr="00861663">
              <w:rPr>
                <w:rStyle w:val="Hyperlink"/>
              </w:rPr>
              <w:t>2.3.3.</w:t>
            </w:r>
            <w:r w:rsidR="00E94B81">
              <w:rPr>
                <w:kern w:val="2"/>
                <w:sz w:val="22"/>
                <w:szCs w:val="22"/>
                <w:lang w:eastAsia="sv-SE"/>
                <w14:ligatures w14:val="standardContextual"/>
              </w:rPr>
              <w:tab/>
            </w:r>
            <w:r w:rsidR="00E94B81" w:rsidRPr="00861663">
              <w:rPr>
                <w:rStyle w:val="Hyperlink"/>
              </w:rPr>
              <w:t>Obehörig åtkomst</w:t>
            </w:r>
            <w:r w:rsidR="00E94B81">
              <w:rPr>
                <w:webHidden/>
              </w:rPr>
              <w:tab/>
            </w:r>
            <w:r w:rsidR="00E94B81">
              <w:rPr>
                <w:webHidden/>
              </w:rPr>
              <w:fldChar w:fldCharType="begin"/>
            </w:r>
            <w:r w:rsidR="00E94B81">
              <w:rPr>
                <w:webHidden/>
              </w:rPr>
              <w:instrText xml:space="preserve"> PAGEREF _Toc156813281 \h </w:instrText>
            </w:r>
            <w:r w:rsidR="00E94B81">
              <w:rPr>
                <w:webHidden/>
              </w:rPr>
            </w:r>
            <w:r w:rsidR="00E94B81">
              <w:rPr>
                <w:webHidden/>
              </w:rPr>
              <w:fldChar w:fldCharType="separate"/>
            </w:r>
            <w:r w:rsidR="00E94B81">
              <w:rPr>
                <w:webHidden/>
              </w:rPr>
              <w:t>10</w:t>
            </w:r>
            <w:r w:rsidR="00E94B81">
              <w:rPr>
                <w:webHidden/>
              </w:rPr>
              <w:fldChar w:fldCharType="end"/>
            </w:r>
          </w:hyperlink>
        </w:p>
        <w:p w14:paraId="1C97F1AC" w14:textId="74C6959F" w:rsidR="00E94B81" w:rsidRDefault="00000000">
          <w:pPr>
            <w:pStyle w:val="TOC2"/>
            <w:tabs>
              <w:tab w:val="left" w:pos="1361"/>
            </w:tabs>
            <w:rPr>
              <w:kern w:val="2"/>
              <w:sz w:val="22"/>
              <w:szCs w:val="22"/>
              <w:lang w:eastAsia="sv-SE"/>
              <w14:ligatures w14:val="standardContextual"/>
            </w:rPr>
          </w:pPr>
          <w:hyperlink w:anchor="_Toc156813282" w:history="1">
            <w:r w:rsidR="00E94B81" w:rsidRPr="00861663">
              <w:rPr>
                <w:rStyle w:val="Hyperlink"/>
              </w:rPr>
              <w:t>2.4.</w:t>
            </w:r>
            <w:r w:rsidR="00E94B81">
              <w:rPr>
                <w:kern w:val="2"/>
                <w:sz w:val="22"/>
                <w:szCs w:val="22"/>
                <w:lang w:eastAsia="sv-SE"/>
                <w14:ligatures w14:val="standardContextual"/>
              </w:rPr>
              <w:tab/>
            </w:r>
            <w:r w:rsidR="00E94B81" w:rsidRPr="00861663">
              <w:rPr>
                <w:rStyle w:val="Hyperlink"/>
              </w:rPr>
              <w:t>Övrigt</w:t>
            </w:r>
            <w:r w:rsidR="00E94B81">
              <w:rPr>
                <w:rStyle w:val="Hyperlink"/>
              </w:rPr>
              <w:tab/>
            </w:r>
            <w:r w:rsidR="00E94B81">
              <w:rPr>
                <w:webHidden/>
              </w:rPr>
              <w:tab/>
            </w:r>
            <w:r w:rsidR="00E94B81">
              <w:rPr>
                <w:webHidden/>
              </w:rPr>
              <w:fldChar w:fldCharType="begin"/>
            </w:r>
            <w:r w:rsidR="00E94B81">
              <w:rPr>
                <w:webHidden/>
              </w:rPr>
              <w:instrText xml:space="preserve"> PAGEREF _Toc156813282 \h </w:instrText>
            </w:r>
            <w:r w:rsidR="00E94B81">
              <w:rPr>
                <w:webHidden/>
              </w:rPr>
            </w:r>
            <w:r w:rsidR="00E94B81">
              <w:rPr>
                <w:webHidden/>
              </w:rPr>
              <w:fldChar w:fldCharType="separate"/>
            </w:r>
            <w:r w:rsidR="00E94B81">
              <w:rPr>
                <w:webHidden/>
              </w:rPr>
              <w:t>11</w:t>
            </w:r>
            <w:r w:rsidR="00E94B81">
              <w:rPr>
                <w:webHidden/>
              </w:rPr>
              <w:fldChar w:fldCharType="end"/>
            </w:r>
          </w:hyperlink>
        </w:p>
        <w:p w14:paraId="0C1F2310" w14:textId="33AFD79D" w:rsidR="00E94B81" w:rsidRDefault="00000000">
          <w:pPr>
            <w:pStyle w:val="TOC2"/>
            <w:tabs>
              <w:tab w:val="left" w:pos="1361"/>
            </w:tabs>
            <w:rPr>
              <w:kern w:val="2"/>
              <w:sz w:val="22"/>
              <w:szCs w:val="22"/>
              <w:lang w:eastAsia="sv-SE"/>
              <w14:ligatures w14:val="standardContextual"/>
            </w:rPr>
          </w:pPr>
          <w:hyperlink w:anchor="_Toc156813283" w:history="1">
            <w:r w:rsidR="00E94B81" w:rsidRPr="00861663">
              <w:rPr>
                <w:rStyle w:val="Hyperlink"/>
              </w:rPr>
              <w:t>2.5.</w:t>
            </w:r>
            <w:r w:rsidR="00E94B81">
              <w:rPr>
                <w:kern w:val="2"/>
                <w:sz w:val="22"/>
                <w:szCs w:val="22"/>
                <w:lang w:eastAsia="sv-SE"/>
                <w14:ligatures w14:val="standardContextual"/>
              </w:rPr>
              <w:tab/>
            </w:r>
            <w:r w:rsidR="00E94B81" w:rsidRPr="00861663">
              <w:rPr>
                <w:rStyle w:val="Hyperlink"/>
              </w:rPr>
              <w:t>Godkännandedatum och kontaktperson gällande självdeklaration</w:t>
            </w:r>
            <w:r w:rsidR="00E94B81">
              <w:rPr>
                <w:webHidden/>
              </w:rPr>
              <w:tab/>
            </w:r>
            <w:r w:rsidR="00E94B81">
              <w:rPr>
                <w:webHidden/>
              </w:rPr>
              <w:fldChar w:fldCharType="begin"/>
            </w:r>
            <w:r w:rsidR="00E94B81">
              <w:rPr>
                <w:webHidden/>
              </w:rPr>
              <w:instrText xml:space="preserve"> PAGEREF _Toc156813283 \h </w:instrText>
            </w:r>
            <w:r w:rsidR="00E94B81">
              <w:rPr>
                <w:webHidden/>
              </w:rPr>
            </w:r>
            <w:r w:rsidR="00E94B81">
              <w:rPr>
                <w:webHidden/>
              </w:rPr>
              <w:fldChar w:fldCharType="separate"/>
            </w:r>
            <w:r w:rsidR="00E94B81">
              <w:rPr>
                <w:webHidden/>
              </w:rPr>
              <w:t>12</w:t>
            </w:r>
            <w:r w:rsidR="00E94B81">
              <w:rPr>
                <w:webHidden/>
              </w:rPr>
              <w:fldChar w:fldCharType="end"/>
            </w:r>
          </w:hyperlink>
        </w:p>
        <w:p w14:paraId="2190CC8B" w14:textId="47C76EA5" w:rsidR="00E94B81" w:rsidRDefault="00000000">
          <w:pPr>
            <w:pStyle w:val="TOC1"/>
            <w:rPr>
              <w:b w:val="0"/>
              <w:kern w:val="2"/>
              <w:sz w:val="22"/>
              <w:szCs w:val="22"/>
              <w14:ligatures w14:val="standardContextual"/>
            </w:rPr>
          </w:pPr>
          <w:hyperlink w:anchor="_Toc156813284" w:history="1">
            <w:r w:rsidR="00E94B81" w:rsidRPr="00861663">
              <w:rPr>
                <w:rStyle w:val="Hyperlink"/>
              </w:rPr>
              <w:t>3.</w:t>
            </w:r>
            <w:r w:rsidR="00E94B81">
              <w:rPr>
                <w:b w:val="0"/>
                <w:kern w:val="2"/>
                <w:sz w:val="22"/>
                <w:szCs w:val="22"/>
                <w14:ligatures w14:val="standardContextual"/>
              </w:rPr>
              <w:tab/>
            </w:r>
            <w:r w:rsidR="00E94B81" w:rsidRPr="00861663">
              <w:rPr>
                <w:rStyle w:val="Hyperlink"/>
              </w:rPr>
              <w:t>Resultat</w:t>
            </w:r>
            <w:r w:rsidR="00E94B81">
              <w:rPr>
                <w:webHidden/>
              </w:rPr>
              <w:tab/>
            </w:r>
            <w:r w:rsidR="00E94B81">
              <w:rPr>
                <w:webHidden/>
              </w:rPr>
              <w:fldChar w:fldCharType="begin"/>
            </w:r>
            <w:r w:rsidR="00E94B81">
              <w:rPr>
                <w:webHidden/>
              </w:rPr>
              <w:instrText xml:space="preserve"> PAGEREF _Toc156813284 \h </w:instrText>
            </w:r>
            <w:r w:rsidR="00E94B81">
              <w:rPr>
                <w:webHidden/>
              </w:rPr>
            </w:r>
            <w:r w:rsidR="00E94B81">
              <w:rPr>
                <w:webHidden/>
              </w:rPr>
              <w:fldChar w:fldCharType="separate"/>
            </w:r>
            <w:r w:rsidR="00E94B81">
              <w:rPr>
                <w:webHidden/>
              </w:rPr>
              <w:t>13</w:t>
            </w:r>
            <w:r w:rsidR="00E94B81">
              <w:rPr>
                <w:webHidden/>
              </w:rPr>
              <w:fldChar w:fldCharType="end"/>
            </w:r>
          </w:hyperlink>
        </w:p>
        <w:p w14:paraId="47262019" w14:textId="4B03BF05"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3261"/>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E91327"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6EEA0BEA" w:rsidR="00E91327" w:rsidRPr="00105592" w:rsidRDefault="00E91327" w:rsidP="00E91327">
            <w:r w:rsidRPr="003A4BE6">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E91327" w:rsidRPr="00105592" w:rsidRDefault="00E91327" w:rsidP="00E91327"/>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EE7E7EC" w:rsidR="00E91327" w:rsidRPr="00105592" w:rsidRDefault="00E91327" w:rsidP="00E91327">
            <w:r w:rsidRPr="003A4BE6">
              <w:t>Göran Westman</w:t>
            </w:r>
          </w:p>
        </w:tc>
        <w:tc>
          <w:tcPr>
            <w:tcW w:w="4100" w:type="dxa"/>
            <w:tcBorders>
              <w:left w:val="single" w:sz="24" w:space="0" w:color="FFFFFF" w:themeColor="background1"/>
              <w:bottom w:val="single" w:sz="4" w:space="0" w:color="A33662" w:themeColor="accent1"/>
            </w:tcBorders>
          </w:tcPr>
          <w:p w14:paraId="3BC7DF7F" w14:textId="05875D8E" w:rsidR="00E91327" w:rsidRPr="00105592" w:rsidRDefault="00E91327" w:rsidP="00E91327">
            <w:pPr>
              <w:rPr>
                <w:i/>
                <w:iCs/>
              </w:rPr>
            </w:pPr>
            <w:r w:rsidRPr="003A4BE6">
              <w:t>Första utkast till domänversion</w:t>
            </w:r>
          </w:p>
        </w:tc>
      </w:tr>
      <w:tr w:rsidR="00E91327"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29D1600D" w:rsidR="00E91327" w:rsidRPr="00105592" w:rsidRDefault="00E91327" w:rsidP="00E91327">
            <w:r w:rsidRPr="003A4BE6">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25B3BFAD" w:rsidR="00E91327" w:rsidRPr="00105592" w:rsidRDefault="00E91327" w:rsidP="00E91327">
            <w:r w:rsidRPr="003A4BE6">
              <w:t>2020-11-25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455A9B2" w:rsidR="00E91327" w:rsidRPr="00105592" w:rsidRDefault="00E91327" w:rsidP="00E91327">
            <w:r w:rsidRPr="003A4BE6">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0F13ABD2" w:rsidR="00E91327" w:rsidRPr="00105592" w:rsidRDefault="00E91327" w:rsidP="00E91327">
            <w:pPr>
              <w:rPr>
                <w:i/>
                <w:iCs/>
              </w:rPr>
            </w:pPr>
            <w:r w:rsidRPr="003A4BE6">
              <w:t>Uppdaterat efter granskning</w:t>
            </w:r>
          </w:p>
        </w:tc>
      </w:tr>
      <w:tr w:rsidR="00E91327"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780BE119" w:rsidR="00E91327" w:rsidRPr="00105592" w:rsidRDefault="00E91327" w:rsidP="00E91327">
            <w:r w:rsidRPr="003A4BE6">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50D866BD" w:rsidR="00E91327" w:rsidRPr="00105592" w:rsidRDefault="00E91327" w:rsidP="00E91327">
            <w:r w:rsidRPr="003A4BE6">
              <w:t>2022-09-26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6C2C59AC" w:rsidR="00E91327" w:rsidRPr="00105592" w:rsidRDefault="00E91327" w:rsidP="00E91327">
            <w:r w:rsidRPr="003A4BE6">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48AA346A" w:rsidR="00E91327" w:rsidRPr="00105592" w:rsidRDefault="00E91327" w:rsidP="00E91327">
            <w:pPr>
              <w:rPr>
                <w:i/>
                <w:iCs/>
              </w:rPr>
            </w:pPr>
            <w:r w:rsidRPr="003A4BE6">
              <w:t>Första releasade version, uppdaterat till domänversion.</w:t>
            </w:r>
          </w:p>
        </w:tc>
      </w:tr>
      <w:tr w:rsidR="00E91327"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3B483EB1" w:rsidR="00E91327" w:rsidRPr="00105592" w:rsidRDefault="00E91327" w:rsidP="00E91327">
            <w:r w:rsidRPr="003A4BE6">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759473EF" w:rsidR="00E91327" w:rsidRPr="00105592" w:rsidRDefault="00E91327" w:rsidP="00E91327">
            <w:r w:rsidRPr="003A4BE6">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726794BC" w:rsidR="00E91327" w:rsidRPr="00105592" w:rsidRDefault="00E91327" w:rsidP="00E91327">
            <w:r w:rsidRPr="003A4BE6">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4C84D836" w:rsidR="00E91327" w:rsidRPr="00105592" w:rsidRDefault="00E91327" w:rsidP="00E91327">
            <w:pPr>
              <w:rPr>
                <w:i/>
                <w:iCs/>
              </w:rPr>
            </w:pPr>
            <w:r w:rsidRPr="003A4BE6">
              <w:t>Kap 3.3.2 uppdaterat från SIT-miljö till nationell testmiljö</w:t>
            </w:r>
          </w:p>
        </w:tc>
      </w:tr>
      <w:tr w:rsidR="00E91327"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5CB8A583" w:rsidR="00E91327" w:rsidRPr="00105592" w:rsidRDefault="00E91327" w:rsidP="00E91327">
            <w:r w:rsidRPr="003A4BE6">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036958F4" w:rsidR="00E91327" w:rsidRPr="00105592" w:rsidRDefault="00E91327" w:rsidP="00E91327">
            <w:r w:rsidRPr="003A4BE6">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87DB3E7" w:rsidR="00E91327" w:rsidRPr="00105592" w:rsidRDefault="00E91327" w:rsidP="00E91327">
            <w:r w:rsidRPr="003A4BE6">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7079B5A4" w:rsidR="00E91327" w:rsidRPr="00105592" w:rsidRDefault="00E91327" w:rsidP="00E91327">
            <w:pPr>
              <w:rPr>
                <w:i/>
                <w:iCs/>
              </w:rPr>
            </w:pPr>
            <w:r w:rsidRPr="003A4BE6">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3D3B77CA" w:rsidR="0066768F" w:rsidRPr="00105592" w:rsidRDefault="00105592" w:rsidP="00FD6A00">
            <w:r>
              <w:t>2024-01-0</w:t>
            </w:r>
            <w:r w:rsidR="00E91327">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05592" w:rsidRDefault="00105592" w:rsidP="00FD6A00">
            <w:pPr>
              <w:rPr>
                <w:i/>
                <w:iCs/>
              </w:rPr>
            </w:pPr>
            <w:r w:rsidRPr="00105592">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3262"/>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3263"/>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information och/eller funktion i ett källsystem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Omfånget på självdeklarationen rör den tekniska och semantiska interoperabiliteten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r w:rsidR="00105592" w:rsidRPr="00EE3C86">
        <w:rPr>
          <w:b/>
        </w:rPr>
        <w:t>strategicresourcemanagement:persons:person</w:t>
      </w:r>
    </w:p>
    <w:p w14:paraId="0950B0A8" w14:textId="405C8778" w:rsidR="00A6097E" w:rsidRPr="00105592" w:rsidRDefault="00A6097E" w:rsidP="00A6097E">
      <w:pPr>
        <w:rPr>
          <w:b/>
        </w:rPr>
      </w:pPr>
      <w:r w:rsidRPr="00105592">
        <w:rPr>
          <w:b/>
        </w:rPr>
        <w:t>Tjänstekontrakt</w:t>
      </w:r>
      <w:r w:rsidRPr="00105592">
        <w:rPr>
          <w:b/>
        </w:rPr>
        <w:tab/>
      </w:r>
      <w:r w:rsidR="00E91327" w:rsidRPr="00E91327">
        <w:rPr>
          <w:b/>
        </w:rPr>
        <w:t>UpdatePersonContactInformationUnrestricted 4.0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3264"/>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terminerar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NTjP-QA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3265"/>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Ineras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3266"/>
      <w:r w:rsidRPr="00105592">
        <w:t>Godkännande</w:t>
      </w:r>
      <w:bookmarkEnd w:id="25"/>
      <w:bookmarkEnd w:id="26"/>
    </w:p>
    <w:p w14:paraId="1C744A06" w14:textId="77777777" w:rsidR="00A6097E" w:rsidRPr="00105592" w:rsidRDefault="00A6097E" w:rsidP="003B273A">
      <w:pPr>
        <w:jc w:val="both"/>
      </w:pPr>
      <w:r w:rsidRPr="00105592">
        <w:t>Inera beslutar om godkännande för anslutning till nationell tjänsteplattform utifrån denna självdeklaration. Godkännandet gäller den tekniska och semantiska interoperabiliteten,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3267"/>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3268"/>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3269"/>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3270"/>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3271"/>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3272"/>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5D129638" w14:textId="1A77633A" w:rsidR="00A6097E" w:rsidRDefault="004B009D" w:rsidP="00CB277F">
      <w:pPr>
        <w:jc w:val="both"/>
      </w:pPr>
      <w:r w:rsidRPr="004B009D">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3273"/>
      <w:r w:rsidRPr="00105592">
        <w:t>Källsystemsfabrikat</w:t>
      </w:r>
      <w:bookmarkEnd w:id="39"/>
      <w:bookmarkEnd w:id="40"/>
    </w:p>
    <w:p w14:paraId="4ECB2EF4" w14:textId="77777777" w:rsidR="00A6097E" w:rsidRPr="00105592" w:rsidRDefault="00A6097E" w:rsidP="00164531">
      <w:pPr>
        <w:jc w:val="both"/>
      </w:pPr>
      <w:r w:rsidRPr="00105592">
        <w:t>Produktbeteckning och version av de källsystem som hanterar originalinformationen som tillgängliggörs genom tjänstekonsumenten.</w:t>
      </w:r>
    </w:p>
    <w:p w14:paraId="1445785C" w14:textId="21E41072" w:rsidR="00A6097E" w:rsidRDefault="004B009D" w:rsidP="00CB277F">
      <w:pPr>
        <w:jc w:val="both"/>
      </w:pPr>
      <w:r w:rsidRPr="004B009D">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110FDF72"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3274"/>
      <w:bookmarkEnd w:id="41"/>
      <w:bookmarkEnd w:id="42"/>
      <w:r w:rsidRPr="00105592">
        <w:t>Informations</w:t>
      </w:r>
      <w:bookmarkEnd w:id="43"/>
      <w:bookmarkEnd w:id="44"/>
      <w:r w:rsidR="00EC409E">
        <w:t>avlämning</w:t>
      </w:r>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3275"/>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Stöd för utveckling och egentester i samband med anslutning tillhandahålls genom en SoapUI-valideringsmock med tillhörande testanvisningar.</w:t>
      </w:r>
    </w:p>
    <w:p w14:paraId="1AD68739" w14:textId="56335204" w:rsidR="00164531" w:rsidRPr="00164531" w:rsidRDefault="00164531" w:rsidP="00164531">
      <w:pPr>
        <w:jc w:val="both"/>
        <w:rPr>
          <w:rFonts w:cstheme="minorHAnsi"/>
        </w:rPr>
      </w:pPr>
      <w:r w:rsidRPr="00164531">
        <w:rPr>
          <w:rFonts w:cstheme="minorHAnsi"/>
        </w:rPr>
        <w:t xml:space="preserve">I releasepaketen för tjänstekontraktet finns det ett SoapUI-projekt med en </w:t>
      </w:r>
      <w:r w:rsidR="003D6E95">
        <w:rPr>
          <w:rFonts w:cstheme="minorHAnsi"/>
        </w:rPr>
        <w:t>UpdatePersonContactInfromationUnrestricted</w:t>
      </w:r>
      <w:r w:rsidRPr="00164531">
        <w:rPr>
          <w:rFonts w:cstheme="minorHAnsi"/>
        </w:rPr>
        <w:t xml:space="preserve"> MockService. När denna mock startats i SoapUI,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Anslutande organisation ska skapa testdata i källsystemet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Ange de alternativ som tjänstekonsumenten kan uppfylla, och som testats mot SoapUI-valideringsmock (element och test-id från testinstruktionen inom parentes)</w:t>
      </w:r>
      <w:r w:rsidR="00231CEB">
        <w:rPr>
          <w:rFonts w:cstheme="minorHAnsi"/>
        </w:rPr>
        <w:t>.</w:t>
      </w:r>
    </w:p>
    <w:p w14:paraId="3ACD7452" w14:textId="6536BCBD"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Personnummer (personId (1))</w:t>
      </w:r>
      <w:r w:rsidR="00CB277F">
        <w:t>.</w:t>
      </w:r>
    </w:p>
    <w:p w14:paraId="2888B799"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3223908"/>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579472390"/>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14727CE8"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2E7B12"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1D340A27" w14:textId="7FF3792C"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(personId (2))</w:t>
      </w:r>
      <w:r w:rsidR="00CB277F">
        <w:t>.</w:t>
      </w:r>
    </w:p>
    <w:p w14:paraId="18F605A0"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20027263"/>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787732037"/>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035706DF"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CAF5747"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2DB41676" w14:textId="3A7C7702"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Nationellt Reservnummer (personId (3))</w:t>
      </w:r>
      <w:r w:rsidR="00CB277F">
        <w:t>.</w:t>
      </w:r>
    </w:p>
    <w:p w14:paraId="33692D98"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94266330"/>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869403082"/>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3B4F7F3E"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3D130E2"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3B4D3341" w14:textId="53EE62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Lokalt Reservnummer (personId (4))</w:t>
      </w:r>
      <w:r w:rsidR="00CB277F">
        <w:t>.</w:t>
      </w:r>
    </w:p>
    <w:p w14:paraId="196028D0"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85031067"/>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452360632"/>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69430B53"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C166DB5"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137B8A94" w14:textId="7B4447CB"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Kontaktinformation har lagts till (contactInformation (5))</w:t>
      </w:r>
      <w:r w:rsidR="00CB277F">
        <w:t>.</w:t>
      </w:r>
    </w:p>
    <w:p w14:paraId="30CF5002"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0838798"/>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921995068"/>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1D0E9BEB"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48052DF"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59F8204F" w14:textId="05832B6A"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Befintlig kontaktinformation har uppdaterats (contactInformation (6))</w:t>
      </w:r>
      <w:r w:rsidR="00CB277F">
        <w:t>.</w:t>
      </w:r>
    </w:p>
    <w:p w14:paraId="5F67708D"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91084166"/>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691767851"/>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514B8890"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9C2D51A"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227629A7" w14:textId="14252DF1"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Kontaktinformation har tagits bort (contactInformation (7))</w:t>
      </w:r>
      <w:r w:rsidR="00CB277F">
        <w:t>.</w:t>
      </w:r>
    </w:p>
    <w:p w14:paraId="2E39C52F"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3057907"/>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922165161"/>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76427F85"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0230E5E"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0BEB3280" w14:textId="7160455F"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All kontaktinformation har tagits bort (contactInformation (8))</w:t>
      </w:r>
      <w:r w:rsidR="00CB277F">
        <w:t>.</w:t>
      </w:r>
    </w:p>
    <w:p w14:paraId="1375AA0E"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87874199"/>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297999494"/>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7CEF9C71"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F5183E1"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453D06B6" w14:textId="15525104"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Kontaktinformationstyp som ej hanteras av källsystemet förblir oförändrad (contactInformation (9))</w:t>
      </w:r>
      <w:r w:rsidR="00CB277F">
        <w:t>.</w:t>
      </w:r>
    </w:p>
    <w:p w14:paraId="55C51459"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107097733"/>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200468943"/>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4FE7B67F"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510AD8"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4B19B8BD" w14:textId="11FAB18A"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Lägg till kontaktperson (contactPerson (10))</w:t>
      </w:r>
      <w:r w:rsidR="00CB277F">
        <w:t>.</w:t>
      </w:r>
    </w:p>
    <w:p w14:paraId="511B58A9"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5813112"/>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884136682"/>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5404F8E2"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DCCDC4D"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172C6CE3" w14:textId="5979BF9E"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Uppdatera en kontaktperson (contactPerson (11))</w:t>
      </w:r>
      <w:r w:rsidR="00CB277F">
        <w:t>.</w:t>
      </w:r>
    </w:p>
    <w:p w14:paraId="36A63D8C"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85003792"/>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148279405"/>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7D7444C3"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07ED955"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4D6492AE" w14:textId="2EB8EAFD"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Ta bort existerande kontaktperson (contactPerson (12))</w:t>
      </w:r>
      <w:r w:rsidR="00CB277F">
        <w:t>.</w:t>
      </w:r>
    </w:p>
    <w:p w14:paraId="3F58B62C"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37639491"/>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160500732"/>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3285EF5C"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73C6986"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43A90FFF" w14:textId="071BB68B"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Pappersavisering (optoutPaperNotification=”False” (13))</w:t>
      </w:r>
      <w:r w:rsidR="00CB277F">
        <w:t>.</w:t>
      </w:r>
    </w:p>
    <w:p w14:paraId="54C5B01E"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6867016"/>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905973883"/>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334BA071"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756CBAA"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57D036F0" w14:textId="4D36A2AD"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Ingen Pappersavisering (optoutPaperNotification=”True” (14))</w:t>
      </w:r>
      <w:r w:rsidR="00CB277F">
        <w:t>.</w:t>
      </w:r>
    </w:p>
    <w:p w14:paraId="554DACD9"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4842295"/>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1185094711"/>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2E7BB8FA"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B7412EE"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0F071293" w14:textId="440B98D2"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Kontaktuppgifter för person med skyddad identitet kan anges (personId (15))</w:t>
      </w:r>
      <w:r w:rsidR="00CB277F">
        <w:t>.</w:t>
      </w:r>
    </w:p>
    <w:p w14:paraId="09A2EC29"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9283831"/>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916474871"/>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120E341A"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5F186A9"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5DC7EA98" w14:textId="0BF27F31"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Kontaktuppgifter för person med sekretessmarkering kan anges (personId (16))</w:t>
      </w:r>
      <w:r w:rsidR="00CB277F">
        <w:t>.</w:t>
      </w:r>
    </w:p>
    <w:p w14:paraId="0B0B361D"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94484203"/>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332060697"/>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10C1C693"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4EB9D56"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p>
    <w:p w14:paraId="0DFFE554" w14:textId="7106388A"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Förändring av sorteringsordning hanteras på rätt sätt vid uppdatering av kontaktuppgifter (rank (17))</w:t>
      </w:r>
      <w:r w:rsidR="00CB277F">
        <w:t>.</w:t>
      </w:r>
    </w:p>
    <w:p w14:paraId="7F76B709"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5150926"/>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946815720"/>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7C4210C4" w14:textId="77777777" w:rsidR="00E91327" w:rsidRDefault="00E91327" w:rsidP="00E9132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6324BDDB" w14:textId="77777777" w:rsidR="00CB277F" w:rsidRPr="00105592" w:rsidRDefault="00CB277F" w:rsidP="00CB277F">
      <w:pPr>
        <w:pStyle w:val="Heading3"/>
        <w:numPr>
          <w:ilvl w:val="2"/>
          <w:numId w:val="18"/>
        </w:numPr>
        <w:tabs>
          <w:tab w:val="clear" w:pos="720"/>
        </w:tabs>
        <w:spacing w:before="240" w:after="60"/>
        <w:ind w:left="720" w:hanging="720"/>
      </w:pPr>
      <w:bookmarkStart w:id="47" w:name="_Toc155865125"/>
      <w:bookmarkStart w:id="48" w:name="_Toc156813276"/>
      <w:bookmarkStart w:id="49" w:name="_Toc58330756"/>
      <w:r w:rsidRPr="00F37CF8">
        <w:t>Regler för uppdatering</w:t>
      </w:r>
      <w:bookmarkEnd w:id="47"/>
      <w:bookmarkEnd w:id="48"/>
    </w:p>
    <w:p w14:paraId="1394688E" w14:textId="77777777" w:rsidR="00CB277F" w:rsidRPr="00F37CF8" w:rsidRDefault="00CB277F" w:rsidP="00CB277F">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Regel #2: En update ska alltid föregås av en läsning. Detta för att i anropet till tjänsten få med sig befintlig information på personen. De attribut som skickas in utan data blir raderade.</w:t>
      </w:r>
    </w:p>
    <w:p w14:paraId="3F7BDBF0" w14:textId="77777777" w:rsidR="00CB277F" w:rsidRPr="00164531" w:rsidRDefault="00CB277F" w:rsidP="00CB277F">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Läsningen kan antingen ske via GetPersonContactInformation eller GetPerson och med minst profil 3.</w:t>
      </w:r>
    </w:p>
    <w:p w14:paraId="0DB1638D"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t>Regel #2 uppfylls i samband med uppdatering av kontaktinformation.</w:t>
      </w:r>
    </w:p>
    <w:p w14:paraId="6944D822"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78706001"/>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Ja       </w:t>
      </w:r>
      <w:sdt>
        <w:sdtPr>
          <w:id w:val="255951746"/>
          <w14:checkbox>
            <w14:checked w14:val="0"/>
            <w14:checkedState w14:val="2612" w14:font="MS Gothic"/>
            <w14:uncheckedState w14:val="2610" w14:font="MS Gothic"/>
          </w14:checkbox>
        </w:sdtPr>
        <w:sdtContent>
          <w:r w:rsidR="00CB277F">
            <w:rPr>
              <w:rFonts w:ascii="MS Gothic" w:eastAsia="MS Gothic" w:hAnsi="MS Gothic" w:hint="eastAsia"/>
            </w:rPr>
            <w:t>☐</w:t>
          </w:r>
        </w:sdtContent>
      </w:sdt>
      <w:r w:rsidR="00CB277F" w:rsidRPr="007952C7">
        <w:t xml:space="preserve"> Nej</w:t>
      </w:r>
    </w:p>
    <w:p w14:paraId="11248E3C"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2714D44"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p w14:paraId="2F714439" w14:textId="77777777" w:rsidR="00CB277F" w:rsidRPr="007952C7" w:rsidRDefault="00CB277F" w:rsidP="00CB277F">
      <w:pPr>
        <w:pStyle w:val="Heading3"/>
        <w:numPr>
          <w:ilvl w:val="2"/>
          <w:numId w:val="18"/>
        </w:numPr>
        <w:tabs>
          <w:tab w:val="clear" w:pos="720"/>
        </w:tabs>
        <w:spacing w:before="240" w:after="60"/>
        <w:ind w:left="720" w:hanging="720"/>
      </w:pPr>
      <w:bookmarkStart w:id="50" w:name="_Toc156813277"/>
      <w:bookmarkStart w:id="51" w:name="_Toc58330757"/>
      <w:bookmarkEnd w:id="49"/>
      <w:r w:rsidRPr="007952C7">
        <w:lastRenderedPageBreak/>
        <w:t>Teckenkodning</w:t>
      </w:r>
      <w:bookmarkEnd w:id="50"/>
    </w:p>
    <w:p w14:paraId="2752FB07" w14:textId="77777777" w:rsidR="00CB277F" w:rsidRPr="007952C7" w:rsidRDefault="00CB277F" w:rsidP="00CB277F">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(encoding) vara endast UTF-8 eller UTF-16.</w:t>
      </w:r>
    </w:p>
    <w:p w14:paraId="1915857B" w14:textId="4D90D6EB" w:rsidR="00CB277F" w:rsidRPr="007952C7" w:rsidRDefault="00B31C0C" w:rsidP="00CB277F">
      <w:pPr>
        <w:pBdr>
          <w:top w:val="single" w:sz="4" w:space="1" w:color="auto"/>
          <w:left w:val="single" w:sz="4" w:space="4" w:color="auto"/>
          <w:bottom w:val="single" w:sz="4" w:space="1" w:color="auto"/>
          <w:right w:val="single" w:sz="4" w:space="4" w:color="auto"/>
        </w:pBdr>
        <w:shd w:val="clear" w:color="auto" w:fill="DC98B3" w:themeFill="text2" w:themeFillTint="66"/>
      </w:pPr>
      <w:r w:rsidRPr="00B31C0C">
        <w:t>UTF-8 eller UTF-16 används som teckenkodning.</w:t>
      </w:r>
    </w:p>
    <w:p w14:paraId="69AE710F"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1508047373"/>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64344130" w14:textId="77777777" w:rsidR="00CB277F" w:rsidRPr="007952C7"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3B5A820" w14:textId="77777777" w:rsidR="00CB277F" w:rsidRPr="007952C7"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p w14:paraId="2AFFBDBA" w14:textId="77777777" w:rsidR="00CB277F" w:rsidRPr="00164531" w:rsidRDefault="00CB277F" w:rsidP="00CB277F">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Beskriv om det finns kontroller eller regelverk som minimerar risken att användaren skriver in fel kontaktuppgifter (till exempel formatkontroller eller dubbla inmatningsfält).</w:t>
      </w:r>
    </w:p>
    <w:p w14:paraId="301E43D7" w14:textId="77777777" w:rsidR="00CB277F" w:rsidRPr="00164531"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56813278"/>
      <w:r w:rsidRPr="00105592">
        <w:t>Övriga krav</w:t>
      </w:r>
      <w:bookmarkEnd w:id="51"/>
      <w:bookmarkEnd w:id="52"/>
    </w:p>
    <w:p w14:paraId="5A2F67F9" w14:textId="3A1316D8" w:rsidR="00A6097E" w:rsidRPr="00105592" w:rsidRDefault="00231CEB" w:rsidP="00A6097E">
      <w:pPr>
        <w:pStyle w:val="Heading3"/>
        <w:numPr>
          <w:ilvl w:val="2"/>
          <w:numId w:val="18"/>
        </w:numPr>
        <w:tabs>
          <w:tab w:val="clear" w:pos="720"/>
        </w:tabs>
        <w:spacing w:before="240" w:after="60"/>
        <w:ind w:left="720" w:hanging="720"/>
      </w:pPr>
      <w:bookmarkStart w:id="53" w:name="_Toc156813279"/>
      <w:r>
        <w:t>Felhantering</w:t>
      </w:r>
      <w:bookmarkEnd w:id="53"/>
    </w:p>
    <w:p w14:paraId="3F983117" w14:textId="01F2B375" w:rsidR="00231CEB" w:rsidRDefault="00231CEB" w:rsidP="00231CEB">
      <w:pPr>
        <w:jc w:val="both"/>
      </w:pPr>
      <w:r>
        <w:t>TKB anger krav på hur felhantering ska stödjas.</w:t>
      </w:r>
    </w:p>
    <w:p w14:paraId="4CA026AE" w14:textId="77777777" w:rsidR="00231CEB" w:rsidRDefault="00231CEB" w:rsidP="00231CEB">
      <w:pPr>
        <w:jc w:val="both"/>
      </w:pPr>
      <w:r>
        <w:t>I SoapUI-valideringsmocken finns olika svar som kan levereras enligt instruktionen för mocken.</w:t>
      </w:r>
    </w:p>
    <w:p w14:paraId="67B4A2A2" w14:textId="36F8CD8F" w:rsidR="00A6097E" w:rsidRPr="00105592" w:rsidRDefault="00231CEB" w:rsidP="00231CEB">
      <w:pPr>
        <w:jc w:val="both"/>
      </w:pPr>
      <w:r>
        <w:t>Ange hur tjänsteproducenten uppfyller stipulerade krav på felhantering.</w:t>
      </w:r>
    </w:p>
    <w:p w14:paraId="65E12319" w14:textId="75CFA207"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Kan hantera ett svar med SOAP Fault (18)</w:t>
      </w:r>
      <w:r w:rsidR="00CB277F">
        <w:t>.</w:t>
      </w:r>
    </w:p>
    <w:p w14:paraId="74C6F457"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1246499671"/>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3AA78848" w14:textId="5A0A3B69" w:rsidR="004F4900" w:rsidRDefault="00AC6DEE"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B23FCDB" w14:textId="77777777" w:rsidR="00AC6DEE" w:rsidRDefault="00AC6DEE" w:rsidP="004F4900">
      <w:pPr>
        <w:pBdr>
          <w:top w:val="single" w:sz="4" w:space="1" w:color="auto"/>
          <w:left w:val="single" w:sz="4" w:space="4" w:color="auto"/>
          <w:bottom w:val="single" w:sz="4" w:space="1" w:color="auto"/>
          <w:right w:val="single" w:sz="4" w:space="4" w:color="auto"/>
        </w:pBdr>
        <w:shd w:val="clear" w:color="auto" w:fill="DC98B3" w:themeFill="text2" w:themeFillTint="66"/>
      </w:pPr>
    </w:p>
    <w:p w14:paraId="48241716" w14:textId="3987CB9F"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Uppdatera fel version (versionToUpdate (19))</w:t>
      </w:r>
      <w:r w:rsidR="00CB277F">
        <w:t>.</w:t>
      </w:r>
    </w:p>
    <w:p w14:paraId="092FB346"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38635536"/>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1277290812"/>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45F372E8" w14:textId="77777777"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78C0D98" w14:textId="77777777"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p>
    <w:p w14:paraId="42F2357E" w14:textId="299B6DF3"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Digital aviseringsväg saknas (optOutPaperNotification=true (20))</w:t>
      </w:r>
      <w:r w:rsidR="00CB277F">
        <w:t>.</w:t>
      </w:r>
    </w:p>
    <w:p w14:paraId="681AB0D3"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78367046"/>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2069913831"/>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18917B03" w14:textId="77777777"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028D2F2" w14:textId="77777777"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p>
    <w:p w14:paraId="593151DF" w14:textId="4AD5DF4A"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Logiskt fel. Möjlighet att ta emot svar med resultCode = ERROR och visa upp texten i resultText för användaren, till exempel ” Uppdatering av personens kontaktuppgifter lyckades ej” (21)</w:t>
      </w:r>
      <w:r w:rsidR="00CB277F">
        <w:t>.</w:t>
      </w:r>
    </w:p>
    <w:p w14:paraId="1B2393D1"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37368725"/>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1694799362"/>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3CE6B856" w14:textId="77777777" w:rsidR="004F4900" w:rsidRDefault="004F4900" w:rsidP="004F490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033E4C4" w14:textId="77777777" w:rsidR="00231CEB" w:rsidRPr="00105592"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p>
    <w:p w14:paraId="34AF2F52" w14:textId="77777777" w:rsidR="00CB277F" w:rsidRPr="007952C7" w:rsidRDefault="00CB277F" w:rsidP="00CB277F">
      <w:pPr>
        <w:pStyle w:val="Heading3"/>
        <w:numPr>
          <w:ilvl w:val="2"/>
          <w:numId w:val="18"/>
        </w:numPr>
        <w:tabs>
          <w:tab w:val="clear" w:pos="720"/>
        </w:tabs>
        <w:spacing w:before="240" w:after="60"/>
        <w:ind w:left="720" w:hanging="720"/>
      </w:pPr>
      <w:bookmarkStart w:id="54" w:name="_Toc58330759"/>
      <w:bookmarkStart w:id="55" w:name="_Toc155780563"/>
      <w:bookmarkStart w:id="56" w:name="_Toc155863797"/>
      <w:bookmarkStart w:id="57" w:name="_Toc155865301"/>
      <w:bookmarkStart w:id="58" w:name="_Toc156813280"/>
      <w:bookmarkStart w:id="59" w:name="_Hlk155780711"/>
      <w:r w:rsidRPr="007952C7">
        <w:t>Anropsfrekvens</w:t>
      </w:r>
      <w:bookmarkEnd w:id="54"/>
      <w:bookmarkEnd w:id="55"/>
      <w:bookmarkEnd w:id="56"/>
      <w:bookmarkEnd w:id="57"/>
      <w:bookmarkEnd w:id="58"/>
    </w:p>
    <w:p w14:paraId="3FB71D27" w14:textId="77777777" w:rsidR="00CB277F" w:rsidRPr="007952C7" w:rsidRDefault="00CB277F" w:rsidP="00CB277F">
      <w:pPr>
        <w:jc w:val="both"/>
      </w:pPr>
      <w:r w:rsidRPr="007952C7">
        <w:t>För att beräkna påverkan på nationella tjänsteplattformen behöver anropsfrekvensen beräknas, inklusive eventuella omsändningar.</w:t>
      </w:r>
    </w:p>
    <w:p w14:paraId="6EE63C21" w14:textId="1C900F8C" w:rsidR="00CB277F" w:rsidRPr="007952C7" w:rsidRDefault="00615BF1" w:rsidP="00CB277F">
      <w:pPr>
        <w:pBdr>
          <w:top w:val="single" w:sz="4" w:space="1" w:color="auto"/>
          <w:left w:val="single" w:sz="4" w:space="4" w:color="auto"/>
          <w:bottom w:val="single" w:sz="4" w:space="1" w:color="auto"/>
          <w:right w:val="single" w:sz="4" w:space="4" w:color="auto"/>
        </w:pBdr>
        <w:shd w:val="clear" w:color="auto" w:fill="DC98B3" w:themeFill="text2" w:themeFillTint="66"/>
      </w:pPr>
      <w:r w:rsidRPr="00615BF1">
        <w:t>Antal förfrågningar som beräknas skickas som mest under en timme vid den högsta förväntade användningen.</w:t>
      </w:r>
    </w:p>
    <w:p w14:paraId="119DAB76" w14:textId="77777777" w:rsidR="00CB277F" w:rsidRPr="007952C7"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D006F0D344954FAC886458978F366DBF"/>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68C78FE0"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AE7858D" w14:textId="77777777" w:rsidR="00CB277F" w:rsidRPr="007952C7"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p w14:paraId="2EFB51C2" w14:textId="77777777" w:rsidR="00CB277F" w:rsidRPr="007952C7"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bookmarkStart w:id="60" w:name="_Hlk155780771"/>
      <w:r>
        <w:t>R</w:t>
      </w:r>
      <w:r w:rsidRPr="007952C7">
        <w:t>egel #22 Förnyade anropsförsök i RIVTA Basic Profile</w:t>
      </w:r>
      <w:r>
        <w:t xml:space="preserve"> följs</w:t>
      </w:r>
      <w:r w:rsidRPr="007952C7">
        <w:t xml:space="preserve"> i det att omsändningar vid SOAP-fault inte görs oftare än var 5:e minut</w:t>
      </w:r>
      <w:r>
        <w:t>.</w:t>
      </w:r>
    </w:p>
    <w:bookmarkEnd w:id="60"/>
    <w:p w14:paraId="7A7C49A7"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2134157903"/>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0D228521" w14:textId="77777777" w:rsidR="00CB277F" w:rsidRPr="007952C7"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05A0767" w14:textId="77777777" w:rsidR="00CB277F" w:rsidRPr="007952C7"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bookmarkEnd w:id="59"/>
    <w:p w14:paraId="4CD73FF9" w14:textId="77777777" w:rsidR="00CB277F" w:rsidRPr="00105592" w:rsidRDefault="00A6097E" w:rsidP="00CB277F">
      <w:pPr>
        <w:pStyle w:val="Heading3"/>
        <w:numPr>
          <w:ilvl w:val="2"/>
          <w:numId w:val="18"/>
        </w:numPr>
        <w:tabs>
          <w:tab w:val="clear" w:pos="720"/>
        </w:tabs>
        <w:spacing w:before="240" w:after="60"/>
        <w:ind w:left="720" w:hanging="720"/>
      </w:pPr>
      <w:r w:rsidRPr="00105592">
        <w:t xml:space="preserve"> </w:t>
      </w:r>
      <w:bookmarkStart w:id="61" w:name="_Toc58330760"/>
      <w:bookmarkStart w:id="62" w:name="_Toc155865302"/>
      <w:bookmarkStart w:id="63" w:name="_Toc156813281"/>
      <w:bookmarkStart w:id="64" w:name="_Toc450733784"/>
      <w:bookmarkStart w:id="65" w:name="_Toc58330761"/>
      <w:r w:rsidR="00CB277F" w:rsidRPr="00105592">
        <w:t>Obehörig åtkomst</w:t>
      </w:r>
      <w:bookmarkEnd w:id="61"/>
      <w:bookmarkEnd w:id="62"/>
      <w:bookmarkEnd w:id="63"/>
    </w:p>
    <w:p w14:paraId="78BE0EF1" w14:textId="77777777" w:rsidR="00CB277F" w:rsidRPr="00105592" w:rsidRDefault="00CB277F" w:rsidP="00CB277F">
      <w:pPr>
        <w:jc w:val="both"/>
      </w:pPr>
      <w:r w:rsidRPr="00105592">
        <w:t>Informationen ska inte vara tillgänglig för obehörig åtkomst och tjänstekonsumentens anslutningsarkitektur ska följa de säkerhetsaspekter och krav som RIV-TA stipulerar, främst genom RIV Tekniska Anvisningar Kryptografi [ARK_0036].</w:t>
      </w:r>
    </w:p>
    <w:p w14:paraId="2E502B70" w14:textId="77777777" w:rsidR="00CB277F" w:rsidRPr="00105592" w:rsidRDefault="00CB277F" w:rsidP="00CB277F">
      <w:pPr>
        <w:jc w:val="both"/>
      </w:pPr>
      <w:r w:rsidRPr="00105592">
        <w:t>Ange om tjänstekonsumenten uppfyller de krav och regler som finns med avseende på obehörig åtkomst</w:t>
      </w:r>
      <w:r>
        <w:t>.</w:t>
      </w:r>
    </w:p>
    <w:p w14:paraId="549F3324" w14:textId="77777777" w:rsidR="00CB277F" w:rsidRPr="00105592"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rsidRPr="00105592">
        <w:t>Tjänstekonsumentens anslutningsarkitektur uppfyller säkerhetsaspekter enligt RIV-TA, och är även i övrigt skyddad för obehörig åtkomst</w:t>
      </w:r>
      <w:r>
        <w:t>.</w:t>
      </w:r>
    </w:p>
    <w:p w14:paraId="7A79C28B"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1681776417"/>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2C293FDD" w14:textId="77777777" w:rsidR="00CB277F" w:rsidRPr="00105592"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r w:rsidRPr="00105592">
        <w:t>:</w:t>
      </w:r>
    </w:p>
    <w:p w14:paraId="4583D461"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p w14:paraId="6D7777EF"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t>Är användarna av systemet alltid starkt autentiserade?</w:t>
      </w:r>
    </w:p>
    <w:p w14:paraId="1B40FED7" w14:textId="77777777" w:rsidR="00CB277F" w:rsidRPr="007952C7" w:rsidRDefault="00000000" w:rsidP="00CB277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09465629"/>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Ja       </w:t>
      </w:r>
      <w:sdt>
        <w:sdtPr>
          <w:id w:val="-656377446"/>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Nej</w:t>
      </w:r>
    </w:p>
    <w:p w14:paraId="277D510E"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D9B3C7D" w14:textId="77777777" w:rsidR="00CB277F" w:rsidRPr="00105592"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p w14:paraId="7A34619B" w14:textId="77777777" w:rsidR="00CB277F" w:rsidRPr="00105592" w:rsidRDefault="00CB277F" w:rsidP="00CB277F">
      <w:pPr>
        <w:pStyle w:val="Heading2"/>
        <w:numPr>
          <w:ilvl w:val="1"/>
          <w:numId w:val="18"/>
        </w:numPr>
        <w:tabs>
          <w:tab w:val="clear" w:pos="1080"/>
        </w:tabs>
        <w:spacing w:before="240" w:after="60"/>
        <w:ind w:left="851" w:hanging="851"/>
      </w:pPr>
      <w:bookmarkStart w:id="66" w:name="_Toc155865131"/>
      <w:bookmarkStart w:id="67" w:name="_Toc156813282"/>
      <w:bookmarkStart w:id="68" w:name="_Toc58330763"/>
      <w:bookmarkEnd w:id="64"/>
      <w:bookmarkEnd w:id="65"/>
      <w:r w:rsidRPr="00105592">
        <w:t>Övrigt</w:t>
      </w:r>
      <w:bookmarkEnd w:id="66"/>
      <w:bookmarkEnd w:id="67"/>
    </w:p>
    <w:p w14:paraId="46916694" w14:textId="77777777" w:rsidR="00CB277F" w:rsidRPr="00105592" w:rsidRDefault="00CB277F" w:rsidP="00CB277F">
      <w:pPr>
        <w:jc w:val="both"/>
      </w:pPr>
      <w:r w:rsidRPr="00105592">
        <w:t xml:space="preserve">Beskriv eventuella övriga saker som är viktiga att känna till, exempelvis problem som har identifierats men inte åtgärdats i produkten. </w:t>
      </w:r>
    </w:p>
    <w:p w14:paraId="53190B90" w14:textId="77777777" w:rsidR="00CB277F" w:rsidRDefault="00CB277F" w:rsidP="00CB277F">
      <w:pPr>
        <w:pBdr>
          <w:top w:val="single" w:sz="4" w:space="1" w:color="auto"/>
          <w:left w:val="single" w:sz="4" w:space="4" w:color="auto"/>
          <w:bottom w:val="single" w:sz="4" w:space="1" w:color="auto"/>
          <w:right w:val="single" w:sz="4" w:space="4" w:color="auto"/>
        </w:pBdr>
        <w:shd w:val="clear" w:color="auto" w:fill="DC98B3" w:themeFill="text2" w:themeFillTint="66"/>
      </w:pPr>
    </w:p>
    <w:p w14:paraId="5B2B9FFA" w14:textId="77777777" w:rsidR="00CB277F" w:rsidRDefault="00CB277F">
      <w:pPr>
        <w:rPr>
          <w:rFonts w:asciiTheme="majorHAnsi" w:eastAsiaTheme="majorEastAsia" w:hAnsiTheme="majorHAnsi" w:cstheme="majorBidi"/>
          <w:b/>
          <w:bCs/>
          <w:sz w:val="28"/>
          <w:szCs w:val="28"/>
        </w:rPr>
      </w:pPr>
      <w:r>
        <w:br w:type="page"/>
      </w:r>
    </w:p>
    <w:p w14:paraId="6170691F" w14:textId="77777777" w:rsidR="00CB277F" w:rsidRPr="007952C7" w:rsidRDefault="00CB277F" w:rsidP="00CB277F">
      <w:pPr>
        <w:pStyle w:val="Heading2"/>
        <w:numPr>
          <w:ilvl w:val="1"/>
          <w:numId w:val="18"/>
        </w:numPr>
        <w:tabs>
          <w:tab w:val="clear" w:pos="1080"/>
        </w:tabs>
        <w:spacing w:before="240" w:after="60"/>
        <w:ind w:left="851" w:hanging="851"/>
      </w:pPr>
      <w:bookmarkStart w:id="69" w:name="_Toc155864814"/>
      <w:bookmarkStart w:id="70" w:name="_Toc155865132"/>
      <w:bookmarkStart w:id="71" w:name="_Toc156813283"/>
      <w:bookmarkEnd w:id="68"/>
      <w:r w:rsidRPr="007952C7">
        <w:lastRenderedPageBreak/>
        <w:t>Godkännandedatum och kontaktperson gällande självdeklaration</w:t>
      </w:r>
      <w:bookmarkEnd w:id="69"/>
      <w:bookmarkEnd w:id="70"/>
      <w:bookmarkEnd w:id="71"/>
    </w:p>
    <w:p w14:paraId="307DC751" w14:textId="77777777" w:rsidR="00CB277F" w:rsidRPr="007952C7" w:rsidRDefault="00CB277F" w:rsidP="00CB277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BF2751CFC12849738768994B606BFE91"/>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64544E55" w:rsidR="00A6097E" w:rsidRPr="00105592" w:rsidRDefault="00CB277F" w:rsidP="00CB277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806E0F5994C14721A2B7F900BCF9F105"/>
          </w:placeholder>
          <w:showingPlcHdr/>
          <w:text/>
        </w:sdtPr>
        <w:sdtContent>
          <w:r w:rsidRPr="00F6645B">
            <w:rPr>
              <w:rStyle w:val="PlaceholderText"/>
              <w:color w:val="EDCBD9" w:themeColor="text2" w:themeTint="33"/>
              <w:shd w:val="clear" w:color="auto" w:fill="auto"/>
            </w:rPr>
            <w:t>Namn</w:t>
          </w:r>
        </w:sdtContent>
      </w:sdt>
      <w:r w:rsidRPr="007952C7">
        <w:t>]</w:t>
      </w:r>
      <w:r w:rsidR="00A6097E" w:rsidRPr="00105592">
        <w:br w:type="page"/>
      </w:r>
    </w:p>
    <w:p w14:paraId="30EEFA3E" w14:textId="77777777" w:rsidR="00CB277F" w:rsidRPr="007952C7" w:rsidRDefault="00CB277F" w:rsidP="00CB277F">
      <w:pPr>
        <w:pStyle w:val="Heading1"/>
        <w:numPr>
          <w:ilvl w:val="0"/>
          <w:numId w:val="18"/>
        </w:numPr>
        <w:tabs>
          <w:tab w:val="clear" w:pos="360"/>
        </w:tabs>
        <w:spacing w:before="240" w:after="60"/>
      </w:pPr>
      <w:bookmarkStart w:id="72" w:name="_Toc58330764"/>
      <w:bookmarkStart w:id="73" w:name="_Toc155780567"/>
      <w:bookmarkStart w:id="74" w:name="_Toc155863801"/>
      <w:bookmarkStart w:id="75" w:name="_Toc155864815"/>
      <w:bookmarkStart w:id="76" w:name="_Toc155865133"/>
      <w:bookmarkStart w:id="77" w:name="_Toc156813284"/>
      <w:bookmarkStart w:id="78" w:name="_Hlk155780915"/>
      <w:r w:rsidRPr="007952C7">
        <w:lastRenderedPageBreak/>
        <w:t>Resultat</w:t>
      </w:r>
      <w:bookmarkEnd w:id="72"/>
      <w:bookmarkEnd w:id="73"/>
      <w:bookmarkEnd w:id="74"/>
      <w:bookmarkEnd w:id="75"/>
      <w:bookmarkEnd w:id="76"/>
      <w:bookmarkEnd w:id="77"/>
    </w:p>
    <w:p w14:paraId="5B02DAB6" w14:textId="77777777" w:rsidR="00CB277F" w:rsidRPr="007952C7" w:rsidRDefault="00CB277F" w:rsidP="00CB277F">
      <w:pPr>
        <w:keepNext/>
        <w:keepLines/>
        <w:jc w:val="both"/>
      </w:pPr>
      <w:r w:rsidRPr="007952C7">
        <w:t>Ineras bedömning av tjänstekonsumenten.</w:t>
      </w:r>
    </w:p>
    <w:p w14:paraId="178D6F2E" w14:textId="77777777" w:rsidR="00CB277F" w:rsidRPr="007952C7" w:rsidRDefault="00CB277F" w:rsidP="00CB277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27EF033E" w14:textId="77777777" w:rsidR="00CB277F" w:rsidRPr="007952C7" w:rsidRDefault="00000000" w:rsidP="00CB277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Godkänd</w:t>
      </w:r>
    </w:p>
    <w:p w14:paraId="175C1899" w14:textId="77777777" w:rsidR="00CB277F" w:rsidRPr="007952C7" w:rsidRDefault="00000000" w:rsidP="00CB277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CB277F" w:rsidRPr="007952C7">
            <w:rPr>
              <w:rFonts w:ascii="MS Gothic" w:eastAsia="MS Gothic" w:hAnsi="MS Gothic"/>
            </w:rPr>
            <w:t>☐</w:t>
          </w:r>
        </w:sdtContent>
      </w:sdt>
      <w:r w:rsidR="00CB277F" w:rsidRPr="007952C7">
        <w:t xml:space="preserve">  Underkänd</w:t>
      </w:r>
    </w:p>
    <w:p w14:paraId="43286C77" w14:textId="77777777" w:rsidR="00CB277F" w:rsidRPr="007952C7" w:rsidRDefault="00CB277F" w:rsidP="00CB277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00D5E4A1" w14:textId="77777777" w:rsidR="00CB277F" w:rsidRPr="007952C7" w:rsidRDefault="00CB277F" w:rsidP="00CB277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28B0AE56" w14:textId="77777777" w:rsidR="00CB277F" w:rsidRPr="007952C7" w:rsidRDefault="00CB277F" w:rsidP="00CB277F">
      <w:pPr>
        <w:tabs>
          <w:tab w:val="left" w:pos="4536"/>
        </w:tabs>
      </w:pPr>
    </w:p>
    <w:p w14:paraId="1D1CD56A" w14:textId="77777777" w:rsidR="00CB277F" w:rsidRPr="007952C7" w:rsidRDefault="00CB277F" w:rsidP="00CB277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F28745B3ABC648EEB24FF50825075B55"/>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2D8FEFB2" w:rsidR="00684E8B" w:rsidRPr="00105592" w:rsidRDefault="00CB277F" w:rsidP="00CB277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10BD47EC768E4CAE81230F05D1681A62"/>
          </w:placeholder>
          <w:showingPlcHdr/>
          <w:text/>
        </w:sdtPr>
        <w:sdtContent>
          <w:r w:rsidRPr="00F6645B">
            <w:rPr>
              <w:rStyle w:val="PlaceholderText"/>
              <w:color w:val="CEE5DA" w:themeColor="accent3" w:themeTint="33"/>
              <w:shd w:val="clear" w:color="auto" w:fill="auto"/>
            </w:rPr>
            <w:t>Namn</w:t>
          </w:r>
        </w:sdtContent>
      </w:sdt>
      <w:r w:rsidRPr="007952C7">
        <w:t>]</w:t>
      </w:r>
      <w:bookmarkEnd w:id="78"/>
    </w:p>
    <w:sectPr w:rsidR="00684E8B" w:rsidRPr="00105592" w:rsidSect="003666C3">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5F501" w14:textId="77777777" w:rsidR="003666C3" w:rsidRDefault="003666C3" w:rsidP="000E2576">
      <w:r>
        <w:separator/>
      </w:r>
    </w:p>
  </w:endnote>
  <w:endnote w:type="continuationSeparator" w:id="0">
    <w:p w14:paraId="6233137B" w14:textId="77777777" w:rsidR="003666C3" w:rsidRDefault="003666C3"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0FE0CCAA" w:rsidR="00801A8B" w:rsidRPr="007F28EA" w:rsidRDefault="00E91327" w:rsidP="000E2576">
          <w:pPr>
            <w:pStyle w:val="Footer"/>
          </w:pPr>
          <w:r w:rsidRPr="00E91327">
            <w:rPr>
              <w:rFonts w:asciiTheme="minorHAnsi" w:hAnsiTheme="minorHAnsi" w:cstheme="minorHAnsi"/>
              <w:sz w:val="15"/>
              <w:szCs w:val="15"/>
            </w:rPr>
            <w:t>SjD_TK_UpdatePersonContactInformationUnrestricted_4.0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F03B9" w14:textId="77777777" w:rsidR="003666C3" w:rsidRDefault="003666C3" w:rsidP="000E2576">
      <w:r>
        <w:separator/>
      </w:r>
    </w:p>
  </w:footnote>
  <w:footnote w:type="continuationSeparator" w:id="0">
    <w:p w14:paraId="749042E4" w14:textId="77777777" w:rsidR="003666C3" w:rsidRDefault="003666C3"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72B0ECAF" w:rsidR="00801A8B" w:rsidRPr="005E4C67" w:rsidRDefault="00801A8B" w:rsidP="005E4C67">
          <w:pPr>
            <w:pStyle w:val="Header"/>
          </w:pPr>
          <w:r w:rsidRPr="005E4C67">
            <w:t xml:space="preserve"> Version </w:t>
          </w:r>
          <w:r w:rsidR="00E91327">
            <w:rPr>
              <w:rFonts w:asciiTheme="minorHAnsi" w:hAnsiTheme="minorHAnsi" w:cstheme="minorHAnsi"/>
              <w:sz w:val="15"/>
              <w:szCs w:val="15"/>
            </w:rPr>
            <w:t>4</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E91327">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1A75"/>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0F4CBA"/>
    <w:rsid w:val="0010206C"/>
    <w:rsid w:val="00102CED"/>
    <w:rsid w:val="00104807"/>
    <w:rsid w:val="00105592"/>
    <w:rsid w:val="00106E6E"/>
    <w:rsid w:val="0011207E"/>
    <w:rsid w:val="00114876"/>
    <w:rsid w:val="00136BE5"/>
    <w:rsid w:val="00136C6B"/>
    <w:rsid w:val="00142663"/>
    <w:rsid w:val="00146B6A"/>
    <w:rsid w:val="00153DD1"/>
    <w:rsid w:val="00156BE3"/>
    <w:rsid w:val="00164531"/>
    <w:rsid w:val="00172954"/>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937E6"/>
    <w:rsid w:val="002A223C"/>
    <w:rsid w:val="002C3172"/>
    <w:rsid w:val="002D12D3"/>
    <w:rsid w:val="002F7366"/>
    <w:rsid w:val="00313D2E"/>
    <w:rsid w:val="00317330"/>
    <w:rsid w:val="00324BC6"/>
    <w:rsid w:val="0035044E"/>
    <w:rsid w:val="0036067A"/>
    <w:rsid w:val="00361DB1"/>
    <w:rsid w:val="003666C3"/>
    <w:rsid w:val="0038463B"/>
    <w:rsid w:val="00391C59"/>
    <w:rsid w:val="003977E2"/>
    <w:rsid w:val="003A0FEC"/>
    <w:rsid w:val="003B273A"/>
    <w:rsid w:val="003D1AD5"/>
    <w:rsid w:val="003D6E9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009D"/>
    <w:rsid w:val="004B3441"/>
    <w:rsid w:val="004B528F"/>
    <w:rsid w:val="004C0E62"/>
    <w:rsid w:val="004E08FC"/>
    <w:rsid w:val="004E0B05"/>
    <w:rsid w:val="004E1B5F"/>
    <w:rsid w:val="004E5A81"/>
    <w:rsid w:val="004E5F95"/>
    <w:rsid w:val="004F2653"/>
    <w:rsid w:val="004F4900"/>
    <w:rsid w:val="004F6E9F"/>
    <w:rsid w:val="00502996"/>
    <w:rsid w:val="005065C9"/>
    <w:rsid w:val="00511D0D"/>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15BF1"/>
    <w:rsid w:val="00630706"/>
    <w:rsid w:val="00646E07"/>
    <w:rsid w:val="00661CE0"/>
    <w:rsid w:val="0066768F"/>
    <w:rsid w:val="00684E8B"/>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085C"/>
    <w:rsid w:val="00801A8B"/>
    <w:rsid w:val="00801BBF"/>
    <w:rsid w:val="00804BD0"/>
    <w:rsid w:val="00816FA9"/>
    <w:rsid w:val="008215CB"/>
    <w:rsid w:val="00822A22"/>
    <w:rsid w:val="00826C8A"/>
    <w:rsid w:val="00833AE5"/>
    <w:rsid w:val="00834506"/>
    <w:rsid w:val="00834E7E"/>
    <w:rsid w:val="008574B7"/>
    <w:rsid w:val="00870403"/>
    <w:rsid w:val="0087533D"/>
    <w:rsid w:val="00875CBE"/>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47BCD"/>
    <w:rsid w:val="009617DB"/>
    <w:rsid w:val="00965DF2"/>
    <w:rsid w:val="00972D16"/>
    <w:rsid w:val="00973775"/>
    <w:rsid w:val="00976057"/>
    <w:rsid w:val="0099293C"/>
    <w:rsid w:val="009B054C"/>
    <w:rsid w:val="009B2791"/>
    <w:rsid w:val="009B5873"/>
    <w:rsid w:val="009C3F65"/>
    <w:rsid w:val="009C7311"/>
    <w:rsid w:val="009C7429"/>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C6DEE"/>
    <w:rsid w:val="00AD354E"/>
    <w:rsid w:val="00AD3711"/>
    <w:rsid w:val="00AD5832"/>
    <w:rsid w:val="00AF5B57"/>
    <w:rsid w:val="00B00491"/>
    <w:rsid w:val="00B06437"/>
    <w:rsid w:val="00B076DA"/>
    <w:rsid w:val="00B1580D"/>
    <w:rsid w:val="00B273A3"/>
    <w:rsid w:val="00B30455"/>
    <w:rsid w:val="00B31428"/>
    <w:rsid w:val="00B31C0C"/>
    <w:rsid w:val="00B32309"/>
    <w:rsid w:val="00B4285A"/>
    <w:rsid w:val="00B44172"/>
    <w:rsid w:val="00B6416A"/>
    <w:rsid w:val="00B70471"/>
    <w:rsid w:val="00B71B19"/>
    <w:rsid w:val="00B87660"/>
    <w:rsid w:val="00B879D1"/>
    <w:rsid w:val="00B9503A"/>
    <w:rsid w:val="00B95B29"/>
    <w:rsid w:val="00B96279"/>
    <w:rsid w:val="00BB48AC"/>
    <w:rsid w:val="00BB70B3"/>
    <w:rsid w:val="00BB7B8B"/>
    <w:rsid w:val="00BC506B"/>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B05EA"/>
    <w:rsid w:val="00CB277F"/>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91327"/>
    <w:rsid w:val="00E94B81"/>
    <w:rsid w:val="00EA2371"/>
    <w:rsid w:val="00EA678D"/>
    <w:rsid w:val="00EB1E30"/>
    <w:rsid w:val="00EB60E6"/>
    <w:rsid w:val="00EC409E"/>
    <w:rsid w:val="00EC5EB1"/>
    <w:rsid w:val="00ED6C6F"/>
    <w:rsid w:val="00EF58B6"/>
    <w:rsid w:val="00EF5B80"/>
    <w:rsid w:val="00F25236"/>
    <w:rsid w:val="00F2680D"/>
    <w:rsid w:val="00F31D57"/>
    <w:rsid w:val="00F45938"/>
    <w:rsid w:val="00F4778E"/>
    <w:rsid w:val="00F5205D"/>
    <w:rsid w:val="00F61558"/>
    <w:rsid w:val="00F61F0E"/>
    <w:rsid w:val="00F6408C"/>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D006F0D344954FAC886458978F366DBF"/>
        <w:category>
          <w:name w:val="General"/>
          <w:gallery w:val="placeholder"/>
        </w:category>
        <w:types>
          <w:type w:val="bbPlcHdr"/>
        </w:types>
        <w:behaviors>
          <w:behavior w:val="content"/>
        </w:behaviors>
        <w:guid w:val="{4864A812-6D47-43CA-9468-91C0C3D55FC0}"/>
      </w:docPartPr>
      <w:docPartBody>
        <w:p w:rsidR="00454798" w:rsidRDefault="00B11793" w:rsidP="00B11793">
          <w:pPr>
            <w:pStyle w:val="D006F0D344954FAC886458978F366DBF"/>
          </w:pPr>
          <w:r w:rsidRPr="00A60B8A">
            <w:rPr>
              <w:rStyle w:val="PlaceholderText"/>
              <w:color w:val="D5DCE4" w:themeColor="text2" w:themeTint="33"/>
            </w:rPr>
            <w:t>Antal förfrågningar</w:t>
          </w:r>
        </w:p>
      </w:docPartBody>
    </w:docPart>
    <w:docPart>
      <w:docPartPr>
        <w:name w:val="BF2751CFC12849738768994B606BFE91"/>
        <w:category>
          <w:name w:val="General"/>
          <w:gallery w:val="placeholder"/>
        </w:category>
        <w:types>
          <w:type w:val="bbPlcHdr"/>
        </w:types>
        <w:behaviors>
          <w:behavior w:val="content"/>
        </w:behaviors>
        <w:guid w:val="{D444ECF2-8AE0-4483-BA0A-8F0A05C2ED83}"/>
      </w:docPartPr>
      <w:docPartBody>
        <w:p w:rsidR="00454798" w:rsidRDefault="00B11793" w:rsidP="00B11793">
          <w:pPr>
            <w:pStyle w:val="BF2751CFC12849738768994B606BFE91"/>
          </w:pPr>
          <w:r w:rsidRPr="00F6645B">
            <w:rPr>
              <w:rStyle w:val="PlaceholderText"/>
              <w:color w:val="D5DCE4" w:themeColor="text2" w:themeTint="33"/>
              <w:shd w:val="clear" w:color="auto" w:fill="auto"/>
              <w:lang w:val="en-US"/>
            </w:rPr>
            <w:t>Datum</w:t>
          </w:r>
        </w:p>
      </w:docPartBody>
    </w:docPart>
    <w:docPart>
      <w:docPartPr>
        <w:name w:val="806E0F5994C14721A2B7F900BCF9F105"/>
        <w:category>
          <w:name w:val="General"/>
          <w:gallery w:val="placeholder"/>
        </w:category>
        <w:types>
          <w:type w:val="bbPlcHdr"/>
        </w:types>
        <w:behaviors>
          <w:behavior w:val="content"/>
        </w:behaviors>
        <w:guid w:val="{D603F509-7739-47B8-992B-712E19551348}"/>
      </w:docPartPr>
      <w:docPartBody>
        <w:p w:rsidR="00454798" w:rsidRDefault="00B11793" w:rsidP="00B11793">
          <w:pPr>
            <w:pStyle w:val="806E0F5994C14721A2B7F900BCF9F105"/>
          </w:pPr>
          <w:r w:rsidRPr="00F6645B">
            <w:rPr>
              <w:rStyle w:val="PlaceholderText"/>
              <w:color w:val="D5DCE4" w:themeColor="text2" w:themeTint="33"/>
              <w:shd w:val="clear" w:color="auto" w:fill="auto"/>
            </w:rPr>
            <w:t>Namn</w:t>
          </w:r>
        </w:p>
      </w:docPartBody>
    </w:docPart>
    <w:docPart>
      <w:docPartPr>
        <w:name w:val="F28745B3ABC648EEB24FF50825075B55"/>
        <w:category>
          <w:name w:val="General"/>
          <w:gallery w:val="placeholder"/>
        </w:category>
        <w:types>
          <w:type w:val="bbPlcHdr"/>
        </w:types>
        <w:behaviors>
          <w:behavior w:val="content"/>
        </w:behaviors>
        <w:guid w:val="{D3C47422-2C04-4A7D-A64F-B3E4F6379521}"/>
      </w:docPartPr>
      <w:docPartBody>
        <w:p w:rsidR="00454798" w:rsidRDefault="00B11793" w:rsidP="00B11793">
          <w:pPr>
            <w:pStyle w:val="F28745B3ABC648EEB24FF50825075B55"/>
          </w:pPr>
          <w:r w:rsidRPr="00F6645B">
            <w:rPr>
              <w:rStyle w:val="PlaceholderText"/>
              <w:color w:val="EDEDED" w:themeColor="accent3" w:themeTint="33"/>
              <w:shd w:val="clear" w:color="auto" w:fill="auto"/>
            </w:rPr>
            <w:t>Datum</w:t>
          </w:r>
        </w:p>
      </w:docPartBody>
    </w:docPart>
    <w:docPart>
      <w:docPartPr>
        <w:name w:val="10BD47EC768E4CAE81230F05D1681A62"/>
        <w:category>
          <w:name w:val="General"/>
          <w:gallery w:val="placeholder"/>
        </w:category>
        <w:types>
          <w:type w:val="bbPlcHdr"/>
        </w:types>
        <w:behaviors>
          <w:behavior w:val="content"/>
        </w:behaviors>
        <w:guid w:val="{8DF36351-3C7E-4335-A209-4AAF2A90A808}"/>
      </w:docPartPr>
      <w:docPartBody>
        <w:p w:rsidR="00454798" w:rsidRDefault="00B11793" w:rsidP="00B11793">
          <w:pPr>
            <w:pStyle w:val="10BD47EC768E4CAE81230F05D1681A62"/>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083D18"/>
    <w:rsid w:val="00136DEC"/>
    <w:rsid w:val="00137861"/>
    <w:rsid w:val="001600E9"/>
    <w:rsid w:val="001D2581"/>
    <w:rsid w:val="0036716A"/>
    <w:rsid w:val="00454798"/>
    <w:rsid w:val="0062143B"/>
    <w:rsid w:val="007173E6"/>
    <w:rsid w:val="007455A5"/>
    <w:rsid w:val="008C72D3"/>
    <w:rsid w:val="008E6773"/>
    <w:rsid w:val="009A321F"/>
    <w:rsid w:val="009D6935"/>
    <w:rsid w:val="00B11793"/>
    <w:rsid w:val="00B80F54"/>
    <w:rsid w:val="00D561C6"/>
    <w:rsid w:val="00DB6B25"/>
    <w:rsid w:val="00E04F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11793"/>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D006F0D344954FAC886458978F366DBF">
    <w:name w:val="D006F0D344954FAC886458978F366DBF"/>
    <w:rsid w:val="00B11793"/>
  </w:style>
  <w:style w:type="paragraph" w:customStyle="1" w:styleId="BF2751CFC12849738768994B606BFE91">
    <w:name w:val="BF2751CFC12849738768994B606BFE91"/>
    <w:rsid w:val="00B11793"/>
  </w:style>
  <w:style w:type="paragraph" w:customStyle="1" w:styleId="806E0F5994C14721A2B7F900BCF9F105">
    <w:name w:val="806E0F5994C14721A2B7F900BCF9F105"/>
    <w:rsid w:val="00B11793"/>
  </w:style>
  <w:style w:type="paragraph" w:customStyle="1" w:styleId="F28745B3ABC648EEB24FF50825075B55">
    <w:name w:val="F28745B3ABC648EEB24FF50825075B55"/>
    <w:rsid w:val="00B11793"/>
  </w:style>
  <w:style w:type="paragraph" w:customStyle="1" w:styleId="10BD47EC768E4CAE81230F05D1681A62">
    <w:name w:val="10BD47EC768E4CAE81230F05D1681A62"/>
    <w:rsid w:val="00B117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111</TotalTime>
  <Pages>14</Pages>
  <Words>2179</Words>
  <Characters>11550</Characters>
  <Application>Microsoft Office Word</Application>
  <DocSecurity>0</DocSecurity>
  <Lines>96</Lines>
  <Paragraphs>27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UpdatePersonContactInformationUnrestricted 4.0</dc:subject>
  <dc:creator>John Jensen</dc:creator>
  <cp:keywords/>
  <dc:description/>
  <cp:lastModifiedBy>Karlsson Pontus</cp:lastModifiedBy>
  <cp:revision>33</cp:revision>
  <cp:lastPrinted>2019-02-18T10:06:00Z</cp:lastPrinted>
  <dcterms:created xsi:type="dcterms:W3CDTF">2023-11-10T13:53:00Z</dcterms:created>
  <dcterms:modified xsi:type="dcterms:W3CDTF">2024-03-09T10:20:00Z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