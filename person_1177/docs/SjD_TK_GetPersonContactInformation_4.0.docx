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4251DEFC" w:rsidR="009B054C" w:rsidRPr="00105592" w:rsidRDefault="00DD5A1B" w:rsidP="00E263C7">
              <w:pPr>
                <w:pStyle w:val="Subtitle"/>
                <w:rPr>
                  <w:color w:val="FFFFFF" w:themeColor="background1"/>
                </w:rPr>
              </w:pPr>
              <w:proofErr w:type="spellStart"/>
              <w:r>
                <w:rPr>
                  <w:color w:val="FFFFFF" w:themeColor="background1"/>
                </w:rPr>
                <w:t>GetPersonContactInformation</w:t>
              </w:r>
              <w:proofErr w:type="spellEnd"/>
              <w:r>
                <w:rPr>
                  <w:color w:val="FFFFFF" w:themeColor="background1"/>
                </w:rPr>
                <w:t xml:space="preserve"> 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23FCDE7B" w14:textId="3E4B8383" w:rsidR="00640487"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481" w:history="1">
            <w:r w:rsidR="00640487" w:rsidRPr="00A40350">
              <w:rPr>
                <w:rStyle w:val="Hyperlink"/>
              </w:rPr>
              <w:t>Revisionshistorik för Självdeklarationsmall</w:t>
            </w:r>
            <w:r w:rsidR="00640487">
              <w:rPr>
                <w:webHidden/>
              </w:rPr>
              <w:tab/>
            </w:r>
            <w:r w:rsidR="00640487">
              <w:rPr>
                <w:webHidden/>
              </w:rPr>
              <w:fldChar w:fldCharType="begin"/>
            </w:r>
            <w:r w:rsidR="00640487">
              <w:rPr>
                <w:webHidden/>
              </w:rPr>
              <w:instrText xml:space="preserve"> PAGEREF _Toc156812481 \h </w:instrText>
            </w:r>
            <w:r w:rsidR="00640487">
              <w:rPr>
                <w:webHidden/>
              </w:rPr>
            </w:r>
            <w:r w:rsidR="00640487">
              <w:rPr>
                <w:webHidden/>
              </w:rPr>
              <w:fldChar w:fldCharType="separate"/>
            </w:r>
            <w:r w:rsidR="00640487">
              <w:rPr>
                <w:webHidden/>
              </w:rPr>
              <w:t>2</w:t>
            </w:r>
            <w:r w:rsidR="00640487">
              <w:rPr>
                <w:webHidden/>
              </w:rPr>
              <w:fldChar w:fldCharType="end"/>
            </w:r>
          </w:hyperlink>
        </w:p>
        <w:p w14:paraId="36EFCCCE" w14:textId="443AA9D6" w:rsidR="00640487" w:rsidRDefault="00000000">
          <w:pPr>
            <w:pStyle w:val="TOC1"/>
            <w:rPr>
              <w:b w:val="0"/>
              <w:kern w:val="2"/>
              <w:sz w:val="22"/>
              <w:szCs w:val="22"/>
              <w14:ligatures w14:val="standardContextual"/>
            </w:rPr>
          </w:pPr>
          <w:hyperlink w:anchor="_Toc156812482" w:history="1">
            <w:r w:rsidR="00640487" w:rsidRPr="00A40350">
              <w:rPr>
                <w:rStyle w:val="Hyperlink"/>
              </w:rPr>
              <w:t>Revisionshistorik för ifyllande av underlaget</w:t>
            </w:r>
            <w:r w:rsidR="00640487">
              <w:rPr>
                <w:webHidden/>
              </w:rPr>
              <w:tab/>
            </w:r>
            <w:r w:rsidR="00640487">
              <w:rPr>
                <w:webHidden/>
              </w:rPr>
              <w:fldChar w:fldCharType="begin"/>
            </w:r>
            <w:r w:rsidR="00640487">
              <w:rPr>
                <w:webHidden/>
              </w:rPr>
              <w:instrText xml:space="preserve"> PAGEREF _Toc156812482 \h </w:instrText>
            </w:r>
            <w:r w:rsidR="00640487">
              <w:rPr>
                <w:webHidden/>
              </w:rPr>
            </w:r>
            <w:r w:rsidR="00640487">
              <w:rPr>
                <w:webHidden/>
              </w:rPr>
              <w:fldChar w:fldCharType="separate"/>
            </w:r>
            <w:r w:rsidR="00640487">
              <w:rPr>
                <w:webHidden/>
              </w:rPr>
              <w:t>2</w:t>
            </w:r>
            <w:r w:rsidR="00640487">
              <w:rPr>
                <w:webHidden/>
              </w:rPr>
              <w:fldChar w:fldCharType="end"/>
            </w:r>
          </w:hyperlink>
        </w:p>
        <w:p w14:paraId="2890D68D" w14:textId="5BE48E38" w:rsidR="00640487" w:rsidRDefault="00000000">
          <w:pPr>
            <w:pStyle w:val="TOC1"/>
            <w:rPr>
              <w:b w:val="0"/>
              <w:kern w:val="2"/>
              <w:sz w:val="22"/>
              <w:szCs w:val="22"/>
              <w14:ligatures w14:val="standardContextual"/>
            </w:rPr>
          </w:pPr>
          <w:hyperlink w:anchor="_Toc156812483" w:history="1">
            <w:r w:rsidR="00640487" w:rsidRPr="00A40350">
              <w:rPr>
                <w:rStyle w:val="Hyperlink"/>
              </w:rPr>
              <w:t>1.</w:t>
            </w:r>
            <w:r w:rsidR="00640487">
              <w:rPr>
                <w:b w:val="0"/>
                <w:kern w:val="2"/>
                <w:sz w:val="22"/>
                <w:szCs w:val="22"/>
                <w14:ligatures w14:val="standardContextual"/>
              </w:rPr>
              <w:tab/>
            </w:r>
            <w:r w:rsidR="00640487" w:rsidRPr="00A40350">
              <w:rPr>
                <w:rStyle w:val="Hyperlink"/>
              </w:rPr>
              <w:t>Inledning</w:t>
            </w:r>
            <w:r w:rsidR="00640487">
              <w:rPr>
                <w:webHidden/>
              </w:rPr>
              <w:tab/>
            </w:r>
            <w:r w:rsidR="00640487">
              <w:rPr>
                <w:webHidden/>
              </w:rPr>
              <w:fldChar w:fldCharType="begin"/>
            </w:r>
            <w:r w:rsidR="00640487">
              <w:rPr>
                <w:webHidden/>
              </w:rPr>
              <w:instrText xml:space="preserve"> PAGEREF _Toc156812483 \h </w:instrText>
            </w:r>
            <w:r w:rsidR="00640487">
              <w:rPr>
                <w:webHidden/>
              </w:rPr>
            </w:r>
            <w:r w:rsidR="00640487">
              <w:rPr>
                <w:webHidden/>
              </w:rPr>
              <w:fldChar w:fldCharType="separate"/>
            </w:r>
            <w:r w:rsidR="00640487">
              <w:rPr>
                <w:webHidden/>
              </w:rPr>
              <w:t>3</w:t>
            </w:r>
            <w:r w:rsidR="00640487">
              <w:rPr>
                <w:webHidden/>
              </w:rPr>
              <w:fldChar w:fldCharType="end"/>
            </w:r>
          </w:hyperlink>
        </w:p>
        <w:p w14:paraId="57839F49" w14:textId="3BB12C88" w:rsidR="00640487" w:rsidRDefault="00000000">
          <w:pPr>
            <w:pStyle w:val="TOC2"/>
            <w:tabs>
              <w:tab w:val="left" w:pos="1361"/>
            </w:tabs>
            <w:rPr>
              <w:kern w:val="2"/>
              <w:sz w:val="22"/>
              <w:szCs w:val="22"/>
              <w:lang w:eastAsia="sv-SE"/>
              <w14:ligatures w14:val="standardContextual"/>
            </w:rPr>
          </w:pPr>
          <w:hyperlink w:anchor="_Toc156812484" w:history="1">
            <w:r w:rsidR="00640487" w:rsidRPr="00A40350">
              <w:rPr>
                <w:rStyle w:val="Hyperlink"/>
              </w:rPr>
              <w:t>1.1.</w:t>
            </w:r>
            <w:r w:rsidR="00640487">
              <w:rPr>
                <w:kern w:val="2"/>
                <w:sz w:val="22"/>
                <w:szCs w:val="22"/>
                <w:lang w:eastAsia="sv-SE"/>
                <w14:ligatures w14:val="standardContextual"/>
              </w:rPr>
              <w:tab/>
            </w:r>
            <w:r w:rsidR="00640487" w:rsidRPr="00A40350">
              <w:rPr>
                <w:rStyle w:val="Hyperlink"/>
              </w:rPr>
              <w:t>Definitioner</w:t>
            </w:r>
            <w:r w:rsidR="00640487">
              <w:rPr>
                <w:webHidden/>
              </w:rPr>
              <w:tab/>
            </w:r>
            <w:r w:rsidR="00640487">
              <w:rPr>
                <w:webHidden/>
              </w:rPr>
              <w:fldChar w:fldCharType="begin"/>
            </w:r>
            <w:r w:rsidR="00640487">
              <w:rPr>
                <w:webHidden/>
              </w:rPr>
              <w:instrText xml:space="preserve"> PAGEREF _Toc156812484 \h </w:instrText>
            </w:r>
            <w:r w:rsidR="00640487">
              <w:rPr>
                <w:webHidden/>
              </w:rPr>
            </w:r>
            <w:r w:rsidR="00640487">
              <w:rPr>
                <w:webHidden/>
              </w:rPr>
              <w:fldChar w:fldCharType="separate"/>
            </w:r>
            <w:r w:rsidR="00640487">
              <w:rPr>
                <w:webHidden/>
              </w:rPr>
              <w:t>3</w:t>
            </w:r>
            <w:r w:rsidR="00640487">
              <w:rPr>
                <w:webHidden/>
              </w:rPr>
              <w:fldChar w:fldCharType="end"/>
            </w:r>
          </w:hyperlink>
        </w:p>
        <w:p w14:paraId="6F8298F8" w14:textId="4A5897EE" w:rsidR="00640487" w:rsidRDefault="00000000">
          <w:pPr>
            <w:pStyle w:val="TOC2"/>
            <w:tabs>
              <w:tab w:val="left" w:pos="1361"/>
            </w:tabs>
            <w:rPr>
              <w:kern w:val="2"/>
              <w:sz w:val="22"/>
              <w:szCs w:val="22"/>
              <w:lang w:eastAsia="sv-SE"/>
              <w14:ligatures w14:val="standardContextual"/>
            </w:rPr>
          </w:pPr>
          <w:hyperlink w:anchor="_Toc156812485" w:history="1">
            <w:r w:rsidR="00640487" w:rsidRPr="00A40350">
              <w:rPr>
                <w:rStyle w:val="Hyperlink"/>
              </w:rPr>
              <w:t>1.2.</w:t>
            </w:r>
            <w:r w:rsidR="00640487">
              <w:rPr>
                <w:kern w:val="2"/>
                <w:sz w:val="22"/>
                <w:szCs w:val="22"/>
                <w:lang w:eastAsia="sv-SE"/>
                <w14:ligatures w14:val="standardContextual"/>
              </w:rPr>
              <w:tab/>
            </w:r>
            <w:r w:rsidR="00640487" w:rsidRPr="00A40350">
              <w:rPr>
                <w:rStyle w:val="Hyperlink"/>
              </w:rPr>
              <w:t>Instruktioner för att fylla i självdeklaration</w:t>
            </w:r>
            <w:r w:rsidR="00640487">
              <w:rPr>
                <w:webHidden/>
              </w:rPr>
              <w:tab/>
            </w:r>
            <w:r w:rsidR="00640487">
              <w:rPr>
                <w:webHidden/>
              </w:rPr>
              <w:fldChar w:fldCharType="begin"/>
            </w:r>
            <w:r w:rsidR="00640487">
              <w:rPr>
                <w:webHidden/>
              </w:rPr>
              <w:instrText xml:space="preserve"> PAGEREF _Toc156812485 \h </w:instrText>
            </w:r>
            <w:r w:rsidR="00640487">
              <w:rPr>
                <w:webHidden/>
              </w:rPr>
            </w:r>
            <w:r w:rsidR="00640487">
              <w:rPr>
                <w:webHidden/>
              </w:rPr>
              <w:fldChar w:fldCharType="separate"/>
            </w:r>
            <w:r w:rsidR="00640487">
              <w:rPr>
                <w:webHidden/>
              </w:rPr>
              <w:t>4</w:t>
            </w:r>
            <w:r w:rsidR="00640487">
              <w:rPr>
                <w:webHidden/>
              </w:rPr>
              <w:fldChar w:fldCharType="end"/>
            </w:r>
          </w:hyperlink>
        </w:p>
        <w:p w14:paraId="0033600D" w14:textId="5029AA3F" w:rsidR="00640487" w:rsidRDefault="00000000">
          <w:pPr>
            <w:pStyle w:val="TOC2"/>
            <w:tabs>
              <w:tab w:val="left" w:pos="1361"/>
            </w:tabs>
            <w:rPr>
              <w:kern w:val="2"/>
              <w:sz w:val="22"/>
              <w:szCs w:val="22"/>
              <w:lang w:eastAsia="sv-SE"/>
              <w14:ligatures w14:val="standardContextual"/>
            </w:rPr>
          </w:pPr>
          <w:hyperlink w:anchor="_Toc156812486" w:history="1">
            <w:r w:rsidR="00640487" w:rsidRPr="00A40350">
              <w:rPr>
                <w:rStyle w:val="Hyperlink"/>
              </w:rPr>
              <w:t>1.3.</w:t>
            </w:r>
            <w:r w:rsidR="00640487">
              <w:rPr>
                <w:kern w:val="2"/>
                <w:sz w:val="22"/>
                <w:szCs w:val="22"/>
                <w:lang w:eastAsia="sv-SE"/>
                <w14:ligatures w14:val="standardContextual"/>
              </w:rPr>
              <w:tab/>
            </w:r>
            <w:r w:rsidR="00640487" w:rsidRPr="00A40350">
              <w:rPr>
                <w:rStyle w:val="Hyperlink"/>
              </w:rPr>
              <w:t>Godkännande</w:t>
            </w:r>
            <w:r w:rsidR="00640487">
              <w:rPr>
                <w:webHidden/>
              </w:rPr>
              <w:tab/>
            </w:r>
            <w:r w:rsidR="00640487">
              <w:rPr>
                <w:webHidden/>
              </w:rPr>
              <w:fldChar w:fldCharType="begin"/>
            </w:r>
            <w:r w:rsidR="00640487">
              <w:rPr>
                <w:webHidden/>
              </w:rPr>
              <w:instrText xml:space="preserve"> PAGEREF _Toc156812486 \h </w:instrText>
            </w:r>
            <w:r w:rsidR="00640487">
              <w:rPr>
                <w:webHidden/>
              </w:rPr>
            </w:r>
            <w:r w:rsidR="00640487">
              <w:rPr>
                <w:webHidden/>
              </w:rPr>
              <w:fldChar w:fldCharType="separate"/>
            </w:r>
            <w:r w:rsidR="00640487">
              <w:rPr>
                <w:webHidden/>
              </w:rPr>
              <w:t>4</w:t>
            </w:r>
            <w:r w:rsidR="00640487">
              <w:rPr>
                <w:webHidden/>
              </w:rPr>
              <w:fldChar w:fldCharType="end"/>
            </w:r>
          </w:hyperlink>
        </w:p>
        <w:p w14:paraId="4DF8933C" w14:textId="67008479" w:rsidR="00640487" w:rsidRDefault="00000000">
          <w:pPr>
            <w:pStyle w:val="TOC2"/>
            <w:tabs>
              <w:tab w:val="left" w:pos="1361"/>
            </w:tabs>
            <w:rPr>
              <w:kern w:val="2"/>
              <w:sz w:val="22"/>
              <w:szCs w:val="22"/>
              <w:lang w:eastAsia="sv-SE"/>
              <w14:ligatures w14:val="standardContextual"/>
            </w:rPr>
          </w:pPr>
          <w:hyperlink w:anchor="_Toc156812487" w:history="1">
            <w:r w:rsidR="00640487" w:rsidRPr="00A40350">
              <w:rPr>
                <w:rStyle w:val="Hyperlink"/>
              </w:rPr>
              <w:t>1.4.</w:t>
            </w:r>
            <w:r w:rsidR="00640487">
              <w:rPr>
                <w:kern w:val="2"/>
                <w:sz w:val="22"/>
                <w:szCs w:val="22"/>
                <w:lang w:eastAsia="sv-SE"/>
                <w14:ligatures w14:val="standardContextual"/>
              </w:rPr>
              <w:tab/>
            </w:r>
            <w:r w:rsidR="00640487" w:rsidRPr="00A40350">
              <w:rPr>
                <w:rStyle w:val="Hyperlink"/>
              </w:rPr>
              <w:t>Hantering vid förändring av tjänstekonsument</w:t>
            </w:r>
            <w:r w:rsidR="00640487">
              <w:rPr>
                <w:webHidden/>
              </w:rPr>
              <w:tab/>
            </w:r>
            <w:r w:rsidR="00640487">
              <w:rPr>
                <w:webHidden/>
              </w:rPr>
              <w:fldChar w:fldCharType="begin"/>
            </w:r>
            <w:r w:rsidR="00640487">
              <w:rPr>
                <w:webHidden/>
              </w:rPr>
              <w:instrText xml:space="preserve"> PAGEREF _Toc156812487 \h </w:instrText>
            </w:r>
            <w:r w:rsidR="00640487">
              <w:rPr>
                <w:webHidden/>
              </w:rPr>
            </w:r>
            <w:r w:rsidR="00640487">
              <w:rPr>
                <w:webHidden/>
              </w:rPr>
              <w:fldChar w:fldCharType="separate"/>
            </w:r>
            <w:r w:rsidR="00640487">
              <w:rPr>
                <w:webHidden/>
              </w:rPr>
              <w:t>4</w:t>
            </w:r>
            <w:r w:rsidR="00640487">
              <w:rPr>
                <w:webHidden/>
              </w:rPr>
              <w:fldChar w:fldCharType="end"/>
            </w:r>
          </w:hyperlink>
        </w:p>
        <w:p w14:paraId="54354DB2" w14:textId="761660D3" w:rsidR="00640487" w:rsidRDefault="00000000">
          <w:pPr>
            <w:pStyle w:val="TOC2"/>
            <w:tabs>
              <w:tab w:val="left" w:pos="1361"/>
            </w:tabs>
            <w:rPr>
              <w:kern w:val="2"/>
              <w:sz w:val="22"/>
              <w:szCs w:val="22"/>
              <w:lang w:eastAsia="sv-SE"/>
              <w14:ligatures w14:val="standardContextual"/>
            </w:rPr>
          </w:pPr>
          <w:hyperlink w:anchor="_Toc156812488" w:history="1">
            <w:r w:rsidR="00640487" w:rsidRPr="00A40350">
              <w:rPr>
                <w:rStyle w:val="Hyperlink"/>
              </w:rPr>
              <w:t>1.5.</w:t>
            </w:r>
            <w:r w:rsidR="00640487">
              <w:rPr>
                <w:kern w:val="2"/>
                <w:sz w:val="22"/>
                <w:szCs w:val="22"/>
                <w:lang w:eastAsia="sv-SE"/>
                <w14:ligatures w14:val="standardContextual"/>
              </w:rPr>
              <w:tab/>
            </w:r>
            <w:r w:rsidR="00640487" w:rsidRPr="00A40350">
              <w:rPr>
                <w:rStyle w:val="Hyperlink"/>
              </w:rPr>
              <w:t>Referenser</w:t>
            </w:r>
            <w:r w:rsidR="00640487">
              <w:rPr>
                <w:webHidden/>
              </w:rPr>
              <w:tab/>
            </w:r>
            <w:r w:rsidR="00640487">
              <w:rPr>
                <w:webHidden/>
              </w:rPr>
              <w:fldChar w:fldCharType="begin"/>
            </w:r>
            <w:r w:rsidR="00640487">
              <w:rPr>
                <w:webHidden/>
              </w:rPr>
              <w:instrText xml:space="preserve"> PAGEREF _Toc156812488 \h </w:instrText>
            </w:r>
            <w:r w:rsidR="00640487">
              <w:rPr>
                <w:webHidden/>
              </w:rPr>
            </w:r>
            <w:r w:rsidR="00640487">
              <w:rPr>
                <w:webHidden/>
              </w:rPr>
              <w:fldChar w:fldCharType="separate"/>
            </w:r>
            <w:r w:rsidR="00640487">
              <w:rPr>
                <w:webHidden/>
              </w:rPr>
              <w:t>4</w:t>
            </w:r>
            <w:r w:rsidR="00640487">
              <w:rPr>
                <w:webHidden/>
              </w:rPr>
              <w:fldChar w:fldCharType="end"/>
            </w:r>
          </w:hyperlink>
        </w:p>
        <w:p w14:paraId="1BF29948" w14:textId="57852C76" w:rsidR="00640487" w:rsidRDefault="00000000">
          <w:pPr>
            <w:pStyle w:val="TOC1"/>
            <w:rPr>
              <w:b w:val="0"/>
              <w:kern w:val="2"/>
              <w:sz w:val="22"/>
              <w:szCs w:val="22"/>
              <w14:ligatures w14:val="standardContextual"/>
            </w:rPr>
          </w:pPr>
          <w:hyperlink w:anchor="_Toc156812489" w:history="1">
            <w:r w:rsidR="00640487" w:rsidRPr="00A40350">
              <w:rPr>
                <w:rStyle w:val="Hyperlink"/>
              </w:rPr>
              <w:t>2.</w:t>
            </w:r>
            <w:r w:rsidR="00640487">
              <w:rPr>
                <w:b w:val="0"/>
                <w:kern w:val="2"/>
                <w:sz w:val="22"/>
                <w:szCs w:val="22"/>
                <w14:ligatures w14:val="standardContextual"/>
              </w:rPr>
              <w:tab/>
            </w:r>
            <w:r w:rsidR="00640487" w:rsidRPr="00A40350">
              <w:rPr>
                <w:rStyle w:val="Hyperlink"/>
              </w:rPr>
              <w:t>Underlag för godkännande</w:t>
            </w:r>
            <w:r w:rsidR="00640487">
              <w:rPr>
                <w:webHidden/>
              </w:rPr>
              <w:tab/>
            </w:r>
            <w:r w:rsidR="00640487">
              <w:rPr>
                <w:webHidden/>
              </w:rPr>
              <w:fldChar w:fldCharType="begin"/>
            </w:r>
            <w:r w:rsidR="00640487">
              <w:rPr>
                <w:webHidden/>
              </w:rPr>
              <w:instrText xml:space="preserve"> PAGEREF _Toc156812489 \h </w:instrText>
            </w:r>
            <w:r w:rsidR="00640487">
              <w:rPr>
                <w:webHidden/>
              </w:rPr>
            </w:r>
            <w:r w:rsidR="00640487">
              <w:rPr>
                <w:webHidden/>
              </w:rPr>
              <w:fldChar w:fldCharType="separate"/>
            </w:r>
            <w:r w:rsidR="00640487">
              <w:rPr>
                <w:webHidden/>
              </w:rPr>
              <w:t>5</w:t>
            </w:r>
            <w:r w:rsidR="00640487">
              <w:rPr>
                <w:webHidden/>
              </w:rPr>
              <w:fldChar w:fldCharType="end"/>
            </w:r>
          </w:hyperlink>
        </w:p>
        <w:p w14:paraId="44EF1D0C" w14:textId="0BF6F4E0" w:rsidR="00640487" w:rsidRDefault="00000000">
          <w:pPr>
            <w:pStyle w:val="TOC2"/>
            <w:tabs>
              <w:tab w:val="left" w:pos="1361"/>
            </w:tabs>
            <w:rPr>
              <w:kern w:val="2"/>
              <w:sz w:val="22"/>
              <w:szCs w:val="22"/>
              <w:lang w:eastAsia="sv-SE"/>
              <w14:ligatures w14:val="standardContextual"/>
            </w:rPr>
          </w:pPr>
          <w:hyperlink w:anchor="_Toc156812490" w:history="1">
            <w:r w:rsidR="00640487" w:rsidRPr="00A40350">
              <w:rPr>
                <w:rStyle w:val="Hyperlink"/>
              </w:rPr>
              <w:t>2.1.</w:t>
            </w:r>
            <w:r w:rsidR="00640487">
              <w:rPr>
                <w:kern w:val="2"/>
                <w:sz w:val="22"/>
                <w:szCs w:val="22"/>
                <w:lang w:eastAsia="sv-SE"/>
                <w14:ligatures w14:val="standardContextual"/>
              </w:rPr>
              <w:tab/>
            </w:r>
            <w:r w:rsidR="00640487" w:rsidRPr="00A40350">
              <w:rPr>
                <w:rStyle w:val="Hyperlink"/>
              </w:rPr>
              <w:t>Anslutningsobjekt</w:t>
            </w:r>
            <w:r w:rsidR="00640487">
              <w:rPr>
                <w:webHidden/>
              </w:rPr>
              <w:tab/>
            </w:r>
            <w:r w:rsidR="00640487">
              <w:rPr>
                <w:webHidden/>
              </w:rPr>
              <w:fldChar w:fldCharType="begin"/>
            </w:r>
            <w:r w:rsidR="00640487">
              <w:rPr>
                <w:webHidden/>
              </w:rPr>
              <w:instrText xml:space="preserve"> PAGEREF _Toc156812490 \h </w:instrText>
            </w:r>
            <w:r w:rsidR="00640487">
              <w:rPr>
                <w:webHidden/>
              </w:rPr>
            </w:r>
            <w:r w:rsidR="00640487">
              <w:rPr>
                <w:webHidden/>
              </w:rPr>
              <w:fldChar w:fldCharType="separate"/>
            </w:r>
            <w:r w:rsidR="00640487">
              <w:rPr>
                <w:webHidden/>
              </w:rPr>
              <w:t>5</w:t>
            </w:r>
            <w:r w:rsidR="00640487">
              <w:rPr>
                <w:webHidden/>
              </w:rPr>
              <w:fldChar w:fldCharType="end"/>
            </w:r>
          </w:hyperlink>
        </w:p>
        <w:p w14:paraId="243A308D" w14:textId="03DD8D5F" w:rsidR="00640487" w:rsidRDefault="00000000">
          <w:pPr>
            <w:pStyle w:val="TOC3"/>
            <w:tabs>
              <w:tab w:val="left" w:pos="1701"/>
            </w:tabs>
            <w:rPr>
              <w:kern w:val="2"/>
              <w:sz w:val="22"/>
              <w:szCs w:val="22"/>
              <w:lang w:eastAsia="sv-SE"/>
              <w14:ligatures w14:val="standardContextual"/>
            </w:rPr>
          </w:pPr>
          <w:hyperlink w:anchor="_Toc156812491" w:history="1">
            <w:r w:rsidR="00640487" w:rsidRPr="00A40350">
              <w:rPr>
                <w:rStyle w:val="Hyperlink"/>
              </w:rPr>
              <w:t>2.1.1.</w:t>
            </w:r>
            <w:r w:rsidR="00640487">
              <w:rPr>
                <w:kern w:val="2"/>
                <w:sz w:val="22"/>
                <w:szCs w:val="22"/>
                <w:lang w:eastAsia="sv-SE"/>
                <w14:ligatures w14:val="standardContextual"/>
              </w:rPr>
              <w:tab/>
            </w:r>
            <w:r w:rsidR="00640487" w:rsidRPr="00A40350">
              <w:rPr>
                <w:rStyle w:val="Hyperlink"/>
              </w:rPr>
              <w:t>Anslutande organisation</w:t>
            </w:r>
            <w:r w:rsidR="00640487">
              <w:rPr>
                <w:webHidden/>
              </w:rPr>
              <w:tab/>
            </w:r>
            <w:r w:rsidR="00640487">
              <w:rPr>
                <w:webHidden/>
              </w:rPr>
              <w:fldChar w:fldCharType="begin"/>
            </w:r>
            <w:r w:rsidR="00640487">
              <w:rPr>
                <w:webHidden/>
              </w:rPr>
              <w:instrText xml:space="preserve"> PAGEREF _Toc156812491 \h </w:instrText>
            </w:r>
            <w:r w:rsidR="00640487">
              <w:rPr>
                <w:webHidden/>
              </w:rPr>
            </w:r>
            <w:r w:rsidR="00640487">
              <w:rPr>
                <w:webHidden/>
              </w:rPr>
              <w:fldChar w:fldCharType="separate"/>
            </w:r>
            <w:r w:rsidR="00640487">
              <w:rPr>
                <w:webHidden/>
              </w:rPr>
              <w:t>5</w:t>
            </w:r>
            <w:r w:rsidR="00640487">
              <w:rPr>
                <w:webHidden/>
              </w:rPr>
              <w:fldChar w:fldCharType="end"/>
            </w:r>
          </w:hyperlink>
        </w:p>
        <w:p w14:paraId="676546DF" w14:textId="7DA9901D" w:rsidR="00640487" w:rsidRDefault="00000000">
          <w:pPr>
            <w:pStyle w:val="TOC3"/>
            <w:tabs>
              <w:tab w:val="left" w:pos="1701"/>
            </w:tabs>
            <w:rPr>
              <w:kern w:val="2"/>
              <w:sz w:val="22"/>
              <w:szCs w:val="22"/>
              <w:lang w:eastAsia="sv-SE"/>
              <w14:ligatures w14:val="standardContextual"/>
            </w:rPr>
          </w:pPr>
          <w:hyperlink w:anchor="_Toc156812492" w:history="1">
            <w:r w:rsidR="00640487" w:rsidRPr="00A40350">
              <w:rPr>
                <w:rStyle w:val="Hyperlink"/>
              </w:rPr>
              <w:t>2.1.2.</w:t>
            </w:r>
            <w:r w:rsidR="00640487">
              <w:rPr>
                <w:kern w:val="2"/>
                <w:sz w:val="22"/>
                <w:szCs w:val="22"/>
                <w:lang w:eastAsia="sv-SE"/>
                <w14:ligatures w14:val="standardContextual"/>
              </w:rPr>
              <w:tab/>
            </w:r>
            <w:r w:rsidR="00640487" w:rsidRPr="00A40350">
              <w:rPr>
                <w:rStyle w:val="Hyperlink"/>
              </w:rPr>
              <w:t>Tjänstekonsumentfabrikat</w:t>
            </w:r>
            <w:r w:rsidR="00640487">
              <w:rPr>
                <w:webHidden/>
              </w:rPr>
              <w:tab/>
            </w:r>
            <w:r w:rsidR="00640487">
              <w:rPr>
                <w:webHidden/>
              </w:rPr>
              <w:fldChar w:fldCharType="begin"/>
            </w:r>
            <w:r w:rsidR="00640487">
              <w:rPr>
                <w:webHidden/>
              </w:rPr>
              <w:instrText xml:space="preserve"> PAGEREF _Toc156812492 \h </w:instrText>
            </w:r>
            <w:r w:rsidR="00640487">
              <w:rPr>
                <w:webHidden/>
              </w:rPr>
            </w:r>
            <w:r w:rsidR="00640487">
              <w:rPr>
                <w:webHidden/>
              </w:rPr>
              <w:fldChar w:fldCharType="separate"/>
            </w:r>
            <w:r w:rsidR="00640487">
              <w:rPr>
                <w:webHidden/>
              </w:rPr>
              <w:t>5</w:t>
            </w:r>
            <w:r w:rsidR="00640487">
              <w:rPr>
                <w:webHidden/>
              </w:rPr>
              <w:fldChar w:fldCharType="end"/>
            </w:r>
          </w:hyperlink>
        </w:p>
        <w:p w14:paraId="335CB4F3" w14:textId="28A3A703" w:rsidR="00640487" w:rsidRDefault="00000000">
          <w:pPr>
            <w:pStyle w:val="TOC3"/>
            <w:tabs>
              <w:tab w:val="left" w:pos="1701"/>
            </w:tabs>
            <w:rPr>
              <w:kern w:val="2"/>
              <w:sz w:val="22"/>
              <w:szCs w:val="22"/>
              <w:lang w:eastAsia="sv-SE"/>
              <w14:ligatures w14:val="standardContextual"/>
            </w:rPr>
          </w:pPr>
          <w:hyperlink w:anchor="_Toc156812493" w:history="1">
            <w:r w:rsidR="00640487" w:rsidRPr="00A40350">
              <w:rPr>
                <w:rStyle w:val="Hyperlink"/>
              </w:rPr>
              <w:t>2.1.3.</w:t>
            </w:r>
            <w:r w:rsidR="00640487">
              <w:rPr>
                <w:kern w:val="2"/>
                <w:sz w:val="22"/>
                <w:szCs w:val="22"/>
                <w:lang w:eastAsia="sv-SE"/>
                <w14:ligatures w14:val="standardContextual"/>
              </w:rPr>
              <w:tab/>
            </w:r>
            <w:r w:rsidR="00640487" w:rsidRPr="00A40350">
              <w:rPr>
                <w:rStyle w:val="Hyperlink"/>
              </w:rPr>
              <w:t>Källsystemsfabrikat</w:t>
            </w:r>
            <w:r w:rsidR="00640487">
              <w:rPr>
                <w:webHidden/>
              </w:rPr>
              <w:tab/>
            </w:r>
            <w:r w:rsidR="00640487">
              <w:rPr>
                <w:webHidden/>
              </w:rPr>
              <w:fldChar w:fldCharType="begin"/>
            </w:r>
            <w:r w:rsidR="00640487">
              <w:rPr>
                <w:webHidden/>
              </w:rPr>
              <w:instrText xml:space="preserve"> PAGEREF _Toc156812493 \h </w:instrText>
            </w:r>
            <w:r w:rsidR="00640487">
              <w:rPr>
                <w:webHidden/>
              </w:rPr>
            </w:r>
            <w:r w:rsidR="00640487">
              <w:rPr>
                <w:webHidden/>
              </w:rPr>
              <w:fldChar w:fldCharType="separate"/>
            </w:r>
            <w:r w:rsidR="00640487">
              <w:rPr>
                <w:webHidden/>
              </w:rPr>
              <w:t>5</w:t>
            </w:r>
            <w:r w:rsidR="00640487">
              <w:rPr>
                <w:webHidden/>
              </w:rPr>
              <w:fldChar w:fldCharType="end"/>
            </w:r>
          </w:hyperlink>
        </w:p>
        <w:p w14:paraId="0696A340" w14:textId="5B50A827" w:rsidR="00640487" w:rsidRDefault="00000000">
          <w:pPr>
            <w:pStyle w:val="TOC2"/>
            <w:tabs>
              <w:tab w:val="left" w:pos="1361"/>
            </w:tabs>
            <w:rPr>
              <w:kern w:val="2"/>
              <w:sz w:val="22"/>
              <w:szCs w:val="22"/>
              <w:lang w:eastAsia="sv-SE"/>
              <w14:ligatures w14:val="standardContextual"/>
            </w:rPr>
          </w:pPr>
          <w:hyperlink w:anchor="_Toc156812494" w:history="1">
            <w:r w:rsidR="00640487" w:rsidRPr="00A40350">
              <w:rPr>
                <w:rStyle w:val="Hyperlink"/>
              </w:rPr>
              <w:t>2.2.</w:t>
            </w:r>
            <w:r w:rsidR="00640487">
              <w:rPr>
                <w:kern w:val="2"/>
                <w:sz w:val="22"/>
                <w:szCs w:val="22"/>
                <w:lang w:eastAsia="sv-SE"/>
                <w14:ligatures w14:val="standardContextual"/>
              </w:rPr>
              <w:tab/>
            </w:r>
            <w:r w:rsidR="00640487" w:rsidRPr="00A40350">
              <w:rPr>
                <w:rStyle w:val="Hyperlink"/>
              </w:rPr>
              <w:t>Informationshämtning</w:t>
            </w:r>
            <w:r w:rsidR="00640487">
              <w:rPr>
                <w:webHidden/>
              </w:rPr>
              <w:tab/>
            </w:r>
            <w:r w:rsidR="00640487">
              <w:rPr>
                <w:webHidden/>
              </w:rPr>
              <w:fldChar w:fldCharType="begin"/>
            </w:r>
            <w:r w:rsidR="00640487">
              <w:rPr>
                <w:webHidden/>
              </w:rPr>
              <w:instrText xml:space="preserve"> PAGEREF _Toc156812494 \h </w:instrText>
            </w:r>
            <w:r w:rsidR="00640487">
              <w:rPr>
                <w:webHidden/>
              </w:rPr>
            </w:r>
            <w:r w:rsidR="00640487">
              <w:rPr>
                <w:webHidden/>
              </w:rPr>
              <w:fldChar w:fldCharType="separate"/>
            </w:r>
            <w:r w:rsidR="00640487">
              <w:rPr>
                <w:webHidden/>
              </w:rPr>
              <w:t>5</w:t>
            </w:r>
            <w:r w:rsidR="00640487">
              <w:rPr>
                <w:webHidden/>
              </w:rPr>
              <w:fldChar w:fldCharType="end"/>
            </w:r>
          </w:hyperlink>
        </w:p>
        <w:p w14:paraId="5C0180FA" w14:textId="0425F683" w:rsidR="00640487" w:rsidRDefault="00000000">
          <w:pPr>
            <w:pStyle w:val="TOC3"/>
            <w:tabs>
              <w:tab w:val="left" w:pos="1701"/>
            </w:tabs>
            <w:rPr>
              <w:kern w:val="2"/>
              <w:sz w:val="22"/>
              <w:szCs w:val="22"/>
              <w:lang w:eastAsia="sv-SE"/>
              <w14:ligatures w14:val="standardContextual"/>
            </w:rPr>
          </w:pPr>
          <w:hyperlink w:anchor="_Toc156812495" w:history="1">
            <w:r w:rsidR="00640487" w:rsidRPr="00A40350">
              <w:rPr>
                <w:rStyle w:val="Hyperlink"/>
              </w:rPr>
              <w:t>2.2.1.</w:t>
            </w:r>
            <w:r w:rsidR="00640487">
              <w:rPr>
                <w:kern w:val="2"/>
                <w:sz w:val="22"/>
                <w:szCs w:val="22"/>
                <w:lang w:eastAsia="sv-SE"/>
                <w14:ligatures w14:val="standardContextual"/>
              </w:rPr>
              <w:tab/>
            </w:r>
            <w:r w:rsidR="00640487" w:rsidRPr="00A40350">
              <w:rPr>
                <w:rStyle w:val="Hyperlink"/>
              </w:rPr>
              <w:t>Innehåll i tjänstekontraktet</w:t>
            </w:r>
            <w:r w:rsidR="00640487">
              <w:rPr>
                <w:webHidden/>
              </w:rPr>
              <w:tab/>
            </w:r>
            <w:r w:rsidR="00640487">
              <w:rPr>
                <w:webHidden/>
              </w:rPr>
              <w:fldChar w:fldCharType="begin"/>
            </w:r>
            <w:r w:rsidR="00640487">
              <w:rPr>
                <w:webHidden/>
              </w:rPr>
              <w:instrText xml:space="preserve"> PAGEREF _Toc156812495 \h </w:instrText>
            </w:r>
            <w:r w:rsidR="00640487">
              <w:rPr>
                <w:webHidden/>
              </w:rPr>
            </w:r>
            <w:r w:rsidR="00640487">
              <w:rPr>
                <w:webHidden/>
              </w:rPr>
              <w:fldChar w:fldCharType="separate"/>
            </w:r>
            <w:r w:rsidR="00640487">
              <w:rPr>
                <w:webHidden/>
              </w:rPr>
              <w:t>5</w:t>
            </w:r>
            <w:r w:rsidR="00640487">
              <w:rPr>
                <w:webHidden/>
              </w:rPr>
              <w:fldChar w:fldCharType="end"/>
            </w:r>
          </w:hyperlink>
        </w:p>
        <w:p w14:paraId="40BDCF89" w14:textId="1182097E" w:rsidR="00640487" w:rsidRDefault="00000000">
          <w:pPr>
            <w:pStyle w:val="TOC3"/>
            <w:tabs>
              <w:tab w:val="left" w:pos="1701"/>
            </w:tabs>
            <w:rPr>
              <w:kern w:val="2"/>
              <w:sz w:val="22"/>
              <w:szCs w:val="22"/>
              <w:lang w:eastAsia="sv-SE"/>
              <w14:ligatures w14:val="standardContextual"/>
            </w:rPr>
          </w:pPr>
          <w:hyperlink w:anchor="_Toc156812496" w:history="1">
            <w:r w:rsidR="00640487" w:rsidRPr="00A40350">
              <w:rPr>
                <w:rStyle w:val="Hyperlink"/>
              </w:rPr>
              <w:t>2.2.2.</w:t>
            </w:r>
            <w:r w:rsidR="00640487">
              <w:rPr>
                <w:kern w:val="2"/>
                <w:sz w:val="22"/>
                <w:szCs w:val="22"/>
                <w:lang w:eastAsia="sv-SE"/>
                <w14:ligatures w14:val="standardContextual"/>
              </w:rPr>
              <w:tab/>
            </w:r>
            <w:r w:rsidR="00640487" w:rsidRPr="00A40350">
              <w:rPr>
                <w:rStyle w:val="Hyperlink"/>
              </w:rPr>
              <w:t>Teckenkodning</w:t>
            </w:r>
            <w:r w:rsidR="00640487">
              <w:rPr>
                <w:webHidden/>
              </w:rPr>
              <w:tab/>
            </w:r>
            <w:r w:rsidR="00640487">
              <w:rPr>
                <w:webHidden/>
              </w:rPr>
              <w:fldChar w:fldCharType="begin"/>
            </w:r>
            <w:r w:rsidR="00640487">
              <w:rPr>
                <w:webHidden/>
              </w:rPr>
              <w:instrText xml:space="preserve"> PAGEREF _Toc156812496 \h </w:instrText>
            </w:r>
            <w:r w:rsidR="00640487">
              <w:rPr>
                <w:webHidden/>
              </w:rPr>
            </w:r>
            <w:r w:rsidR="00640487">
              <w:rPr>
                <w:webHidden/>
              </w:rPr>
              <w:fldChar w:fldCharType="separate"/>
            </w:r>
            <w:r w:rsidR="00640487">
              <w:rPr>
                <w:webHidden/>
              </w:rPr>
              <w:t>7</w:t>
            </w:r>
            <w:r w:rsidR="00640487">
              <w:rPr>
                <w:webHidden/>
              </w:rPr>
              <w:fldChar w:fldCharType="end"/>
            </w:r>
          </w:hyperlink>
        </w:p>
        <w:p w14:paraId="4CCF9701" w14:textId="7AE2C067" w:rsidR="00640487" w:rsidRDefault="00000000">
          <w:pPr>
            <w:pStyle w:val="TOC2"/>
            <w:tabs>
              <w:tab w:val="left" w:pos="1361"/>
            </w:tabs>
            <w:rPr>
              <w:kern w:val="2"/>
              <w:sz w:val="22"/>
              <w:szCs w:val="22"/>
              <w:lang w:eastAsia="sv-SE"/>
              <w14:ligatures w14:val="standardContextual"/>
            </w:rPr>
          </w:pPr>
          <w:hyperlink w:anchor="_Toc156812497" w:history="1">
            <w:r w:rsidR="00640487" w:rsidRPr="00A40350">
              <w:rPr>
                <w:rStyle w:val="Hyperlink"/>
              </w:rPr>
              <w:t>2.3.</w:t>
            </w:r>
            <w:r w:rsidR="00640487">
              <w:rPr>
                <w:kern w:val="2"/>
                <w:sz w:val="22"/>
                <w:szCs w:val="22"/>
                <w:lang w:eastAsia="sv-SE"/>
                <w14:ligatures w14:val="standardContextual"/>
              </w:rPr>
              <w:tab/>
            </w:r>
            <w:r w:rsidR="00640487" w:rsidRPr="00A40350">
              <w:rPr>
                <w:rStyle w:val="Hyperlink"/>
              </w:rPr>
              <w:t>Övriga krav</w:t>
            </w:r>
            <w:r w:rsidR="00640487">
              <w:rPr>
                <w:webHidden/>
              </w:rPr>
              <w:tab/>
            </w:r>
            <w:r w:rsidR="00640487">
              <w:rPr>
                <w:webHidden/>
              </w:rPr>
              <w:fldChar w:fldCharType="begin"/>
            </w:r>
            <w:r w:rsidR="00640487">
              <w:rPr>
                <w:webHidden/>
              </w:rPr>
              <w:instrText xml:space="preserve"> PAGEREF _Toc156812497 \h </w:instrText>
            </w:r>
            <w:r w:rsidR="00640487">
              <w:rPr>
                <w:webHidden/>
              </w:rPr>
            </w:r>
            <w:r w:rsidR="00640487">
              <w:rPr>
                <w:webHidden/>
              </w:rPr>
              <w:fldChar w:fldCharType="separate"/>
            </w:r>
            <w:r w:rsidR="00640487">
              <w:rPr>
                <w:webHidden/>
              </w:rPr>
              <w:t>7</w:t>
            </w:r>
            <w:r w:rsidR="00640487">
              <w:rPr>
                <w:webHidden/>
              </w:rPr>
              <w:fldChar w:fldCharType="end"/>
            </w:r>
          </w:hyperlink>
        </w:p>
        <w:p w14:paraId="52E0F234" w14:textId="6AC0EACD" w:rsidR="00640487" w:rsidRDefault="00000000">
          <w:pPr>
            <w:pStyle w:val="TOC3"/>
            <w:tabs>
              <w:tab w:val="left" w:pos="1701"/>
            </w:tabs>
            <w:rPr>
              <w:kern w:val="2"/>
              <w:sz w:val="22"/>
              <w:szCs w:val="22"/>
              <w:lang w:eastAsia="sv-SE"/>
              <w14:ligatures w14:val="standardContextual"/>
            </w:rPr>
          </w:pPr>
          <w:hyperlink w:anchor="_Toc156812498" w:history="1">
            <w:r w:rsidR="00640487" w:rsidRPr="00A40350">
              <w:rPr>
                <w:rStyle w:val="Hyperlink"/>
              </w:rPr>
              <w:t>2.3.1.</w:t>
            </w:r>
            <w:r w:rsidR="00640487">
              <w:rPr>
                <w:kern w:val="2"/>
                <w:sz w:val="22"/>
                <w:szCs w:val="22"/>
                <w:lang w:eastAsia="sv-SE"/>
                <w14:ligatures w14:val="standardContextual"/>
              </w:rPr>
              <w:tab/>
            </w:r>
            <w:r w:rsidR="00640487" w:rsidRPr="00A40350">
              <w:rPr>
                <w:rStyle w:val="Hyperlink"/>
              </w:rPr>
              <w:t>Felhantering</w:t>
            </w:r>
            <w:r w:rsidR="00640487">
              <w:rPr>
                <w:webHidden/>
              </w:rPr>
              <w:tab/>
            </w:r>
            <w:r w:rsidR="00640487">
              <w:rPr>
                <w:webHidden/>
              </w:rPr>
              <w:fldChar w:fldCharType="begin"/>
            </w:r>
            <w:r w:rsidR="00640487">
              <w:rPr>
                <w:webHidden/>
              </w:rPr>
              <w:instrText xml:space="preserve"> PAGEREF _Toc156812498 \h </w:instrText>
            </w:r>
            <w:r w:rsidR="00640487">
              <w:rPr>
                <w:webHidden/>
              </w:rPr>
            </w:r>
            <w:r w:rsidR="00640487">
              <w:rPr>
                <w:webHidden/>
              </w:rPr>
              <w:fldChar w:fldCharType="separate"/>
            </w:r>
            <w:r w:rsidR="00640487">
              <w:rPr>
                <w:webHidden/>
              </w:rPr>
              <w:t>7</w:t>
            </w:r>
            <w:r w:rsidR="00640487">
              <w:rPr>
                <w:webHidden/>
              </w:rPr>
              <w:fldChar w:fldCharType="end"/>
            </w:r>
          </w:hyperlink>
        </w:p>
        <w:p w14:paraId="1AB8A3DD" w14:textId="5D4AC77A" w:rsidR="00640487" w:rsidRDefault="00000000">
          <w:pPr>
            <w:pStyle w:val="TOC3"/>
            <w:tabs>
              <w:tab w:val="left" w:pos="1701"/>
            </w:tabs>
            <w:rPr>
              <w:kern w:val="2"/>
              <w:sz w:val="22"/>
              <w:szCs w:val="22"/>
              <w:lang w:eastAsia="sv-SE"/>
              <w14:ligatures w14:val="standardContextual"/>
            </w:rPr>
          </w:pPr>
          <w:hyperlink w:anchor="_Toc156812499" w:history="1">
            <w:r w:rsidR="00640487" w:rsidRPr="00A40350">
              <w:rPr>
                <w:rStyle w:val="Hyperlink"/>
              </w:rPr>
              <w:t>2.3.2.</w:t>
            </w:r>
            <w:r w:rsidR="00640487">
              <w:rPr>
                <w:kern w:val="2"/>
                <w:sz w:val="22"/>
                <w:szCs w:val="22"/>
                <w:lang w:eastAsia="sv-SE"/>
                <w14:ligatures w14:val="standardContextual"/>
              </w:rPr>
              <w:tab/>
            </w:r>
            <w:r w:rsidR="00640487" w:rsidRPr="00A40350">
              <w:rPr>
                <w:rStyle w:val="Hyperlink"/>
              </w:rPr>
              <w:t>Anropsfrekvens</w:t>
            </w:r>
            <w:r w:rsidR="00640487">
              <w:rPr>
                <w:webHidden/>
              </w:rPr>
              <w:tab/>
            </w:r>
            <w:r w:rsidR="00640487">
              <w:rPr>
                <w:webHidden/>
              </w:rPr>
              <w:fldChar w:fldCharType="begin"/>
            </w:r>
            <w:r w:rsidR="00640487">
              <w:rPr>
                <w:webHidden/>
              </w:rPr>
              <w:instrText xml:space="preserve"> PAGEREF _Toc156812499 \h </w:instrText>
            </w:r>
            <w:r w:rsidR="00640487">
              <w:rPr>
                <w:webHidden/>
              </w:rPr>
            </w:r>
            <w:r w:rsidR="00640487">
              <w:rPr>
                <w:webHidden/>
              </w:rPr>
              <w:fldChar w:fldCharType="separate"/>
            </w:r>
            <w:r w:rsidR="00640487">
              <w:rPr>
                <w:webHidden/>
              </w:rPr>
              <w:t>8</w:t>
            </w:r>
            <w:r w:rsidR="00640487">
              <w:rPr>
                <w:webHidden/>
              </w:rPr>
              <w:fldChar w:fldCharType="end"/>
            </w:r>
          </w:hyperlink>
        </w:p>
        <w:p w14:paraId="38730923" w14:textId="7A8B70ED" w:rsidR="00640487" w:rsidRDefault="00000000">
          <w:pPr>
            <w:pStyle w:val="TOC3"/>
            <w:tabs>
              <w:tab w:val="left" w:pos="1701"/>
            </w:tabs>
            <w:rPr>
              <w:kern w:val="2"/>
              <w:sz w:val="22"/>
              <w:szCs w:val="22"/>
              <w:lang w:eastAsia="sv-SE"/>
              <w14:ligatures w14:val="standardContextual"/>
            </w:rPr>
          </w:pPr>
          <w:hyperlink w:anchor="_Toc156812500" w:history="1">
            <w:r w:rsidR="00640487" w:rsidRPr="00A40350">
              <w:rPr>
                <w:rStyle w:val="Hyperlink"/>
              </w:rPr>
              <w:t>2.3.3.</w:t>
            </w:r>
            <w:r w:rsidR="00640487">
              <w:rPr>
                <w:kern w:val="2"/>
                <w:sz w:val="22"/>
                <w:szCs w:val="22"/>
                <w:lang w:eastAsia="sv-SE"/>
                <w14:ligatures w14:val="standardContextual"/>
              </w:rPr>
              <w:tab/>
            </w:r>
            <w:r w:rsidR="00640487" w:rsidRPr="00A40350">
              <w:rPr>
                <w:rStyle w:val="Hyperlink"/>
              </w:rPr>
              <w:t>Obehörig åtkomst</w:t>
            </w:r>
            <w:r w:rsidR="00640487">
              <w:rPr>
                <w:webHidden/>
              </w:rPr>
              <w:tab/>
            </w:r>
            <w:r w:rsidR="00640487">
              <w:rPr>
                <w:webHidden/>
              </w:rPr>
              <w:fldChar w:fldCharType="begin"/>
            </w:r>
            <w:r w:rsidR="00640487">
              <w:rPr>
                <w:webHidden/>
              </w:rPr>
              <w:instrText xml:space="preserve"> PAGEREF _Toc156812500 \h </w:instrText>
            </w:r>
            <w:r w:rsidR="00640487">
              <w:rPr>
                <w:webHidden/>
              </w:rPr>
            </w:r>
            <w:r w:rsidR="00640487">
              <w:rPr>
                <w:webHidden/>
              </w:rPr>
              <w:fldChar w:fldCharType="separate"/>
            </w:r>
            <w:r w:rsidR="00640487">
              <w:rPr>
                <w:webHidden/>
              </w:rPr>
              <w:t>8</w:t>
            </w:r>
            <w:r w:rsidR="00640487">
              <w:rPr>
                <w:webHidden/>
              </w:rPr>
              <w:fldChar w:fldCharType="end"/>
            </w:r>
          </w:hyperlink>
        </w:p>
        <w:p w14:paraId="303251DE" w14:textId="310C2065" w:rsidR="00640487" w:rsidRDefault="00000000">
          <w:pPr>
            <w:pStyle w:val="TOC2"/>
            <w:tabs>
              <w:tab w:val="left" w:pos="1361"/>
            </w:tabs>
            <w:rPr>
              <w:kern w:val="2"/>
              <w:sz w:val="22"/>
              <w:szCs w:val="22"/>
              <w:lang w:eastAsia="sv-SE"/>
              <w14:ligatures w14:val="standardContextual"/>
            </w:rPr>
          </w:pPr>
          <w:hyperlink w:anchor="_Toc156812501" w:history="1">
            <w:r w:rsidR="00640487" w:rsidRPr="00A40350">
              <w:rPr>
                <w:rStyle w:val="Hyperlink"/>
              </w:rPr>
              <w:t>2.4.</w:t>
            </w:r>
            <w:r w:rsidR="00640487">
              <w:rPr>
                <w:kern w:val="2"/>
                <w:sz w:val="22"/>
                <w:szCs w:val="22"/>
                <w:lang w:eastAsia="sv-SE"/>
                <w14:ligatures w14:val="standardContextual"/>
              </w:rPr>
              <w:tab/>
            </w:r>
            <w:r w:rsidR="00640487" w:rsidRPr="00A40350">
              <w:rPr>
                <w:rStyle w:val="Hyperlink"/>
              </w:rPr>
              <w:t>Övrigt</w:t>
            </w:r>
            <w:r w:rsidR="00640487">
              <w:rPr>
                <w:rStyle w:val="Hyperlink"/>
              </w:rPr>
              <w:tab/>
            </w:r>
            <w:r w:rsidR="00640487">
              <w:rPr>
                <w:webHidden/>
              </w:rPr>
              <w:tab/>
            </w:r>
            <w:r w:rsidR="00640487">
              <w:rPr>
                <w:webHidden/>
              </w:rPr>
              <w:fldChar w:fldCharType="begin"/>
            </w:r>
            <w:r w:rsidR="00640487">
              <w:rPr>
                <w:webHidden/>
              </w:rPr>
              <w:instrText xml:space="preserve"> PAGEREF _Toc156812501 \h </w:instrText>
            </w:r>
            <w:r w:rsidR="00640487">
              <w:rPr>
                <w:webHidden/>
              </w:rPr>
            </w:r>
            <w:r w:rsidR="00640487">
              <w:rPr>
                <w:webHidden/>
              </w:rPr>
              <w:fldChar w:fldCharType="separate"/>
            </w:r>
            <w:r w:rsidR="00640487">
              <w:rPr>
                <w:webHidden/>
              </w:rPr>
              <w:t>8</w:t>
            </w:r>
            <w:r w:rsidR="00640487">
              <w:rPr>
                <w:webHidden/>
              </w:rPr>
              <w:fldChar w:fldCharType="end"/>
            </w:r>
          </w:hyperlink>
        </w:p>
        <w:p w14:paraId="157B766F" w14:textId="5C87ED0C" w:rsidR="00640487" w:rsidRDefault="00000000">
          <w:pPr>
            <w:pStyle w:val="TOC2"/>
            <w:tabs>
              <w:tab w:val="left" w:pos="1361"/>
            </w:tabs>
            <w:rPr>
              <w:kern w:val="2"/>
              <w:sz w:val="22"/>
              <w:szCs w:val="22"/>
              <w:lang w:eastAsia="sv-SE"/>
              <w14:ligatures w14:val="standardContextual"/>
            </w:rPr>
          </w:pPr>
          <w:hyperlink w:anchor="_Toc156812502" w:history="1">
            <w:r w:rsidR="00640487" w:rsidRPr="00A40350">
              <w:rPr>
                <w:rStyle w:val="Hyperlink"/>
              </w:rPr>
              <w:t>2.5.</w:t>
            </w:r>
            <w:r w:rsidR="00640487">
              <w:rPr>
                <w:kern w:val="2"/>
                <w:sz w:val="22"/>
                <w:szCs w:val="22"/>
                <w:lang w:eastAsia="sv-SE"/>
                <w14:ligatures w14:val="standardContextual"/>
              </w:rPr>
              <w:tab/>
            </w:r>
            <w:r w:rsidR="00640487" w:rsidRPr="00A40350">
              <w:rPr>
                <w:rStyle w:val="Hyperlink"/>
              </w:rPr>
              <w:t>Godkännandedatum och kontaktperson gällande självdeklaration</w:t>
            </w:r>
            <w:r w:rsidR="00640487">
              <w:rPr>
                <w:webHidden/>
              </w:rPr>
              <w:tab/>
            </w:r>
            <w:r w:rsidR="00640487">
              <w:rPr>
                <w:webHidden/>
              </w:rPr>
              <w:fldChar w:fldCharType="begin"/>
            </w:r>
            <w:r w:rsidR="00640487">
              <w:rPr>
                <w:webHidden/>
              </w:rPr>
              <w:instrText xml:space="preserve"> PAGEREF _Toc156812502 \h </w:instrText>
            </w:r>
            <w:r w:rsidR="00640487">
              <w:rPr>
                <w:webHidden/>
              </w:rPr>
            </w:r>
            <w:r w:rsidR="00640487">
              <w:rPr>
                <w:webHidden/>
              </w:rPr>
              <w:fldChar w:fldCharType="separate"/>
            </w:r>
            <w:r w:rsidR="00640487">
              <w:rPr>
                <w:webHidden/>
              </w:rPr>
              <w:t>9</w:t>
            </w:r>
            <w:r w:rsidR="00640487">
              <w:rPr>
                <w:webHidden/>
              </w:rPr>
              <w:fldChar w:fldCharType="end"/>
            </w:r>
          </w:hyperlink>
        </w:p>
        <w:p w14:paraId="3C7B506C" w14:textId="14B176E4" w:rsidR="00640487" w:rsidRDefault="00000000">
          <w:pPr>
            <w:pStyle w:val="TOC1"/>
            <w:rPr>
              <w:b w:val="0"/>
              <w:kern w:val="2"/>
              <w:sz w:val="22"/>
              <w:szCs w:val="22"/>
              <w14:ligatures w14:val="standardContextual"/>
            </w:rPr>
          </w:pPr>
          <w:hyperlink w:anchor="_Toc156812503" w:history="1">
            <w:r w:rsidR="00640487" w:rsidRPr="00A40350">
              <w:rPr>
                <w:rStyle w:val="Hyperlink"/>
              </w:rPr>
              <w:t>3.</w:t>
            </w:r>
            <w:r w:rsidR="00640487">
              <w:rPr>
                <w:b w:val="0"/>
                <w:kern w:val="2"/>
                <w:sz w:val="22"/>
                <w:szCs w:val="22"/>
                <w14:ligatures w14:val="standardContextual"/>
              </w:rPr>
              <w:tab/>
            </w:r>
            <w:r w:rsidR="00640487" w:rsidRPr="00A40350">
              <w:rPr>
                <w:rStyle w:val="Hyperlink"/>
              </w:rPr>
              <w:t>Resultat</w:t>
            </w:r>
            <w:r w:rsidR="00640487">
              <w:rPr>
                <w:webHidden/>
              </w:rPr>
              <w:tab/>
            </w:r>
            <w:r w:rsidR="00640487">
              <w:rPr>
                <w:webHidden/>
              </w:rPr>
              <w:fldChar w:fldCharType="begin"/>
            </w:r>
            <w:r w:rsidR="00640487">
              <w:rPr>
                <w:webHidden/>
              </w:rPr>
              <w:instrText xml:space="preserve"> PAGEREF _Toc156812503 \h </w:instrText>
            </w:r>
            <w:r w:rsidR="00640487">
              <w:rPr>
                <w:webHidden/>
              </w:rPr>
            </w:r>
            <w:r w:rsidR="00640487">
              <w:rPr>
                <w:webHidden/>
              </w:rPr>
              <w:fldChar w:fldCharType="separate"/>
            </w:r>
            <w:r w:rsidR="00640487">
              <w:rPr>
                <w:webHidden/>
              </w:rPr>
              <w:t>10</w:t>
            </w:r>
            <w:r w:rsidR="00640487">
              <w:rPr>
                <w:webHidden/>
              </w:rPr>
              <w:fldChar w:fldCharType="end"/>
            </w:r>
          </w:hyperlink>
        </w:p>
        <w:p w14:paraId="47262019" w14:textId="61C91FBE"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481"/>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105592"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4BACC84E" w:rsidR="00105592" w:rsidRPr="00105592" w:rsidRDefault="00105592" w:rsidP="00105592">
            <w:r w:rsidRPr="000A54FC">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05592" w:rsidRPr="00105592" w:rsidRDefault="00105592" w:rsidP="00105592"/>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38C967" w:rsidR="00105592" w:rsidRPr="00105592" w:rsidRDefault="00105592" w:rsidP="00105592">
            <w:r w:rsidRPr="000A54FC">
              <w:t>Göran Westman</w:t>
            </w:r>
          </w:p>
        </w:tc>
        <w:tc>
          <w:tcPr>
            <w:tcW w:w="4100" w:type="dxa"/>
            <w:tcBorders>
              <w:left w:val="single" w:sz="24" w:space="0" w:color="FFFFFF" w:themeColor="background1"/>
              <w:bottom w:val="single" w:sz="4" w:space="0" w:color="A33662" w:themeColor="accent1"/>
            </w:tcBorders>
          </w:tcPr>
          <w:p w14:paraId="3BC7DF7F" w14:textId="3130EB85" w:rsidR="00105592" w:rsidRPr="00105592" w:rsidRDefault="00105592" w:rsidP="00105592">
            <w:pPr>
              <w:rPr>
                <w:i/>
                <w:iCs/>
              </w:rPr>
            </w:pPr>
            <w:r w:rsidRPr="00105592">
              <w:rPr>
                <w:i/>
                <w:iCs/>
              </w:rPr>
              <w:t>Första utkast till domänversion</w:t>
            </w:r>
          </w:p>
        </w:tc>
      </w:tr>
      <w:tr w:rsidR="00105592"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CC82296" w:rsidR="00105592" w:rsidRPr="00105592" w:rsidRDefault="00105592" w:rsidP="00105592">
            <w:r w:rsidRPr="000A54FC">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64E3A317" w:rsidR="00105592" w:rsidRPr="00105592" w:rsidRDefault="00105592" w:rsidP="00105592">
            <w:r w:rsidRPr="000A54FC">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BF497F4"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41762303" w:rsidR="00105592" w:rsidRPr="00105592" w:rsidRDefault="00105592" w:rsidP="00105592">
            <w:pPr>
              <w:rPr>
                <w:i/>
                <w:iCs/>
              </w:rPr>
            </w:pPr>
            <w:r w:rsidRPr="00105592">
              <w:rPr>
                <w:i/>
                <w:iCs/>
              </w:rPr>
              <w:t>Uppdaterade efter granskning</w:t>
            </w:r>
          </w:p>
        </w:tc>
      </w:tr>
      <w:tr w:rsidR="00DD5A1B" w:rsidRPr="00105592" w14:paraId="099F159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0EBCC2DA" w14:textId="0D9FFB49" w:rsidR="00DD5A1B" w:rsidRPr="000A54FC" w:rsidRDefault="00DD5A1B" w:rsidP="00105592">
            <w:r>
              <w:t>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8BD24D" w14:textId="1C978D7C" w:rsidR="00DD5A1B" w:rsidRPr="000A54FC" w:rsidRDefault="00DD5A1B" w:rsidP="00105592">
            <w:r>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10FBB26" w14:textId="52848659" w:rsidR="00DD5A1B" w:rsidRPr="000A54FC" w:rsidRDefault="00DD5A1B" w:rsidP="00105592">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38B7F4A" w14:textId="655CF8F0" w:rsidR="00DD5A1B" w:rsidRPr="00105592" w:rsidRDefault="00DD5A1B" w:rsidP="00105592">
            <w:pPr>
              <w:rPr>
                <w:i/>
                <w:iCs/>
              </w:rPr>
            </w:pPr>
            <w:r>
              <w:rPr>
                <w:i/>
                <w:iCs/>
              </w:rPr>
              <w:t>Rättningar</w:t>
            </w:r>
          </w:p>
        </w:tc>
      </w:tr>
      <w:tr w:rsidR="00105592"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C2A0CD8" w:rsidR="00105592" w:rsidRPr="00105592" w:rsidRDefault="00105592" w:rsidP="00105592">
            <w:r w:rsidRPr="000A54FC">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43BA3BF" w:rsidR="00105592" w:rsidRPr="00105592" w:rsidRDefault="00105592" w:rsidP="00105592">
            <w:r w:rsidRPr="000A54FC">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F0591CF" w:rsidR="00105592" w:rsidRPr="00105592" w:rsidRDefault="00105592" w:rsidP="00105592">
            <w:r w:rsidRPr="000A54FC">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33B76740" w:rsidR="00105592" w:rsidRPr="00105592" w:rsidRDefault="00105592" w:rsidP="00105592">
            <w:pPr>
              <w:rPr>
                <w:i/>
                <w:iCs/>
              </w:rPr>
            </w:pPr>
            <w:r w:rsidRPr="00105592">
              <w:rPr>
                <w:i/>
                <w:iCs/>
              </w:rPr>
              <w:t>Första releasade version, uppdaterat till domänversion.</w:t>
            </w:r>
          </w:p>
        </w:tc>
      </w:tr>
      <w:tr w:rsidR="00105592"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E00CCCE"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FBDCA69" w:rsidR="00105592" w:rsidRPr="00105592" w:rsidRDefault="00105592" w:rsidP="00105592">
            <w:r w:rsidRPr="000A54FC">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4F0AF43D" w:rsidR="00105592" w:rsidRPr="00105592" w:rsidRDefault="00105592" w:rsidP="00105592">
            <w:r w:rsidRPr="000A54FC">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724896AF" w:rsidR="00105592" w:rsidRPr="00105592" w:rsidRDefault="00105592" w:rsidP="00105592">
            <w:pPr>
              <w:rPr>
                <w:i/>
                <w:iCs/>
              </w:rPr>
            </w:pPr>
            <w:r w:rsidRPr="00105592">
              <w:rPr>
                <w:i/>
                <w:iCs/>
              </w:rPr>
              <w:t>Uppdaterat testsvit</w:t>
            </w:r>
          </w:p>
        </w:tc>
      </w:tr>
      <w:tr w:rsidR="00105592"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5C99F33" w:rsidR="00105592" w:rsidRPr="00105592" w:rsidRDefault="00105592" w:rsidP="00105592">
            <w:r w:rsidRPr="000A54FC">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02ED4976" w:rsidR="00105592" w:rsidRPr="00105592" w:rsidRDefault="00105592" w:rsidP="00105592">
            <w:r w:rsidRPr="000A54FC">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427F6DA" w:rsidR="00105592" w:rsidRPr="00105592" w:rsidRDefault="00105592" w:rsidP="00105592">
            <w:r w:rsidRPr="000A54FC">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C35F1DF" w:rsidR="00105592" w:rsidRPr="00105592" w:rsidRDefault="00105592" w:rsidP="00105592">
            <w:pPr>
              <w:rPr>
                <w:i/>
                <w:iCs/>
              </w:rPr>
            </w:pPr>
            <w:r w:rsidRPr="00105592">
              <w:rPr>
                <w:i/>
                <w:iCs/>
              </w:rPr>
              <w:t>Kap 3.3.2 uppdaterat från SIT-miljö till nationell testmiljö</w:t>
            </w:r>
          </w:p>
        </w:tc>
      </w:tr>
      <w:tr w:rsidR="00520390" w:rsidRPr="00105592" w14:paraId="4A1E0705"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34F0851F" w14:textId="39BE0FE1" w:rsidR="00520390" w:rsidRPr="000A54FC" w:rsidRDefault="00520390" w:rsidP="00520390">
            <w:r w:rsidRPr="005F4648">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A2FC850" w14:textId="4B740C85" w:rsidR="00520390" w:rsidRPr="000A54FC" w:rsidRDefault="00520390" w:rsidP="00520390">
            <w:r w:rsidRPr="005F4648">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245491" w14:textId="3E1125BB" w:rsidR="00520390" w:rsidRPr="000A54FC" w:rsidRDefault="00520390" w:rsidP="00520390">
            <w:r w:rsidRPr="005F4648">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ACD1EA9" w14:textId="32E1417D" w:rsidR="00520390" w:rsidRPr="00105592" w:rsidRDefault="00520390" w:rsidP="00520390">
            <w:pPr>
              <w:rPr>
                <w:i/>
                <w:iCs/>
              </w:rPr>
            </w:pPr>
            <w:r w:rsidRPr="005F4648">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2CAE5F36" w:rsidR="0066768F" w:rsidRPr="00105592" w:rsidRDefault="00DD5A1B" w:rsidP="00FD6A00">
            <w:r>
              <w:t>4</w:t>
            </w:r>
            <w:r w:rsidR="00105592">
              <w:t>.0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3BB46A68" w:rsidR="0066768F" w:rsidRPr="00105592" w:rsidRDefault="00105592" w:rsidP="00FD6A00">
            <w:r>
              <w:t>2024-01-0</w:t>
            </w:r>
            <w:r w:rsidR="00DD5A1B">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105592" w:rsidRDefault="00105592" w:rsidP="00FD6A00">
            <w:pPr>
              <w:rPr>
                <w:i/>
                <w:iCs/>
              </w:rPr>
            </w:pPr>
            <w:r w:rsidRPr="00105592">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482"/>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483"/>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r w:rsidR="00105592" w:rsidRPr="00EE3C86">
        <w:rPr>
          <w:b/>
        </w:rPr>
        <w:t>strategicresourcemanagement:persons:person</w:t>
      </w:r>
      <w:proofErr w:type="spellEnd"/>
    </w:p>
    <w:p w14:paraId="0950B0A8" w14:textId="63EB5115" w:rsidR="00A6097E" w:rsidRPr="00105592" w:rsidRDefault="00A6097E" w:rsidP="00A6097E">
      <w:pPr>
        <w:rPr>
          <w:b/>
        </w:rPr>
      </w:pPr>
      <w:r w:rsidRPr="00105592">
        <w:rPr>
          <w:b/>
        </w:rPr>
        <w:t>Tjänstekontrakt</w:t>
      </w:r>
      <w:r w:rsidRPr="00105592">
        <w:rPr>
          <w:b/>
        </w:rPr>
        <w:tab/>
      </w:r>
      <w:proofErr w:type="spellStart"/>
      <w:r w:rsidR="00DD5A1B" w:rsidRPr="00EE3C86">
        <w:rPr>
          <w:b/>
        </w:rPr>
        <w:t>GetPerson</w:t>
      </w:r>
      <w:r w:rsidR="00DD5A1B">
        <w:rPr>
          <w:b/>
        </w:rPr>
        <w:t>ContactInformation</w:t>
      </w:r>
      <w:proofErr w:type="spellEnd"/>
      <w:r w:rsidR="00DD5A1B" w:rsidRPr="00EE3C86">
        <w:rPr>
          <w:b/>
        </w:rPr>
        <w:t xml:space="preserve"> </w:t>
      </w:r>
      <w:r w:rsidR="00DD5A1B">
        <w:rPr>
          <w:b/>
        </w:rPr>
        <w:t>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484"/>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485"/>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486"/>
      <w:r w:rsidRPr="00105592">
        <w:t>Godkännande</w:t>
      </w:r>
      <w:bookmarkEnd w:id="25"/>
      <w:bookmarkEnd w:id="26"/>
    </w:p>
    <w:p w14:paraId="1C744A06" w14:textId="77777777" w:rsidR="00A6097E" w:rsidRPr="00105592" w:rsidRDefault="00A6097E" w:rsidP="003B273A">
      <w:pPr>
        <w:jc w:val="both"/>
      </w:pPr>
      <w:r w:rsidRPr="00105592">
        <w:t xml:space="preserve">Inera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487"/>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488"/>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489"/>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490"/>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491"/>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492"/>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1551C8E9" w:rsidR="00A6097E" w:rsidRPr="00105592" w:rsidRDefault="00287F53" w:rsidP="00164531">
      <w:pPr>
        <w:jc w:val="both"/>
      </w:pPr>
      <w:r w:rsidRPr="00287F53">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493"/>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1BB37083" w:rsidR="00A6097E" w:rsidRPr="00105592" w:rsidRDefault="00287F53" w:rsidP="00164531">
      <w:pPr>
        <w:jc w:val="both"/>
      </w:pPr>
      <w:r w:rsidRPr="00287F53">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494"/>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495"/>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77AB134A"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DE4CA6">
        <w:rPr>
          <w:rFonts w:cstheme="minorHAnsi"/>
        </w:rPr>
        <w:t>GetPersonContactInformation</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16B7B0BD" w14:textId="5CCCA45F"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Personnummer (</w:t>
      </w:r>
      <w:proofErr w:type="spellStart"/>
      <w:r>
        <w:t>personId</w:t>
      </w:r>
      <w:proofErr w:type="spellEnd"/>
      <w:r>
        <w:t xml:space="preserve"> (1))</w:t>
      </w:r>
      <w:r w:rsidR="00DA3601">
        <w:t>.</w:t>
      </w:r>
    </w:p>
    <w:p w14:paraId="20040353" w14:textId="6028701E"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1071541980"/>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550057A0"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92E721D"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55DC85F8" w14:textId="31CAAEFF"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Samordningsnummer (</w:t>
      </w:r>
      <w:proofErr w:type="spellStart"/>
      <w:r>
        <w:t>personId</w:t>
      </w:r>
      <w:proofErr w:type="spellEnd"/>
      <w:r>
        <w:t xml:space="preserve"> (2))</w:t>
      </w:r>
      <w:r w:rsidR="00DA3601">
        <w:t>.</w:t>
      </w:r>
    </w:p>
    <w:p w14:paraId="080C6738" w14:textId="2341ADDA"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43823057"/>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2117515358"/>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5EE086F0"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A59CD9"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7A7F0DBD" w14:textId="47A84859"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Nationellt Reservnummer (</w:t>
      </w:r>
      <w:proofErr w:type="spellStart"/>
      <w:r>
        <w:t>personId</w:t>
      </w:r>
      <w:proofErr w:type="spellEnd"/>
      <w:r>
        <w:t xml:space="preserve"> (3))</w:t>
      </w:r>
      <w:r w:rsidR="00DA3601">
        <w:t>.</w:t>
      </w:r>
    </w:p>
    <w:p w14:paraId="773F14DA" w14:textId="35C95473"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9676246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1699729377"/>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4A0FDF83"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DFE8938"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08E30103" w14:textId="1DEC64C3"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Lokalt Reservnummer (</w:t>
      </w:r>
      <w:proofErr w:type="spellStart"/>
      <w:r>
        <w:t>personId</w:t>
      </w:r>
      <w:proofErr w:type="spellEnd"/>
      <w:r>
        <w:t xml:space="preserve"> (4))</w:t>
      </w:r>
      <w:r w:rsidR="00DA3601">
        <w:t>.</w:t>
      </w:r>
    </w:p>
    <w:p w14:paraId="07AA9780" w14:textId="718BE9EC"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3976043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789868794"/>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3682C0F3"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130EDA3"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5D196B5E" w14:textId="10E24BEF"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Tomt svar (</w:t>
      </w:r>
      <w:proofErr w:type="spellStart"/>
      <w:r>
        <w:t>personId</w:t>
      </w:r>
      <w:proofErr w:type="spellEnd"/>
      <w:r>
        <w:t xml:space="preserve"> (6))</w:t>
      </w:r>
      <w:r w:rsidR="00DA3601">
        <w:t>.</w:t>
      </w:r>
    </w:p>
    <w:p w14:paraId="3338D73B" w14:textId="1C53CE4D"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81315008"/>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350994990"/>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26A5C35C"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0445A7E"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195064D9" w14:textId="5487C10D"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Saknar kontaktinfo (</w:t>
      </w:r>
      <w:proofErr w:type="spellStart"/>
      <w:r>
        <w:t>personId</w:t>
      </w:r>
      <w:proofErr w:type="spellEnd"/>
      <w:r>
        <w:t xml:space="preserve"> (7))</w:t>
      </w:r>
      <w:r w:rsidR="00DA3601">
        <w:t>.</w:t>
      </w:r>
    </w:p>
    <w:p w14:paraId="3C39A0D7" w14:textId="487FB9A6"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9098860"/>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1982955242"/>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09DC20F0"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CE85FF1"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59B588B3" w14:textId="7705F685"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Skyddad identitet (</w:t>
      </w:r>
      <w:proofErr w:type="spellStart"/>
      <w:r>
        <w:t>personId</w:t>
      </w:r>
      <w:proofErr w:type="spellEnd"/>
      <w:r>
        <w:t xml:space="preserve"> (8))</w:t>
      </w:r>
      <w:r w:rsidR="00DA3601">
        <w:t>.</w:t>
      </w:r>
    </w:p>
    <w:p w14:paraId="244A274D" w14:textId="7B81819F"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83336052"/>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188483449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4BD27A81"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4B29648"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323C25D1" w14:textId="3ACF549D"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Sekretessmarkering (</w:t>
      </w:r>
      <w:proofErr w:type="spellStart"/>
      <w:r>
        <w:t>personId</w:t>
      </w:r>
      <w:proofErr w:type="spellEnd"/>
      <w:r>
        <w:t xml:space="preserve"> (9))</w:t>
      </w:r>
      <w:r w:rsidR="00DA3601">
        <w:t>.</w:t>
      </w:r>
    </w:p>
    <w:p w14:paraId="48839EB6" w14:textId="6CFA54C8"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70122219"/>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897013465"/>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7C6C9982"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D4A17EB"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p>
    <w:p w14:paraId="4E8490C6" w14:textId="3EEDCE19"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Identitet med mycket kontaktinformation och många kontaktpersoner (</w:t>
      </w:r>
      <w:proofErr w:type="spellStart"/>
      <w:r>
        <w:t>personId</w:t>
      </w:r>
      <w:proofErr w:type="spellEnd"/>
      <w:r>
        <w:t xml:space="preserve"> (10))</w:t>
      </w:r>
      <w:r w:rsidR="00DA3601">
        <w:t>.</w:t>
      </w:r>
    </w:p>
    <w:p w14:paraId="4EB2E641" w14:textId="1ACE3104" w:rsidR="00DD5A1B" w:rsidRDefault="00000000" w:rsidP="00DD5A1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535319058"/>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 xml:space="preserve">Ja       </w:t>
      </w:r>
      <w:sdt>
        <w:sdtPr>
          <w:id w:val="-852413797"/>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DD5A1B">
        <w:t>Nej</w:t>
      </w:r>
    </w:p>
    <w:p w14:paraId="40381BC9" w14:textId="77777777" w:rsidR="00DD5A1B" w:rsidRDefault="00DD5A1B" w:rsidP="00DD5A1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3585AAA0" w14:textId="77777777" w:rsidR="00EF3A64" w:rsidRPr="007952C7" w:rsidRDefault="00EF3A64" w:rsidP="00EF3A64">
      <w:pPr>
        <w:pStyle w:val="Heading3"/>
        <w:numPr>
          <w:ilvl w:val="2"/>
          <w:numId w:val="18"/>
        </w:numPr>
        <w:tabs>
          <w:tab w:val="clear" w:pos="720"/>
        </w:tabs>
        <w:spacing w:before="240" w:after="60"/>
        <w:ind w:left="720" w:hanging="720"/>
      </w:pPr>
      <w:bookmarkStart w:id="47" w:name="_Toc155780560"/>
      <w:bookmarkStart w:id="48" w:name="_Toc156812496"/>
      <w:bookmarkStart w:id="49" w:name="_Toc58330757"/>
      <w:r w:rsidRPr="007952C7">
        <w:t>Teckenkodning</w:t>
      </w:r>
      <w:bookmarkEnd w:id="47"/>
      <w:bookmarkEnd w:id="48"/>
    </w:p>
    <w:p w14:paraId="63EF93B7" w14:textId="77777777" w:rsidR="00EF3A64" w:rsidRPr="007952C7" w:rsidRDefault="00EF3A64" w:rsidP="00EF3A64">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7902BA47" w14:textId="2BBE713F" w:rsidR="00EF3A64" w:rsidRPr="007952C7" w:rsidRDefault="00287F53" w:rsidP="00EF3A64">
      <w:pPr>
        <w:pBdr>
          <w:top w:val="single" w:sz="4" w:space="1" w:color="auto"/>
          <w:left w:val="single" w:sz="4" w:space="4" w:color="auto"/>
          <w:bottom w:val="single" w:sz="4" w:space="1" w:color="auto"/>
          <w:right w:val="single" w:sz="4" w:space="4" w:color="auto"/>
        </w:pBdr>
        <w:shd w:val="clear" w:color="auto" w:fill="DC98B3" w:themeFill="text2" w:themeFillTint="66"/>
      </w:pPr>
      <w:r w:rsidRPr="00287F53">
        <w:t>UTF-8 eller UTF-16 används som teckenkodning.</w:t>
      </w:r>
    </w:p>
    <w:p w14:paraId="78B13E16" w14:textId="77777777" w:rsidR="00EF3A64" w:rsidRPr="007952C7" w:rsidRDefault="00000000" w:rsidP="00EF3A64">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0955524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Ja       </w:t>
      </w:r>
      <w:sdt>
        <w:sdtPr>
          <w:id w:val="648718159"/>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Nej</w:t>
      </w:r>
    </w:p>
    <w:p w14:paraId="42A7BB6B"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E4688F9"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0" w:name="_Toc156812497"/>
      <w:r w:rsidRPr="00105592">
        <w:t>Övriga krav</w:t>
      </w:r>
      <w:bookmarkEnd w:id="49"/>
      <w:bookmarkEnd w:id="50"/>
    </w:p>
    <w:p w14:paraId="5A2F67F9" w14:textId="3A1316D8" w:rsidR="00A6097E" w:rsidRPr="00105592" w:rsidRDefault="00231CEB" w:rsidP="00A6097E">
      <w:pPr>
        <w:pStyle w:val="Heading3"/>
        <w:numPr>
          <w:ilvl w:val="2"/>
          <w:numId w:val="18"/>
        </w:numPr>
        <w:tabs>
          <w:tab w:val="clear" w:pos="720"/>
        </w:tabs>
        <w:spacing w:before="240" w:after="60"/>
        <w:ind w:left="720" w:hanging="720"/>
      </w:pPr>
      <w:bookmarkStart w:id="51" w:name="_Toc156812498"/>
      <w:r>
        <w:t>Felhantering</w:t>
      </w:r>
      <w:bookmarkEnd w:id="51"/>
    </w:p>
    <w:p w14:paraId="3F983117" w14:textId="01F2B375" w:rsidR="00231CEB" w:rsidRDefault="00231CEB" w:rsidP="00231CEB">
      <w:pPr>
        <w:jc w:val="both"/>
      </w:pPr>
      <w:r>
        <w:t>TKB anger krav på hur felhantering ska stödjas.</w:t>
      </w:r>
    </w:p>
    <w:p w14:paraId="4CA026AE" w14:textId="77777777" w:rsidR="00231CEB" w:rsidRDefault="00231CEB" w:rsidP="00231CEB">
      <w:pPr>
        <w:jc w:val="both"/>
      </w:pPr>
      <w:r>
        <w:t xml:space="preserve">I </w:t>
      </w:r>
      <w:proofErr w:type="spellStart"/>
      <w:r>
        <w:t>SoapUI-valideringsmocken</w:t>
      </w:r>
      <w:proofErr w:type="spellEnd"/>
      <w:r>
        <w:t xml:space="preserve"> finns olika svar som kan levereras enligt instruktionen för </w:t>
      </w:r>
      <w:proofErr w:type="spellStart"/>
      <w:r>
        <w:t>mocken</w:t>
      </w:r>
      <w:proofErr w:type="spellEnd"/>
      <w:r>
        <w:t>.</w:t>
      </w:r>
    </w:p>
    <w:p w14:paraId="67B4A2A2" w14:textId="36F8CD8F" w:rsidR="00A6097E" w:rsidRPr="00105592" w:rsidRDefault="00231CEB" w:rsidP="00231CEB">
      <w:pPr>
        <w:jc w:val="both"/>
      </w:pPr>
      <w:r>
        <w:t>Ange hur tjänsteproducenten uppfyller stipulerade krav på felhantering.</w:t>
      </w:r>
    </w:p>
    <w:p w14:paraId="29264B4D" w14:textId="77777777" w:rsidR="00231CEB"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Kan hantera ett svar med SOAP </w:t>
      </w:r>
      <w:proofErr w:type="spellStart"/>
      <w:r>
        <w:t>Fault</w:t>
      </w:r>
      <w:proofErr w:type="spellEnd"/>
      <w:r>
        <w:t>.</w:t>
      </w:r>
    </w:p>
    <w:p w14:paraId="15DD1447" w14:textId="4243F855" w:rsidR="00231CEB" w:rsidRDefault="00000000" w:rsidP="00231CE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67127517"/>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231CEB">
        <w:t xml:space="preserve">Ja       </w:t>
      </w:r>
      <w:sdt>
        <w:sdtPr>
          <w:id w:val="689336486"/>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t xml:space="preserve"> </w:t>
      </w:r>
      <w:r w:rsidR="00231CEB">
        <w:t>Nej</w:t>
      </w:r>
    </w:p>
    <w:p w14:paraId="38AE5759" w14:textId="0AA97341" w:rsidR="00A6097E"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033E4C4" w14:textId="77777777" w:rsidR="00231CEB" w:rsidRPr="00105592"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500A1BD4" w14:textId="77777777" w:rsidR="00EF3A64" w:rsidRPr="007952C7" w:rsidRDefault="00EF3A64" w:rsidP="00EF3A64">
      <w:pPr>
        <w:pStyle w:val="Heading3"/>
        <w:numPr>
          <w:ilvl w:val="2"/>
          <w:numId w:val="18"/>
        </w:numPr>
        <w:tabs>
          <w:tab w:val="clear" w:pos="720"/>
        </w:tabs>
        <w:spacing w:before="240" w:after="60"/>
        <w:ind w:left="720" w:hanging="720"/>
      </w:pPr>
      <w:bookmarkStart w:id="52" w:name="_Toc58330759"/>
      <w:bookmarkStart w:id="53" w:name="_Toc155780563"/>
      <w:bookmarkStart w:id="54" w:name="_Toc156812499"/>
      <w:r w:rsidRPr="007952C7">
        <w:lastRenderedPageBreak/>
        <w:t>Anropsfrekvens</w:t>
      </w:r>
      <w:bookmarkEnd w:id="52"/>
      <w:bookmarkEnd w:id="53"/>
      <w:bookmarkEnd w:id="54"/>
    </w:p>
    <w:p w14:paraId="2EDA6ED5" w14:textId="77777777" w:rsidR="00EF3A64" w:rsidRPr="007952C7" w:rsidRDefault="00EF3A64" w:rsidP="00EF3A64">
      <w:pPr>
        <w:jc w:val="both"/>
      </w:pPr>
      <w:r w:rsidRPr="007952C7">
        <w:t>För att beräkna påverkan på nationella tjänsteplattformen behöver anropsfrekvensen beräknas, inklusive eventuella omsändningar.</w:t>
      </w:r>
    </w:p>
    <w:p w14:paraId="0CDA9A8D" w14:textId="3E15BD5F" w:rsidR="00EF3A64" w:rsidRPr="007952C7" w:rsidRDefault="00287F53" w:rsidP="00EF3A64">
      <w:pPr>
        <w:pBdr>
          <w:top w:val="single" w:sz="4" w:space="1" w:color="auto"/>
          <w:left w:val="single" w:sz="4" w:space="4" w:color="auto"/>
          <w:bottom w:val="single" w:sz="4" w:space="1" w:color="auto"/>
          <w:right w:val="single" w:sz="4" w:space="4" w:color="auto"/>
        </w:pBdr>
        <w:shd w:val="clear" w:color="auto" w:fill="DC98B3" w:themeFill="text2" w:themeFillTint="66"/>
      </w:pPr>
      <w:r w:rsidRPr="00287F53">
        <w:t>Antal förfrågningar som beräknas skickas som mest under en timme vid den högsta förväntade användningen.</w:t>
      </w:r>
    </w:p>
    <w:p w14:paraId="3967DD67"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A941713B8B5A4F31A37778C8DD714268"/>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60A58B83" w14:textId="77777777" w:rsidR="00EF3A64"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9E60B4A"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p>
    <w:p w14:paraId="586EEC27"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r>
        <w:t>R</w:t>
      </w:r>
      <w:r w:rsidRPr="007952C7">
        <w:t xml:space="preserve">egel #22 Förnyade anropsförsök i RIVTA Basic </w:t>
      </w:r>
      <w:proofErr w:type="spellStart"/>
      <w:r w:rsidRPr="007952C7">
        <w:t>Profile</w:t>
      </w:r>
      <w:proofErr w:type="spellEnd"/>
      <w:r>
        <w:t xml:space="preserve"> följs</w:t>
      </w:r>
      <w:r w:rsidRPr="007952C7">
        <w:t xml:space="preserve"> i det att omsändningar vid SOAP-</w:t>
      </w:r>
      <w:proofErr w:type="spellStart"/>
      <w:r w:rsidRPr="007952C7">
        <w:t>fault</w:t>
      </w:r>
      <w:proofErr w:type="spellEnd"/>
      <w:r w:rsidRPr="007952C7">
        <w:t xml:space="preserve"> inte görs oftare än var 5:e minut</w:t>
      </w:r>
      <w:r>
        <w:t>.</w:t>
      </w:r>
    </w:p>
    <w:p w14:paraId="0F3E74A5" w14:textId="77777777" w:rsidR="00EF3A64" w:rsidRPr="007952C7" w:rsidRDefault="00000000" w:rsidP="00EF3A64">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Ja       </w:t>
      </w:r>
      <w:sdt>
        <w:sdtPr>
          <w:id w:val="-2134157903"/>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Nej</w:t>
      </w:r>
    </w:p>
    <w:p w14:paraId="6A0D8D5E"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4F54E87" w14:textId="77777777" w:rsidR="00EF3A64" w:rsidRPr="007952C7" w:rsidRDefault="00EF3A64" w:rsidP="00EF3A64">
      <w:pPr>
        <w:pBdr>
          <w:top w:val="single" w:sz="4" w:space="1" w:color="auto"/>
          <w:left w:val="single" w:sz="4" w:space="4" w:color="auto"/>
          <w:bottom w:val="single" w:sz="4" w:space="1" w:color="auto"/>
          <w:right w:val="single" w:sz="4" w:space="4" w:color="auto"/>
        </w:pBdr>
        <w:shd w:val="clear" w:color="auto" w:fill="DC98B3" w:themeFill="text2" w:themeFillTint="66"/>
      </w:pPr>
    </w:p>
    <w:p w14:paraId="1120B9F0" w14:textId="3AF8EE95" w:rsidR="00A6097E" w:rsidRPr="00105592" w:rsidRDefault="00A6097E" w:rsidP="00A6097E">
      <w:pPr>
        <w:pStyle w:val="Heading3"/>
        <w:numPr>
          <w:ilvl w:val="2"/>
          <w:numId w:val="18"/>
        </w:numPr>
        <w:tabs>
          <w:tab w:val="clear" w:pos="720"/>
        </w:tabs>
        <w:spacing w:before="240" w:after="60"/>
        <w:ind w:left="720" w:hanging="720"/>
      </w:pPr>
      <w:bookmarkStart w:id="55" w:name="_Toc58330760"/>
      <w:bookmarkStart w:id="56" w:name="_Toc156812500"/>
      <w:r w:rsidRPr="00105592">
        <w:t>Obehörig åtkomst</w:t>
      </w:r>
      <w:bookmarkEnd w:id="55"/>
      <w:bookmarkEnd w:id="56"/>
    </w:p>
    <w:p w14:paraId="2F89E030" w14:textId="77777777" w:rsidR="00A6097E" w:rsidRPr="00105592" w:rsidRDefault="00A6097E" w:rsidP="00231CEB">
      <w:pPr>
        <w:jc w:val="both"/>
      </w:pPr>
      <w:r w:rsidRPr="00105592">
        <w:t>Informationen ska inte vara tillgänglig för obehörig åtkomst och tjänstekonsumentens anslutningsarkitektur ska följa de säkerhetsaspekter och krav som RIV-TA stipulerar, främst genom RIV Tekniska Anvisningar Kryptografi [ARK_0036].</w:t>
      </w:r>
    </w:p>
    <w:p w14:paraId="576A6D86" w14:textId="02D0B1ED" w:rsidR="00A6097E" w:rsidRPr="00105592" w:rsidRDefault="00A6097E" w:rsidP="00231CEB">
      <w:pPr>
        <w:jc w:val="both"/>
      </w:pPr>
      <w:r w:rsidRPr="00105592">
        <w:t>Ange om tjänstekonsumenten uppfyller de krav och regler som finns med avseende på obehörig åtkomst</w:t>
      </w:r>
      <w:r w:rsidR="00684E8B">
        <w:t>.</w:t>
      </w:r>
    </w:p>
    <w:p w14:paraId="28F89096" w14:textId="4D56E11F"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105592">
        <w:t>Tjänstekonsumentens anslutningsarkitektur uppfyller säkerhetsaspekter enligt RIV-TA, och är även i övrigt skyddad för obehörig åtkomst</w:t>
      </w:r>
      <w:r w:rsidR="00684E8B">
        <w:t>.</w:t>
      </w:r>
    </w:p>
    <w:p w14:paraId="51873212" w14:textId="43C78FB9" w:rsidR="00A6097E" w:rsidRPr="00105592" w:rsidRDefault="00000000" w:rsidP="00A6097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88073448"/>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w:t>
      </w:r>
      <w:r w:rsidR="00A6097E" w:rsidRPr="00105592">
        <w:t xml:space="preserve">Ja       </w:t>
      </w:r>
      <w:sdt>
        <w:sdtPr>
          <w:id w:val="1549884348"/>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w:t>
      </w:r>
      <w:r w:rsidR="00A6097E" w:rsidRPr="00105592">
        <w:t>Nej</w:t>
      </w:r>
    </w:p>
    <w:p w14:paraId="68B2B6D0" w14:textId="259B2E95" w:rsidR="00A6097E"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r w:rsidR="00A6097E" w:rsidRPr="00105592">
        <w:t>:</w:t>
      </w:r>
    </w:p>
    <w:p w14:paraId="2B1C26ED"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57" w:name="_Toc450733784"/>
      <w:bookmarkStart w:id="58" w:name="_Toc58330761"/>
      <w:bookmarkStart w:id="59" w:name="_Toc156812501"/>
      <w:r w:rsidRPr="00105592">
        <w:t>Övrigt</w:t>
      </w:r>
      <w:bookmarkEnd w:id="57"/>
      <w:bookmarkEnd w:id="58"/>
      <w:bookmarkEnd w:id="59"/>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5D6258B" w14:textId="77777777" w:rsidR="00EF3A64" w:rsidRDefault="00EF3A64">
      <w:pPr>
        <w:rPr>
          <w:rFonts w:asciiTheme="majorHAnsi" w:eastAsiaTheme="majorEastAsia" w:hAnsiTheme="majorHAnsi" w:cstheme="majorBidi"/>
          <w:b/>
          <w:bCs/>
          <w:sz w:val="28"/>
          <w:szCs w:val="28"/>
        </w:rPr>
      </w:pPr>
      <w:bookmarkStart w:id="60" w:name="_Toc58330763"/>
      <w:r>
        <w:br w:type="page"/>
      </w:r>
    </w:p>
    <w:p w14:paraId="580AE71D" w14:textId="77777777" w:rsidR="00EF3A64" w:rsidRPr="007952C7" w:rsidRDefault="00EF3A64" w:rsidP="00EF3A64">
      <w:pPr>
        <w:pStyle w:val="Heading2"/>
        <w:numPr>
          <w:ilvl w:val="1"/>
          <w:numId w:val="18"/>
        </w:numPr>
        <w:tabs>
          <w:tab w:val="clear" w:pos="1080"/>
        </w:tabs>
        <w:spacing w:before="240" w:after="60"/>
        <w:ind w:left="851" w:hanging="851"/>
      </w:pPr>
      <w:bookmarkStart w:id="61" w:name="_Toc155780566"/>
      <w:bookmarkStart w:id="62" w:name="_Toc156812502"/>
      <w:bookmarkEnd w:id="60"/>
      <w:r w:rsidRPr="007952C7">
        <w:lastRenderedPageBreak/>
        <w:t>Godkännandedatum och kontaktperson gällande självdeklaration</w:t>
      </w:r>
      <w:bookmarkEnd w:id="61"/>
      <w:bookmarkEnd w:id="62"/>
    </w:p>
    <w:p w14:paraId="35512E16" w14:textId="77777777" w:rsidR="00EF3A64" w:rsidRPr="007952C7" w:rsidRDefault="00EF3A64" w:rsidP="00EF3A64">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FBDFC385AEE44A4F8EE3859A5482FD0F"/>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0661C0B6" w:rsidR="00A6097E" w:rsidRPr="00105592" w:rsidRDefault="00EF3A64" w:rsidP="00EF3A64">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AB2D2AE9BFE4482CA04B6DFB78CE330B"/>
          </w:placeholder>
          <w:showingPlcHdr/>
          <w:text/>
        </w:sdtPr>
        <w:sdtContent>
          <w:r w:rsidRPr="00F6645B">
            <w:rPr>
              <w:rStyle w:val="PlaceholderText"/>
              <w:color w:val="EDCBD9" w:themeColor="text2" w:themeTint="33"/>
              <w:shd w:val="clear" w:color="auto" w:fill="auto"/>
            </w:rPr>
            <w:t>Namn</w:t>
          </w:r>
        </w:sdtContent>
      </w:sdt>
      <w:r w:rsidRPr="007952C7">
        <w:t>]</w:t>
      </w:r>
      <w:r w:rsidR="00A6097E" w:rsidRPr="00105592">
        <w:br w:type="page"/>
      </w:r>
    </w:p>
    <w:p w14:paraId="7F9644EA" w14:textId="77777777" w:rsidR="00EF3A64" w:rsidRPr="007952C7" w:rsidRDefault="00EF3A64" w:rsidP="00EF3A64">
      <w:pPr>
        <w:pStyle w:val="Heading1"/>
        <w:numPr>
          <w:ilvl w:val="0"/>
          <w:numId w:val="18"/>
        </w:numPr>
        <w:tabs>
          <w:tab w:val="clear" w:pos="360"/>
        </w:tabs>
        <w:spacing w:before="240" w:after="60"/>
      </w:pPr>
      <w:bookmarkStart w:id="63" w:name="_Toc58330764"/>
      <w:bookmarkStart w:id="64" w:name="_Toc155780567"/>
      <w:bookmarkStart w:id="65" w:name="_Toc156812503"/>
      <w:r w:rsidRPr="007952C7">
        <w:lastRenderedPageBreak/>
        <w:t>Resultat</w:t>
      </w:r>
      <w:bookmarkEnd w:id="63"/>
      <w:bookmarkEnd w:id="64"/>
      <w:bookmarkEnd w:id="65"/>
    </w:p>
    <w:p w14:paraId="42DEB8EC" w14:textId="77777777" w:rsidR="00EF3A64" w:rsidRPr="007952C7" w:rsidRDefault="00EF3A64" w:rsidP="00EF3A64">
      <w:pPr>
        <w:keepNext/>
        <w:keepLines/>
        <w:jc w:val="both"/>
      </w:pPr>
      <w:proofErr w:type="spellStart"/>
      <w:r w:rsidRPr="007952C7">
        <w:t>Ineras</w:t>
      </w:r>
      <w:proofErr w:type="spellEnd"/>
      <w:r w:rsidRPr="007952C7">
        <w:t xml:space="preserve"> bedömning av tjänstekonsumenten.</w:t>
      </w:r>
    </w:p>
    <w:p w14:paraId="75690F92" w14:textId="77777777" w:rsidR="00EF3A64" w:rsidRPr="007952C7" w:rsidRDefault="00EF3A64"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5A874C13" w14:textId="460E78AC" w:rsidR="00EF3A64" w:rsidRPr="007952C7" w:rsidRDefault="00000000"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EF3A64">
            <w:rPr>
              <w:rFonts w:ascii="MS Gothic" w:eastAsia="MS Gothic" w:hAnsi="MS Gothic" w:hint="eastAsia"/>
            </w:rPr>
            <w:t>☐</w:t>
          </w:r>
        </w:sdtContent>
      </w:sdt>
      <w:r w:rsidR="00EF3A64" w:rsidRPr="007952C7">
        <w:t xml:space="preserve">  Godkänd</w:t>
      </w:r>
    </w:p>
    <w:p w14:paraId="137E4E72" w14:textId="77777777" w:rsidR="00EF3A64" w:rsidRPr="007952C7" w:rsidRDefault="00000000"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EF3A64" w:rsidRPr="007952C7">
            <w:rPr>
              <w:rFonts w:ascii="MS Gothic" w:eastAsia="MS Gothic" w:hAnsi="MS Gothic"/>
            </w:rPr>
            <w:t>☐</w:t>
          </w:r>
        </w:sdtContent>
      </w:sdt>
      <w:r w:rsidR="00EF3A64" w:rsidRPr="007952C7">
        <w:t xml:space="preserve">  Underkänd</w:t>
      </w:r>
    </w:p>
    <w:p w14:paraId="6F942136" w14:textId="77777777" w:rsidR="00EF3A64" w:rsidRPr="007952C7" w:rsidRDefault="00EF3A64"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20CAFE7E" w14:textId="77777777" w:rsidR="00EF3A64" w:rsidRPr="007952C7" w:rsidRDefault="00EF3A64"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2691F494" w14:textId="77777777" w:rsidR="00EF3A64" w:rsidRPr="007952C7" w:rsidRDefault="00EF3A64" w:rsidP="00EF3A64">
      <w:pPr>
        <w:tabs>
          <w:tab w:val="left" w:pos="4536"/>
        </w:tabs>
      </w:pPr>
    </w:p>
    <w:p w14:paraId="48608C36" w14:textId="77777777" w:rsidR="00EF3A64" w:rsidRPr="007952C7" w:rsidRDefault="00EF3A64"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9C1E575B8B61402B9B6A0EAF9C28AB9F"/>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30C76947" w:rsidR="00684E8B" w:rsidRPr="00105592" w:rsidRDefault="00EF3A64" w:rsidP="00EF3A64">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B9BA8DCEC9B647D6A7B76A0A003FC737"/>
          </w:placeholder>
          <w:showingPlcHdr/>
          <w:text/>
        </w:sdtPr>
        <w:sdtContent>
          <w:r w:rsidRPr="00F6645B">
            <w:rPr>
              <w:rStyle w:val="PlaceholderText"/>
              <w:color w:val="CEE5DA" w:themeColor="accent3" w:themeTint="33"/>
              <w:shd w:val="clear" w:color="auto" w:fill="auto"/>
            </w:rPr>
            <w:t>Namn</w:t>
          </w:r>
        </w:sdtContent>
      </w:sdt>
      <w:r w:rsidRPr="007952C7">
        <w:t>]</w:t>
      </w:r>
    </w:p>
    <w:sectPr w:rsidR="00684E8B" w:rsidRPr="00105592" w:rsidSect="000233BD">
      <w:headerReference w:type="even" r:id="rId17"/>
      <w:headerReference w:type="default" r:id="rId18"/>
      <w:footerReference w:type="even" r:id="rId19"/>
      <w:footerReference w:type="default" r:id="rId20"/>
      <w:headerReference w:type="first" r:id="rId21"/>
      <w:footerReference w:type="firs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DFF82" w14:textId="77777777" w:rsidR="000233BD" w:rsidRDefault="000233BD" w:rsidP="000E2576">
      <w:r>
        <w:separator/>
      </w:r>
    </w:p>
  </w:endnote>
  <w:endnote w:type="continuationSeparator" w:id="0">
    <w:p w14:paraId="094A9B0A" w14:textId="77777777" w:rsidR="000233BD" w:rsidRDefault="000233BD"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3F25" w14:textId="77777777" w:rsidR="004A4E89" w:rsidRDefault="004A4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719E3CCF" w:rsidR="00801A8B" w:rsidRPr="007F28EA" w:rsidRDefault="00684E8B" w:rsidP="000E2576">
          <w:pPr>
            <w:pStyle w:val="Footer"/>
          </w:pPr>
          <w:r w:rsidRPr="00684E8B">
            <w:rPr>
              <w:rFonts w:asciiTheme="minorHAnsi" w:hAnsiTheme="minorHAnsi" w:cstheme="minorHAnsi"/>
              <w:sz w:val="15"/>
              <w:szCs w:val="15"/>
            </w:rPr>
            <w:t>SjD_TK_</w:t>
          </w:r>
          <w:r w:rsidR="00DD5A1B">
            <w:rPr>
              <w:rFonts w:asciiTheme="minorHAnsi" w:hAnsiTheme="minorHAnsi" w:cstheme="minorHAnsi"/>
              <w:sz w:val="15"/>
              <w:szCs w:val="15"/>
            </w:rPr>
            <w:t>getPersoncontactinformation</w:t>
          </w:r>
          <w:r w:rsidRPr="00684E8B">
            <w:rPr>
              <w:rFonts w:asciiTheme="minorHAnsi" w:hAnsiTheme="minorHAnsi" w:cstheme="minorHAnsi"/>
              <w:sz w:val="15"/>
              <w:szCs w:val="15"/>
            </w:rPr>
            <w:t>_</w:t>
          </w:r>
          <w:r w:rsidR="00DD5A1B">
            <w:rPr>
              <w:rFonts w:asciiTheme="minorHAnsi" w:hAnsiTheme="minorHAnsi" w:cstheme="minorHAnsi"/>
              <w:sz w:val="15"/>
              <w:szCs w:val="15"/>
            </w:rPr>
            <w:t>4</w:t>
          </w:r>
          <w:r w:rsidRPr="00684E8B">
            <w:rPr>
              <w:rFonts w:asciiTheme="minorHAnsi" w:hAnsiTheme="minorHAnsi" w:cstheme="minorHAnsi"/>
              <w:sz w:val="15"/>
              <w:szCs w:val="15"/>
            </w:rPr>
            <w:t>.0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1F47A" w14:textId="77777777" w:rsidR="004A4E89" w:rsidRDefault="004A4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8121F" w14:textId="77777777" w:rsidR="000233BD" w:rsidRDefault="000233BD" w:rsidP="000E2576">
      <w:r>
        <w:separator/>
      </w:r>
    </w:p>
  </w:footnote>
  <w:footnote w:type="continuationSeparator" w:id="0">
    <w:p w14:paraId="43228B10" w14:textId="77777777" w:rsidR="000233BD" w:rsidRDefault="000233BD"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57AC4" w14:textId="77777777" w:rsidR="004A4E89" w:rsidRDefault="004A4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74CE1B5D" w:rsidR="00801A8B" w:rsidRPr="005E4C67" w:rsidRDefault="00801A8B" w:rsidP="005E4C67">
          <w:pPr>
            <w:pStyle w:val="Header"/>
          </w:pPr>
          <w:r w:rsidRPr="005E4C67">
            <w:t xml:space="preserve"> Version </w:t>
          </w:r>
          <w:r w:rsidR="004A4E89">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DD5A1B">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7B5A" w14:textId="77777777" w:rsidR="004A4E89" w:rsidRDefault="004A4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3BD"/>
    <w:rsid w:val="00023CF5"/>
    <w:rsid w:val="00026425"/>
    <w:rsid w:val="000304A9"/>
    <w:rsid w:val="0003102D"/>
    <w:rsid w:val="00035827"/>
    <w:rsid w:val="000428AA"/>
    <w:rsid w:val="00060CC2"/>
    <w:rsid w:val="0006230D"/>
    <w:rsid w:val="00063E6A"/>
    <w:rsid w:val="0007219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87F53"/>
    <w:rsid w:val="002937E6"/>
    <w:rsid w:val="002A223C"/>
    <w:rsid w:val="002D12D3"/>
    <w:rsid w:val="002F7366"/>
    <w:rsid w:val="00313D2E"/>
    <w:rsid w:val="00317330"/>
    <w:rsid w:val="00324BC6"/>
    <w:rsid w:val="0035044E"/>
    <w:rsid w:val="0036067A"/>
    <w:rsid w:val="00361DB1"/>
    <w:rsid w:val="0038463B"/>
    <w:rsid w:val="00391C59"/>
    <w:rsid w:val="003977E2"/>
    <w:rsid w:val="003A0FEC"/>
    <w:rsid w:val="003B273A"/>
    <w:rsid w:val="003D1AD5"/>
    <w:rsid w:val="003E015C"/>
    <w:rsid w:val="003F0BD7"/>
    <w:rsid w:val="003F2A08"/>
    <w:rsid w:val="00401842"/>
    <w:rsid w:val="00411FB3"/>
    <w:rsid w:val="0041556D"/>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A4E89"/>
    <w:rsid w:val="004B3441"/>
    <w:rsid w:val="004B528F"/>
    <w:rsid w:val="004C0E62"/>
    <w:rsid w:val="004E08FC"/>
    <w:rsid w:val="004E0B05"/>
    <w:rsid w:val="004E1B5F"/>
    <w:rsid w:val="004E5A81"/>
    <w:rsid w:val="004E5F95"/>
    <w:rsid w:val="004F2653"/>
    <w:rsid w:val="004F6E9F"/>
    <w:rsid w:val="00502996"/>
    <w:rsid w:val="005065C9"/>
    <w:rsid w:val="00511D0D"/>
    <w:rsid w:val="00520390"/>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229"/>
    <w:rsid w:val="00606B0F"/>
    <w:rsid w:val="006108A6"/>
    <w:rsid w:val="0061221B"/>
    <w:rsid w:val="006137D6"/>
    <w:rsid w:val="00630706"/>
    <w:rsid w:val="00640487"/>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765A6"/>
    <w:rsid w:val="007829D2"/>
    <w:rsid w:val="00783074"/>
    <w:rsid w:val="007842C5"/>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74B7"/>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37E6B"/>
    <w:rsid w:val="009471F2"/>
    <w:rsid w:val="00947BCD"/>
    <w:rsid w:val="009617DB"/>
    <w:rsid w:val="00965DF2"/>
    <w:rsid w:val="00972D16"/>
    <w:rsid w:val="00973775"/>
    <w:rsid w:val="00976057"/>
    <w:rsid w:val="0099293C"/>
    <w:rsid w:val="00993C6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1B99"/>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90F44"/>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66B5"/>
    <w:rsid w:val="00D57B93"/>
    <w:rsid w:val="00D67D8F"/>
    <w:rsid w:val="00D714A2"/>
    <w:rsid w:val="00D834D3"/>
    <w:rsid w:val="00D916E0"/>
    <w:rsid w:val="00DA3601"/>
    <w:rsid w:val="00DB4888"/>
    <w:rsid w:val="00DB7C51"/>
    <w:rsid w:val="00DD5A1B"/>
    <w:rsid w:val="00DE4CA6"/>
    <w:rsid w:val="00DE5F5E"/>
    <w:rsid w:val="00DE6E17"/>
    <w:rsid w:val="00DF0444"/>
    <w:rsid w:val="00DF19B1"/>
    <w:rsid w:val="00DF42CC"/>
    <w:rsid w:val="00E01761"/>
    <w:rsid w:val="00E0380E"/>
    <w:rsid w:val="00E04A09"/>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3A64"/>
    <w:rsid w:val="00EF58B6"/>
    <w:rsid w:val="00EF5B80"/>
    <w:rsid w:val="00F25236"/>
    <w:rsid w:val="00F2680D"/>
    <w:rsid w:val="00F31D57"/>
    <w:rsid w:val="00F45938"/>
    <w:rsid w:val="00F4778E"/>
    <w:rsid w:val="00F5205D"/>
    <w:rsid w:val="00F61558"/>
    <w:rsid w:val="00F61F0E"/>
    <w:rsid w:val="00F6408C"/>
    <w:rsid w:val="00F70A06"/>
    <w:rsid w:val="00F96AB8"/>
    <w:rsid w:val="00FC6A3B"/>
    <w:rsid w:val="00FC6F9F"/>
    <w:rsid w:val="00FD10D7"/>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A941713B8B5A4F31A37778C8DD714268"/>
        <w:category>
          <w:name w:val="General"/>
          <w:gallery w:val="placeholder"/>
        </w:category>
        <w:types>
          <w:type w:val="bbPlcHdr"/>
        </w:types>
        <w:behaviors>
          <w:behavior w:val="content"/>
        </w:behaviors>
        <w:guid w:val="{2BBA2E18-0110-482D-A77A-AF12CE0B426E}"/>
      </w:docPartPr>
      <w:docPartBody>
        <w:p w:rsidR="00A124D5" w:rsidRDefault="0021285D" w:rsidP="0021285D">
          <w:pPr>
            <w:pStyle w:val="A941713B8B5A4F31A37778C8DD714268"/>
          </w:pPr>
          <w:r w:rsidRPr="00A60B8A">
            <w:rPr>
              <w:rStyle w:val="PlaceholderText"/>
              <w:color w:val="D5DCE4" w:themeColor="text2" w:themeTint="33"/>
            </w:rPr>
            <w:t>Antal förfrågningar</w:t>
          </w:r>
        </w:p>
      </w:docPartBody>
    </w:docPart>
    <w:docPart>
      <w:docPartPr>
        <w:name w:val="FBDFC385AEE44A4F8EE3859A5482FD0F"/>
        <w:category>
          <w:name w:val="General"/>
          <w:gallery w:val="placeholder"/>
        </w:category>
        <w:types>
          <w:type w:val="bbPlcHdr"/>
        </w:types>
        <w:behaviors>
          <w:behavior w:val="content"/>
        </w:behaviors>
        <w:guid w:val="{7ED66886-2254-4B1D-92E9-0577ECD7A86D}"/>
      </w:docPartPr>
      <w:docPartBody>
        <w:p w:rsidR="00A124D5" w:rsidRDefault="0021285D" w:rsidP="0021285D">
          <w:pPr>
            <w:pStyle w:val="FBDFC385AEE44A4F8EE3859A5482FD0F"/>
          </w:pPr>
          <w:r w:rsidRPr="00F6645B">
            <w:rPr>
              <w:rStyle w:val="PlaceholderText"/>
              <w:color w:val="D5DCE4" w:themeColor="text2" w:themeTint="33"/>
              <w:shd w:val="clear" w:color="auto" w:fill="auto"/>
              <w:lang w:val="en-US"/>
            </w:rPr>
            <w:t>Datum</w:t>
          </w:r>
        </w:p>
      </w:docPartBody>
    </w:docPart>
    <w:docPart>
      <w:docPartPr>
        <w:name w:val="AB2D2AE9BFE4482CA04B6DFB78CE330B"/>
        <w:category>
          <w:name w:val="General"/>
          <w:gallery w:val="placeholder"/>
        </w:category>
        <w:types>
          <w:type w:val="bbPlcHdr"/>
        </w:types>
        <w:behaviors>
          <w:behavior w:val="content"/>
        </w:behaviors>
        <w:guid w:val="{E511B392-A9B5-47EE-842D-F610EB90CFC3}"/>
      </w:docPartPr>
      <w:docPartBody>
        <w:p w:rsidR="00A124D5" w:rsidRDefault="0021285D" w:rsidP="0021285D">
          <w:pPr>
            <w:pStyle w:val="AB2D2AE9BFE4482CA04B6DFB78CE330B"/>
          </w:pPr>
          <w:r w:rsidRPr="00F6645B">
            <w:rPr>
              <w:rStyle w:val="PlaceholderText"/>
              <w:color w:val="D5DCE4" w:themeColor="text2" w:themeTint="33"/>
              <w:shd w:val="clear" w:color="auto" w:fill="auto"/>
            </w:rPr>
            <w:t>Namn</w:t>
          </w:r>
        </w:p>
      </w:docPartBody>
    </w:docPart>
    <w:docPart>
      <w:docPartPr>
        <w:name w:val="9C1E575B8B61402B9B6A0EAF9C28AB9F"/>
        <w:category>
          <w:name w:val="General"/>
          <w:gallery w:val="placeholder"/>
        </w:category>
        <w:types>
          <w:type w:val="bbPlcHdr"/>
        </w:types>
        <w:behaviors>
          <w:behavior w:val="content"/>
        </w:behaviors>
        <w:guid w:val="{D4B52FD1-B598-4384-B397-DF63C2CFA9D4}"/>
      </w:docPartPr>
      <w:docPartBody>
        <w:p w:rsidR="00A124D5" w:rsidRDefault="0021285D" w:rsidP="0021285D">
          <w:pPr>
            <w:pStyle w:val="9C1E575B8B61402B9B6A0EAF9C28AB9F"/>
          </w:pPr>
          <w:r w:rsidRPr="00F6645B">
            <w:rPr>
              <w:rStyle w:val="PlaceholderText"/>
              <w:color w:val="EDEDED" w:themeColor="accent3" w:themeTint="33"/>
              <w:shd w:val="clear" w:color="auto" w:fill="auto"/>
            </w:rPr>
            <w:t>Datum</w:t>
          </w:r>
        </w:p>
      </w:docPartBody>
    </w:docPart>
    <w:docPart>
      <w:docPartPr>
        <w:name w:val="B9BA8DCEC9B647D6A7B76A0A003FC737"/>
        <w:category>
          <w:name w:val="General"/>
          <w:gallery w:val="placeholder"/>
        </w:category>
        <w:types>
          <w:type w:val="bbPlcHdr"/>
        </w:types>
        <w:behaviors>
          <w:behavior w:val="content"/>
        </w:behaviors>
        <w:guid w:val="{B721408E-B6B5-4CA1-AE19-DAC18A554D9B}"/>
      </w:docPartPr>
      <w:docPartBody>
        <w:p w:rsidR="00A124D5" w:rsidRDefault="0021285D" w:rsidP="0021285D">
          <w:pPr>
            <w:pStyle w:val="B9BA8DCEC9B647D6A7B76A0A003FC737"/>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0E10B0"/>
    <w:rsid w:val="00151F32"/>
    <w:rsid w:val="001600E9"/>
    <w:rsid w:val="001D2581"/>
    <w:rsid w:val="0021285D"/>
    <w:rsid w:val="0021526B"/>
    <w:rsid w:val="005B70A1"/>
    <w:rsid w:val="0062143B"/>
    <w:rsid w:val="007130CA"/>
    <w:rsid w:val="007173E6"/>
    <w:rsid w:val="00757020"/>
    <w:rsid w:val="008E6773"/>
    <w:rsid w:val="009D6935"/>
    <w:rsid w:val="00A124D5"/>
    <w:rsid w:val="00B56A8F"/>
    <w:rsid w:val="00B672B0"/>
    <w:rsid w:val="00C33EB6"/>
    <w:rsid w:val="00D25E28"/>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1285D"/>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A941713B8B5A4F31A37778C8DD714268">
    <w:name w:val="A941713B8B5A4F31A37778C8DD714268"/>
    <w:rsid w:val="0021285D"/>
  </w:style>
  <w:style w:type="paragraph" w:customStyle="1" w:styleId="FBDFC385AEE44A4F8EE3859A5482FD0F">
    <w:name w:val="FBDFC385AEE44A4F8EE3859A5482FD0F"/>
    <w:rsid w:val="0021285D"/>
  </w:style>
  <w:style w:type="paragraph" w:customStyle="1" w:styleId="AB2D2AE9BFE4482CA04B6DFB78CE330B">
    <w:name w:val="AB2D2AE9BFE4482CA04B6DFB78CE330B"/>
    <w:rsid w:val="0021285D"/>
  </w:style>
  <w:style w:type="paragraph" w:customStyle="1" w:styleId="9C1E575B8B61402B9B6A0EAF9C28AB9F">
    <w:name w:val="9C1E575B8B61402B9B6A0EAF9C28AB9F"/>
    <w:rsid w:val="0021285D"/>
  </w:style>
  <w:style w:type="paragraph" w:customStyle="1" w:styleId="B9BA8DCEC9B647D6A7B76A0A003FC737">
    <w:name w:val="B9BA8DCEC9B647D6A7B76A0A003FC737"/>
    <w:rsid w:val="002128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115</TotalTime>
  <Pages>11</Pages>
  <Words>1850</Words>
  <Characters>9807</Characters>
  <Application>Microsoft Office Word</Application>
  <DocSecurity>0</DocSecurity>
  <Lines>81</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GetPersonContactInformation 4.0</dc:subject>
  <dc:creator>John Jensen</dc:creator>
  <cp:keywords/>
  <dc:description/>
  <cp:lastModifiedBy>Karlsson Pontus</cp:lastModifiedBy>
  <cp:revision>35</cp:revision>
  <cp:lastPrinted>2019-02-18T10:06:00Z</cp:lastPrinted>
  <dcterms:created xsi:type="dcterms:W3CDTF">2023-11-10T13:53:00Z</dcterms:created>
  <dcterms:modified xsi:type="dcterms:W3CDTF">2024-03-09T10:09:00Z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