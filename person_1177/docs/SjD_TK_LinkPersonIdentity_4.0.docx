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105592"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105592">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151C6160" w:rsidR="009B054C" w:rsidRPr="00105592" w:rsidRDefault="00670A23" w:rsidP="00E263C7">
              <w:pPr>
                <w:pStyle w:val="Subtitle"/>
                <w:rPr>
                  <w:color w:val="FFFFFF" w:themeColor="background1"/>
                </w:rPr>
              </w:pPr>
              <w:r w:rsidRPr="00670A23">
                <w:rPr>
                  <w:color w:val="FFFFFF" w:themeColor="background1"/>
                </w:rPr>
                <w:t>LinkPersonIdentity 4.0</w:t>
              </w:r>
            </w:p>
          </w:sdtContent>
        </w:sdt>
        <w:p w14:paraId="33D1828D" w14:textId="77777777" w:rsidR="009B054C" w:rsidRPr="00105592" w:rsidRDefault="009B054C" w:rsidP="009B5873">
          <w:r w:rsidRPr="00105592">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05592">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105592">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Default="001D3CDC">
          <w:pPr>
            <w:pStyle w:val="TOCHeading"/>
          </w:pPr>
          <w:r>
            <w:t>Innehållsförteckning</w:t>
          </w:r>
        </w:p>
        <w:p w14:paraId="1271AF31" w14:textId="6EF11DBD" w:rsidR="004C26F7" w:rsidRDefault="001D3CDC">
          <w:pPr>
            <w:pStyle w:val="TOC1"/>
            <w:rPr>
              <w:b w:val="0"/>
              <w:kern w:val="2"/>
              <w:sz w:val="22"/>
              <w:szCs w:val="22"/>
              <w14:ligatures w14:val="standardContextual"/>
            </w:rPr>
          </w:pPr>
          <w:r>
            <w:fldChar w:fldCharType="begin"/>
          </w:r>
          <w:r>
            <w:instrText xml:space="preserve"> TOC \o "1-3" \h \z \u </w:instrText>
          </w:r>
          <w:r>
            <w:fldChar w:fldCharType="separate"/>
          </w:r>
          <w:hyperlink w:anchor="_Toc156812794" w:history="1">
            <w:r w:rsidR="004C26F7" w:rsidRPr="0072682F">
              <w:rPr>
                <w:rStyle w:val="Hyperlink"/>
              </w:rPr>
              <w:t>Revisionshistorik för Självdeklarationsmall</w:t>
            </w:r>
            <w:r w:rsidR="004C26F7">
              <w:rPr>
                <w:webHidden/>
              </w:rPr>
              <w:tab/>
            </w:r>
            <w:r w:rsidR="004C26F7">
              <w:rPr>
                <w:webHidden/>
              </w:rPr>
              <w:fldChar w:fldCharType="begin"/>
            </w:r>
            <w:r w:rsidR="004C26F7">
              <w:rPr>
                <w:webHidden/>
              </w:rPr>
              <w:instrText xml:space="preserve"> PAGEREF _Toc156812794 \h </w:instrText>
            </w:r>
            <w:r w:rsidR="004C26F7">
              <w:rPr>
                <w:webHidden/>
              </w:rPr>
            </w:r>
            <w:r w:rsidR="004C26F7">
              <w:rPr>
                <w:webHidden/>
              </w:rPr>
              <w:fldChar w:fldCharType="separate"/>
            </w:r>
            <w:r w:rsidR="004C26F7">
              <w:rPr>
                <w:webHidden/>
              </w:rPr>
              <w:t>2</w:t>
            </w:r>
            <w:r w:rsidR="004C26F7">
              <w:rPr>
                <w:webHidden/>
              </w:rPr>
              <w:fldChar w:fldCharType="end"/>
            </w:r>
          </w:hyperlink>
        </w:p>
        <w:p w14:paraId="2E5AB368" w14:textId="31EA8564" w:rsidR="004C26F7" w:rsidRDefault="00000000">
          <w:pPr>
            <w:pStyle w:val="TOC1"/>
            <w:rPr>
              <w:b w:val="0"/>
              <w:kern w:val="2"/>
              <w:sz w:val="22"/>
              <w:szCs w:val="22"/>
              <w14:ligatures w14:val="standardContextual"/>
            </w:rPr>
          </w:pPr>
          <w:hyperlink w:anchor="_Toc156812795" w:history="1">
            <w:r w:rsidR="004C26F7" w:rsidRPr="0072682F">
              <w:rPr>
                <w:rStyle w:val="Hyperlink"/>
              </w:rPr>
              <w:t>Revisionshistorik för ifyllande av underlaget</w:t>
            </w:r>
            <w:r w:rsidR="004C26F7">
              <w:rPr>
                <w:webHidden/>
              </w:rPr>
              <w:tab/>
            </w:r>
            <w:r w:rsidR="004C26F7">
              <w:rPr>
                <w:webHidden/>
              </w:rPr>
              <w:fldChar w:fldCharType="begin"/>
            </w:r>
            <w:r w:rsidR="004C26F7">
              <w:rPr>
                <w:webHidden/>
              </w:rPr>
              <w:instrText xml:space="preserve"> PAGEREF _Toc156812795 \h </w:instrText>
            </w:r>
            <w:r w:rsidR="004C26F7">
              <w:rPr>
                <w:webHidden/>
              </w:rPr>
            </w:r>
            <w:r w:rsidR="004C26F7">
              <w:rPr>
                <w:webHidden/>
              </w:rPr>
              <w:fldChar w:fldCharType="separate"/>
            </w:r>
            <w:r w:rsidR="004C26F7">
              <w:rPr>
                <w:webHidden/>
              </w:rPr>
              <w:t>2</w:t>
            </w:r>
            <w:r w:rsidR="004C26F7">
              <w:rPr>
                <w:webHidden/>
              </w:rPr>
              <w:fldChar w:fldCharType="end"/>
            </w:r>
          </w:hyperlink>
        </w:p>
        <w:p w14:paraId="68A176FE" w14:textId="629CBB39" w:rsidR="004C26F7" w:rsidRDefault="00000000">
          <w:pPr>
            <w:pStyle w:val="TOC1"/>
            <w:rPr>
              <w:b w:val="0"/>
              <w:kern w:val="2"/>
              <w:sz w:val="22"/>
              <w:szCs w:val="22"/>
              <w14:ligatures w14:val="standardContextual"/>
            </w:rPr>
          </w:pPr>
          <w:hyperlink w:anchor="_Toc156812796" w:history="1">
            <w:r w:rsidR="004C26F7" w:rsidRPr="0072682F">
              <w:rPr>
                <w:rStyle w:val="Hyperlink"/>
              </w:rPr>
              <w:t>1.</w:t>
            </w:r>
            <w:r w:rsidR="004C26F7">
              <w:rPr>
                <w:b w:val="0"/>
                <w:kern w:val="2"/>
                <w:sz w:val="22"/>
                <w:szCs w:val="22"/>
                <w14:ligatures w14:val="standardContextual"/>
              </w:rPr>
              <w:tab/>
            </w:r>
            <w:r w:rsidR="004C26F7" w:rsidRPr="0072682F">
              <w:rPr>
                <w:rStyle w:val="Hyperlink"/>
              </w:rPr>
              <w:t>Inledning</w:t>
            </w:r>
            <w:r w:rsidR="004C26F7">
              <w:rPr>
                <w:webHidden/>
              </w:rPr>
              <w:tab/>
            </w:r>
            <w:r w:rsidR="004C26F7">
              <w:rPr>
                <w:webHidden/>
              </w:rPr>
              <w:fldChar w:fldCharType="begin"/>
            </w:r>
            <w:r w:rsidR="004C26F7">
              <w:rPr>
                <w:webHidden/>
              </w:rPr>
              <w:instrText xml:space="preserve"> PAGEREF _Toc156812796 \h </w:instrText>
            </w:r>
            <w:r w:rsidR="004C26F7">
              <w:rPr>
                <w:webHidden/>
              </w:rPr>
            </w:r>
            <w:r w:rsidR="004C26F7">
              <w:rPr>
                <w:webHidden/>
              </w:rPr>
              <w:fldChar w:fldCharType="separate"/>
            </w:r>
            <w:r w:rsidR="004C26F7">
              <w:rPr>
                <w:webHidden/>
              </w:rPr>
              <w:t>3</w:t>
            </w:r>
            <w:r w:rsidR="004C26F7">
              <w:rPr>
                <w:webHidden/>
              </w:rPr>
              <w:fldChar w:fldCharType="end"/>
            </w:r>
          </w:hyperlink>
        </w:p>
        <w:p w14:paraId="155EE2CA" w14:textId="54B15DB8" w:rsidR="004C26F7" w:rsidRDefault="00000000">
          <w:pPr>
            <w:pStyle w:val="TOC2"/>
            <w:tabs>
              <w:tab w:val="left" w:pos="1361"/>
            </w:tabs>
            <w:rPr>
              <w:kern w:val="2"/>
              <w:sz w:val="22"/>
              <w:szCs w:val="22"/>
              <w:lang w:eastAsia="sv-SE"/>
              <w14:ligatures w14:val="standardContextual"/>
            </w:rPr>
          </w:pPr>
          <w:hyperlink w:anchor="_Toc156812797" w:history="1">
            <w:r w:rsidR="004C26F7" w:rsidRPr="0072682F">
              <w:rPr>
                <w:rStyle w:val="Hyperlink"/>
              </w:rPr>
              <w:t>1.1.</w:t>
            </w:r>
            <w:r w:rsidR="004C26F7">
              <w:rPr>
                <w:kern w:val="2"/>
                <w:sz w:val="22"/>
                <w:szCs w:val="22"/>
                <w:lang w:eastAsia="sv-SE"/>
                <w14:ligatures w14:val="standardContextual"/>
              </w:rPr>
              <w:tab/>
            </w:r>
            <w:r w:rsidR="004C26F7" w:rsidRPr="0072682F">
              <w:rPr>
                <w:rStyle w:val="Hyperlink"/>
              </w:rPr>
              <w:t>Definitioner</w:t>
            </w:r>
            <w:r w:rsidR="004C26F7">
              <w:rPr>
                <w:webHidden/>
              </w:rPr>
              <w:tab/>
            </w:r>
            <w:r w:rsidR="004C26F7">
              <w:rPr>
                <w:webHidden/>
              </w:rPr>
              <w:fldChar w:fldCharType="begin"/>
            </w:r>
            <w:r w:rsidR="004C26F7">
              <w:rPr>
                <w:webHidden/>
              </w:rPr>
              <w:instrText xml:space="preserve"> PAGEREF _Toc156812797 \h </w:instrText>
            </w:r>
            <w:r w:rsidR="004C26F7">
              <w:rPr>
                <w:webHidden/>
              </w:rPr>
            </w:r>
            <w:r w:rsidR="004C26F7">
              <w:rPr>
                <w:webHidden/>
              </w:rPr>
              <w:fldChar w:fldCharType="separate"/>
            </w:r>
            <w:r w:rsidR="004C26F7">
              <w:rPr>
                <w:webHidden/>
              </w:rPr>
              <w:t>3</w:t>
            </w:r>
            <w:r w:rsidR="004C26F7">
              <w:rPr>
                <w:webHidden/>
              </w:rPr>
              <w:fldChar w:fldCharType="end"/>
            </w:r>
          </w:hyperlink>
        </w:p>
        <w:p w14:paraId="742F242A" w14:textId="08FE14D7" w:rsidR="004C26F7" w:rsidRDefault="00000000">
          <w:pPr>
            <w:pStyle w:val="TOC2"/>
            <w:tabs>
              <w:tab w:val="left" w:pos="1361"/>
            </w:tabs>
            <w:rPr>
              <w:kern w:val="2"/>
              <w:sz w:val="22"/>
              <w:szCs w:val="22"/>
              <w:lang w:eastAsia="sv-SE"/>
              <w14:ligatures w14:val="standardContextual"/>
            </w:rPr>
          </w:pPr>
          <w:hyperlink w:anchor="_Toc156812798" w:history="1">
            <w:r w:rsidR="004C26F7" w:rsidRPr="0072682F">
              <w:rPr>
                <w:rStyle w:val="Hyperlink"/>
              </w:rPr>
              <w:t>1.2.</w:t>
            </w:r>
            <w:r w:rsidR="004C26F7">
              <w:rPr>
                <w:kern w:val="2"/>
                <w:sz w:val="22"/>
                <w:szCs w:val="22"/>
                <w:lang w:eastAsia="sv-SE"/>
                <w14:ligatures w14:val="standardContextual"/>
              </w:rPr>
              <w:tab/>
            </w:r>
            <w:r w:rsidR="004C26F7" w:rsidRPr="0072682F">
              <w:rPr>
                <w:rStyle w:val="Hyperlink"/>
              </w:rPr>
              <w:t>Instruktioner för att fylla i självdeklaration</w:t>
            </w:r>
            <w:r w:rsidR="004C26F7">
              <w:rPr>
                <w:webHidden/>
              </w:rPr>
              <w:tab/>
            </w:r>
            <w:r w:rsidR="004C26F7">
              <w:rPr>
                <w:webHidden/>
              </w:rPr>
              <w:fldChar w:fldCharType="begin"/>
            </w:r>
            <w:r w:rsidR="004C26F7">
              <w:rPr>
                <w:webHidden/>
              </w:rPr>
              <w:instrText xml:space="preserve"> PAGEREF _Toc156812798 \h </w:instrText>
            </w:r>
            <w:r w:rsidR="004C26F7">
              <w:rPr>
                <w:webHidden/>
              </w:rPr>
            </w:r>
            <w:r w:rsidR="004C26F7">
              <w:rPr>
                <w:webHidden/>
              </w:rPr>
              <w:fldChar w:fldCharType="separate"/>
            </w:r>
            <w:r w:rsidR="004C26F7">
              <w:rPr>
                <w:webHidden/>
              </w:rPr>
              <w:t>4</w:t>
            </w:r>
            <w:r w:rsidR="004C26F7">
              <w:rPr>
                <w:webHidden/>
              </w:rPr>
              <w:fldChar w:fldCharType="end"/>
            </w:r>
          </w:hyperlink>
        </w:p>
        <w:p w14:paraId="4F8B55B8" w14:textId="39757DA1" w:rsidR="004C26F7" w:rsidRDefault="00000000">
          <w:pPr>
            <w:pStyle w:val="TOC2"/>
            <w:tabs>
              <w:tab w:val="left" w:pos="1361"/>
            </w:tabs>
            <w:rPr>
              <w:kern w:val="2"/>
              <w:sz w:val="22"/>
              <w:szCs w:val="22"/>
              <w:lang w:eastAsia="sv-SE"/>
              <w14:ligatures w14:val="standardContextual"/>
            </w:rPr>
          </w:pPr>
          <w:hyperlink w:anchor="_Toc156812799" w:history="1">
            <w:r w:rsidR="004C26F7" w:rsidRPr="0072682F">
              <w:rPr>
                <w:rStyle w:val="Hyperlink"/>
              </w:rPr>
              <w:t>1.3.</w:t>
            </w:r>
            <w:r w:rsidR="004C26F7">
              <w:rPr>
                <w:kern w:val="2"/>
                <w:sz w:val="22"/>
                <w:szCs w:val="22"/>
                <w:lang w:eastAsia="sv-SE"/>
                <w14:ligatures w14:val="standardContextual"/>
              </w:rPr>
              <w:tab/>
            </w:r>
            <w:r w:rsidR="004C26F7" w:rsidRPr="0072682F">
              <w:rPr>
                <w:rStyle w:val="Hyperlink"/>
              </w:rPr>
              <w:t>Godkännande</w:t>
            </w:r>
            <w:r w:rsidR="004C26F7">
              <w:rPr>
                <w:webHidden/>
              </w:rPr>
              <w:tab/>
            </w:r>
            <w:r w:rsidR="004C26F7">
              <w:rPr>
                <w:webHidden/>
              </w:rPr>
              <w:fldChar w:fldCharType="begin"/>
            </w:r>
            <w:r w:rsidR="004C26F7">
              <w:rPr>
                <w:webHidden/>
              </w:rPr>
              <w:instrText xml:space="preserve"> PAGEREF _Toc156812799 \h </w:instrText>
            </w:r>
            <w:r w:rsidR="004C26F7">
              <w:rPr>
                <w:webHidden/>
              </w:rPr>
            </w:r>
            <w:r w:rsidR="004C26F7">
              <w:rPr>
                <w:webHidden/>
              </w:rPr>
              <w:fldChar w:fldCharType="separate"/>
            </w:r>
            <w:r w:rsidR="004C26F7">
              <w:rPr>
                <w:webHidden/>
              </w:rPr>
              <w:t>4</w:t>
            </w:r>
            <w:r w:rsidR="004C26F7">
              <w:rPr>
                <w:webHidden/>
              </w:rPr>
              <w:fldChar w:fldCharType="end"/>
            </w:r>
          </w:hyperlink>
        </w:p>
        <w:p w14:paraId="2F64546D" w14:textId="4B0E539D" w:rsidR="004C26F7" w:rsidRDefault="00000000">
          <w:pPr>
            <w:pStyle w:val="TOC2"/>
            <w:tabs>
              <w:tab w:val="left" w:pos="1361"/>
            </w:tabs>
            <w:rPr>
              <w:kern w:val="2"/>
              <w:sz w:val="22"/>
              <w:szCs w:val="22"/>
              <w:lang w:eastAsia="sv-SE"/>
              <w14:ligatures w14:val="standardContextual"/>
            </w:rPr>
          </w:pPr>
          <w:hyperlink w:anchor="_Toc156812800" w:history="1">
            <w:r w:rsidR="004C26F7" w:rsidRPr="0072682F">
              <w:rPr>
                <w:rStyle w:val="Hyperlink"/>
              </w:rPr>
              <w:t>1.4.</w:t>
            </w:r>
            <w:r w:rsidR="004C26F7">
              <w:rPr>
                <w:kern w:val="2"/>
                <w:sz w:val="22"/>
                <w:szCs w:val="22"/>
                <w:lang w:eastAsia="sv-SE"/>
                <w14:ligatures w14:val="standardContextual"/>
              </w:rPr>
              <w:tab/>
            </w:r>
            <w:r w:rsidR="004C26F7" w:rsidRPr="0072682F">
              <w:rPr>
                <w:rStyle w:val="Hyperlink"/>
              </w:rPr>
              <w:t>Hantering vid förändring av tjänstekonsument</w:t>
            </w:r>
            <w:r w:rsidR="004C26F7">
              <w:rPr>
                <w:webHidden/>
              </w:rPr>
              <w:tab/>
            </w:r>
            <w:r w:rsidR="004C26F7">
              <w:rPr>
                <w:webHidden/>
              </w:rPr>
              <w:fldChar w:fldCharType="begin"/>
            </w:r>
            <w:r w:rsidR="004C26F7">
              <w:rPr>
                <w:webHidden/>
              </w:rPr>
              <w:instrText xml:space="preserve"> PAGEREF _Toc156812800 \h </w:instrText>
            </w:r>
            <w:r w:rsidR="004C26F7">
              <w:rPr>
                <w:webHidden/>
              </w:rPr>
            </w:r>
            <w:r w:rsidR="004C26F7">
              <w:rPr>
                <w:webHidden/>
              </w:rPr>
              <w:fldChar w:fldCharType="separate"/>
            </w:r>
            <w:r w:rsidR="004C26F7">
              <w:rPr>
                <w:webHidden/>
              </w:rPr>
              <w:t>4</w:t>
            </w:r>
            <w:r w:rsidR="004C26F7">
              <w:rPr>
                <w:webHidden/>
              </w:rPr>
              <w:fldChar w:fldCharType="end"/>
            </w:r>
          </w:hyperlink>
        </w:p>
        <w:p w14:paraId="3707B89C" w14:textId="667C93AE" w:rsidR="004C26F7" w:rsidRDefault="00000000">
          <w:pPr>
            <w:pStyle w:val="TOC2"/>
            <w:tabs>
              <w:tab w:val="left" w:pos="1361"/>
            </w:tabs>
            <w:rPr>
              <w:kern w:val="2"/>
              <w:sz w:val="22"/>
              <w:szCs w:val="22"/>
              <w:lang w:eastAsia="sv-SE"/>
              <w14:ligatures w14:val="standardContextual"/>
            </w:rPr>
          </w:pPr>
          <w:hyperlink w:anchor="_Toc156812801" w:history="1">
            <w:r w:rsidR="004C26F7" w:rsidRPr="0072682F">
              <w:rPr>
                <w:rStyle w:val="Hyperlink"/>
              </w:rPr>
              <w:t>1.5.</w:t>
            </w:r>
            <w:r w:rsidR="004C26F7">
              <w:rPr>
                <w:kern w:val="2"/>
                <w:sz w:val="22"/>
                <w:szCs w:val="22"/>
                <w:lang w:eastAsia="sv-SE"/>
                <w14:ligatures w14:val="standardContextual"/>
              </w:rPr>
              <w:tab/>
            </w:r>
            <w:r w:rsidR="004C26F7" w:rsidRPr="0072682F">
              <w:rPr>
                <w:rStyle w:val="Hyperlink"/>
              </w:rPr>
              <w:t>Referenser</w:t>
            </w:r>
            <w:r w:rsidR="004C26F7">
              <w:rPr>
                <w:webHidden/>
              </w:rPr>
              <w:tab/>
            </w:r>
            <w:r w:rsidR="004C26F7">
              <w:rPr>
                <w:webHidden/>
              </w:rPr>
              <w:fldChar w:fldCharType="begin"/>
            </w:r>
            <w:r w:rsidR="004C26F7">
              <w:rPr>
                <w:webHidden/>
              </w:rPr>
              <w:instrText xml:space="preserve"> PAGEREF _Toc156812801 \h </w:instrText>
            </w:r>
            <w:r w:rsidR="004C26F7">
              <w:rPr>
                <w:webHidden/>
              </w:rPr>
            </w:r>
            <w:r w:rsidR="004C26F7">
              <w:rPr>
                <w:webHidden/>
              </w:rPr>
              <w:fldChar w:fldCharType="separate"/>
            </w:r>
            <w:r w:rsidR="004C26F7">
              <w:rPr>
                <w:webHidden/>
              </w:rPr>
              <w:t>4</w:t>
            </w:r>
            <w:r w:rsidR="004C26F7">
              <w:rPr>
                <w:webHidden/>
              </w:rPr>
              <w:fldChar w:fldCharType="end"/>
            </w:r>
          </w:hyperlink>
        </w:p>
        <w:p w14:paraId="3E41F870" w14:textId="38C61E2C" w:rsidR="004C26F7" w:rsidRDefault="00000000">
          <w:pPr>
            <w:pStyle w:val="TOC1"/>
            <w:rPr>
              <w:b w:val="0"/>
              <w:kern w:val="2"/>
              <w:sz w:val="22"/>
              <w:szCs w:val="22"/>
              <w14:ligatures w14:val="standardContextual"/>
            </w:rPr>
          </w:pPr>
          <w:hyperlink w:anchor="_Toc156812802" w:history="1">
            <w:r w:rsidR="004C26F7" w:rsidRPr="0072682F">
              <w:rPr>
                <w:rStyle w:val="Hyperlink"/>
              </w:rPr>
              <w:t>2.</w:t>
            </w:r>
            <w:r w:rsidR="004C26F7">
              <w:rPr>
                <w:b w:val="0"/>
                <w:kern w:val="2"/>
                <w:sz w:val="22"/>
                <w:szCs w:val="22"/>
                <w14:ligatures w14:val="standardContextual"/>
              </w:rPr>
              <w:tab/>
            </w:r>
            <w:r w:rsidR="004C26F7" w:rsidRPr="0072682F">
              <w:rPr>
                <w:rStyle w:val="Hyperlink"/>
              </w:rPr>
              <w:t>Underlag för godkännande</w:t>
            </w:r>
            <w:r w:rsidR="004C26F7">
              <w:rPr>
                <w:webHidden/>
              </w:rPr>
              <w:tab/>
            </w:r>
            <w:r w:rsidR="004C26F7">
              <w:rPr>
                <w:webHidden/>
              </w:rPr>
              <w:fldChar w:fldCharType="begin"/>
            </w:r>
            <w:r w:rsidR="004C26F7">
              <w:rPr>
                <w:webHidden/>
              </w:rPr>
              <w:instrText xml:space="preserve"> PAGEREF _Toc156812802 \h </w:instrText>
            </w:r>
            <w:r w:rsidR="004C26F7">
              <w:rPr>
                <w:webHidden/>
              </w:rPr>
            </w:r>
            <w:r w:rsidR="004C26F7">
              <w:rPr>
                <w:webHidden/>
              </w:rPr>
              <w:fldChar w:fldCharType="separate"/>
            </w:r>
            <w:r w:rsidR="004C26F7">
              <w:rPr>
                <w:webHidden/>
              </w:rPr>
              <w:t>5</w:t>
            </w:r>
            <w:r w:rsidR="004C26F7">
              <w:rPr>
                <w:webHidden/>
              </w:rPr>
              <w:fldChar w:fldCharType="end"/>
            </w:r>
          </w:hyperlink>
        </w:p>
        <w:p w14:paraId="03E4AA45" w14:textId="54B8B5E4" w:rsidR="004C26F7" w:rsidRDefault="00000000">
          <w:pPr>
            <w:pStyle w:val="TOC2"/>
            <w:tabs>
              <w:tab w:val="left" w:pos="1361"/>
            </w:tabs>
            <w:rPr>
              <w:kern w:val="2"/>
              <w:sz w:val="22"/>
              <w:szCs w:val="22"/>
              <w:lang w:eastAsia="sv-SE"/>
              <w14:ligatures w14:val="standardContextual"/>
            </w:rPr>
          </w:pPr>
          <w:hyperlink w:anchor="_Toc156812803" w:history="1">
            <w:r w:rsidR="004C26F7" w:rsidRPr="0072682F">
              <w:rPr>
                <w:rStyle w:val="Hyperlink"/>
              </w:rPr>
              <w:t>2.1.</w:t>
            </w:r>
            <w:r w:rsidR="004C26F7">
              <w:rPr>
                <w:kern w:val="2"/>
                <w:sz w:val="22"/>
                <w:szCs w:val="22"/>
                <w:lang w:eastAsia="sv-SE"/>
                <w14:ligatures w14:val="standardContextual"/>
              </w:rPr>
              <w:tab/>
            </w:r>
            <w:r w:rsidR="004C26F7" w:rsidRPr="0072682F">
              <w:rPr>
                <w:rStyle w:val="Hyperlink"/>
              </w:rPr>
              <w:t>Anslutningsobjekt</w:t>
            </w:r>
            <w:r w:rsidR="004C26F7">
              <w:rPr>
                <w:webHidden/>
              </w:rPr>
              <w:tab/>
            </w:r>
            <w:r w:rsidR="004C26F7">
              <w:rPr>
                <w:webHidden/>
              </w:rPr>
              <w:fldChar w:fldCharType="begin"/>
            </w:r>
            <w:r w:rsidR="004C26F7">
              <w:rPr>
                <w:webHidden/>
              </w:rPr>
              <w:instrText xml:space="preserve"> PAGEREF _Toc156812803 \h </w:instrText>
            </w:r>
            <w:r w:rsidR="004C26F7">
              <w:rPr>
                <w:webHidden/>
              </w:rPr>
            </w:r>
            <w:r w:rsidR="004C26F7">
              <w:rPr>
                <w:webHidden/>
              </w:rPr>
              <w:fldChar w:fldCharType="separate"/>
            </w:r>
            <w:r w:rsidR="004C26F7">
              <w:rPr>
                <w:webHidden/>
              </w:rPr>
              <w:t>5</w:t>
            </w:r>
            <w:r w:rsidR="004C26F7">
              <w:rPr>
                <w:webHidden/>
              </w:rPr>
              <w:fldChar w:fldCharType="end"/>
            </w:r>
          </w:hyperlink>
        </w:p>
        <w:p w14:paraId="7664DAC7" w14:textId="259D3CCF" w:rsidR="004C26F7" w:rsidRDefault="00000000">
          <w:pPr>
            <w:pStyle w:val="TOC3"/>
            <w:tabs>
              <w:tab w:val="left" w:pos="1701"/>
            </w:tabs>
            <w:rPr>
              <w:kern w:val="2"/>
              <w:sz w:val="22"/>
              <w:szCs w:val="22"/>
              <w:lang w:eastAsia="sv-SE"/>
              <w14:ligatures w14:val="standardContextual"/>
            </w:rPr>
          </w:pPr>
          <w:hyperlink w:anchor="_Toc156812804" w:history="1">
            <w:r w:rsidR="004C26F7" w:rsidRPr="0072682F">
              <w:rPr>
                <w:rStyle w:val="Hyperlink"/>
              </w:rPr>
              <w:t>2.1.1.</w:t>
            </w:r>
            <w:r w:rsidR="004C26F7">
              <w:rPr>
                <w:kern w:val="2"/>
                <w:sz w:val="22"/>
                <w:szCs w:val="22"/>
                <w:lang w:eastAsia="sv-SE"/>
                <w14:ligatures w14:val="standardContextual"/>
              </w:rPr>
              <w:tab/>
            </w:r>
            <w:r w:rsidR="004C26F7" w:rsidRPr="0072682F">
              <w:rPr>
                <w:rStyle w:val="Hyperlink"/>
              </w:rPr>
              <w:t>Anslutande organisation</w:t>
            </w:r>
            <w:r w:rsidR="004C26F7">
              <w:rPr>
                <w:webHidden/>
              </w:rPr>
              <w:tab/>
            </w:r>
            <w:r w:rsidR="004C26F7">
              <w:rPr>
                <w:webHidden/>
              </w:rPr>
              <w:fldChar w:fldCharType="begin"/>
            </w:r>
            <w:r w:rsidR="004C26F7">
              <w:rPr>
                <w:webHidden/>
              </w:rPr>
              <w:instrText xml:space="preserve"> PAGEREF _Toc156812804 \h </w:instrText>
            </w:r>
            <w:r w:rsidR="004C26F7">
              <w:rPr>
                <w:webHidden/>
              </w:rPr>
            </w:r>
            <w:r w:rsidR="004C26F7">
              <w:rPr>
                <w:webHidden/>
              </w:rPr>
              <w:fldChar w:fldCharType="separate"/>
            </w:r>
            <w:r w:rsidR="004C26F7">
              <w:rPr>
                <w:webHidden/>
              </w:rPr>
              <w:t>5</w:t>
            </w:r>
            <w:r w:rsidR="004C26F7">
              <w:rPr>
                <w:webHidden/>
              </w:rPr>
              <w:fldChar w:fldCharType="end"/>
            </w:r>
          </w:hyperlink>
        </w:p>
        <w:p w14:paraId="1629E999" w14:textId="61D75108" w:rsidR="004C26F7" w:rsidRDefault="00000000">
          <w:pPr>
            <w:pStyle w:val="TOC3"/>
            <w:tabs>
              <w:tab w:val="left" w:pos="1701"/>
            </w:tabs>
            <w:rPr>
              <w:kern w:val="2"/>
              <w:sz w:val="22"/>
              <w:szCs w:val="22"/>
              <w:lang w:eastAsia="sv-SE"/>
              <w14:ligatures w14:val="standardContextual"/>
            </w:rPr>
          </w:pPr>
          <w:hyperlink w:anchor="_Toc156812805" w:history="1">
            <w:r w:rsidR="004C26F7" w:rsidRPr="0072682F">
              <w:rPr>
                <w:rStyle w:val="Hyperlink"/>
              </w:rPr>
              <w:t>2.1.2.</w:t>
            </w:r>
            <w:r w:rsidR="004C26F7">
              <w:rPr>
                <w:kern w:val="2"/>
                <w:sz w:val="22"/>
                <w:szCs w:val="22"/>
                <w:lang w:eastAsia="sv-SE"/>
                <w14:ligatures w14:val="standardContextual"/>
              </w:rPr>
              <w:tab/>
            </w:r>
            <w:r w:rsidR="004C26F7" w:rsidRPr="0072682F">
              <w:rPr>
                <w:rStyle w:val="Hyperlink"/>
              </w:rPr>
              <w:t>Tjänstekonsumentfabrikat</w:t>
            </w:r>
            <w:r w:rsidR="004C26F7">
              <w:rPr>
                <w:webHidden/>
              </w:rPr>
              <w:tab/>
            </w:r>
            <w:r w:rsidR="004C26F7">
              <w:rPr>
                <w:webHidden/>
              </w:rPr>
              <w:fldChar w:fldCharType="begin"/>
            </w:r>
            <w:r w:rsidR="004C26F7">
              <w:rPr>
                <w:webHidden/>
              </w:rPr>
              <w:instrText xml:space="preserve"> PAGEREF _Toc156812805 \h </w:instrText>
            </w:r>
            <w:r w:rsidR="004C26F7">
              <w:rPr>
                <w:webHidden/>
              </w:rPr>
            </w:r>
            <w:r w:rsidR="004C26F7">
              <w:rPr>
                <w:webHidden/>
              </w:rPr>
              <w:fldChar w:fldCharType="separate"/>
            </w:r>
            <w:r w:rsidR="004C26F7">
              <w:rPr>
                <w:webHidden/>
              </w:rPr>
              <w:t>5</w:t>
            </w:r>
            <w:r w:rsidR="004C26F7">
              <w:rPr>
                <w:webHidden/>
              </w:rPr>
              <w:fldChar w:fldCharType="end"/>
            </w:r>
          </w:hyperlink>
        </w:p>
        <w:p w14:paraId="60F35C3C" w14:textId="60BF0E5C" w:rsidR="004C26F7" w:rsidRDefault="00000000">
          <w:pPr>
            <w:pStyle w:val="TOC3"/>
            <w:tabs>
              <w:tab w:val="left" w:pos="1701"/>
            </w:tabs>
            <w:rPr>
              <w:kern w:val="2"/>
              <w:sz w:val="22"/>
              <w:szCs w:val="22"/>
              <w:lang w:eastAsia="sv-SE"/>
              <w14:ligatures w14:val="standardContextual"/>
            </w:rPr>
          </w:pPr>
          <w:hyperlink w:anchor="_Toc156812806" w:history="1">
            <w:r w:rsidR="004C26F7" w:rsidRPr="0072682F">
              <w:rPr>
                <w:rStyle w:val="Hyperlink"/>
              </w:rPr>
              <w:t>2.1.3.</w:t>
            </w:r>
            <w:r w:rsidR="004C26F7">
              <w:rPr>
                <w:kern w:val="2"/>
                <w:sz w:val="22"/>
                <w:szCs w:val="22"/>
                <w:lang w:eastAsia="sv-SE"/>
                <w14:ligatures w14:val="standardContextual"/>
              </w:rPr>
              <w:tab/>
            </w:r>
            <w:r w:rsidR="004C26F7" w:rsidRPr="0072682F">
              <w:rPr>
                <w:rStyle w:val="Hyperlink"/>
              </w:rPr>
              <w:t>Källsystemsfabrikat</w:t>
            </w:r>
            <w:r w:rsidR="004C26F7">
              <w:rPr>
                <w:webHidden/>
              </w:rPr>
              <w:tab/>
            </w:r>
            <w:r w:rsidR="004C26F7">
              <w:rPr>
                <w:webHidden/>
              </w:rPr>
              <w:fldChar w:fldCharType="begin"/>
            </w:r>
            <w:r w:rsidR="004C26F7">
              <w:rPr>
                <w:webHidden/>
              </w:rPr>
              <w:instrText xml:space="preserve"> PAGEREF _Toc156812806 \h </w:instrText>
            </w:r>
            <w:r w:rsidR="004C26F7">
              <w:rPr>
                <w:webHidden/>
              </w:rPr>
            </w:r>
            <w:r w:rsidR="004C26F7">
              <w:rPr>
                <w:webHidden/>
              </w:rPr>
              <w:fldChar w:fldCharType="separate"/>
            </w:r>
            <w:r w:rsidR="004C26F7">
              <w:rPr>
                <w:webHidden/>
              </w:rPr>
              <w:t>5</w:t>
            </w:r>
            <w:r w:rsidR="004C26F7">
              <w:rPr>
                <w:webHidden/>
              </w:rPr>
              <w:fldChar w:fldCharType="end"/>
            </w:r>
          </w:hyperlink>
        </w:p>
        <w:p w14:paraId="732658D6" w14:textId="43E51A04" w:rsidR="004C26F7" w:rsidRDefault="00000000">
          <w:pPr>
            <w:pStyle w:val="TOC2"/>
            <w:tabs>
              <w:tab w:val="left" w:pos="1361"/>
            </w:tabs>
            <w:rPr>
              <w:kern w:val="2"/>
              <w:sz w:val="22"/>
              <w:szCs w:val="22"/>
              <w:lang w:eastAsia="sv-SE"/>
              <w14:ligatures w14:val="standardContextual"/>
            </w:rPr>
          </w:pPr>
          <w:hyperlink w:anchor="_Toc156812807" w:history="1">
            <w:r w:rsidR="004C26F7" w:rsidRPr="0072682F">
              <w:rPr>
                <w:rStyle w:val="Hyperlink"/>
              </w:rPr>
              <w:t>2.2.</w:t>
            </w:r>
            <w:r w:rsidR="004C26F7">
              <w:rPr>
                <w:kern w:val="2"/>
                <w:sz w:val="22"/>
                <w:szCs w:val="22"/>
                <w:lang w:eastAsia="sv-SE"/>
                <w14:ligatures w14:val="standardContextual"/>
              </w:rPr>
              <w:tab/>
            </w:r>
            <w:r w:rsidR="004C26F7" w:rsidRPr="0072682F">
              <w:rPr>
                <w:rStyle w:val="Hyperlink"/>
              </w:rPr>
              <w:t>Informationshämtning</w:t>
            </w:r>
            <w:r w:rsidR="004C26F7">
              <w:rPr>
                <w:webHidden/>
              </w:rPr>
              <w:tab/>
            </w:r>
            <w:r w:rsidR="004C26F7">
              <w:rPr>
                <w:webHidden/>
              </w:rPr>
              <w:fldChar w:fldCharType="begin"/>
            </w:r>
            <w:r w:rsidR="004C26F7">
              <w:rPr>
                <w:webHidden/>
              </w:rPr>
              <w:instrText xml:space="preserve"> PAGEREF _Toc156812807 \h </w:instrText>
            </w:r>
            <w:r w:rsidR="004C26F7">
              <w:rPr>
                <w:webHidden/>
              </w:rPr>
            </w:r>
            <w:r w:rsidR="004C26F7">
              <w:rPr>
                <w:webHidden/>
              </w:rPr>
              <w:fldChar w:fldCharType="separate"/>
            </w:r>
            <w:r w:rsidR="004C26F7">
              <w:rPr>
                <w:webHidden/>
              </w:rPr>
              <w:t>5</w:t>
            </w:r>
            <w:r w:rsidR="004C26F7">
              <w:rPr>
                <w:webHidden/>
              </w:rPr>
              <w:fldChar w:fldCharType="end"/>
            </w:r>
          </w:hyperlink>
        </w:p>
        <w:p w14:paraId="212B114A" w14:textId="4A973161" w:rsidR="004C26F7" w:rsidRDefault="00000000">
          <w:pPr>
            <w:pStyle w:val="TOC3"/>
            <w:tabs>
              <w:tab w:val="left" w:pos="1701"/>
            </w:tabs>
            <w:rPr>
              <w:kern w:val="2"/>
              <w:sz w:val="22"/>
              <w:szCs w:val="22"/>
              <w:lang w:eastAsia="sv-SE"/>
              <w14:ligatures w14:val="standardContextual"/>
            </w:rPr>
          </w:pPr>
          <w:hyperlink w:anchor="_Toc156812808" w:history="1">
            <w:r w:rsidR="004C26F7" w:rsidRPr="0072682F">
              <w:rPr>
                <w:rStyle w:val="Hyperlink"/>
              </w:rPr>
              <w:t>2.2.1.</w:t>
            </w:r>
            <w:r w:rsidR="004C26F7">
              <w:rPr>
                <w:kern w:val="2"/>
                <w:sz w:val="22"/>
                <w:szCs w:val="22"/>
                <w:lang w:eastAsia="sv-SE"/>
                <w14:ligatures w14:val="standardContextual"/>
              </w:rPr>
              <w:tab/>
            </w:r>
            <w:r w:rsidR="004C26F7" w:rsidRPr="0072682F">
              <w:rPr>
                <w:rStyle w:val="Hyperlink"/>
              </w:rPr>
              <w:t>Innehåll i tjänstekontraktet</w:t>
            </w:r>
            <w:r w:rsidR="004C26F7">
              <w:rPr>
                <w:webHidden/>
              </w:rPr>
              <w:tab/>
            </w:r>
            <w:r w:rsidR="004C26F7">
              <w:rPr>
                <w:webHidden/>
              </w:rPr>
              <w:fldChar w:fldCharType="begin"/>
            </w:r>
            <w:r w:rsidR="004C26F7">
              <w:rPr>
                <w:webHidden/>
              </w:rPr>
              <w:instrText xml:space="preserve"> PAGEREF _Toc156812808 \h </w:instrText>
            </w:r>
            <w:r w:rsidR="004C26F7">
              <w:rPr>
                <w:webHidden/>
              </w:rPr>
            </w:r>
            <w:r w:rsidR="004C26F7">
              <w:rPr>
                <w:webHidden/>
              </w:rPr>
              <w:fldChar w:fldCharType="separate"/>
            </w:r>
            <w:r w:rsidR="004C26F7">
              <w:rPr>
                <w:webHidden/>
              </w:rPr>
              <w:t>5</w:t>
            </w:r>
            <w:r w:rsidR="004C26F7">
              <w:rPr>
                <w:webHidden/>
              </w:rPr>
              <w:fldChar w:fldCharType="end"/>
            </w:r>
          </w:hyperlink>
        </w:p>
        <w:p w14:paraId="0C430DFE" w14:textId="0B089794" w:rsidR="004C26F7" w:rsidRDefault="00000000">
          <w:pPr>
            <w:pStyle w:val="TOC3"/>
            <w:tabs>
              <w:tab w:val="left" w:pos="1701"/>
            </w:tabs>
            <w:rPr>
              <w:kern w:val="2"/>
              <w:sz w:val="22"/>
              <w:szCs w:val="22"/>
              <w:lang w:eastAsia="sv-SE"/>
              <w14:ligatures w14:val="standardContextual"/>
            </w:rPr>
          </w:pPr>
          <w:hyperlink w:anchor="_Toc156812809" w:history="1">
            <w:r w:rsidR="004C26F7" w:rsidRPr="0072682F">
              <w:rPr>
                <w:rStyle w:val="Hyperlink"/>
              </w:rPr>
              <w:t>2.2.2.</w:t>
            </w:r>
            <w:r w:rsidR="004C26F7">
              <w:rPr>
                <w:kern w:val="2"/>
                <w:sz w:val="22"/>
                <w:szCs w:val="22"/>
                <w:lang w:eastAsia="sv-SE"/>
                <w14:ligatures w14:val="standardContextual"/>
              </w:rPr>
              <w:tab/>
            </w:r>
            <w:r w:rsidR="004C26F7" w:rsidRPr="0072682F">
              <w:rPr>
                <w:rStyle w:val="Hyperlink"/>
              </w:rPr>
              <w:t>Teckenkodning</w:t>
            </w:r>
            <w:r w:rsidR="004C26F7">
              <w:rPr>
                <w:webHidden/>
              </w:rPr>
              <w:tab/>
            </w:r>
            <w:r w:rsidR="004C26F7">
              <w:rPr>
                <w:webHidden/>
              </w:rPr>
              <w:fldChar w:fldCharType="begin"/>
            </w:r>
            <w:r w:rsidR="004C26F7">
              <w:rPr>
                <w:webHidden/>
              </w:rPr>
              <w:instrText xml:space="preserve"> PAGEREF _Toc156812809 \h </w:instrText>
            </w:r>
            <w:r w:rsidR="004C26F7">
              <w:rPr>
                <w:webHidden/>
              </w:rPr>
            </w:r>
            <w:r w:rsidR="004C26F7">
              <w:rPr>
                <w:webHidden/>
              </w:rPr>
              <w:fldChar w:fldCharType="separate"/>
            </w:r>
            <w:r w:rsidR="004C26F7">
              <w:rPr>
                <w:webHidden/>
              </w:rPr>
              <w:t>8</w:t>
            </w:r>
            <w:r w:rsidR="004C26F7">
              <w:rPr>
                <w:webHidden/>
              </w:rPr>
              <w:fldChar w:fldCharType="end"/>
            </w:r>
          </w:hyperlink>
        </w:p>
        <w:p w14:paraId="037C6F0B" w14:textId="7A146D81" w:rsidR="004C26F7" w:rsidRDefault="00000000">
          <w:pPr>
            <w:pStyle w:val="TOC2"/>
            <w:tabs>
              <w:tab w:val="left" w:pos="1361"/>
            </w:tabs>
            <w:rPr>
              <w:kern w:val="2"/>
              <w:sz w:val="22"/>
              <w:szCs w:val="22"/>
              <w:lang w:eastAsia="sv-SE"/>
              <w14:ligatures w14:val="standardContextual"/>
            </w:rPr>
          </w:pPr>
          <w:hyperlink w:anchor="_Toc156812810" w:history="1">
            <w:r w:rsidR="004C26F7" w:rsidRPr="0072682F">
              <w:rPr>
                <w:rStyle w:val="Hyperlink"/>
              </w:rPr>
              <w:t>2.3.</w:t>
            </w:r>
            <w:r w:rsidR="004C26F7">
              <w:rPr>
                <w:kern w:val="2"/>
                <w:sz w:val="22"/>
                <w:szCs w:val="22"/>
                <w:lang w:eastAsia="sv-SE"/>
                <w14:ligatures w14:val="standardContextual"/>
              </w:rPr>
              <w:tab/>
            </w:r>
            <w:r w:rsidR="004C26F7" w:rsidRPr="0072682F">
              <w:rPr>
                <w:rStyle w:val="Hyperlink"/>
              </w:rPr>
              <w:t>Övriga krav</w:t>
            </w:r>
            <w:r w:rsidR="004C26F7">
              <w:rPr>
                <w:webHidden/>
              </w:rPr>
              <w:tab/>
            </w:r>
            <w:r w:rsidR="004C26F7">
              <w:rPr>
                <w:webHidden/>
              </w:rPr>
              <w:fldChar w:fldCharType="begin"/>
            </w:r>
            <w:r w:rsidR="004C26F7">
              <w:rPr>
                <w:webHidden/>
              </w:rPr>
              <w:instrText xml:space="preserve"> PAGEREF _Toc156812810 \h </w:instrText>
            </w:r>
            <w:r w:rsidR="004C26F7">
              <w:rPr>
                <w:webHidden/>
              </w:rPr>
            </w:r>
            <w:r w:rsidR="004C26F7">
              <w:rPr>
                <w:webHidden/>
              </w:rPr>
              <w:fldChar w:fldCharType="separate"/>
            </w:r>
            <w:r w:rsidR="004C26F7">
              <w:rPr>
                <w:webHidden/>
              </w:rPr>
              <w:t>8</w:t>
            </w:r>
            <w:r w:rsidR="004C26F7">
              <w:rPr>
                <w:webHidden/>
              </w:rPr>
              <w:fldChar w:fldCharType="end"/>
            </w:r>
          </w:hyperlink>
        </w:p>
        <w:p w14:paraId="57BC9B16" w14:textId="68854DE3" w:rsidR="004C26F7" w:rsidRDefault="00000000">
          <w:pPr>
            <w:pStyle w:val="TOC3"/>
            <w:tabs>
              <w:tab w:val="left" w:pos="1701"/>
            </w:tabs>
            <w:rPr>
              <w:kern w:val="2"/>
              <w:sz w:val="22"/>
              <w:szCs w:val="22"/>
              <w:lang w:eastAsia="sv-SE"/>
              <w14:ligatures w14:val="standardContextual"/>
            </w:rPr>
          </w:pPr>
          <w:hyperlink w:anchor="_Toc156812811" w:history="1">
            <w:r w:rsidR="004C26F7" w:rsidRPr="0072682F">
              <w:rPr>
                <w:rStyle w:val="Hyperlink"/>
              </w:rPr>
              <w:t>2.3.1.</w:t>
            </w:r>
            <w:r w:rsidR="004C26F7">
              <w:rPr>
                <w:kern w:val="2"/>
                <w:sz w:val="22"/>
                <w:szCs w:val="22"/>
                <w:lang w:eastAsia="sv-SE"/>
                <w14:ligatures w14:val="standardContextual"/>
              </w:rPr>
              <w:tab/>
            </w:r>
            <w:r w:rsidR="004C26F7" w:rsidRPr="0072682F">
              <w:rPr>
                <w:rStyle w:val="Hyperlink"/>
              </w:rPr>
              <w:t>Felhantering</w:t>
            </w:r>
            <w:r w:rsidR="004C26F7">
              <w:rPr>
                <w:webHidden/>
              </w:rPr>
              <w:tab/>
            </w:r>
            <w:r w:rsidR="004C26F7">
              <w:rPr>
                <w:webHidden/>
              </w:rPr>
              <w:fldChar w:fldCharType="begin"/>
            </w:r>
            <w:r w:rsidR="004C26F7">
              <w:rPr>
                <w:webHidden/>
              </w:rPr>
              <w:instrText xml:space="preserve"> PAGEREF _Toc156812811 \h </w:instrText>
            </w:r>
            <w:r w:rsidR="004C26F7">
              <w:rPr>
                <w:webHidden/>
              </w:rPr>
            </w:r>
            <w:r w:rsidR="004C26F7">
              <w:rPr>
                <w:webHidden/>
              </w:rPr>
              <w:fldChar w:fldCharType="separate"/>
            </w:r>
            <w:r w:rsidR="004C26F7">
              <w:rPr>
                <w:webHidden/>
              </w:rPr>
              <w:t>8</w:t>
            </w:r>
            <w:r w:rsidR="004C26F7">
              <w:rPr>
                <w:webHidden/>
              </w:rPr>
              <w:fldChar w:fldCharType="end"/>
            </w:r>
          </w:hyperlink>
        </w:p>
        <w:p w14:paraId="79968DA1" w14:textId="06C8D583" w:rsidR="004C26F7" w:rsidRDefault="00000000">
          <w:pPr>
            <w:pStyle w:val="TOC3"/>
            <w:tabs>
              <w:tab w:val="left" w:pos="1701"/>
            </w:tabs>
            <w:rPr>
              <w:kern w:val="2"/>
              <w:sz w:val="22"/>
              <w:szCs w:val="22"/>
              <w:lang w:eastAsia="sv-SE"/>
              <w14:ligatures w14:val="standardContextual"/>
            </w:rPr>
          </w:pPr>
          <w:hyperlink w:anchor="_Toc156812812" w:history="1">
            <w:r w:rsidR="004C26F7" w:rsidRPr="0072682F">
              <w:rPr>
                <w:rStyle w:val="Hyperlink"/>
              </w:rPr>
              <w:t>2.3.2.</w:t>
            </w:r>
            <w:r w:rsidR="004C26F7">
              <w:rPr>
                <w:kern w:val="2"/>
                <w:sz w:val="22"/>
                <w:szCs w:val="22"/>
                <w:lang w:eastAsia="sv-SE"/>
                <w14:ligatures w14:val="standardContextual"/>
              </w:rPr>
              <w:tab/>
            </w:r>
            <w:r w:rsidR="004C26F7" w:rsidRPr="0072682F">
              <w:rPr>
                <w:rStyle w:val="Hyperlink"/>
              </w:rPr>
              <w:t>Anropsfrekvens</w:t>
            </w:r>
            <w:r w:rsidR="004C26F7">
              <w:rPr>
                <w:webHidden/>
              </w:rPr>
              <w:tab/>
            </w:r>
            <w:r w:rsidR="004C26F7">
              <w:rPr>
                <w:webHidden/>
              </w:rPr>
              <w:fldChar w:fldCharType="begin"/>
            </w:r>
            <w:r w:rsidR="004C26F7">
              <w:rPr>
                <w:webHidden/>
              </w:rPr>
              <w:instrText xml:space="preserve"> PAGEREF _Toc156812812 \h </w:instrText>
            </w:r>
            <w:r w:rsidR="004C26F7">
              <w:rPr>
                <w:webHidden/>
              </w:rPr>
            </w:r>
            <w:r w:rsidR="004C26F7">
              <w:rPr>
                <w:webHidden/>
              </w:rPr>
              <w:fldChar w:fldCharType="separate"/>
            </w:r>
            <w:r w:rsidR="004C26F7">
              <w:rPr>
                <w:webHidden/>
              </w:rPr>
              <w:t>9</w:t>
            </w:r>
            <w:r w:rsidR="004C26F7">
              <w:rPr>
                <w:webHidden/>
              </w:rPr>
              <w:fldChar w:fldCharType="end"/>
            </w:r>
          </w:hyperlink>
        </w:p>
        <w:p w14:paraId="1FC4563F" w14:textId="33C83021" w:rsidR="004C26F7" w:rsidRDefault="00000000">
          <w:pPr>
            <w:pStyle w:val="TOC3"/>
            <w:tabs>
              <w:tab w:val="left" w:pos="1701"/>
            </w:tabs>
            <w:rPr>
              <w:kern w:val="2"/>
              <w:sz w:val="22"/>
              <w:szCs w:val="22"/>
              <w:lang w:eastAsia="sv-SE"/>
              <w14:ligatures w14:val="standardContextual"/>
            </w:rPr>
          </w:pPr>
          <w:hyperlink w:anchor="_Toc156812813" w:history="1">
            <w:r w:rsidR="004C26F7" w:rsidRPr="0072682F">
              <w:rPr>
                <w:rStyle w:val="Hyperlink"/>
              </w:rPr>
              <w:t>2.3.3.</w:t>
            </w:r>
            <w:r w:rsidR="004C26F7">
              <w:rPr>
                <w:kern w:val="2"/>
                <w:sz w:val="22"/>
                <w:szCs w:val="22"/>
                <w:lang w:eastAsia="sv-SE"/>
                <w14:ligatures w14:val="standardContextual"/>
              </w:rPr>
              <w:tab/>
            </w:r>
            <w:r w:rsidR="004C26F7" w:rsidRPr="0072682F">
              <w:rPr>
                <w:rStyle w:val="Hyperlink"/>
              </w:rPr>
              <w:t>Obehörig åtkomst</w:t>
            </w:r>
            <w:r w:rsidR="004C26F7">
              <w:rPr>
                <w:webHidden/>
              </w:rPr>
              <w:tab/>
            </w:r>
            <w:r w:rsidR="004C26F7">
              <w:rPr>
                <w:webHidden/>
              </w:rPr>
              <w:fldChar w:fldCharType="begin"/>
            </w:r>
            <w:r w:rsidR="004C26F7">
              <w:rPr>
                <w:webHidden/>
              </w:rPr>
              <w:instrText xml:space="preserve"> PAGEREF _Toc156812813 \h </w:instrText>
            </w:r>
            <w:r w:rsidR="004C26F7">
              <w:rPr>
                <w:webHidden/>
              </w:rPr>
            </w:r>
            <w:r w:rsidR="004C26F7">
              <w:rPr>
                <w:webHidden/>
              </w:rPr>
              <w:fldChar w:fldCharType="separate"/>
            </w:r>
            <w:r w:rsidR="004C26F7">
              <w:rPr>
                <w:webHidden/>
              </w:rPr>
              <w:t>9</w:t>
            </w:r>
            <w:r w:rsidR="004C26F7">
              <w:rPr>
                <w:webHidden/>
              </w:rPr>
              <w:fldChar w:fldCharType="end"/>
            </w:r>
          </w:hyperlink>
        </w:p>
        <w:p w14:paraId="4A2D72FF" w14:textId="1E6759CF" w:rsidR="004C26F7" w:rsidRDefault="00000000">
          <w:pPr>
            <w:pStyle w:val="TOC2"/>
            <w:tabs>
              <w:tab w:val="left" w:pos="1361"/>
            </w:tabs>
            <w:rPr>
              <w:kern w:val="2"/>
              <w:sz w:val="22"/>
              <w:szCs w:val="22"/>
              <w:lang w:eastAsia="sv-SE"/>
              <w14:ligatures w14:val="standardContextual"/>
            </w:rPr>
          </w:pPr>
          <w:hyperlink w:anchor="_Toc156812814" w:history="1">
            <w:r w:rsidR="004C26F7" w:rsidRPr="0072682F">
              <w:rPr>
                <w:rStyle w:val="Hyperlink"/>
              </w:rPr>
              <w:t>2.4.</w:t>
            </w:r>
            <w:r w:rsidR="004C26F7">
              <w:rPr>
                <w:kern w:val="2"/>
                <w:sz w:val="22"/>
                <w:szCs w:val="22"/>
                <w:lang w:eastAsia="sv-SE"/>
                <w14:ligatures w14:val="standardContextual"/>
              </w:rPr>
              <w:tab/>
            </w:r>
            <w:r w:rsidR="004C26F7" w:rsidRPr="0072682F">
              <w:rPr>
                <w:rStyle w:val="Hyperlink"/>
              </w:rPr>
              <w:t>Övrigt</w:t>
            </w:r>
            <w:r w:rsidR="004C26F7">
              <w:rPr>
                <w:rStyle w:val="Hyperlink"/>
              </w:rPr>
              <w:tab/>
            </w:r>
            <w:r w:rsidR="004C26F7">
              <w:rPr>
                <w:webHidden/>
              </w:rPr>
              <w:tab/>
            </w:r>
            <w:r w:rsidR="004C26F7">
              <w:rPr>
                <w:webHidden/>
              </w:rPr>
              <w:fldChar w:fldCharType="begin"/>
            </w:r>
            <w:r w:rsidR="004C26F7">
              <w:rPr>
                <w:webHidden/>
              </w:rPr>
              <w:instrText xml:space="preserve"> PAGEREF _Toc156812814 \h </w:instrText>
            </w:r>
            <w:r w:rsidR="004C26F7">
              <w:rPr>
                <w:webHidden/>
              </w:rPr>
            </w:r>
            <w:r w:rsidR="004C26F7">
              <w:rPr>
                <w:webHidden/>
              </w:rPr>
              <w:fldChar w:fldCharType="separate"/>
            </w:r>
            <w:r w:rsidR="004C26F7">
              <w:rPr>
                <w:webHidden/>
              </w:rPr>
              <w:t>9</w:t>
            </w:r>
            <w:r w:rsidR="004C26F7">
              <w:rPr>
                <w:webHidden/>
              </w:rPr>
              <w:fldChar w:fldCharType="end"/>
            </w:r>
          </w:hyperlink>
        </w:p>
        <w:p w14:paraId="4CA17EBF" w14:textId="50389718" w:rsidR="004C26F7" w:rsidRDefault="00000000">
          <w:pPr>
            <w:pStyle w:val="TOC2"/>
            <w:tabs>
              <w:tab w:val="left" w:pos="1361"/>
            </w:tabs>
            <w:rPr>
              <w:kern w:val="2"/>
              <w:sz w:val="22"/>
              <w:szCs w:val="22"/>
              <w:lang w:eastAsia="sv-SE"/>
              <w14:ligatures w14:val="standardContextual"/>
            </w:rPr>
          </w:pPr>
          <w:hyperlink w:anchor="_Toc156812815" w:history="1">
            <w:r w:rsidR="004C26F7" w:rsidRPr="0072682F">
              <w:rPr>
                <w:rStyle w:val="Hyperlink"/>
              </w:rPr>
              <w:t>2.5.</w:t>
            </w:r>
            <w:r w:rsidR="004C26F7">
              <w:rPr>
                <w:kern w:val="2"/>
                <w:sz w:val="22"/>
                <w:szCs w:val="22"/>
                <w:lang w:eastAsia="sv-SE"/>
                <w14:ligatures w14:val="standardContextual"/>
              </w:rPr>
              <w:tab/>
            </w:r>
            <w:r w:rsidR="004C26F7" w:rsidRPr="0072682F">
              <w:rPr>
                <w:rStyle w:val="Hyperlink"/>
              </w:rPr>
              <w:t>Godkännandedatum och kontaktperson gällande självdeklaration</w:t>
            </w:r>
            <w:r w:rsidR="004C26F7">
              <w:rPr>
                <w:webHidden/>
              </w:rPr>
              <w:tab/>
            </w:r>
            <w:r w:rsidR="004C26F7">
              <w:rPr>
                <w:webHidden/>
              </w:rPr>
              <w:fldChar w:fldCharType="begin"/>
            </w:r>
            <w:r w:rsidR="004C26F7">
              <w:rPr>
                <w:webHidden/>
              </w:rPr>
              <w:instrText xml:space="preserve"> PAGEREF _Toc156812815 \h </w:instrText>
            </w:r>
            <w:r w:rsidR="004C26F7">
              <w:rPr>
                <w:webHidden/>
              </w:rPr>
            </w:r>
            <w:r w:rsidR="004C26F7">
              <w:rPr>
                <w:webHidden/>
              </w:rPr>
              <w:fldChar w:fldCharType="separate"/>
            </w:r>
            <w:r w:rsidR="004C26F7">
              <w:rPr>
                <w:webHidden/>
              </w:rPr>
              <w:t>10</w:t>
            </w:r>
            <w:r w:rsidR="004C26F7">
              <w:rPr>
                <w:webHidden/>
              </w:rPr>
              <w:fldChar w:fldCharType="end"/>
            </w:r>
          </w:hyperlink>
        </w:p>
        <w:p w14:paraId="6A88449E" w14:textId="3B827C47" w:rsidR="004C26F7" w:rsidRDefault="00000000">
          <w:pPr>
            <w:pStyle w:val="TOC1"/>
            <w:rPr>
              <w:b w:val="0"/>
              <w:kern w:val="2"/>
              <w:sz w:val="22"/>
              <w:szCs w:val="22"/>
              <w14:ligatures w14:val="standardContextual"/>
            </w:rPr>
          </w:pPr>
          <w:hyperlink w:anchor="_Toc156812816" w:history="1">
            <w:r w:rsidR="004C26F7" w:rsidRPr="0072682F">
              <w:rPr>
                <w:rStyle w:val="Hyperlink"/>
              </w:rPr>
              <w:t>3.</w:t>
            </w:r>
            <w:r w:rsidR="004C26F7">
              <w:rPr>
                <w:b w:val="0"/>
                <w:kern w:val="2"/>
                <w:sz w:val="22"/>
                <w:szCs w:val="22"/>
                <w14:ligatures w14:val="standardContextual"/>
              </w:rPr>
              <w:tab/>
            </w:r>
            <w:r w:rsidR="004C26F7" w:rsidRPr="0072682F">
              <w:rPr>
                <w:rStyle w:val="Hyperlink"/>
              </w:rPr>
              <w:t>Resultat</w:t>
            </w:r>
            <w:r w:rsidR="004C26F7">
              <w:rPr>
                <w:webHidden/>
              </w:rPr>
              <w:tab/>
            </w:r>
            <w:r w:rsidR="004C26F7">
              <w:rPr>
                <w:webHidden/>
              </w:rPr>
              <w:fldChar w:fldCharType="begin"/>
            </w:r>
            <w:r w:rsidR="004C26F7">
              <w:rPr>
                <w:webHidden/>
              </w:rPr>
              <w:instrText xml:space="preserve"> PAGEREF _Toc156812816 \h </w:instrText>
            </w:r>
            <w:r w:rsidR="004C26F7">
              <w:rPr>
                <w:webHidden/>
              </w:rPr>
            </w:r>
            <w:r w:rsidR="004C26F7">
              <w:rPr>
                <w:webHidden/>
              </w:rPr>
              <w:fldChar w:fldCharType="separate"/>
            </w:r>
            <w:r w:rsidR="004C26F7">
              <w:rPr>
                <w:webHidden/>
              </w:rPr>
              <w:t>11</w:t>
            </w:r>
            <w:r w:rsidR="004C26F7">
              <w:rPr>
                <w:webHidden/>
              </w:rPr>
              <w:fldChar w:fldCharType="end"/>
            </w:r>
          </w:hyperlink>
        </w:p>
        <w:p w14:paraId="47262019" w14:textId="08BD5C6F" w:rsidR="001D3CDC" w:rsidRDefault="001D3CDC">
          <w:r>
            <w:rPr>
              <w:b/>
              <w:bCs/>
            </w:rPr>
            <w:fldChar w:fldCharType="end"/>
          </w:r>
        </w:p>
      </w:sdtContent>
    </w:sdt>
    <w:p w14:paraId="2E47BDAF" w14:textId="6F475FA8" w:rsidR="004E5A81" w:rsidRDefault="004E5A81" w:rsidP="004E5A81">
      <w:pPr>
        <w:tabs>
          <w:tab w:val="left" w:pos="6018"/>
        </w:tabs>
      </w:pPr>
      <w:r>
        <w:tab/>
      </w:r>
    </w:p>
    <w:p w14:paraId="409827B8" w14:textId="1AF3E072" w:rsidR="006D69D8" w:rsidRPr="00105592" w:rsidRDefault="006D69D8" w:rsidP="004E5A81">
      <w:pPr>
        <w:tabs>
          <w:tab w:val="left" w:pos="6018"/>
        </w:tabs>
        <w:rPr>
          <w:rFonts w:asciiTheme="majorHAnsi" w:eastAsiaTheme="majorEastAsia" w:hAnsiTheme="majorHAnsi" w:cstheme="majorBidi"/>
          <w:b/>
          <w:color w:val="A33662" w:themeColor="accent1"/>
          <w:sz w:val="28"/>
          <w:szCs w:val="28"/>
        </w:rPr>
      </w:pPr>
      <w:r w:rsidRPr="004E5A81">
        <w:br w:type="page"/>
      </w:r>
    </w:p>
    <w:p w14:paraId="17CD7ABC" w14:textId="75F12EAA" w:rsidR="006D69D8" w:rsidRPr="00105592" w:rsidRDefault="0066768F" w:rsidP="0066768F">
      <w:pPr>
        <w:pStyle w:val="Tabelltitel"/>
      </w:pPr>
      <w:bookmarkStart w:id="0" w:name="_Toc155269825"/>
      <w:bookmarkStart w:id="1" w:name="_Toc155269851"/>
      <w:bookmarkStart w:id="2" w:name="_Toc155270016"/>
      <w:bookmarkStart w:id="3" w:name="_Toc155270325"/>
      <w:bookmarkStart w:id="4" w:name="_Toc156812794"/>
      <w:r w:rsidRPr="00105592">
        <w:lastRenderedPageBreak/>
        <w:t>Revisionshistorik</w:t>
      </w:r>
      <w:r w:rsidR="009C3F65" w:rsidRPr="00105592">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105592" w14:paraId="27A19168" w14:textId="77777777" w:rsidTr="00FD6A00">
        <w:trPr>
          <w:trHeight w:val="21"/>
        </w:trPr>
        <w:tc>
          <w:tcPr>
            <w:tcW w:w="1418" w:type="dxa"/>
            <w:shd w:val="clear" w:color="auto" w:fill="A33662" w:themeFill="accent1"/>
          </w:tcPr>
          <w:p w14:paraId="68EA9318" w14:textId="77777777" w:rsidR="0066768F" w:rsidRPr="00105592" w:rsidRDefault="0066768F" w:rsidP="00FD6A00">
            <w:pPr>
              <w:pStyle w:val="Tabellrubrik"/>
            </w:pPr>
            <w:r w:rsidRPr="00105592">
              <w:t>Version</w:t>
            </w:r>
          </w:p>
        </w:tc>
        <w:tc>
          <w:tcPr>
            <w:tcW w:w="1276" w:type="dxa"/>
            <w:shd w:val="clear" w:color="auto" w:fill="A33662" w:themeFill="accent1"/>
          </w:tcPr>
          <w:p w14:paraId="0A19E4A7" w14:textId="77777777" w:rsidR="0066768F" w:rsidRPr="00105592" w:rsidRDefault="0066768F" w:rsidP="00FD6A00">
            <w:pPr>
              <w:pStyle w:val="Tabellrubrik"/>
            </w:pPr>
            <w:r w:rsidRPr="00105592">
              <w:t>Datum</w:t>
            </w:r>
          </w:p>
        </w:tc>
        <w:tc>
          <w:tcPr>
            <w:tcW w:w="2268" w:type="dxa"/>
            <w:shd w:val="clear" w:color="auto" w:fill="A33662" w:themeFill="accent1"/>
          </w:tcPr>
          <w:p w14:paraId="1E65817C" w14:textId="77777777" w:rsidR="0066768F" w:rsidRPr="00105592" w:rsidRDefault="0066768F" w:rsidP="00FD6A00">
            <w:pPr>
              <w:pStyle w:val="Tabellrubrik"/>
            </w:pPr>
            <w:r w:rsidRPr="00105592">
              <w:t>Författare</w:t>
            </w:r>
          </w:p>
        </w:tc>
        <w:tc>
          <w:tcPr>
            <w:tcW w:w="4100" w:type="dxa"/>
            <w:shd w:val="clear" w:color="auto" w:fill="A33662" w:themeFill="accent1"/>
          </w:tcPr>
          <w:p w14:paraId="372528F8" w14:textId="77777777" w:rsidR="0066768F" w:rsidRPr="00105592" w:rsidRDefault="0066768F" w:rsidP="00FD6A00">
            <w:pPr>
              <w:pStyle w:val="Tabellrubrik"/>
            </w:pPr>
            <w:r w:rsidRPr="00105592">
              <w:t>Kommentar</w:t>
            </w:r>
          </w:p>
        </w:tc>
      </w:tr>
      <w:tr w:rsidR="008C1FAE" w:rsidRPr="00105592" w14:paraId="7DD5ED37" w14:textId="77777777" w:rsidTr="00FD6A00">
        <w:tc>
          <w:tcPr>
            <w:tcW w:w="1418" w:type="dxa"/>
            <w:tcBorders>
              <w:bottom w:val="single" w:sz="4" w:space="0" w:color="A33662" w:themeColor="accent1"/>
              <w:right w:val="single" w:sz="24" w:space="0" w:color="FFFFFF" w:themeColor="background1"/>
            </w:tcBorders>
          </w:tcPr>
          <w:p w14:paraId="7C53F80D" w14:textId="7B26F4D6" w:rsidR="008C1FAE" w:rsidRPr="00105592" w:rsidRDefault="008C1FAE" w:rsidP="008C1FAE">
            <w:r w:rsidRPr="001D42B4">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8C1FAE" w:rsidRPr="00105592" w:rsidRDefault="008C1FAE" w:rsidP="008C1FAE"/>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A45DCDF" w:rsidR="008C1FAE" w:rsidRPr="00105592" w:rsidRDefault="008C1FAE" w:rsidP="008C1FAE">
            <w:r w:rsidRPr="001D42B4">
              <w:t>Göran Westman</w:t>
            </w:r>
          </w:p>
        </w:tc>
        <w:tc>
          <w:tcPr>
            <w:tcW w:w="4100" w:type="dxa"/>
            <w:tcBorders>
              <w:left w:val="single" w:sz="24" w:space="0" w:color="FFFFFF" w:themeColor="background1"/>
              <w:bottom w:val="single" w:sz="4" w:space="0" w:color="A33662" w:themeColor="accent1"/>
            </w:tcBorders>
          </w:tcPr>
          <w:p w14:paraId="3BC7DF7F" w14:textId="3D7A397C" w:rsidR="008C1FAE" w:rsidRPr="00105592" w:rsidRDefault="008C1FAE" w:rsidP="008C1FAE">
            <w:pPr>
              <w:rPr>
                <w:i/>
                <w:iCs/>
              </w:rPr>
            </w:pPr>
            <w:r w:rsidRPr="00182DB6">
              <w:rPr>
                <w:i/>
                <w:iCs/>
              </w:rPr>
              <w:t>Första utkast till domänversion</w:t>
            </w:r>
          </w:p>
        </w:tc>
      </w:tr>
      <w:tr w:rsidR="008C1FAE" w:rsidRPr="00105592"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284169E8" w:rsidR="008C1FAE" w:rsidRPr="00105592" w:rsidRDefault="008C1FAE" w:rsidP="008C1FAE">
            <w:r w:rsidRPr="001D42B4">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45B01C1A" w:rsidR="008C1FAE" w:rsidRPr="00105592" w:rsidRDefault="008C1FAE" w:rsidP="008C1FAE">
            <w:r w:rsidRPr="001D42B4">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E6D4AB1" w:rsidR="008C1FAE" w:rsidRPr="00105592" w:rsidRDefault="008C1FAE" w:rsidP="008C1FAE">
            <w:r w:rsidRPr="001D42B4">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06065F50" w:rsidR="008C1FAE" w:rsidRPr="00105592" w:rsidRDefault="008C1FAE" w:rsidP="008C1FAE">
            <w:pPr>
              <w:rPr>
                <w:i/>
                <w:iCs/>
              </w:rPr>
            </w:pPr>
            <w:r w:rsidRPr="00182DB6">
              <w:rPr>
                <w:i/>
                <w:iCs/>
              </w:rPr>
              <w:t>Uppdaterad efter granskning</w:t>
            </w:r>
          </w:p>
        </w:tc>
      </w:tr>
      <w:tr w:rsidR="008C1FAE" w:rsidRPr="00105592"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6B68DD4E" w:rsidR="008C1FAE" w:rsidRPr="00105592" w:rsidRDefault="008C1FAE" w:rsidP="008C1FAE">
            <w:r w:rsidRPr="001D42B4">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17A44E03" w:rsidR="008C1FAE" w:rsidRPr="00105592" w:rsidRDefault="008C1FAE" w:rsidP="008C1FAE">
            <w:r w:rsidRPr="001D42B4">
              <w:t>2022-</w:t>
            </w:r>
            <w:r w:rsidR="00F65B32">
              <w:t>10</w:t>
            </w:r>
            <w:r w:rsidRPr="001D42B4">
              <w:t>-21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743CF3EE" w:rsidR="008C1FAE" w:rsidRPr="00105592" w:rsidRDefault="008C1FAE" w:rsidP="008C1FAE">
            <w:r w:rsidRPr="001D42B4">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43944C7A" w:rsidR="008C1FAE" w:rsidRPr="00105592" w:rsidRDefault="008C1FAE" w:rsidP="008C1FAE">
            <w:pPr>
              <w:rPr>
                <w:i/>
                <w:iCs/>
              </w:rPr>
            </w:pPr>
            <w:r w:rsidRPr="00182DB6">
              <w:rPr>
                <w:i/>
                <w:iCs/>
              </w:rPr>
              <w:t>Första releasade version, uppdaterat till domänversion.</w:t>
            </w:r>
          </w:p>
        </w:tc>
      </w:tr>
      <w:tr w:rsidR="008C1FAE" w:rsidRPr="00105592"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51E6347E" w:rsidR="008C1FAE" w:rsidRPr="00105592" w:rsidRDefault="008C1FAE" w:rsidP="008C1FAE">
            <w:r w:rsidRPr="001D42B4">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38C404E4" w:rsidR="008C1FAE" w:rsidRPr="00105592" w:rsidRDefault="008C1FAE" w:rsidP="008C1FAE">
            <w:r w:rsidRPr="001D42B4">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3877C345" w:rsidR="008C1FAE" w:rsidRPr="00105592" w:rsidRDefault="008C1FAE" w:rsidP="008C1FAE">
            <w:r w:rsidRPr="001D42B4">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229876FF" w:rsidR="008C1FAE" w:rsidRPr="00105592" w:rsidRDefault="008C1FAE" w:rsidP="008C1FAE">
            <w:pPr>
              <w:rPr>
                <w:i/>
                <w:iCs/>
              </w:rPr>
            </w:pPr>
            <w:r w:rsidRPr="00182DB6">
              <w:rPr>
                <w:i/>
                <w:iCs/>
              </w:rPr>
              <w:t>Kap 3.3.2 uppdaterat från SIT-miljö till nationell testmiljö</w:t>
            </w:r>
          </w:p>
        </w:tc>
      </w:tr>
      <w:tr w:rsidR="008C1FAE" w:rsidRPr="00105592"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523DC2BE" w:rsidR="008C1FAE" w:rsidRPr="00105592" w:rsidRDefault="008C1FAE" w:rsidP="008C1FAE">
            <w:r w:rsidRPr="001D42B4">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0752C696" w:rsidR="008C1FAE" w:rsidRPr="00105592" w:rsidRDefault="008C1FAE" w:rsidP="008C1FAE">
            <w:r w:rsidRPr="001D42B4">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457F6E84" w:rsidR="008C1FAE" w:rsidRPr="00105592" w:rsidRDefault="008C1FAE" w:rsidP="008C1FAE">
            <w:r w:rsidRPr="001D42B4">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05C77191" w:rsidR="008C1FAE" w:rsidRPr="00105592" w:rsidRDefault="008C1FAE" w:rsidP="008C1FAE">
            <w:pPr>
              <w:rPr>
                <w:i/>
                <w:iCs/>
              </w:rPr>
            </w:pPr>
            <w:r w:rsidRPr="00182DB6">
              <w:rPr>
                <w:i/>
                <w:iCs/>
              </w:rPr>
              <w:t>Lyft till ny domänversion</w:t>
            </w:r>
          </w:p>
        </w:tc>
      </w:tr>
      <w:tr w:rsidR="008C1FAE" w:rsidRPr="00105592"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2B9F6550" w:rsidR="008C1FAE" w:rsidRPr="00105592" w:rsidRDefault="008C1FAE" w:rsidP="008C1FAE">
            <w:r>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6A5A69FA" w:rsidR="008C1FAE" w:rsidRPr="00105592" w:rsidRDefault="008C1FAE" w:rsidP="008C1FAE">
            <w:r>
              <w:t>2024-01-04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103E12FC" w:rsidR="008C1FAE" w:rsidRPr="00105592" w:rsidRDefault="008C1FAE" w:rsidP="008C1FAE">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7F464FFD" w:rsidR="008C1FAE" w:rsidRPr="00105592" w:rsidRDefault="008C1FAE" w:rsidP="008C1FAE">
            <w:pPr>
              <w:rPr>
                <w:i/>
                <w:iCs/>
              </w:rPr>
            </w:pPr>
            <w:r w:rsidRPr="00182DB6">
              <w:rPr>
                <w:i/>
                <w:iCs/>
              </w:rPr>
              <w:t>Uppdaterad efter ny mall</w:t>
            </w:r>
          </w:p>
        </w:tc>
      </w:tr>
      <w:tr w:rsidR="00105592" w:rsidRPr="00105592"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77777777" w:rsidR="00105592" w:rsidRDefault="00105592" w:rsidP="00FD6A00"/>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77777777" w:rsidR="00105592" w:rsidRDefault="00105592" w:rsidP="00FD6A00"/>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77777777" w:rsidR="00105592" w:rsidRDefault="00105592" w:rsidP="00FD6A00"/>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77777777" w:rsidR="00105592" w:rsidRPr="00105592" w:rsidRDefault="00105592" w:rsidP="00FD6A00">
            <w:pPr>
              <w:rPr>
                <w:i/>
                <w:iCs/>
              </w:rPr>
            </w:pPr>
          </w:p>
        </w:tc>
      </w:tr>
    </w:tbl>
    <w:p w14:paraId="26DFF94E" w14:textId="77777777" w:rsidR="009C3F65" w:rsidRPr="00105592" w:rsidRDefault="009C3F65" w:rsidP="004E1B5F"/>
    <w:p w14:paraId="73323456" w14:textId="68A1C22F" w:rsidR="009C3F65" w:rsidRPr="00105592"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56812795"/>
      <w:r w:rsidRPr="00105592">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105592" w14:paraId="7557309D" w14:textId="77777777" w:rsidTr="004F4D73">
        <w:trPr>
          <w:trHeight w:val="21"/>
        </w:trPr>
        <w:tc>
          <w:tcPr>
            <w:tcW w:w="1418" w:type="dxa"/>
            <w:shd w:val="clear" w:color="auto" w:fill="A33662" w:themeFill="accent1"/>
          </w:tcPr>
          <w:p w14:paraId="3A88E84D" w14:textId="77777777" w:rsidR="009C3F65" w:rsidRPr="00105592" w:rsidRDefault="009C3F65" w:rsidP="004F4D73">
            <w:pPr>
              <w:pStyle w:val="Tabellrubrik"/>
            </w:pPr>
            <w:r w:rsidRPr="00105592">
              <w:t>Version</w:t>
            </w:r>
          </w:p>
        </w:tc>
        <w:tc>
          <w:tcPr>
            <w:tcW w:w="1276" w:type="dxa"/>
            <w:shd w:val="clear" w:color="auto" w:fill="A33662" w:themeFill="accent1"/>
          </w:tcPr>
          <w:p w14:paraId="3144B567" w14:textId="77777777" w:rsidR="009C3F65" w:rsidRPr="00105592" w:rsidRDefault="009C3F65" w:rsidP="004F4D73">
            <w:pPr>
              <w:pStyle w:val="Tabellrubrik"/>
            </w:pPr>
            <w:r w:rsidRPr="00105592">
              <w:t>Datum</w:t>
            </w:r>
          </w:p>
        </w:tc>
        <w:tc>
          <w:tcPr>
            <w:tcW w:w="2268" w:type="dxa"/>
            <w:shd w:val="clear" w:color="auto" w:fill="A33662" w:themeFill="accent1"/>
          </w:tcPr>
          <w:p w14:paraId="33F00BAF" w14:textId="77777777" w:rsidR="009C3F65" w:rsidRPr="00105592" w:rsidRDefault="009C3F65" w:rsidP="004F4D73">
            <w:pPr>
              <w:pStyle w:val="Tabellrubrik"/>
            </w:pPr>
            <w:r w:rsidRPr="00105592">
              <w:t>Författare</w:t>
            </w:r>
          </w:p>
        </w:tc>
        <w:tc>
          <w:tcPr>
            <w:tcW w:w="4100" w:type="dxa"/>
            <w:shd w:val="clear" w:color="auto" w:fill="A33662" w:themeFill="accent1"/>
          </w:tcPr>
          <w:p w14:paraId="1AFCF532" w14:textId="77777777" w:rsidR="009C3F65" w:rsidRPr="00105592" w:rsidRDefault="009C3F65" w:rsidP="004F4D73">
            <w:pPr>
              <w:pStyle w:val="Tabellrubrik"/>
            </w:pPr>
            <w:r w:rsidRPr="00105592">
              <w:t>Kommentar</w:t>
            </w:r>
          </w:p>
        </w:tc>
      </w:tr>
      <w:tr w:rsidR="009C3F65" w:rsidRPr="00105592"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105592"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105592"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105592"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105592" w:rsidRDefault="009C3F65" w:rsidP="004F4D73">
            <w:pPr>
              <w:rPr>
                <w:i/>
                <w:iCs/>
              </w:rPr>
            </w:pPr>
          </w:p>
        </w:tc>
      </w:tr>
      <w:tr w:rsidR="009C3F65" w:rsidRPr="00105592"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105592" w:rsidRDefault="009C3F65" w:rsidP="004F4D73">
            <w:pPr>
              <w:rPr>
                <w:i/>
                <w:iCs/>
              </w:rPr>
            </w:pPr>
          </w:p>
        </w:tc>
      </w:tr>
      <w:tr w:rsidR="009C3F65" w:rsidRPr="00105592"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105592" w:rsidRDefault="009C3F65" w:rsidP="004F4D73">
            <w:pPr>
              <w:rPr>
                <w:i/>
                <w:iCs/>
              </w:rPr>
            </w:pPr>
          </w:p>
        </w:tc>
      </w:tr>
      <w:tr w:rsidR="009C3F65" w:rsidRPr="00105592"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105592"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105592"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105592"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105592" w:rsidRDefault="009C3F65" w:rsidP="004F4D73">
            <w:pPr>
              <w:rPr>
                <w:i/>
                <w:iCs/>
              </w:rPr>
            </w:pPr>
          </w:p>
        </w:tc>
      </w:tr>
    </w:tbl>
    <w:p w14:paraId="1AAA0979" w14:textId="1D0632EC" w:rsidR="00142663" w:rsidRPr="00105592" w:rsidRDefault="009C3F65" w:rsidP="004E1B5F">
      <w:r w:rsidRPr="00105592">
        <w:br w:type="page"/>
      </w:r>
    </w:p>
    <w:p w14:paraId="4DCF6D11" w14:textId="77C71754" w:rsidR="00746BCE" w:rsidRPr="00746BCE" w:rsidRDefault="00105592" w:rsidP="00746BCE">
      <w:pPr>
        <w:pStyle w:val="Heading1"/>
        <w:numPr>
          <w:ilvl w:val="0"/>
          <w:numId w:val="18"/>
        </w:numPr>
        <w:tabs>
          <w:tab w:val="clear" w:pos="360"/>
        </w:tabs>
        <w:spacing w:before="240" w:after="60"/>
        <w:rPr>
          <w:noProof/>
        </w:rPr>
      </w:pPr>
      <w:bookmarkStart w:id="10" w:name="_Toc156812796"/>
      <w:r>
        <w:rPr>
          <w:noProof/>
        </w:rPr>
        <w:lastRenderedPageBreak/>
        <w:t>I</w:t>
      </w:r>
      <w:bookmarkStart w:id="11" w:name="_Toc58330743"/>
      <w:r>
        <w:rPr>
          <w:noProof/>
        </w:rPr>
        <w:t>nledning</w:t>
      </w:r>
      <w:bookmarkEnd w:id="10"/>
      <w:bookmarkEnd w:id="11"/>
    </w:p>
    <w:p w14:paraId="3D0F476A" w14:textId="4E5A7136" w:rsidR="00A6097E" w:rsidRPr="00105592" w:rsidRDefault="00A6097E" w:rsidP="00105592">
      <w:pPr>
        <w:jc w:val="both"/>
      </w:pPr>
      <w:r w:rsidRPr="00105592">
        <w:t>Detta formulär är en självdeklaration för organisationer som ska anpassa eller ansluta</w:t>
      </w:r>
      <w:r w:rsidR="00105592">
        <w:t xml:space="preserve"> </w:t>
      </w:r>
      <w:r w:rsidRPr="00105592">
        <w:t>information och/eller funktion i ett källsystem till nationella tjänsteplattformen enligt ett specifikt</w:t>
      </w:r>
      <w:r w:rsidR="00105592">
        <w:t xml:space="preserve"> </w:t>
      </w:r>
      <w:r w:rsidRPr="00105592">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105592" w:rsidRDefault="00A6097E" w:rsidP="00105592">
      <w:pPr>
        <w:jc w:val="both"/>
      </w:pPr>
      <w:r w:rsidRPr="00105592">
        <w:t>Omfånget på självdeklarationen rör den tekniska och semantiska interoperabiliteten för tjänstekontrakt och tjänsteplattform. Övriga viktiga tester är kommunicerande parters eget ansvar.</w:t>
      </w:r>
    </w:p>
    <w:p w14:paraId="288C9BC6" w14:textId="77777777" w:rsidR="00A6097E" w:rsidRPr="00105592" w:rsidRDefault="00A6097E" w:rsidP="00A6097E">
      <w:r w:rsidRPr="00105592">
        <w:t>Denna självdeklaration gäller för:</w:t>
      </w:r>
    </w:p>
    <w:p w14:paraId="3540CB1B" w14:textId="3E8456E7" w:rsidR="00A6097E" w:rsidRPr="00105592" w:rsidRDefault="00A6097E" w:rsidP="00A6097E">
      <w:pPr>
        <w:rPr>
          <w:b/>
        </w:rPr>
      </w:pPr>
      <w:r w:rsidRPr="00105592">
        <w:rPr>
          <w:b/>
        </w:rPr>
        <w:t>Tjänstedomän</w:t>
      </w:r>
      <w:r w:rsidRPr="00105592">
        <w:rPr>
          <w:b/>
        </w:rPr>
        <w:tab/>
      </w:r>
      <w:r w:rsidR="00105592" w:rsidRPr="00EE3C86">
        <w:rPr>
          <w:b/>
        </w:rPr>
        <w:t>strategicresourcemanagement:persons:person</w:t>
      </w:r>
    </w:p>
    <w:p w14:paraId="0950B0A8" w14:textId="075F1AC6" w:rsidR="00A6097E" w:rsidRPr="00105592" w:rsidRDefault="00A6097E" w:rsidP="00A6097E">
      <w:pPr>
        <w:rPr>
          <w:b/>
        </w:rPr>
      </w:pPr>
      <w:r w:rsidRPr="00105592">
        <w:rPr>
          <w:b/>
        </w:rPr>
        <w:t>Tjänstekontrakt</w:t>
      </w:r>
      <w:r w:rsidRPr="00105592">
        <w:rPr>
          <w:b/>
        </w:rPr>
        <w:tab/>
      </w:r>
      <w:r w:rsidR="008C1FAE" w:rsidRPr="008C1FAE">
        <w:rPr>
          <w:b/>
        </w:rPr>
        <w:t>LinkPersonIdentity 4.0</w:t>
      </w:r>
    </w:p>
    <w:p w14:paraId="6F74380E" w14:textId="24553E11" w:rsidR="00746BCE" w:rsidRPr="00746BCE"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56812797"/>
      <w:bookmarkEnd w:id="12"/>
      <w:bookmarkEnd w:id="13"/>
      <w:bookmarkEnd w:id="14"/>
      <w:bookmarkEnd w:id="15"/>
      <w:bookmarkEnd w:id="16"/>
      <w:bookmarkEnd w:id="17"/>
      <w:bookmarkEnd w:id="18"/>
      <w:bookmarkEnd w:id="19"/>
      <w:r w:rsidRPr="00105592">
        <w:t>Definitioner</w:t>
      </w:r>
      <w:bookmarkEnd w:id="20"/>
      <w:bookmarkEnd w:id="21"/>
    </w:p>
    <w:p w14:paraId="4BF0BFEE" w14:textId="77777777" w:rsidR="00A6097E" w:rsidRPr="00105592" w:rsidRDefault="00A6097E" w:rsidP="00105592">
      <w:pPr>
        <w:jc w:val="both"/>
      </w:pPr>
      <w:r w:rsidRPr="00105592">
        <w:rPr>
          <w:i/>
        </w:rPr>
        <w:t>Anslutningspunkt –</w:t>
      </w:r>
      <w:r w:rsidRPr="00105592">
        <w:t xml:space="preserve"> Den infrastruktur som terminerar SSL-kopplet från Tjänsteplattformen.</w:t>
      </w:r>
    </w:p>
    <w:p w14:paraId="6DFFE49A" w14:textId="77777777" w:rsidR="00A6097E" w:rsidRPr="00105592" w:rsidRDefault="00A6097E" w:rsidP="00105592">
      <w:pPr>
        <w:jc w:val="both"/>
      </w:pPr>
      <w:r w:rsidRPr="00105592">
        <w:rPr>
          <w:i/>
        </w:rPr>
        <w:t>Tjänstekonsumentfabrikat</w:t>
      </w:r>
      <w:r w:rsidRPr="00105592">
        <w:t xml:space="preserve"> – Produktbeteckning och version av den komponent som producerar (formaterar) anropet som ska skickas till Tjänsteplattformen. Ibland samma komponent/produkt som Anslutningspunkt. </w:t>
      </w:r>
    </w:p>
    <w:p w14:paraId="0CF1CB4E" w14:textId="77777777" w:rsidR="00A6097E" w:rsidRPr="00105592" w:rsidRDefault="00A6097E" w:rsidP="00105592">
      <w:pPr>
        <w:jc w:val="both"/>
      </w:pPr>
      <w:r w:rsidRPr="00105592">
        <w:rPr>
          <w:i/>
        </w:rPr>
        <w:t>Källsystemsfabrikat</w:t>
      </w:r>
      <w:r w:rsidRPr="00105592">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105592" w:rsidRDefault="00A6097E" w:rsidP="00105592">
      <w:pPr>
        <w:jc w:val="both"/>
      </w:pPr>
      <w:r w:rsidRPr="00105592">
        <w:rPr>
          <w:i/>
        </w:rPr>
        <w:t>Verifieringsobjekt</w:t>
      </w:r>
      <w:r w:rsidRPr="00105592">
        <w:t xml:space="preserve"> – Den konstellation av komponenter som denna självdeklaration avser. Definieras som aktuell kombination av Tjänstekonsumentprodukt, Källsystemsprodukt och Tjänstekontrakt.</w:t>
      </w:r>
    </w:p>
    <w:p w14:paraId="32A2608C" w14:textId="77777777" w:rsidR="00A6097E" w:rsidRPr="00105592" w:rsidRDefault="00A6097E" w:rsidP="00105592">
      <w:pPr>
        <w:jc w:val="both"/>
      </w:pPr>
      <w:r w:rsidRPr="00105592">
        <w:rPr>
          <w:i/>
        </w:rPr>
        <w:t>Anslutningsobjekt</w:t>
      </w:r>
      <w:r w:rsidRPr="00105592">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105592" w:rsidRDefault="00A6097E" w:rsidP="00105592">
      <w:pPr>
        <w:jc w:val="both"/>
      </w:pPr>
      <w:bookmarkStart w:id="22" w:name="_Hlk491084907"/>
      <w:r w:rsidRPr="00105592">
        <w:rPr>
          <w:i/>
        </w:rPr>
        <w:t>TKB</w:t>
      </w:r>
      <w:r w:rsidRPr="00105592">
        <w:t xml:space="preserve"> – </w:t>
      </w:r>
      <w:bookmarkEnd w:id="22"/>
      <w:r w:rsidRPr="00105592">
        <w:t>Tjänstekontraktsbeskrivning</w:t>
      </w:r>
      <w:r w:rsidR="003B273A">
        <w:t>.</w:t>
      </w:r>
    </w:p>
    <w:p w14:paraId="1B16D7F2" w14:textId="4C21DDA0" w:rsidR="00A6097E" w:rsidRDefault="00A6097E" w:rsidP="00105592">
      <w:pPr>
        <w:jc w:val="both"/>
      </w:pPr>
      <w:r w:rsidRPr="00105592">
        <w:rPr>
          <w:i/>
        </w:rPr>
        <w:t>Avvikelse</w:t>
      </w:r>
      <w:r w:rsidRPr="00105592">
        <w:t xml:space="preserve"> – En skillnad i tjänstekomponenten gentemot vad tjänstekontraktet anger i form av krav eller levererade/mottagna element.</w:t>
      </w:r>
    </w:p>
    <w:p w14:paraId="0FF34981" w14:textId="5EC2FD4C" w:rsidR="003B273A" w:rsidRPr="00105592" w:rsidRDefault="003B273A" w:rsidP="00105592">
      <w:pPr>
        <w:jc w:val="both"/>
      </w:pPr>
      <w:r w:rsidRPr="003B273A">
        <w:rPr>
          <w:i/>
          <w:iCs/>
        </w:rPr>
        <w:t>Nationell testmiljö</w:t>
      </w:r>
      <w:r w:rsidRPr="003B273A">
        <w:t xml:space="preserve"> – I detta dokument menas NTjP-QA eller ÖTM.</w:t>
      </w:r>
    </w:p>
    <w:p w14:paraId="661685DF" w14:textId="797C3954" w:rsidR="003B273A" w:rsidRPr="00105592" w:rsidRDefault="00A6097E" w:rsidP="00105592">
      <w:pPr>
        <w:jc w:val="both"/>
      </w:pPr>
      <w:r w:rsidRPr="00105592">
        <w:t xml:space="preserve">Övriga definitioner av termer och förkortningar som förekommer i detta formulär hittas i kapitel 5.2.4 </w:t>
      </w:r>
      <w:r w:rsidRPr="00105592">
        <w:rPr>
          <w:i/>
        </w:rPr>
        <w:t xml:space="preserve">Övriga termer </w:t>
      </w:r>
      <w:r w:rsidRPr="00105592">
        <w:t xml:space="preserve">i RIV Tekniska Anvisningar: </w:t>
      </w:r>
      <w:hyperlink r:id="rId14" w:history="1">
        <w:r w:rsidRPr="00105592">
          <w:rPr>
            <w:rStyle w:val="Hyperlink"/>
          </w:rPr>
          <w:t>http://rivta.se/documents/ARK_0001/</w:t>
        </w:r>
      </w:hyperlink>
      <w:r w:rsidRPr="00105592">
        <w:t>.</w:t>
      </w:r>
    </w:p>
    <w:p w14:paraId="6FAD9601" w14:textId="77777777" w:rsidR="00A6097E" w:rsidRPr="00105592" w:rsidRDefault="00A6097E" w:rsidP="00A6097E">
      <w:pPr>
        <w:pStyle w:val="Heading2"/>
        <w:numPr>
          <w:ilvl w:val="1"/>
          <w:numId w:val="18"/>
        </w:numPr>
        <w:tabs>
          <w:tab w:val="clear" w:pos="1080"/>
        </w:tabs>
        <w:spacing w:before="240" w:after="60"/>
        <w:ind w:left="851" w:hanging="851"/>
      </w:pPr>
      <w:bookmarkStart w:id="23" w:name="_Toc58330745"/>
      <w:bookmarkStart w:id="24" w:name="_Toc156812798"/>
      <w:r w:rsidRPr="00105592">
        <w:lastRenderedPageBreak/>
        <w:t>Instruktioner för att fylla i självdeklaration</w:t>
      </w:r>
      <w:bookmarkEnd w:id="23"/>
      <w:bookmarkEnd w:id="24"/>
    </w:p>
    <w:p w14:paraId="1F465216" w14:textId="091A9E19" w:rsidR="00A6097E" w:rsidRPr="00105592" w:rsidRDefault="00A6097E" w:rsidP="003B273A">
      <w:pPr>
        <w:jc w:val="both"/>
      </w:pPr>
      <w:r w:rsidRPr="00105592">
        <w:t>Det är anslutande organisation som ska fylla i formuläret, men delar kan komma från testning som gjorts av leverantören av tjänstekonsumentprodukten respektive källsystemprodukten.</w:t>
      </w:r>
    </w:p>
    <w:p w14:paraId="6B98B925" w14:textId="77777777" w:rsidR="00DB4888" w:rsidRPr="00105592" w:rsidRDefault="00DB4888" w:rsidP="003B273A">
      <w:pPr>
        <w:pStyle w:val="ListParagraph"/>
        <w:numPr>
          <w:ilvl w:val="0"/>
          <w:numId w:val="19"/>
        </w:numPr>
        <w:shd w:val="clear" w:color="auto" w:fill="DC98B3" w:themeFill="text2" w:themeFillTint="66"/>
        <w:spacing w:after="0" w:line="240" w:lineRule="auto"/>
        <w:jc w:val="both"/>
      </w:pPr>
      <w:r w:rsidRPr="00105592">
        <w:t>Plommonfärgade fält ska fyllas i av anslutande part</w:t>
      </w:r>
    </w:p>
    <w:p w14:paraId="0560AC7B" w14:textId="74CD2927" w:rsidR="00A6097E" w:rsidRPr="00105592" w:rsidRDefault="00A6097E" w:rsidP="003B273A">
      <w:pPr>
        <w:pStyle w:val="ListParagraph"/>
        <w:numPr>
          <w:ilvl w:val="0"/>
          <w:numId w:val="19"/>
        </w:numPr>
        <w:shd w:val="clear" w:color="auto" w:fill="6DB192" w:themeFill="accent3" w:themeFillTint="99"/>
        <w:spacing w:line="240" w:lineRule="auto"/>
        <w:jc w:val="both"/>
      </w:pPr>
      <w:r w:rsidRPr="00105592">
        <w:rPr>
          <w:shd w:val="clear" w:color="auto" w:fill="6DB192" w:themeFill="accent3" w:themeFillTint="99"/>
        </w:rPr>
        <w:t>Grönt fält</w:t>
      </w:r>
      <w:r w:rsidRPr="00105592">
        <w:t xml:space="preserve"> fylls i av Inera</w:t>
      </w:r>
    </w:p>
    <w:p w14:paraId="7F37A93D" w14:textId="5A58674F" w:rsidR="00A6097E" w:rsidRPr="00105592" w:rsidRDefault="00A6097E" w:rsidP="003B273A">
      <w:pPr>
        <w:jc w:val="both"/>
      </w:pPr>
      <w:r w:rsidRPr="00105592">
        <w:t xml:space="preserve">Svaren kan kompletteras med hänvisning till bifogade bilagor, </w:t>
      </w:r>
      <w:r w:rsidR="003B273A" w:rsidRPr="00105592">
        <w:t>till exempel</w:t>
      </w:r>
      <w:r w:rsidRPr="00105592">
        <w:t xml:space="preserve"> egna testrapporter. Hänvisningar i självdeklarationen skall peka ut det specifika testresultatet. Exempelvis specifika bilder eller textstycken, dvs. inte till hela dokument eller kapitel.</w:t>
      </w:r>
    </w:p>
    <w:p w14:paraId="156476C8" w14:textId="77777777" w:rsidR="00A6097E" w:rsidRPr="00105592" w:rsidRDefault="00A6097E" w:rsidP="003B273A">
      <w:pPr>
        <w:jc w:val="both"/>
      </w:pPr>
      <w:r w:rsidRPr="00105592">
        <w:t>I de fall där inte alla frivilliga regler stödjs i tjänstekonsumenten behöver detta motiveras i kommentarsfältet för punkten.</w:t>
      </w:r>
      <w:r w:rsidRPr="00105592" w:rsidDel="00A06521">
        <w:t xml:space="preserve"> </w:t>
      </w:r>
      <w:r w:rsidRPr="00105592">
        <w:t xml:space="preserve"> </w:t>
      </w:r>
    </w:p>
    <w:p w14:paraId="4A2DA69B" w14:textId="5909D1AF" w:rsidR="00A6097E" w:rsidRPr="00105592" w:rsidRDefault="00A6097E" w:rsidP="003B273A">
      <w:pPr>
        <w:jc w:val="both"/>
      </w:pPr>
      <w:r w:rsidRPr="00105592">
        <w:t xml:space="preserve">Frågor som inte är relevanta för tjänstekonsumenten behöver motiveras i kommentarsfältet för punkten. Vid eventuella frågor, kontakta Ineras </w:t>
      </w:r>
      <w:r w:rsidRPr="003B273A">
        <w:t xml:space="preserve">kundservice </w:t>
      </w:r>
      <w:r w:rsidR="003B273A">
        <w:t>(</w:t>
      </w:r>
      <w:hyperlink r:id="rId15" w:history="1">
        <w:r w:rsidR="0006230D" w:rsidRPr="00F51696">
          <w:rPr>
            <w:rStyle w:val="Hyperlink"/>
          </w:rPr>
          <w:t>kundservice@inera.se</w:t>
        </w:r>
      </w:hyperlink>
      <w:r w:rsidRPr="003B273A">
        <w:t>)</w:t>
      </w:r>
      <w:r w:rsidR="003B273A">
        <w:t>.</w:t>
      </w:r>
    </w:p>
    <w:p w14:paraId="545D5AE1" w14:textId="77777777" w:rsidR="00A6097E" w:rsidRPr="00105592" w:rsidRDefault="00A6097E" w:rsidP="00A6097E">
      <w:pPr>
        <w:pStyle w:val="Heading2"/>
        <w:numPr>
          <w:ilvl w:val="1"/>
          <w:numId w:val="18"/>
        </w:numPr>
        <w:tabs>
          <w:tab w:val="clear" w:pos="1080"/>
        </w:tabs>
        <w:spacing w:before="240" w:after="60"/>
        <w:ind w:left="851" w:hanging="851"/>
      </w:pPr>
      <w:bookmarkStart w:id="25" w:name="_Toc58330746"/>
      <w:bookmarkStart w:id="26" w:name="_Toc156812799"/>
      <w:r w:rsidRPr="00105592">
        <w:t>Godkännande</w:t>
      </w:r>
      <w:bookmarkEnd w:id="25"/>
      <w:bookmarkEnd w:id="26"/>
    </w:p>
    <w:p w14:paraId="1C744A06" w14:textId="77777777" w:rsidR="00A6097E" w:rsidRPr="00105592" w:rsidRDefault="00A6097E" w:rsidP="003B273A">
      <w:pPr>
        <w:jc w:val="both"/>
      </w:pPr>
      <w:r w:rsidRPr="00105592">
        <w:t>Inera beslutar om godkännande för anslutning till nationell tjänsteplattform utifrån denna självdeklaration. Godkännandet gäller den tekniska och semantiska interoperabiliteten, men täcker inte hur informationen hanteras i verksamheten.</w:t>
      </w:r>
    </w:p>
    <w:p w14:paraId="34488B51" w14:textId="77777777" w:rsidR="00A6097E" w:rsidRPr="00105592" w:rsidRDefault="00A6097E" w:rsidP="003B273A">
      <w:pPr>
        <w:jc w:val="both"/>
      </w:pPr>
      <w:r w:rsidRPr="00105592">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105592" w:rsidRDefault="00A6097E" w:rsidP="00A6097E">
      <w:pPr>
        <w:pStyle w:val="Heading2"/>
        <w:numPr>
          <w:ilvl w:val="1"/>
          <w:numId w:val="18"/>
        </w:numPr>
        <w:tabs>
          <w:tab w:val="clear" w:pos="1080"/>
        </w:tabs>
        <w:spacing w:before="240" w:after="60"/>
        <w:ind w:left="851" w:hanging="851"/>
      </w:pPr>
      <w:bookmarkStart w:id="27" w:name="_Toc58330747"/>
      <w:bookmarkStart w:id="28" w:name="_Toc156812800"/>
      <w:r w:rsidRPr="00105592">
        <w:t>Hantering vid förändring av</w:t>
      </w:r>
      <w:r w:rsidR="003B273A">
        <w:t xml:space="preserve"> </w:t>
      </w:r>
      <w:r w:rsidRPr="00105592">
        <w:t>tjänstekonsument</w:t>
      </w:r>
      <w:bookmarkEnd w:id="27"/>
      <w:bookmarkEnd w:id="28"/>
    </w:p>
    <w:p w14:paraId="78F86042" w14:textId="172494DC" w:rsidR="00A6097E" w:rsidRPr="00105592" w:rsidRDefault="00A6097E" w:rsidP="003B273A">
      <w:pPr>
        <w:jc w:val="both"/>
      </w:pPr>
      <w:r w:rsidRPr="00105592">
        <w:t>Första gången ett verifieringsobjekt ska godkännas fylls hela formuläret i.</w:t>
      </w:r>
    </w:p>
    <w:p w14:paraId="4EF54EED" w14:textId="716F807B" w:rsidR="00A6097E" w:rsidRPr="00105592" w:rsidRDefault="00A6097E" w:rsidP="003B273A">
      <w:pPr>
        <w:jc w:val="both"/>
      </w:pPr>
      <w:r w:rsidRPr="00105592">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Default="00A6097E" w:rsidP="003B273A">
      <w:pPr>
        <w:jc w:val="both"/>
      </w:pPr>
      <w:r w:rsidRPr="00105592">
        <w:t xml:space="preserve">Vid en förändring som inte rör komponenterna i ett verifieringsobjekt, men som ändå kan ha påverkan på anslutningen ska ett nytt godkännande begäras. Det kan </w:t>
      </w:r>
      <w:r w:rsidR="003B273A" w:rsidRPr="00105592">
        <w:t>till exempel</w:t>
      </w:r>
      <w:r w:rsidRPr="00105592">
        <w:t xml:space="preserve"> vara uppgradering eller byte av infrastruktur för partens anslutningspunkt, så som införande av en regional tjänsteplattform, eller övergång till ett mellanlager.</w:t>
      </w:r>
    </w:p>
    <w:p w14:paraId="4DEBCF9F" w14:textId="24874386" w:rsidR="00A6097E" w:rsidRPr="00105592" w:rsidRDefault="00A6097E" w:rsidP="00A6097E">
      <w:pPr>
        <w:pStyle w:val="Heading2"/>
        <w:numPr>
          <w:ilvl w:val="1"/>
          <w:numId w:val="18"/>
        </w:numPr>
        <w:tabs>
          <w:tab w:val="clear" w:pos="1080"/>
        </w:tabs>
        <w:spacing w:before="240" w:after="60"/>
        <w:ind w:left="851" w:hanging="851"/>
      </w:pPr>
      <w:bookmarkStart w:id="29" w:name="_Toc58330748"/>
      <w:bookmarkStart w:id="30" w:name="_Toc156812801"/>
      <w:r w:rsidRPr="00105592">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105592" w14:paraId="76E68A50" w14:textId="77777777" w:rsidTr="004F4D73">
        <w:tc>
          <w:tcPr>
            <w:tcW w:w="562" w:type="dxa"/>
          </w:tcPr>
          <w:p w14:paraId="792E9B28" w14:textId="4E30F70A" w:rsidR="00A6097E" w:rsidRPr="00105592" w:rsidRDefault="0006230D" w:rsidP="00921164">
            <w:pPr>
              <w:spacing w:after="0"/>
            </w:pPr>
            <w:r>
              <w:t>1</w:t>
            </w:r>
          </w:p>
        </w:tc>
        <w:tc>
          <w:tcPr>
            <w:tcW w:w="7932" w:type="dxa"/>
          </w:tcPr>
          <w:p w14:paraId="0C035528" w14:textId="5B6C7D67" w:rsidR="00A6097E" w:rsidRPr="00105592" w:rsidRDefault="00A6097E" w:rsidP="00921164">
            <w:pPr>
              <w:spacing w:after="0"/>
            </w:pPr>
            <w:r w:rsidRPr="00105592">
              <w:t xml:space="preserve">Tjänstedomäner </w:t>
            </w:r>
            <w:r w:rsidRPr="00105592">
              <w:rPr>
                <w:rStyle w:val="Hyperlink"/>
              </w:rPr>
              <w:t>http://rivta.se/domains/index.html</w:t>
            </w:r>
          </w:p>
        </w:tc>
      </w:tr>
      <w:tr w:rsidR="00A6097E" w:rsidRPr="00105592" w14:paraId="5FADA043" w14:textId="77777777" w:rsidTr="004F4D73">
        <w:tc>
          <w:tcPr>
            <w:tcW w:w="562" w:type="dxa"/>
          </w:tcPr>
          <w:p w14:paraId="64A35E4E" w14:textId="65D3A68E" w:rsidR="00A6097E" w:rsidRPr="00105592" w:rsidRDefault="0006230D" w:rsidP="00921164">
            <w:pPr>
              <w:spacing w:after="0"/>
            </w:pPr>
            <w:r>
              <w:t>2</w:t>
            </w:r>
          </w:p>
        </w:tc>
        <w:tc>
          <w:tcPr>
            <w:tcW w:w="7932" w:type="dxa"/>
          </w:tcPr>
          <w:p w14:paraId="6A65D51D" w14:textId="4B91AA29" w:rsidR="00A6097E" w:rsidRPr="00105592" w:rsidRDefault="00A6097E" w:rsidP="00921164">
            <w:pPr>
              <w:spacing w:after="0"/>
            </w:pPr>
            <w:r w:rsidRPr="00105592">
              <w:t xml:space="preserve">RIV TA </w:t>
            </w:r>
            <w:hyperlink r:id="rId16" w:history="1">
              <w:r w:rsidRPr="00105592">
                <w:rPr>
                  <w:rStyle w:val="Hyperlink"/>
                </w:rPr>
                <w:t>http://rivta.se/documents/</w:t>
              </w:r>
            </w:hyperlink>
          </w:p>
        </w:tc>
      </w:tr>
    </w:tbl>
    <w:p w14:paraId="193CD8DD" w14:textId="77777777" w:rsidR="00A6097E" w:rsidRPr="00105592" w:rsidRDefault="00A6097E" w:rsidP="00A6097E">
      <w:pPr>
        <w:pStyle w:val="Heading1"/>
        <w:numPr>
          <w:ilvl w:val="0"/>
          <w:numId w:val="18"/>
        </w:numPr>
        <w:tabs>
          <w:tab w:val="clear" w:pos="360"/>
        </w:tabs>
        <w:spacing w:before="240" w:after="60"/>
      </w:pPr>
      <w:bookmarkStart w:id="31" w:name="_Toc58330749"/>
      <w:bookmarkStart w:id="32" w:name="_Toc156812802"/>
      <w:r w:rsidRPr="00105592">
        <w:lastRenderedPageBreak/>
        <w:t>Underlag för godkännande</w:t>
      </w:r>
      <w:bookmarkEnd w:id="31"/>
      <w:bookmarkEnd w:id="32"/>
    </w:p>
    <w:p w14:paraId="4E58670F" w14:textId="77777777" w:rsidR="00A6097E" w:rsidRPr="00105592" w:rsidRDefault="00A6097E" w:rsidP="00A6097E">
      <w:pPr>
        <w:pStyle w:val="Heading2"/>
        <w:numPr>
          <w:ilvl w:val="1"/>
          <w:numId w:val="18"/>
        </w:numPr>
        <w:tabs>
          <w:tab w:val="clear" w:pos="1080"/>
        </w:tabs>
        <w:spacing w:before="240" w:after="60"/>
        <w:ind w:left="851" w:hanging="851"/>
      </w:pPr>
      <w:bookmarkStart w:id="33" w:name="_Toc58330750"/>
      <w:bookmarkStart w:id="34" w:name="_Toc156812803"/>
      <w:r w:rsidRPr="00105592">
        <w:t>Anslutningsobjekt</w:t>
      </w:r>
      <w:bookmarkEnd w:id="33"/>
      <w:bookmarkEnd w:id="34"/>
    </w:p>
    <w:p w14:paraId="30767CF2" w14:textId="77777777" w:rsidR="00A6097E" w:rsidRPr="00105592" w:rsidRDefault="00A6097E" w:rsidP="00A6097E">
      <w:pPr>
        <w:pStyle w:val="Heading3"/>
        <w:numPr>
          <w:ilvl w:val="2"/>
          <w:numId w:val="18"/>
        </w:numPr>
        <w:tabs>
          <w:tab w:val="clear" w:pos="720"/>
        </w:tabs>
        <w:spacing w:before="240" w:after="60"/>
        <w:ind w:left="720" w:hanging="720"/>
      </w:pPr>
      <w:bookmarkStart w:id="35" w:name="_Toc58330751"/>
      <w:bookmarkStart w:id="36" w:name="_Toc156812804"/>
      <w:r w:rsidRPr="00105592">
        <w:t>Anslutande organisation</w:t>
      </w:r>
      <w:bookmarkEnd w:id="35"/>
      <w:bookmarkEnd w:id="36"/>
    </w:p>
    <w:p w14:paraId="4CA4293A" w14:textId="77777777" w:rsidR="00A6097E" w:rsidRPr="00105592" w:rsidRDefault="00A6097E" w:rsidP="00164531">
      <w:pPr>
        <w:jc w:val="both"/>
      </w:pPr>
      <w:r w:rsidRPr="00105592">
        <w:t>Ange organisation som ska ansluta till tjänsteplattformen.</w:t>
      </w:r>
    </w:p>
    <w:p w14:paraId="416128AE" w14:textId="77777777" w:rsidR="00A6097E" w:rsidRPr="00105592"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105592" w:rsidRDefault="00A6097E" w:rsidP="00A6097E">
      <w:pPr>
        <w:pStyle w:val="Heading3"/>
        <w:numPr>
          <w:ilvl w:val="2"/>
          <w:numId w:val="18"/>
        </w:numPr>
        <w:tabs>
          <w:tab w:val="clear" w:pos="720"/>
        </w:tabs>
        <w:spacing w:before="240" w:after="60"/>
        <w:ind w:left="720" w:hanging="720"/>
      </w:pPr>
      <w:bookmarkStart w:id="37" w:name="_Toc58330752"/>
      <w:bookmarkStart w:id="38" w:name="_Toc156812805"/>
      <w:r w:rsidRPr="00105592">
        <w:t>Tjänstekonsumentfabrikat</w:t>
      </w:r>
      <w:bookmarkEnd w:id="37"/>
      <w:bookmarkEnd w:id="38"/>
    </w:p>
    <w:p w14:paraId="297BAB04" w14:textId="77777777" w:rsidR="00A6097E" w:rsidRPr="00105592" w:rsidRDefault="00A6097E" w:rsidP="00164531">
      <w:pPr>
        <w:jc w:val="both"/>
      </w:pPr>
      <w:r w:rsidRPr="00105592">
        <w:t xml:space="preserve">Produktbeteckning och version av den tjänstekonsument (anslutningspunkt) som producerar begäran och tolkar svaret från NTJP. </w:t>
      </w:r>
    </w:p>
    <w:p w14:paraId="085C6EC8" w14:textId="1BAC0E7F" w:rsidR="00A6097E" w:rsidRPr="00105592" w:rsidRDefault="004B08BC" w:rsidP="00164531">
      <w:pPr>
        <w:jc w:val="both"/>
      </w:pPr>
      <w:r w:rsidRPr="004B08BC">
        <w:t>Ange system samt version.</w:t>
      </w:r>
    </w:p>
    <w:p w14:paraId="41E2F382"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105592" w:rsidRDefault="00A6097E" w:rsidP="00A6097E">
      <w:pPr>
        <w:pStyle w:val="Heading3"/>
        <w:numPr>
          <w:ilvl w:val="2"/>
          <w:numId w:val="18"/>
        </w:numPr>
        <w:tabs>
          <w:tab w:val="clear" w:pos="720"/>
        </w:tabs>
        <w:spacing w:before="240" w:after="60"/>
        <w:ind w:left="720" w:hanging="720"/>
      </w:pPr>
      <w:bookmarkStart w:id="39" w:name="_Toc58330753"/>
      <w:bookmarkStart w:id="40" w:name="_Toc156812806"/>
      <w:r w:rsidRPr="00105592">
        <w:t>Källsystemsfabrikat</w:t>
      </w:r>
      <w:bookmarkEnd w:id="39"/>
      <w:bookmarkEnd w:id="40"/>
    </w:p>
    <w:p w14:paraId="4ECB2EF4" w14:textId="77777777" w:rsidR="00A6097E" w:rsidRPr="00105592" w:rsidRDefault="00A6097E" w:rsidP="00164531">
      <w:pPr>
        <w:jc w:val="both"/>
      </w:pPr>
      <w:r w:rsidRPr="00105592">
        <w:t>Produktbeteckning och version av de källsystem som hanterar originalinformationen som tillgängliggörs genom tjänstekonsumenten.</w:t>
      </w:r>
    </w:p>
    <w:p w14:paraId="032096CA" w14:textId="26C132BF" w:rsidR="00A6097E" w:rsidRPr="00105592" w:rsidRDefault="004B08BC" w:rsidP="00164531">
      <w:pPr>
        <w:jc w:val="both"/>
      </w:pPr>
      <w:r w:rsidRPr="004B08BC">
        <w:t>Ange system samt version.</w:t>
      </w:r>
    </w:p>
    <w:p w14:paraId="5726B3CE" w14:textId="77777777" w:rsidR="00684E8B" w:rsidRPr="00105592"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105592"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56812807"/>
      <w:bookmarkEnd w:id="41"/>
      <w:bookmarkEnd w:id="42"/>
      <w:r w:rsidRPr="00105592">
        <w:t>Informations</w:t>
      </w:r>
      <w:bookmarkEnd w:id="43"/>
      <w:r w:rsidR="0006230D">
        <w:t>hämtning</w:t>
      </w:r>
      <w:bookmarkEnd w:id="44"/>
    </w:p>
    <w:p w14:paraId="0D212A41" w14:textId="2E9DE32F" w:rsidR="00A6097E" w:rsidRPr="00105592" w:rsidRDefault="00A6097E" w:rsidP="00A6097E">
      <w:pPr>
        <w:pStyle w:val="Heading3"/>
        <w:numPr>
          <w:ilvl w:val="2"/>
          <w:numId w:val="18"/>
        </w:numPr>
        <w:tabs>
          <w:tab w:val="clear" w:pos="720"/>
        </w:tabs>
        <w:spacing w:before="240" w:after="60"/>
        <w:ind w:left="720" w:hanging="720"/>
      </w:pPr>
      <w:bookmarkStart w:id="45" w:name="_Toc58330755"/>
      <w:bookmarkStart w:id="46" w:name="_Toc156812808"/>
      <w:r w:rsidRPr="00105592">
        <w:t xml:space="preserve">Innehåll i </w:t>
      </w:r>
      <w:bookmarkEnd w:id="45"/>
      <w:r w:rsidR="0006230D">
        <w:t>tjänstekontraktet</w:t>
      </w:r>
      <w:bookmarkEnd w:id="46"/>
    </w:p>
    <w:p w14:paraId="61357C56" w14:textId="682BA919" w:rsidR="00164531" w:rsidRPr="00164531" w:rsidRDefault="00164531" w:rsidP="00164531">
      <w:pPr>
        <w:jc w:val="both"/>
        <w:rPr>
          <w:rFonts w:cstheme="minorHAnsi"/>
        </w:rPr>
      </w:pPr>
      <w:r w:rsidRPr="00164531">
        <w:rPr>
          <w:rFonts w:cstheme="minorHAnsi"/>
        </w:rPr>
        <w:t>Stöd för utveckling och egentester i samband med anslutning tillhandahålls genom en SoapUI-valideringsmock med tillhörande testanvisningar.</w:t>
      </w:r>
    </w:p>
    <w:p w14:paraId="1AD68739" w14:textId="0CD934F5" w:rsidR="00164531" w:rsidRPr="00164531" w:rsidRDefault="00164531" w:rsidP="00164531">
      <w:pPr>
        <w:jc w:val="both"/>
        <w:rPr>
          <w:rFonts w:cstheme="minorHAnsi"/>
        </w:rPr>
      </w:pPr>
      <w:r w:rsidRPr="00164531">
        <w:rPr>
          <w:rFonts w:cstheme="minorHAnsi"/>
        </w:rPr>
        <w:t xml:space="preserve">I releasepaketen för tjänstekontraktet finns det ett SoapUI-projekt med en </w:t>
      </w:r>
      <w:r w:rsidR="00093620">
        <w:rPr>
          <w:rFonts w:cstheme="minorHAnsi"/>
        </w:rPr>
        <w:t>LinkPersonIdentity</w:t>
      </w:r>
      <w:r w:rsidRPr="00164531">
        <w:rPr>
          <w:rFonts w:cstheme="minorHAnsi"/>
        </w:rPr>
        <w:t xml:space="preserve"> MockService. När denna mock startats i SoapUI, kan tjänstekonsumenten skicka anrop till den som valideras genom att:</w:t>
      </w:r>
    </w:p>
    <w:p w14:paraId="330E5B8B" w14:textId="3F4CC1DC" w:rsidR="00164531" w:rsidRPr="00164531" w:rsidRDefault="00164531" w:rsidP="00164531">
      <w:pPr>
        <w:pStyle w:val="ListParagraph"/>
        <w:numPr>
          <w:ilvl w:val="0"/>
          <w:numId w:val="20"/>
        </w:numPr>
        <w:jc w:val="both"/>
        <w:rPr>
          <w:rFonts w:cstheme="minorHAnsi"/>
        </w:rPr>
      </w:pPr>
      <w:r w:rsidRPr="00164531">
        <w:rPr>
          <w:rFonts w:cstheme="minorHAnsi"/>
        </w:rPr>
        <w:t>Anropet följer domänens schema</w:t>
      </w:r>
    </w:p>
    <w:p w14:paraId="06880CFE" w14:textId="2364CE39" w:rsidR="00164531" w:rsidRPr="00164531" w:rsidRDefault="00164531" w:rsidP="00164531">
      <w:pPr>
        <w:pStyle w:val="ListParagraph"/>
        <w:numPr>
          <w:ilvl w:val="0"/>
          <w:numId w:val="20"/>
        </w:numPr>
        <w:jc w:val="both"/>
        <w:rPr>
          <w:rFonts w:cstheme="minorHAnsi"/>
        </w:rPr>
      </w:pPr>
      <w:r w:rsidRPr="00164531">
        <w:rPr>
          <w:rFonts w:cstheme="minorHAnsi"/>
        </w:rPr>
        <w:t>Anropet följer de regler som uttrycks i TKB, genom kontroller mot Schematron-regler som beskrivs i filen constrains.xml.</w:t>
      </w:r>
    </w:p>
    <w:p w14:paraId="2C672333" w14:textId="77777777" w:rsidR="00164531" w:rsidRPr="00164531" w:rsidRDefault="00164531" w:rsidP="00164531">
      <w:pPr>
        <w:jc w:val="both"/>
        <w:rPr>
          <w:rFonts w:cstheme="minorHAnsi"/>
        </w:rPr>
      </w:pPr>
      <w:r w:rsidRPr="00164531">
        <w:rPr>
          <w:rFonts w:cstheme="minorHAnsi"/>
        </w:rPr>
        <w:t>Anslutande organisation ska skapa testdata i källsystemet som åtminstone täcker de olika sorters anrop som kommer att skickas. Punkterna i denna självdeklaration kan ses som en checklista över den testdata som behövs.</w:t>
      </w:r>
    </w:p>
    <w:p w14:paraId="16244199" w14:textId="7611935E" w:rsidR="00164531" w:rsidRPr="00164531" w:rsidRDefault="00164531" w:rsidP="00164531">
      <w:pPr>
        <w:jc w:val="both"/>
        <w:rPr>
          <w:rFonts w:cstheme="minorHAnsi"/>
        </w:rPr>
      </w:pPr>
      <w:r w:rsidRPr="00164531">
        <w:rPr>
          <w:rFonts w:cstheme="minorHAnsi"/>
        </w:rPr>
        <w:t>Man ska använda testpersonnummer som är godkända av Inera eller Skatteverket.</w:t>
      </w:r>
    </w:p>
    <w:p w14:paraId="67322D6B" w14:textId="1B4F6EBE" w:rsidR="00164531" w:rsidRPr="00164531" w:rsidRDefault="00164531" w:rsidP="00164531">
      <w:pPr>
        <w:jc w:val="both"/>
        <w:rPr>
          <w:rFonts w:cstheme="minorHAnsi"/>
        </w:rPr>
      </w:pPr>
      <w:r w:rsidRPr="00164531">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31836CF1" w:rsidR="00A6097E" w:rsidRPr="00105592" w:rsidRDefault="00164531" w:rsidP="00164531">
      <w:pPr>
        <w:jc w:val="both"/>
      </w:pPr>
      <w:r w:rsidRPr="00164531">
        <w:rPr>
          <w:rFonts w:cstheme="minorHAnsi"/>
        </w:rPr>
        <w:t>Ange de alternativ som tjänstekonsumenten kan uppfylla, och som testats mot SoapUI-valideringsmock (element och test-id från testinstruktionen inom parentes)</w:t>
      </w:r>
      <w:r w:rsidR="00231CEB">
        <w:rPr>
          <w:rFonts w:cstheme="minorHAnsi"/>
        </w:rPr>
        <w:t>.</w:t>
      </w:r>
    </w:p>
    <w:p w14:paraId="0E9B0CAD" w14:textId="0079C896"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LRID går INTE att genomföra (1)</w:t>
      </w:r>
      <w:r w:rsidR="00C74242">
        <w:t>.</w:t>
      </w:r>
    </w:p>
    <w:bookmarkStart w:id="47" w:name="_Hlk155780633"/>
    <w:p w14:paraId="6D420F81" w14:textId="2F7135E7"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bookmarkEnd w:id="47"/>
      <w:r w:rsidR="00C74242">
        <w:t xml:space="preserve"> </w:t>
      </w:r>
      <w:r w:rsidR="008C1FAE">
        <w:t xml:space="preserve">Ja       </w:t>
      </w:r>
      <w:sdt>
        <w:sdtPr>
          <w:id w:val="-133867480"/>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1A59ACB8"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D43D533"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2E56F4DF" w14:textId="5B10D7EA"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NRID går att genomföra (2)</w:t>
      </w:r>
      <w:r w:rsidR="00C74242">
        <w:t>.</w:t>
      </w:r>
    </w:p>
    <w:p w14:paraId="58FCE5DA" w14:textId="22C93462"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50189808"/>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597089458"/>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790ACA09"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DF5C66A"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48C98FD2" w14:textId="30381968"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SNR går att genomföra (3)</w:t>
      </w:r>
      <w:r w:rsidR="00C74242">
        <w:t>.</w:t>
      </w:r>
    </w:p>
    <w:p w14:paraId="779F57C8" w14:textId="0FEA8992"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429548815"/>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98576819"/>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36F79475"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53072FA2"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55BB3F9A" w14:textId="73337136"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LRID till PNR går att genomföra (4)</w:t>
      </w:r>
      <w:r w:rsidR="00C74242">
        <w:t>.</w:t>
      </w:r>
    </w:p>
    <w:p w14:paraId="0B83EA6A" w14:textId="60B10FE7"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4406167"/>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547217863"/>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5EC49476"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680564C"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747B7CDF" w14:textId="178B1AEF"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NRID till LRID går INTE att genomföra (5)</w:t>
      </w:r>
      <w:r w:rsidR="00C74242">
        <w:t>.</w:t>
      </w:r>
    </w:p>
    <w:p w14:paraId="407259FE" w14:textId="317D0C1B"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03770919"/>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099946278"/>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7DF33D29"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77E5091"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43E5C27C" w14:textId="4E94EF1B"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NRID till NRID går att genomföra (6)</w:t>
      </w:r>
      <w:r w:rsidR="00C74242">
        <w:t>.</w:t>
      </w:r>
    </w:p>
    <w:p w14:paraId="6062F9F8" w14:textId="02AA8AC6"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98412260"/>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942294575"/>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501C80A6"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0804D2C"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051D8E45" w14:textId="42A5C60F"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lastRenderedPageBreak/>
        <w:t>Länkning från NRID till SNR går att genomföra (7)</w:t>
      </w:r>
      <w:r w:rsidR="00C74242">
        <w:t>.</w:t>
      </w:r>
    </w:p>
    <w:p w14:paraId="59E79527" w14:textId="754B8570"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15248900"/>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389021700"/>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2451D9D4"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731E59A1"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6E61577E" w14:textId="6CAC12D3"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NRID till PNR går att genomföra (8)</w:t>
      </w:r>
      <w:r w:rsidR="00C74242">
        <w:t>.</w:t>
      </w:r>
    </w:p>
    <w:p w14:paraId="27666D18" w14:textId="0757B407"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14143594"/>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41424530"/>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1F73EFFD"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3DCA6E37"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19F2FB64" w14:textId="205B1FA4"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SNR till LRID går INTE att genomföra (9)</w:t>
      </w:r>
      <w:r w:rsidR="00C74242">
        <w:t>.</w:t>
      </w:r>
    </w:p>
    <w:p w14:paraId="19A2E2C7" w14:textId="11D2DFFC"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818711"/>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528988274"/>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18E2AFA8"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4B797ED2"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0F032060" w14:textId="62D99B23"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SNR till NRID går INTE att genomföra (10)</w:t>
      </w:r>
      <w:r w:rsidR="00C74242">
        <w:t>.</w:t>
      </w:r>
    </w:p>
    <w:p w14:paraId="05FDAD70" w14:textId="48A97D3D"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28069326"/>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504744417"/>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6FF35BC1"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613F28C"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264CD361" w14:textId="51216F45"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SNR till SNR går INTE att genomföra (Får endast utföras av Skatteverket) (11)</w:t>
      </w:r>
      <w:r w:rsidR="00C74242">
        <w:t>.</w:t>
      </w:r>
    </w:p>
    <w:p w14:paraId="6C560701" w14:textId="03FBA675"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46651074"/>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531529689"/>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3B57983E"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A784523"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6301158C" w14:textId="0AB696F1"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SNR till PNR går INTE att genomföra (Får endast utföras av Skatteverket) (12)</w:t>
      </w:r>
      <w:r w:rsidR="00C74242">
        <w:t>.</w:t>
      </w:r>
    </w:p>
    <w:p w14:paraId="3BA480CA" w14:textId="13C23050"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536462181"/>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924849227"/>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30ED928F"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51C553D"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4AFEBE1B" w14:textId="19C94C1B"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PNR till LRID går INTE att genomföra (13)</w:t>
      </w:r>
      <w:r w:rsidR="00C74242">
        <w:t>.</w:t>
      </w:r>
    </w:p>
    <w:p w14:paraId="29CFED73" w14:textId="16AC5792"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328049211"/>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960678508"/>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28D50DE0"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0820D97"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68500AB5" w14:textId="5A797642"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PNR till NRID går INTE att genomföra (14)</w:t>
      </w:r>
      <w:r w:rsidR="00C74242">
        <w:t>.</w:t>
      </w:r>
    </w:p>
    <w:p w14:paraId="61B7AC13" w14:textId="6D923365"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94468923"/>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994976619"/>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5E514B70"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6FC7EF29"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642EF22D" w14:textId="00BAA2A3"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PNR till SNR går INTE att genomföra (Får endast utföras av Skatteverket) (15)</w:t>
      </w:r>
      <w:r w:rsidR="00C74242">
        <w:t>.</w:t>
      </w:r>
    </w:p>
    <w:p w14:paraId="780D92F8" w14:textId="397151B0"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134602108"/>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37475032"/>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3BCC2024"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20F9DC39"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p>
    <w:p w14:paraId="2C8233B3" w14:textId="12FE06D5"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Länkning från PNR till PNR går INTE att genomföra (Får endast utföras av Skatteverket) (16)</w:t>
      </w:r>
      <w:r w:rsidR="00C74242">
        <w:t>.</w:t>
      </w:r>
    </w:p>
    <w:p w14:paraId="1A062E53" w14:textId="7E511CD7" w:rsidR="008C1FAE" w:rsidRDefault="00000000" w:rsidP="008C1FA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705520879"/>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 xml:space="preserve">Ja       </w:t>
      </w:r>
      <w:sdt>
        <w:sdtPr>
          <w:id w:val="-1983925645"/>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t xml:space="preserve"> </w:t>
      </w:r>
      <w:r w:rsidR="008C1FAE">
        <w:t>Nej</w:t>
      </w:r>
    </w:p>
    <w:p w14:paraId="7A2BE6E3" w14:textId="77777777" w:rsidR="008C1FAE" w:rsidRDefault="008C1FAE" w:rsidP="008C1FAE">
      <w:pPr>
        <w:pBdr>
          <w:top w:val="single" w:sz="4" w:space="1" w:color="auto"/>
          <w:left w:val="single" w:sz="4" w:space="4" w:color="auto"/>
          <w:bottom w:val="single" w:sz="4" w:space="1" w:color="auto"/>
          <w:right w:val="single" w:sz="4" w:space="4" w:color="auto"/>
        </w:pBdr>
        <w:shd w:val="clear" w:color="auto" w:fill="DC98B3" w:themeFill="text2" w:themeFillTint="66"/>
      </w:pPr>
      <w:r>
        <w:t>Kommentar:</w:t>
      </w:r>
    </w:p>
    <w:p w14:paraId="1AFEF970" w14:textId="77777777" w:rsidR="00164531" w:rsidRPr="00105592"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4149AF04" w14:textId="77777777" w:rsidR="00C74242" w:rsidRPr="007952C7" w:rsidRDefault="00C74242" w:rsidP="00C74242">
      <w:pPr>
        <w:pStyle w:val="Heading3"/>
        <w:numPr>
          <w:ilvl w:val="2"/>
          <w:numId w:val="18"/>
        </w:numPr>
        <w:tabs>
          <w:tab w:val="clear" w:pos="720"/>
        </w:tabs>
        <w:spacing w:before="240" w:after="60"/>
        <w:ind w:left="720" w:hanging="720"/>
      </w:pPr>
      <w:bookmarkStart w:id="48" w:name="_Toc155780560"/>
      <w:bookmarkStart w:id="49" w:name="_Toc156812809"/>
      <w:bookmarkStart w:id="50" w:name="_Hlk155780624"/>
      <w:bookmarkStart w:id="51" w:name="_Toc58330757"/>
      <w:r w:rsidRPr="007952C7">
        <w:t>Teckenkodning</w:t>
      </w:r>
      <w:bookmarkEnd w:id="48"/>
      <w:bookmarkEnd w:id="49"/>
    </w:p>
    <w:p w14:paraId="42CBFBF4" w14:textId="77777777" w:rsidR="00C74242" w:rsidRPr="007952C7" w:rsidRDefault="00C74242" w:rsidP="00C74242">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(encoding) vara endast UTF-8 eller UTF-16.</w:t>
      </w:r>
    </w:p>
    <w:p w14:paraId="53B6CB6C" w14:textId="5C4319BE" w:rsidR="00C74242" w:rsidRPr="007952C7" w:rsidRDefault="004B08BC"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4B08BC">
        <w:t>UTF-8 eller UTF-16 används som teckenkodning.</w:t>
      </w:r>
    </w:p>
    <w:p w14:paraId="26A6E021" w14:textId="77777777" w:rsidR="00C74242" w:rsidRPr="007952C7" w:rsidRDefault="00000000" w:rsidP="00C7424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031031895"/>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Ja       </w:t>
      </w:r>
      <w:sdt>
        <w:sdtPr>
          <w:id w:val="-1508047373"/>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Nej</w:t>
      </w:r>
    </w:p>
    <w:p w14:paraId="6AF1090F"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BF571B2"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105592" w:rsidRDefault="00A6097E" w:rsidP="00A6097E">
      <w:pPr>
        <w:pStyle w:val="Heading2"/>
        <w:numPr>
          <w:ilvl w:val="1"/>
          <w:numId w:val="18"/>
        </w:numPr>
        <w:tabs>
          <w:tab w:val="clear" w:pos="1080"/>
        </w:tabs>
        <w:spacing w:before="240" w:after="60"/>
        <w:ind w:left="851" w:hanging="851"/>
      </w:pPr>
      <w:bookmarkStart w:id="52" w:name="_Toc156812810"/>
      <w:bookmarkEnd w:id="50"/>
      <w:r w:rsidRPr="00105592">
        <w:t>Övriga krav</w:t>
      </w:r>
      <w:bookmarkEnd w:id="51"/>
      <w:bookmarkEnd w:id="52"/>
    </w:p>
    <w:p w14:paraId="2A7FFFDC" w14:textId="77777777" w:rsidR="00C74242" w:rsidRPr="007952C7" w:rsidRDefault="00C74242" w:rsidP="00C74242">
      <w:pPr>
        <w:pStyle w:val="Heading3"/>
        <w:numPr>
          <w:ilvl w:val="2"/>
          <w:numId w:val="18"/>
        </w:numPr>
        <w:tabs>
          <w:tab w:val="clear" w:pos="720"/>
        </w:tabs>
        <w:spacing w:before="240" w:after="60"/>
        <w:ind w:left="720" w:hanging="720"/>
      </w:pPr>
      <w:bookmarkStart w:id="53" w:name="_Toc155780562"/>
      <w:bookmarkStart w:id="54" w:name="_Toc156812811"/>
      <w:bookmarkStart w:id="55" w:name="_Hlk155781105"/>
      <w:bookmarkStart w:id="56" w:name="_Toc450733784"/>
      <w:bookmarkStart w:id="57" w:name="_Toc58330761"/>
      <w:r w:rsidRPr="007952C7">
        <w:t>Felhantering</w:t>
      </w:r>
      <w:bookmarkEnd w:id="53"/>
      <w:bookmarkEnd w:id="54"/>
    </w:p>
    <w:p w14:paraId="0B87604F" w14:textId="77777777" w:rsidR="00C74242" w:rsidRPr="007952C7" w:rsidRDefault="00C74242" w:rsidP="00C74242">
      <w:pPr>
        <w:jc w:val="both"/>
      </w:pPr>
      <w:r w:rsidRPr="007952C7">
        <w:t>TKB anger krav på hur felhantering ska stödjas.</w:t>
      </w:r>
    </w:p>
    <w:p w14:paraId="638671D1" w14:textId="77777777" w:rsidR="00C74242" w:rsidRPr="007952C7" w:rsidRDefault="00C74242" w:rsidP="00C74242">
      <w:pPr>
        <w:jc w:val="both"/>
      </w:pPr>
      <w:r w:rsidRPr="007952C7">
        <w:t>I SoapUI-valideringsmocken finns olika svar som kan levereras enligt instruktionen för mocken.</w:t>
      </w:r>
    </w:p>
    <w:p w14:paraId="37C944D4" w14:textId="77777777" w:rsidR="00C74242" w:rsidRPr="007952C7" w:rsidRDefault="00C74242" w:rsidP="00C74242">
      <w:pPr>
        <w:jc w:val="both"/>
      </w:pPr>
      <w:r w:rsidRPr="007952C7">
        <w:t>Ange hur tjänsteproducenten uppfyller stipulerade krav på felhantering.</w:t>
      </w:r>
    </w:p>
    <w:p w14:paraId="3F62540E"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Kan hantera ett svar med SOAP Fault.</w:t>
      </w:r>
    </w:p>
    <w:p w14:paraId="3A3F6B29" w14:textId="77777777" w:rsidR="00C74242" w:rsidRPr="007952C7" w:rsidRDefault="00000000" w:rsidP="00C7424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Ja       </w:t>
      </w:r>
      <w:sdt>
        <w:sdtPr>
          <w:id w:val="-1246499671"/>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Nej</w:t>
      </w:r>
    </w:p>
    <w:p w14:paraId="2DFEE813"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719F520"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p>
    <w:p w14:paraId="29DD8665" w14:textId="77777777" w:rsidR="00C74242" w:rsidRPr="007952C7" w:rsidRDefault="00C74242" w:rsidP="00C74242">
      <w:pPr>
        <w:pStyle w:val="Heading3"/>
        <w:numPr>
          <w:ilvl w:val="2"/>
          <w:numId w:val="18"/>
        </w:numPr>
        <w:tabs>
          <w:tab w:val="clear" w:pos="720"/>
        </w:tabs>
        <w:spacing w:before="240" w:after="60"/>
        <w:ind w:left="720" w:hanging="720"/>
      </w:pPr>
      <w:bookmarkStart w:id="58" w:name="_Toc58330759"/>
      <w:bookmarkStart w:id="59" w:name="_Toc155780563"/>
      <w:bookmarkStart w:id="60" w:name="_Toc156812812"/>
      <w:bookmarkStart w:id="61" w:name="_Hlk155780711"/>
      <w:bookmarkEnd w:id="55"/>
      <w:r w:rsidRPr="007952C7">
        <w:t>Anropsfrekvens</w:t>
      </w:r>
      <w:bookmarkEnd w:id="58"/>
      <w:bookmarkEnd w:id="59"/>
      <w:bookmarkEnd w:id="60"/>
    </w:p>
    <w:p w14:paraId="3279AC41" w14:textId="77777777" w:rsidR="00C74242" w:rsidRPr="007952C7" w:rsidRDefault="00C74242" w:rsidP="00C74242">
      <w:pPr>
        <w:jc w:val="both"/>
      </w:pPr>
      <w:r w:rsidRPr="007952C7">
        <w:t>För att beräkna påverkan på nationella tjänsteplattformen behöver anropsfrekvensen beräknas, inklusive eventuella omsändningar.</w:t>
      </w:r>
    </w:p>
    <w:p w14:paraId="00D2121C" w14:textId="4FC7D373" w:rsidR="00C74242" w:rsidRPr="007952C7" w:rsidRDefault="004B08BC"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4B08BC">
        <w:t>Antal förfrågningar som beräknas skickas som mest under en timme vid den högsta förväntade användningen.</w:t>
      </w:r>
    </w:p>
    <w:p w14:paraId="160D5D25"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B69B6873C148492EA44AC56FE6C9ECFA"/>
          </w:placeholder>
          <w:showingPlcHdr/>
          <w:text/>
        </w:sdtPr>
        <w:sdtContent>
          <w:r w:rsidRPr="00A60B8A">
            <w:rPr>
              <w:rStyle w:val="PlaceholderText"/>
              <w:color w:val="EDCBD9" w:themeColor="text2" w:themeTint="33"/>
              <w:shd w:val="clear" w:color="auto" w:fill="auto"/>
            </w:rPr>
            <w:t>Antal förfrågningar</w:t>
          </w:r>
        </w:sdtContent>
      </w:sdt>
      <w:r w:rsidRPr="007952C7">
        <w:t>]</w:t>
      </w:r>
    </w:p>
    <w:p w14:paraId="19BB04ED" w14:textId="77777777" w:rsidR="00C74242"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6B8A4B8"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p>
    <w:p w14:paraId="6493F3E8"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bookmarkStart w:id="62" w:name="_Hlk155780771"/>
      <w:r>
        <w:t>R</w:t>
      </w:r>
      <w:r w:rsidRPr="007952C7">
        <w:t>egel #22 Förnyade anropsförsök i RIVTA Basic Profile</w:t>
      </w:r>
      <w:r>
        <w:t xml:space="preserve"> följs</w:t>
      </w:r>
      <w:r w:rsidRPr="007952C7">
        <w:t xml:space="preserve"> i det att omsändningar vid SOAP-fault inte görs oftare än var 5:e minut</w:t>
      </w:r>
      <w:r>
        <w:t>.</w:t>
      </w:r>
    </w:p>
    <w:bookmarkEnd w:id="62"/>
    <w:p w14:paraId="1B00F156" w14:textId="77777777" w:rsidR="00C74242" w:rsidRPr="007952C7" w:rsidRDefault="00000000" w:rsidP="00C7424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Ja       </w:t>
      </w:r>
      <w:sdt>
        <w:sdtPr>
          <w:id w:val="-2134157903"/>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Nej</w:t>
      </w:r>
    </w:p>
    <w:p w14:paraId="0E3732DB"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76A6C164"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p>
    <w:p w14:paraId="7655FE41" w14:textId="77777777" w:rsidR="00C74242" w:rsidRPr="007952C7" w:rsidRDefault="00C74242" w:rsidP="00C74242">
      <w:pPr>
        <w:pStyle w:val="Heading3"/>
        <w:numPr>
          <w:ilvl w:val="2"/>
          <w:numId w:val="18"/>
        </w:numPr>
        <w:tabs>
          <w:tab w:val="clear" w:pos="720"/>
        </w:tabs>
        <w:spacing w:before="240" w:after="60"/>
        <w:ind w:left="720" w:hanging="720"/>
      </w:pPr>
      <w:bookmarkStart w:id="63" w:name="_Toc58330760"/>
      <w:bookmarkStart w:id="64" w:name="_Toc155780564"/>
      <w:bookmarkStart w:id="65" w:name="_Toc156812813"/>
      <w:bookmarkEnd w:id="61"/>
      <w:r w:rsidRPr="007952C7">
        <w:t>Obehörig åtkomst</w:t>
      </w:r>
      <w:bookmarkEnd w:id="63"/>
      <w:bookmarkEnd w:id="64"/>
      <w:bookmarkEnd w:id="65"/>
    </w:p>
    <w:p w14:paraId="5C07F73A" w14:textId="77777777" w:rsidR="00C74242" w:rsidRPr="007952C7" w:rsidRDefault="00C74242" w:rsidP="00C74242">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38A45066" w14:textId="77777777" w:rsidR="00C74242" w:rsidRPr="007952C7" w:rsidRDefault="00C74242" w:rsidP="00C74242">
      <w:pPr>
        <w:jc w:val="both"/>
      </w:pPr>
      <w:r w:rsidRPr="007952C7">
        <w:t>Ange om tjänstekonsumenten uppfyller de krav och regler som finns med avseende på obehörig åtkomst.</w:t>
      </w:r>
    </w:p>
    <w:p w14:paraId="12AD3B37"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p>
    <w:p w14:paraId="1AC55E83" w14:textId="77777777" w:rsidR="00C74242" w:rsidRPr="007952C7" w:rsidRDefault="00000000" w:rsidP="00C74242">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Ja       </w:t>
      </w:r>
      <w:sdt>
        <w:sdtPr>
          <w:id w:val="1681776417"/>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Nej</w:t>
      </w:r>
    </w:p>
    <w:p w14:paraId="20C77D8A"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2027E895" w14:textId="77777777" w:rsidR="00C74242" w:rsidRPr="007952C7" w:rsidRDefault="00C74242" w:rsidP="00C74242">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105592" w:rsidRDefault="00A6097E" w:rsidP="004E5A81">
      <w:pPr>
        <w:pStyle w:val="Heading2"/>
        <w:numPr>
          <w:ilvl w:val="1"/>
          <w:numId w:val="18"/>
        </w:numPr>
        <w:tabs>
          <w:tab w:val="clear" w:pos="1080"/>
        </w:tabs>
        <w:spacing w:before="240" w:after="60"/>
        <w:ind w:left="851" w:hanging="851"/>
      </w:pPr>
      <w:bookmarkStart w:id="66" w:name="_Toc156812814"/>
      <w:r w:rsidRPr="00105592">
        <w:t>Övrigt</w:t>
      </w:r>
      <w:bookmarkEnd w:id="56"/>
      <w:bookmarkEnd w:id="57"/>
      <w:bookmarkEnd w:id="66"/>
    </w:p>
    <w:p w14:paraId="20D5D49C" w14:textId="77777777" w:rsidR="00A6097E" w:rsidRPr="00105592" w:rsidRDefault="00A6097E" w:rsidP="00684E8B">
      <w:pPr>
        <w:jc w:val="both"/>
      </w:pPr>
      <w:r w:rsidRPr="00105592">
        <w:t xml:space="preserve">Beskriv eventuella övriga saker som är viktiga att känna till, exempelvis problem som har identifierats men inte åtgärdats i produkten. </w:t>
      </w:r>
    </w:p>
    <w:p w14:paraId="11A05DC4" w14:textId="77777777" w:rsidR="00684E8B"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045B49BF" w14:textId="77777777" w:rsidR="00C74242" w:rsidRPr="007952C7" w:rsidRDefault="00C74242" w:rsidP="00C74242">
      <w:pPr>
        <w:pStyle w:val="Heading2"/>
        <w:numPr>
          <w:ilvl w:val="1"/>
          <w:numId w:val="18"/>
        </w:numPr>
        <w:tabs>
          <w:tab w:val="clear" w:pos="1080"/>
        </w:tabs>
        <w:spacing w:before="240" w:after="60"/>
        <w:ind w:left="851" w:hanging="851"/>
      </w:pPr>
      <w:bookmarkStart w:id="67" w:name="_Toc155780566"/>
      <w:bookmarkStart w:id="68" w:name="_Toc156812815"/>
      <w:bookmarkStart w:id="69" w:name="_Hlk155780900"/>
      <w:r w:rsidRPr="007952C7">
        <w:lastRenderedPageBreak/>
        <w:t>Godkännandedatum och kontaktperson gällande självdeklaration</w:t>
      </w:r>
      <w:bookmarkEnd w:id="67"/>
      <w:bookmarkEnd w:id="68"/>
    </w:p>
    <w:p w14:paraId="3D28D4DE" w14:textId="77777777" w:rsidR="00C74242" w:rsidRPr="007952C7" w:rsidRDefault="00C74242" w:rsidP="00C74242">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 [</w:t>
      </w:r>
      <w:sdt>
        <w:sdtPr>
          <w:id w:val="2031373442"/>
          <w:placeholder>
            <w:docPart w:val="1B1E00E210CF4FF983E732D7A0D7A2E9"/>
          </w:placeholder>
          <w:showingPlcHdr/>
          <w:date>
            <w:dateFormat w:val="yyyy-MM-dd"/>
            <w:lid w:val="sv-SE"/>
            <w:storeMappedDataAs w:val="dateTime"/>
            <w:calendar w:val="gregorian"/>
          </w:date>
        </w:sdtPr>
        <w:sdtContent>
          <w:r w:rsidRPr="00F6645B">
            <w:rPr>
              <w:rStyle w:val="PlaceholderText"/>
              <w:color w:val="EDCBD9" w:themeColor="text2" w:themeTint="33"/>
              <w:shd w:val="clear" w:color="auto" w:fill="auto"/>
              <w:lang w:val="en-US"/>
            </w:rPr>
            <w:t>Datum</w:t>
          </w:r>
        </w:sdtContent>
      </w:sdt>
      <w:r w:rsidRPr="007952C7">
        <w:rPr>
          <w:lang w:val="en-US"/>
        </w:rPr>
        <w:t>]</w:t>
      </w:r>
    </w:p>
    <w:p w14:paraId="1350376D" w14:textId="627B1021" w:rsidR="00A6097E" w:rsidRPr="00105592" w:rsidRDefault="00C74242" w:rsidP="00C74242">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 [</w:t>
      </w:r>
      <w:sdt>
        <w:sdtPr>
          <w:id w:val="-1765987883"/>
          <w:placeholder>
            <w:docPart w:val="41E2C299722243C0A915CF7D2702B414"/>
          </w:placeholder>
          <w:showingPlcHdr/>
          <w:text/>
        </w:sdtPr>
        <w:sdtContent>
          <w:r w:rsidRPr="00F6645B">
            <w:rPr>
              <w:rStyle w:val="PlaceholderText"/>
              <w:color w:val="EDCBD9" w:themeColor="text2" w:themeTint="33"/>
              <w:shd w:val="clear" w:color="auto" w:fill="auto"/>
            </w:rPr>
            <w:t>Namn</w:t>
          </w:r>
        </w:sdtContent>
      </w:sdt>
      <w:r w:rsidRPr="007952C7">
        <w:t>]</w:t>
      </w:r>
      <w:bookmarkEnd w:id="69"/>
      <w:r w:rsidR="00A6097E" w:rsidRPr="00105592">
        <w:br w:type="page"/>
      </w:r>
    </w:p>
    <w:p w14:paraId="73EB068A" w14:textId="77777777" w:rsidR="00C74242" w:rsidRPr="007952C7" w:rsidRDefault="00C74242" w:rsidP="00C74242">
      <w:pPr>
        <w:pStyle w:val="Heading1"/>
        <w:numPr>
          <w:ilvl w:val="0"/>
          <w:numId w:val="18"/>
        </w:numPr>
        <w:tabs>
          <w:tab w:val="clear" w:pos="360"/>
        </w:tabs>
        <w:spacing w:before="240" w:after="60"/>
      </w:pPr>
      <w:bookmarkStart w:id="70" w:name="_Toc58330764"/>
      <w:bookmarkStart w:id="71" w:name="_Toc155780567"/>
      <w:bookmarkStart w:id="72" w:name="_Toc156812816"/>
      <w:bookmarkStart w:id="73" w:name="_Hlk155780915"/>
      <w:r w:rsidRPr="007952C7">
        <w:lastRenderedPageBreak/>
        <w:t>Resultat</w:t>
      </w:r>
      <w:bookmarkEnd w:id="70"/>
      <w:bookmarkEnd w:id="71"/>
      <w:bookmarkEnd w:id="72"/>
    </w:p>
    <w:p w14:paraId="1A66D166" w14:textId="77777777" w:rsidR="00C74242" w:rsidRPr="007952C7" w:rsidRDefault="00C74242" w:rsidP="00C74242">
      <w:pPr>
        <w:keepNext/>
        <w:keepLines/>
        <w:jc w:val="both"/>
      </w:pPr>
      <w:r w:rsidRPr="007952C7">
        <w:t>Ineras bedömning av tjänstekonsumenten.</w:t>
      </w:r>
    </w:p>
    <w:p w14:paraId="757BF3DE" w14:textId="77777777" w:rsidR="00C74242" w:rsidRPr="007952C7" w:rsidRDefault="00C74242"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2F47863C" w14:textId="77777777" w:rsidR="00C74242" w:rsidRPr="007952C7" w:rsidRDefault="00000000"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Godkänd</w:t>
      </w:r>
    </w:p>
    <w:p w14:paraId="65F56591" w14:textId="77777777" w:rsidR="00C74242" w:rsidRPr="007952C7" w:rsidRDefault="00000000"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C74242" w:rsidRPr="007952C7">
            <w:rPr>
              <w:rFonts w:ascii="MS Gothic" w:eastAsia="MS Gothic" w:hAnsi="MS Gothic"/>
            </w:rPr>
            <w:t>☐</w:t>
          </w:r>
        </w:sdtContent>
      </w:sdt>
      <w:r w:rsidR="00C74242" w:rsidRPr="007952C7">
        <w:t xml:space="preserve">  Underkänd</w:t>
      </w:r>
    </w:p>
    <w:p w14:paraId="1246473E" w14:textId="77777777" w:rsidR="00C74242" w:rsidRPr="007952C7" w:rsidRDefault="00C74242"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2D27C7A7" w14:textId="77777777" w:rsidR="00C74242" w:rsidRPr="007952C7" w:rsidRDefault="00C74242"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6A2318FF" w14:textId="77777777" w:rsidR="00C74242" w:rsidRPr="007952C7" w:rsidRDefault="00C74242" w:rsidP="00C74242">
      <w:pPr>
        <w:tabs>
          <w:tab w:val="left" w:pos="4536"/>
        </w:tabs>
      </w:pPr>
    </w:p>
    <w:p w14:paraId="5F82EBD7" w14:textId="77777777" w:rsidR="00C74242" w:rsidRPr="007952C7" w:rsidRDefault="00C74242"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 [</w:t>
      </w:r>
      <w:sdt>
        <w:sdtPr>
          <w:id w:val="503868580"/>
          <w:placeholder>
            <w:docPart w:val="BDCC3687E74245708F64ECC89691B78A"/>
          </w:placeholder>
          <w:showingPlcHdr/>
          <w:date>
            <w:dateFormat w:val="yyyy-MM-dd"/>
            <w:lid w:val="sv-SE"/>
            <w:storeMappedDataAs w:val="dateTime"/>
            <w:calendar w:val="gregorian"/>
          </w:date>
        </w:sdtPr>
        <w:sdtContent>
          <w:r w:rsidRPr="00F6645B">
            <w:rPr>
              <w:rStyle w:val="PlaceholderText"/>
              <w:color w:val="CEE5DA" w:themeColor="accent3" w:themeTint="33"/>
              <w:shd w:val="clear" w:color="auto" w:fill="auto"/>
            </w:rPr>
            <w:t>Datum</w:t>
          </w:r>
        </w:sdtContent>
      </w:sdt>
      <w:r w:rsidRPr="007952C7">
        <w:t>]</w:t>
      </w:r>
    </w:p>
    <w:p w14:paraId="5A26C70B" w14:textId="6FD6AEDF" w:rsidR="00684E8B" w:rsidRPr="00105592" w:rsidRDefault="00C74242" w:rsidP="00C74242">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B9AB97FC2A2F45CEAC367F4186E0F7EC"/>
          </w:placeholder>
          <w:showingPlcHdr/>
          <w:text/>
        </w:sdtPr>
        <w:sdtContent>
          <w:r w:rsidRPr="00F6645B">
            <w:rPr>
              <w:rStyle w:val="PlaceholderText"/>
              <w:color w:val="CEE5DA" w:themeColor="accent3" w:themeTint="33"/>
              <w:shd w:val="clear" w:color="auto" w:fill="auto"/>
            </w:rPr>
            <w:t>Namn</w:t>
          </w:r>
        </w:sdtContent>
      </w:sdt>
      <w:r w:rsidRPr="007952C7">
        <w:t>]</w:t>
      </w:r>
      <w:bookmarkEnd w:id="73"/>
    </w:p>
    <w:sectPr w:rsidR="00684E8B" w:rsidRPr="00105592" w:rsidSect="00E21679">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0DF6D0" w14:textId="77777777" w:rsidR="00E21679" w:rsidRDefault="00E21679" w:rsidP="000E2576">
      <w:r>
        <w:separator/>
      </w:r>
    </w:p>
  </w:endnote>
  <w:endnote w:type="continuationSeparator" w:id="0">
    <w:p w14:paraId="26672664" w14:textId="77777777" w:rsidR="00E21679" w:rsidRDefault="00E21679"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596FAA71" w:rsidR="00801A8B" w:rsidRPr="007F28EA" w:rsidRDefault="00684E8B" w:rsidP="000E2576">
          <w:pPr>
            <w:pStyle w:val="Footer"/>
          </w:pPr>
          <w:r w:rsidRPr="00684E8B">
            <w:rPr>
              <w:rFonts w:asciiTheme="minorHAnsi" w:hAnsiTheme="minorHAnsi" w:cstheme="minorHAnsi"/>
              <w:sz w:val="15"/>
              <w:szCs w:val="15"/>
            </w:rPr>
            <w:t>SjD_TK_</w:t>
          </w:r>
          <w:r w:rsidR="00670A23">
            <w:t xml:space="preserve"> </w:t>
          </w:r>
          <w:r w:rsidR="00670A23" w:rsidRPr="00670A23">
            <w:rPr>
              <w:rFonts w:asciiTheme="minorHAnsi" w:hAnsiTheme="minorHAnsi" w:cstheme="minorHAnsi"/>
              <w:sz w:val="15"/>
              <w:szCs w:val="15"/>
            </w:rPr>
            <w:t>LinkPersonIdentity</w:t>
          </w:r>
          <w:r w:rsidR="009E70A9">
            <w:rPr>
              <w:rFonts w:asciiTheme="minorHAnsi" w:hAnsiTheme="minorHAnsi" w:cstheme="minorHAnsi"/>
              <w:sz w:val="15"/>
              <w:szCs w:val="15"/>
            </w:rPr>
            <w:t>_</w:t>
          </w:r>
          <w:r w:rsidR="00670A23" w:rsidRPr="00670A23">
            <w:rPr>
              <w:rFonts w:asciiTheme="minorHAnsi" w:hAnsiTheme="minorHAnsi" w:cstheme="minorHAnsi"/>
              <w:sz w:val="15"/>
              <w:szCs w:val="15"/>
            </w:rPr>
            <w:t>4.0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939F5" w14:textId="77777777" w:rsidR="00E21679" w:rsidRDefault="00E21679" w:rsidP="000E2576">
      <w:r>
        <w:separator/>
      </w:r>
    </w:p>
  </w:footnote>
  <w:footnote w:type="continuationSeparator" w:id="0">
    <w:p w14:paraId="49D79838" w14:textId="77777777" w:rsidR="00E21679" w:rsidRDefault="00E21679"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39DC5D25" w:rsidR="00801A8B" w:rsidRPr="005E4C67" w:rsidRDefault="00801A8B" w:rsidP="005E4C67">
          <w:pPr>
            <w:pStyle w:val="Header"/>
          </w:pPr>
          <w:r w:rsidRPr="005E4C67">
            <w:t xml:space="preserve"> Version </w:t>
          </w:r>
          <w:r w:rsidR="00670A23">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01</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670A23">
            <w:rPr>
              <w:rFonts w:asciiTheme="minorHAnsi" w:hAnsiTheme="minorHAnsi" w:cstheme="minorHAnsi"/>
              <w:sz w:val="15"/>
              <w:szCs w:val="15"/>
            </w:rPr>
            <w:t>5</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5D89"/>
    <w:rsid w:val="00081E07"/>
    <w:rsid w:val="00082469"/>
    <w:rsid w:val="000824F7"/>
    <w:rsid w:val="00083807"/>
    <w:rsid w:val="000879D1"/>
    <w:rsid w:val="000927CE"/>
    <w:rsid w:val="00093620"/>
    <w:rsid w:val="000951AB"/>
    <w:rsid w:val="000A259F"/>
    <w:rsid w:val="000A3DC3"/>
    <w:rsid w:val="000B72CA"/>
    <w:rsid w:val="000C0BC2"/>
    <w:rsid w:val="000C19EE"/>
    <w:rsid w:val="000C2BF7"/>
    <w:rsid w:val="000C60F9"/>
    <w:rsid w:val="000D29F7"/>
    <w:rsid w:val="000D4286"/>
    <w:rsid w:val="000D787A"/>
    <w:rsid w:val="000E2576"/>
    <w:rsid w:val="0010206C"/>
    <w:rsid w:val="00102CED"/>
    <w:rsid w:val="00104807"/>
    <w:rsid w:val="00105592"/>
    <w:rsid w:val="00106E6E"/>
    <w:rsid w:val="0011207E"/>
    <w:rsid w:val="00114876"/>
    <w:rsid w:val="00136BE5"/>
    <w:rsid w:val="00136C6B"/>
    <w:rsid w:val="00142663"/>
    <w:rsid w:val="00146B6A"/>
    <w:rsid w:val="00153DD1"/>
    <w:rsid w:val="00156BE3"/>
    <w:rsid w:val="00164531"/>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62941"/>
    <w:rsid w:val="002937E6"/>
    <w:rsid w:val="002A223C"/>
    <w:rsid w:val="002D12D3"/>
    <w:rsid w:val="002F7366"/>
    <w:rsid w:val="00313D2E"/>
    <w:rsid w:val="00317330"/>
    <w:rsid w:val="00324BC6"/>
    <w:rsid w:val="0035044E"/>
    <w:rsid w:val="0036067A"/>
    <w:rsid w:val="00361DB1"/>
    <w:rsid w:val="0038463B"/>
    <w:rsid w:val="00391C59"/>
    <w:rsid w:val="003977E2"/>
    <w:rsid w:val="003A0FEC"/>
    <w:rsid w:val="003B273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08BC"/>
    <w:rsid w:val="004B3441"/>
    <w:rsid w:val="004B528F"/>
    <w:rsid w:val="004C0E62"/>
    <w:rsid w:val="004C26F7"/>
    <w:rsid w:val="004E08FC"/>
    <w:rsid w:val="004E0B05"/>
    <w:rsid w:val="004E0C52"/>
    <w:rsid w:val="004E1B5F"/>
    <w:rsid w:val="004E5A81"/>
    <w:rsid w:val="004E5F95"/>
    <w:rsid w:val="004F2653"/>
    <w:rsid w:val="004F2A96"/>
    <w:rsid w:val="004F6E9F"/>
    <w:rsid w:val="00502996"/>
    <w:rsid w:val="005065C9"/>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7BAA"/>
    <w:rsid w:val="005E0CDB"/>
    <w:rsid w:val="005E4C67"/>
    <w:rsid w:val="005F29FB"/>
    <w:rsid w:val="00606B0F"/>
    <w:rsid w:val="006108A6"/>
    <w:rsid w:val="0061221B"/>
    <w:rsid w:val="006137D6"/>
    <w:rsid w:val="00630706"/>
    <w:rsid w:val="00646E07"/>
    <w:rsid w:val="00661CE0"/>
    <w:rsid w:val="0066768F"/>
    <w:rsid w:val="00670A23"/>
    <w:rsid w:val="00684E8B"/>
    <w:rsid w:val="00693ED8"/>
    <w:rsid w:val="00697C2E"/>
    <w:rsid w:val="006A60A8"/>
    <w:rsid w:val="006B3AC6"/>
    <w:rsid w:val="006C0636"/>
    <w:rsid w:val="006C4DA1"/>
    <w:rsid w:val="006D423F"/>
    <w:rsid w:val="006D69D8"/>
    <w:rsid w:val="006E1CCC"/>
    <w:rsid w:val="006E2F28"/>
    <w:rsid w:val="006E43A5"/>
    <w:rsid w:val="006E6496"/>
    <w:rsid w:val="00715B81"/>
    <w:rsid w:val="00732E7B"/>
    <w:rsid w:val="00737193"/>
    <w:rsid w:val="007469DB"/>
    <w:rsid w:val="00746BCE"/>
    <w:rsid w:val="00761F78"/>
    <w:rsid w:val="00766BEC"/>
    <w:rsid w:val="00771A2B"/>
    <w:rsid w:val="00772B6E"/>
    <w:rsid w:val="007829D2"/>
    <w:rsid w:val="00783074"/>
    <w:rsid w:val="0078522D"/>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33AE5"/>
    <w:rsid w:val="00834506"/>
    <w:rsid w:val="00834E7E"/>
    <w:rsid w:val="00837806"/>
    <w:rsid w:val="008574B7"/>
    <w:rsid w:val="00870403"/>
    <w:rsid w:val="0087533D"/>
    <w:rsid w:val="00875CBE"/>
    <w:rsid w:val="008A525C"/>
    <w:rsid w:val="008B164F"/>
    <w:rsid w:val="008C1FAE"/>
    <w:rsid w:val="008C247E"/>
    <w:rsid w:val="008C5285"/>
    <w:rsid w:val="008C5A6D"/>
    <w:rsid w:val="008D4F31"/>
    <w:rsid w:val="008F6C53"/>
    <w:rsid w:val="00904C53"/>
    <w:rsid w:val="00905C83"/>
    <w:rsid w:val="00906579"/>
    <w:rsid w:val="00910C25"/>
    <w:rsid w:val="0091229C"/>
    <w:rsid w:val="00921164"/>
    <w:rsid w:val="00923920"/>
    <w:rsid w:val="00924DE8"/>
    <w:rsid w:val="009255D9"/>
    <w:rsid w:val="00934D21"/>
    <w:rsid w:val="00947BCD"/>
    <w:rsid w:val="009617DB"/>
    <w:rsid w:val="00965DF2"/>
    <w:rsid w:val="00972D16"/>
    <w:rsid w:val="00973775"/>
    <w:rsid w:val="00976057"/>
    <w:rsid w:val="0099293C"/>
    <w:rsid w:val="009B054C"/>
    <w:rsid w:val="009B2791"/>
    <w:rsid w:val="009B5873"/>
    <w:rsid w:val="009C3F65"/>
    <w:rsid w:val="009C7311"/>
    <w:rsid w:val="009D509B"/>
    <w:rsid w:val="009E6EF9"/>
    <w:rsid w:val="009E70A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13DB"/>
    <w:rsid w:val="00A6449E"/>
    <w:rsid w:val="00A64509"/>
    <w:rsid w:val="00A75493"/>
    <w:rsid w:val="00A80C68"/>
    <w:rsid w:val="00A87B49"/>
    <w:rsid w:val="00A96DA2"/>
    <w:rsid w:val="00AA3A34"/>
    <w:rsid w:val="00AA5C9A"/>
    <w:rsid w:val="00AB167A"/>
    <w:rsid w:val="00AB24CA"/>
    <w:rsid w:val="00AB57E2"/>
    <w:rsid w:val="00AD354E"/>
    <w:rsid w:val="00AD3711"/>
    <w:rsid w:val="00AD5832"/>
    <w:rsid w:val="00AF5B57"/>
    <w:rsid w:val="00B00491"/>
    <w:rsid w:val="00B06437"/>
    <w:rsid w:val="00B076DA"/>
    <w:rsid w:val="00B1580D"/>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DAB"/>
    <w:rsid w:val="00C02681"/>
    <w:rsid w:val="00C079B5"/>
    <w:rsid w:val="00C13434"/>
    <w:rsid w:val="00C4216C"/>
    <w:rsid w:val="00C44F1E"/>
    <w:rsid w:val="00C47C4D"/>
    <w:rsid w:val="00C5584B"/>
    <w:rsid w:val="00C63DA4"/>
    <w:rsid w:val="00C718AA"/>
    <w:rsid w:val="00C74242"/>
    <w:rsid w:val="00CB05EA"/>
    <w:rsid w:val="00CC149C"/>
    <w:rsid w:val="00CC3124"/>
    <w:rsid w:val="00CC3657"/>
    <w:rsid w:val="00CE4E3C"/>
    <w:rsid w:val="00CF4B40"/>
    <w:rsid w:val="00D02A34"/>
    <w:rsid w:val="00D05202"/>
    <w:rsid w:val="00D070FF"/>
    <w:rsid w:val="00D14650"/>
    <w:rsid w:val="00D16CD4"/>
    <w:rsid w:val="00D21734"/>
    <w:rsid w:val="00D2298A"/>
    <w:rsid w:val="00D37668"/>
    <w:rsid w:val="00D4779E"/>
    <w:rsid w:val="00D53413"/>
    <w:rsid w:val="00D566B5"/>
    <w:rsid w:val="00D67D8F"/>
    <w:rsid w:val="00D714A2"/>
    <w:rsid w:val="00D834D3"/>
    <w:rsid w:val="00D916E0"/>
    <w:rsid w:val="00DB4888"/>
    <w:rsid w:val="00DB7C51"/>
    <w:rsid w:val="00DE5F5E"/>
    <w:rsid w:val="00DE6E17"/>
    <w:rsid w:val="00DF0444"/>
    <w:rsid w:val="00DF19B1"/>
    <w:rsid w:val="00DF42CC"/>
    <w:rsid w:val="00E0380E"/>
    <w:rsid w:val="00E05BFC"/>
    <w:rsid w:val="00E115CC"/>
    <w:rsid w:val="00E21679"/>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EF5B80"/>
    <w:rsid w:val="00F25236"/>
    <w:rsid w:val="00F2680D"/>
    <w:rsid w:val="00F31D57"/>
    <w:rsid w:val="00F45938"/>
    <w:rsid w:val="00F4778E"/>
    <w:rsid w:val="00F5205D"/>
    <w:rsid w:val="00F61558"/>
    <w:rsid w:val="00F61F0E"/>
    <w:rsid w:val="00F6408C"/>
    <w:rsid w:val="00F65B32"/>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B69B6873C148492EA44AC56FE6C9ECFA"/>
        <w:category>
          <w:name w:val="General"/>
          <w:gallery w:val="placeholder"/>
        </w:category>
        <w:types>
          <w:type w:val="bbPlcHdr"/>
        </w:types>
        <w:behaviors>
          <w:behavior w:val="content"/>
        </w:behaviors>
        <w:guid w:val="{A6EE9F36-C802-442A-8982-C1AC5DAECA24}"/>
      </w:docPartPr>
      <w:docPartBody>
        <w:p w:rsidR="00154AEF" w:rsidRDefault="00A955A8" w:rsidP="00A955A8">
          <w:pPr>
            <w:pStyle w:val="B69B6873C148492EA44AC56FE6C9ECFA"/>
          </w:pPr>
          <w:r w:rsidRPr="00A60B8A">
            <w:rPr>
              <w:rStyle w:val="PlaceholderText"/>
              <w:color w:val="D5DCE4" w:themeColor="text2" w:themeTint="33"/>
            </w:rPr>
            <w:t>Antal förfrågningar</w:t>
          </w:r>
        </w:p>
      </w:docPartBody>
    </w:docPart>
    <w:docPart>
      <w:docPartPr>
        <w:name w:val="1B1E00E210CF4FF983E732D7A0D7A2E9"/>
        <w:category>
          <w:name w:val="General"/>
          <w:gallery w:val="placeholder"/>
        </w:category>
        <w:types>
          <w:type w:val="bbPlcHdr"/>
        </w:types>
        <w:behaviors>
          <w:behavior w:val="content"/>
        </w:behaviors>
        <w:guid w:val="{66A714BC-4E0D-4062-8153-692A185E2C45}"/>
      </w:docPartPr>
      <w:docPartBody>
        <w:p w:rsidR="00154AEF" w:rsidRDefault="00A955A8" w:rsidP="00A955A8">
          <w:pPr>
            <w:pStyle w:val="1B1E00E210CF4FF983E732D7A0D7A2E9"/>
          </w:pPr>
          <w:r w:rsidRPr="00F6645B">
            <w:rPr>
              <w:rStyle w:val="PlaceholderText"/>
              <w:color w:val="D5DCE4" w:themeColor="text2" w:themeTint="33"/>
              <w:shd w:val="clear" w:color="auto" w:fill="auto"/>
              <w:lang w:val="en-US"/>
            </w:rPr>
            <w:t>Datum</w:t>
          </w:r>
        </w:p>
      </w:docPartBody>
    </w:docPart>
    <w:docPart>
      <w:docPartPr>
        <w:name w:val="41E2C299722243C0A915CF7D2702B414"/>
        <w:category>
          <w:name w:val="General"/>
          <w:gallery w:val="placeholder"/>
        </w:category>
        <w:types>
          <w:type w:val="bbPlcHdr"/>
        </w:types>
        <w:behaviors>
          <w:behavior w:val="content"/>
        </w:behaviors>
        <w:guid w:val="{E4EFAE31-EACC-4782-9661-11DC83F21E2D}"/>
      </w:docPartPr>
      <w:docPartBody>
        <w:p w:rsidR="00154AEF" w:rsidRDefault="00A955A8" w:rsidP="00A955A8">
          <w:pPr>
            <w:pStyle w:val="41E2C299722243C0A915CF7D2702B414"/>
          </w:pPr>
          <w:r w:rsidRPr="00F6645B">
            <w:rPr>
              <w:rStyle w:val="PlaceholderText"/>
              <w:color w:val="D5DCE4" w:themeColor="text2" w:themeTint="33"/>
              <w:shd w:val="clear" w:color="auto" w:fill="auto"/>
            </w:rPr>
            <w:t>Namn</w:t>
          </w:r>
        </w:p>
      </w:docPartBody>
    </w:docPart>
    <w:docPart>
      <w:docPartPr>
        <w:name w:val="BDCC3687E74245708F64ECC89691B78A"/>
        <w:category>
          <w:name w:val="General"/>
          <w:gallery w:val="placeholder"/>
        </w:category>
        <w:types>
          <w:type w:val="bbPlcHdr"/>
        </w:types>
        <w:behaviors>
          <w:behavior w:val="content"/>
        </w:behaviors>
        <w:guid w:val="{032015BE-3E53-4B99-B768-5EEA4C516C66}"/>
      </w:docPartPr>
      <w:docPartBody>
        <w:p w:rsidR="00154AEF" w:rsidRDefault="00A955A8" w:rsidP="00A955A8">
          <w:pPr>
            <w:pStyle w:val="BDCC3687E74245708F64ECC89691B78A"/>
          </w:pPr>
          <w:r w:rsidRPr="00F6645B">
            <w:rPr>
              <w:rStyle w:val="PlaceholderText"/>
              <w:color w:val="EDEDED" w:themeColor="accent3" w:themeTint="33"/>
              <w:shd w:val="clear" w:color="auto" w:fill="auto"/>
            </w:rPr>
            <w:t>Datum</w:t>
          </w:r>
        </w:p>
      </w:docPartBody>
    </w:docPart>
    <w:docPart>
      <w:docPartPr>
        <w:name w:val="B9AB97FC2A2F45CEAC367F4186E0F7EC"/>
        <w:category>
          <w:name w:val="General"/>
          <w:gallery w:val="placeholder"/>
        </w:category>
        <w:types>
          <w:type w:val="bbPlcHdr"/>
        </w:types>
        <w:behaviors>
          <w:behavior w:val="content"/>
        </w:behaviors>
        <w:guid w:val="{FFDE5D52-3CD5-4103-9485-9C762DCF0986}"/>
      </w:docPartPr>
      <w:docPartBody>
        <w:p w:rsidR="00154AEF" w:rsidRDefault="00A955A8" w:rsidP="00A955A8">
          <w:pPr>
            <w:pStyle w:val="B9AB97FC2A2F45CEAC367F4186E0F7EC"/>
          </w:pPr>
          <w:r w:rsidRPr="00F6645B">
            <w:rPr>
              <w:rStyle w:val="PlaceholderText"/>
              <w:color w:val="EDEDED" w:themeColor="accent3"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Open Sans SemiBold">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54AEF"/>
    <w:rsid w:val="001600E9"/>
    <w:rsid w:val="001D2581"/>
    <w:rsid w:val="005F1CAF"/>
    <w:rsid w:val="0062143B"/>
    <w:rsid w:val="00680D77"/>
    <w:rsid w:val="007173E6"/>
    <w:rsid w:val="007455A5"/>
    <w:rsid w:val="008E6773"/>
    <w:rsid w:val="009D6935"/>
    <w:rsid w:val="00A955A8"/>
    <w:rsid w:val="00C908A0"/>
    <w:rsid w:val="00CE1E78"/>
    <w:rsid w:val="00D561C6"/>
    <w:rsid w:val="00DB6B25"/>
    <w:rsid w:val="00E04FB8"/>
    <w:rsid w:val="00E85B0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A955A8"/>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B69B6873C148492EA44AC56FE6C9ECFA">
    <w:name w:val="B69B6873C148492EA44AC56FE6C9ECFA"/>
    <w:rsid w:val="00A955A8"/>
  </w:style>
  <w:style w:type="paragraph" w:customStyle="1" w:styleId="1B1E00E210CF4FF983E732D7A0D7A2E9">
    <w:name w:val="1B1E00E210CF4FF983E732D7A0D7A2E9"/>
    <w:rsid w:val="00A955A8"/>
  </w:style>
  <w:style w:type="paragraph" w:customStyle="1" w:styleId="41E2C299722243C0A915CF7D2702B414">
    <w:name w:val="41E2C299722243C0A915CF7D2702B414"/>
    <w:rsid w:val="00A955A8"/>
  </w:style>
  <w:style w:type="paragraph" w:customStyle="1" w:styleId="BDCC3687E74245708F64ECC89691B78A">
    <w:name w:val="BDCC3687E74245708F64ECC89691B78A"/>
    <w:rsid w:val="00A955A8"/>
  </w:style>
  <w:style w:type="paragraph" w:customStyle="1" w:styleId="B9AB97FC2A2F45CEAC367F4186E0F7EC">
    <w:name w:val="B9AB97FC2A2F45CEAC367F4186E0F7EC"/>
    <w:rsid w:val="00A955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customXml/itemProps2.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3.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4.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Inera_Wordmall Försättsblad.dotx</Template>
  <TotalTime>107</TotalTime>
  <Pages>12</Pages>
  <Words>1974</Words>
  <Characters>10465</Characters>
  <Application>Microsoft Office Word</Application>
  <DocSecurity>0</DocSecurity>
  <Lines>87</Lines>
  <Paragraphs>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LinkPersonIdentity 4.0</dc:subject>
  <dc:creator>John Jensen</dc:creator>
  <cp:keywords/>
  <dc:description/>
  <cp:lastModifiedBy>Karlsson Pontus</cp:lastModifiedBy>
  <cp:revision>33</cp:revision>
  <cp:lastPrinted>2019-02-18T10:06:00Z</cp:lastPrinted>
  <dcterms:created xsi:type="dcterms:W3CDTF">2023-11-10T13:53:00Z</dcterms:created>
  <dcterms:modified xsi:type="dcterms:W3CDTF">2024-03-09T10:14:00Z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