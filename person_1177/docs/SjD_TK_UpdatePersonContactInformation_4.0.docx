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0818132" w14:textId="7917AE05" w:rsidR="009B054C" w:rsidRPr="00105592" w:rsidRDefault="00000000" w:rsidP="009B5873">
          <w:pPr>
            <w:pStyle w:val="Title"/>
            <w:spacing w:before="960"/>
            <w:rPr>
              <w:color w:val="E7DAC5" w:themeColor="accent2"/>
            </w:rPr>
          </w:pPr>
          <w:sdt>
            <w:sdtPr>
              <w:rPr>
                <w:rFonts w:ascii="Open Sans SemiBold" w:hAnsi="Open Sans SemiBold"/>
                <w:color w:val="E7DAC5" w:themeColor="accent2"/>
                <w:szCs w:val="68"/>
              </w:rPr>
              <w:id w:val="-1712642038"/>
              <w:placeholder>
                <w:docPart w:val="33C13E7F2A3B42C382EA66ADBE3CEDCF"/>
              </w:placeholder>
              <w:dataBinding w:prefixMappings="xmlns:ns0='http://purl.org/dc/elements/1.1/' xmlns:ns1='http://schemas.openxmlformats.org/package/2006/metadata/core-properties' " w:xpath="/ns1:coreProperties[1]/ns0:title[1]" w:storeItemID="{6C3C8BC8-F283-45AE-878A-BAB7291924A1}"/>
              <w:text w:multiLine="1"/>
            </w:sdtPr>
            <w:sdtContent>
              <w:r w:rsidR="00905C83" w:rsidRPr="00105592">
                <w:rPr>
                  <w:rFonts w:ascii="Open Sans SemiBold" w:hAnsi="Open Sans SemiBold"/>
                  <w:color w:val="E7DAC5" w:themeColor="accent2"/>
                  <w:szCs w:val="68"/>
                </w:rPr>
                <w:t>Självdeklaration Tjänstekonsument</w:t>
              </w:r>
            </w:sdtContent>
          </w:sdt>
        </w:p>
        <w:sdt>
          <w:sdtPr>
            <w:rPr>
              <w:color w:val="FFFFFF" w:themeColor="background1"/>
            </w:rPr>
            <w:id w:val="1869794757"/>
            <w:placeholder>
              <w:docPart w:val="0F2418F88F1B48A7B251FE1CAD07054D"/>
            </w:placeholder>
            <w:dataBinding w:prefixMappings="xmlns:ns0='http://purl.org/dc/elements/1.1/' xmlns:ns1='http://schemas.openxmlformats.org/package/2006/metadata/core-properties' " w:xpath="/ns1:coreProperties[1]/ns0:subject[1]" w:storeItemID="{6C3C8BC8-F283-45AE-878A-BAB7291924A1}"/>
            <w:text w:multiLine="1"/>
          </w:sdtPr>
          <w:sdtContent>
            <w:p w14:paraId="03461CF5" w14:textId="136F5745" w:rsidR="009B054C" w:rsidRPr="00105592" w:rsidRDefault="00F37CF8" w:rsidP="00E263C7">
              <w:pPr>
                <w:pStyle w:val="Subtitle"/>
                <w:rPr>
                  <w:color w:val="FFFFFF" w:themeColor="background1"/>
                </w:rPr>
              </w:pPr>
              <w:r w:rsidRPr="00F37CF8">
                <w:rPr>
                  <w:color w:val="FFFFFF" w:themeColor="background1"/>
                </w:rPr>
                <w:t>UpdatePersonContactInformation 4.0</w:t>
              </w:r>
            </w:p>
          </w:sdtContent>
        </w:sdt>
        <w:p w14:paraId="33D1828D" w14:textId="77777777" w:rsidR="009B054C" w:rsidRPr="00105592" w:rsidRDefault="009B054C" w:rsidP="009B5873">
          <w:r w:rsidRPr="00105592">
            <w:rPr>
              <w:noProof/>
            </w:rPr>
            <w:drawing>
              <wp:anchor distT="0" distB="0" distL="114300" distR="114300" simplePos="0" relativeHeight="251659264" behindDoc="1" locked="1" layoutInCell="1" allowOverlap="1" wp14:anchorId="4DA9968D" wp14:editId="7E01804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5592">
            <w:rPr>
              <w:noProof/>
            </w:rPr>
            <w:drawing>
              <wp:anchor distT="0" distB="0" distL="114300" distR="114300" simplePos="0" relativeHeight="251660288" behindDoc="0" locked="1" layoutInCell="1" allowOverlap="1" wp14:anchorId="1AA22012" wp14:editId="58B52017">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105592">
            <w:br w:type="page"/>
          </w:r>
        </w:p>
      </w:sdtContent>
    </w:sdt>
    <w:sdt>
      <w:sdtPr>
        <w:rPr>
          <w:rFonts w:asciiTheme="minorHAnsi" w:eastAsiaTheme="minorEastAsia" w:hAnsiTheme="minorHAnsi" w:cstheme="minorBidi"/>
          <w:b w:val="0"/>
          <w:color w:val="auto"/>
          <w:sz w:val="20"/>
          <w:szCs w:val="20"/>
        </w:rPr>
        <w:id w:val="1952973490"/>
        <w:docPartObj>
          <w:docPartGallery w:val="Table of Contents"/>
          <w:docPartUnique/>
        </w:docPartObj>
      </w:sdtPr>
      <w:sdtEndPr>
        <w:rPr>
          <w:bCs/>
        </w:rPr>
      </w:sdtEndPr>
      <w:sdtContent>
        <w:p w14:paraId="156E6505" w14:textId="40BD535F" w:rsidR="001D3CDC" w:rsidRDefault="001D3CDC">
          <w:pPr>
            <w:pStyle w:val="TOCHeading"/>
          </w:pPr>
          <w:r>
            <w:t>Innehållsförteckning</w:t>
          </w:r>
        </w:p>
        <w:p w14:paraId="035DDD2D" w14:textId="3011CDC4" w:rsidR="00170D44" w:rsidRDefault="001D3CDC">
          <w:pPr>
            <w:pStyle w:val="TOC1"/>
            <w:rPr>
              <w:b w:val="0"/>
              <w:kern w:val="2"/>
              <w:sz w:val="22"/>
              <w:szCs w:val="22"/>
              <w14:ligatures w14:val="standardContextual"/>
            </w:rPr>
          </w:pPr>
          <w:r>
            <w:fldChar w:fldCharType="begin"/>
          </w:r>
          <w:r>
            <w:instrText xml:space="preserve"> TOC \o "1-3" \h \z \u </w:instrText>
          </w:r>
          <w:r>
            <w:fldChar w:fldCharType="separate"/>
          </w:r>
          <w:hyperlink w:anchor="_Toc156813200" w:history="1">
            <w:r w:rsidR="00170D44" w:rsidRPr="00F06C20">
              <w:rPr>
                <w:rStyle w:val="Hyperlink"/>
              </w:rPr>
              <w:t>Revisionshistorik för Självdeklarationsmall</w:t>
            </w:r>
            <w:r w:rsidR="00170D44">
              <w:rPr>
                <w:webHidden/>
              </w:rPr>
              <w:tab/>
            </w:r>
            <w:r w:rsidR="00170D44">
              <w:rPr>
                <w:webHidden/>
              </w:rPr>
              <w:fldChar w:fldCharType="begin"/>
            </w:r>
            <w:r w:rsidR="00170D44">
              <w:rPr>
                <w:webHidden/>
              </w:rPr>
              <w:instrText xml:space="preserve"> PAGEREF _Toc156813200 \h </w:instrText>
            </w:r>
            <w:r w:rsidR="00170D44">
              <w:rPr>
                <w:webHidden/>
              </w:rPr>
            </w:r>
            <w:r w:rsidR="00170D44">
              <w:rPr>
                <w:webHidden/>
              </w:rPr>
              <w:fldChar w:fldCharType="separate"/>
            </w:r>
            <w:r w:rsidR="00170D44">
              <w:rPr>
                <w:webHidden/>
              </w:rPr>
              <w:t>2</w:t>
            </w:r>
            <w:r w:rsidR="00170D44">
              <w:rPr>
                <w:webHidden/>
              </w:rPr>
              <w:fldChar w:fldCharType="end"/>
            </w:r>
          </w:hyperlink>
        </w:p>
        <w:p w14:paraId="42FAC730" w14:textId="26EE1F3F" w:rsidR="00170D44" w:rsidRDefault="00000000">
          <w:pPr>
            <w:pStyle w:val="TOC1"/>
            <w:rPr>
              <w:b w:val="0"/>
              <w:kern w:val="2"/>
              <w:sz w:val="22"/>
              <w:szCs w:val="22"/>
              <w14:ligatures w14:val="standardContextual"/>
            </w:rPr>
          </w:pPr>
          <w:hyperlink w:anchor="_Toc156813201" w:history="1">
            <w:r w:rsidR="00170D44" w:rsidRPr="00F06C20">
              <w:rPr>
                <w:rStyle w:val="Hyperlink"/>
              </w:rPr>
              <w:t>Revisionshistorik för ifyllande av underlaget</w:t>
            </w:r>
            <w:r w:rsidR="00170D44">
              <w:rPr>
                <w:webHidden/>
              </w:rPr>
              <w:tab/>
            </w:r>
            <w:r w:rsidR="00170D44">
              <w:rPr>
                <w:webHidden/>
              </w:rPr>
              <w:fldChar w:fldCharType="begin"/>
            </w:r>
            <w:r w:rsidR="00170D44">
              <w:rPr>
                <w:webHidden/>
              </w:rPr>
              <w:instrText xml:space="preserve"> PAGEREF _Toc156813201 \h </w:instrText>
            </w:r>
            <w:r w:rsidR="00170D44">
              <w:rPr>
                <w:webHidden/>
              </w:rPr>
            </w:r>
            <w:r w:rsidR="00170D44">
              <w:rPr>
                <w:webHidden/>
              </w:rPr>
              <w:fldChar w:fldCharType="separate"/>
            </w:r>
            <w:r w:rsidR="00170D44">
              <w:rPr>
                <w:webHidden/>
              </w:rPr>
              <w:t>2</w:t>
            </w:r>
            <w:r w:rsidR="00170D44">
              <w:rPr>
                <w:webHidden/>
              </w:rPr>
              <w:fldChar w:fldCharType="end"/>
            </w:r>
          </w:hyperlink>
        </w:p>
        <w:p w14:paraId="29B84CFD" w14:textId="2D215487" w:rsidR="00170D44" w:rsidRDefault="00000000">
          <w:pPr>
            <w:pStyle w:val="TOC1"/>
            <w:rPr>
              <w:b w:val="0"/>
              <w:kern w:val="2"/>
              <w:sz w:val="22"/>
              <w:szCs w:val="22"/>
              <w14:ligatures w14:val="standardContextual"/>
            </w:rPr>
          </w:pPr>
          <w:hyperlink w:anchor="_Toc156813202" w:history="1">
            <w:r w:rsidR="00170D44" w:rsidRPr="00F06C20">
              <w:rPr>
                <w:rStyle w:val="Hyperlink"/>
              </w:rPr>
              <w:t>1.</w:t>
            </w:r>
            <w:r w:rsidR="00170D44">
              <w:rPr>
                <w:b w:val="0"/>
                <w:kern w:val="2"/>
                <w:sz w:val="22"/>
                <w:szCs w:val="22"/>
                <w14:ligatures w14:val="standardContextual"/>
              </w:rPr>
              <w:tab/>
            </w:r>
            <w:r w:rsidR="00170D44" w:rsidRPr="00F06C20">
              <w:rPr>
                <w:rStyle w:val="Hyperlink"/>
              </w:rPr>
              <w:t>Inledning</w:t>
            </w:r>
            <w:r w:rsidR="00170D44">
              <w:rPr>
                <w:webHidden/>
              </w:rPr>
              <w:tab/>
            </w:r>
            <w:r w:rsidR="00170D44">
              <w:rPr>
                <w:webHidden/>
              </w:rPr>
              <w:fldChar w:fldCharType="begin"/>
            </w:r>
            <w:r w:rsidR="00170D44">
              <w:rPr>
                <w:webHidden/>
              </w:rPr>
              <w:instrText xml:space="preserve"> PAGEREF _Toc156813202 \h </w:instrText>
            </w:r>
            <w:r w:rsidR="00170D44">
              <w:rPr>
                <w:webHidden/>
              </w:rPr>
            </w:r>
            <w:r w:rsidR="00170D44">
              <w:rPr>
                <w:webHidden/>
              </w:rPr>
              <w:fldChar w:fldCharType="separate"/>
            </w:r>
            <w:r w:rsidR="00170D44">
              <w:rPr>
                <w:webHidden/>
              </w:rPr>
              <w:t>3</w:t>
            </w:r>
            <w:r w:rsidR="00170D44">
              <w:rPr>
                <w:webHidden/>
              </w:rPr>
              <w:fldChar w:fldCharType="end"/>
            </w:r>
          </w:hyperlink>
        </w:p>
        <w:p w14:paraId="1E6E4381" w14:textId="05E3947A" w:rsidR="00170D44" w:rsidRDefault="00000000">
          <w:pPr>
            <w:pStyle w:val="TOC2"/>
            <w:tabs>
              <w:tab w:val="left" w:pos="1361"/>
            </w:tabs>
            <w:rPr>
              <w:kern w:val="2"/>
              <w:sz w:val="22"/>
              <w:szCs w:val="22"/>
              <w:lang w:eastAsia="sv-SE"/>
              <w14:ligatures w14:val="standardContextual"/>
            </w:rPr>
          </w:pPr>
          <w:hyperlink w:anchor="_Toc156813203" w:history="1">
            <w:r w:rsidR="00170D44" w:rsidRPr="00F06C20">
              <w:rPr>
                <w:rStyle w:val="Hyperlink"/>
              </w:rPr>
              <w:t>1.1.</w:t>
            </w:r>
            <w:r w:rsidR="00170D44">
              <w:rPr>
                <w:kern w:val="2"/>
                <w:sz w:val="22"/>
                <w:szCs w:val="22"/>
                <w:lang w:eastAsia="sv-SE"/>
                <w14:ligatures w14:val="standardContextual"/>
              </w:rPr>
              <w:tab/>
            </w:r>
            <w:r w:rsidR="00170D44" w:rsidRPr="00F06C20">
              <w:rPr>
                <w:rStyle w:val="Hyperlink"/>
              </w:rPr>
              <w:t>Definitioner</w:t>
            </w:r>
            <w:r w:rsidR="00170D44">
              <w:rPr>
                <w:webHidden/>
              </w:rPr>
              <w:tab/>
            </w:r>
            <w:r w:rsidR="00170D44">
              <w:rPr>
                <w:webHidden/>
              </w:rPr>
              <w:fldChar w:fldCharType="begin"/>
            </w:r>
            <w:r w:rsidR="00170D44">
              <w:rPr>
                <w:webHidden/>
              </w:rPr>
              <w:instrText xml:space="preserve"> PAGEREF _Toc156813203 \h </w:instrText>
            </w:r>
            <w:r w:rsidR="00170D44">
              <w:rPr>
                <w:webHidden/>
              </w:rPr>
            </w:r>
            <w:r w:rsidR="00170D44">
              <w:rPr>
                <w:webHidden/>
              </w:rPr>
              <w:fldChar w:fldCharType="separate"/>
            </w:r>
            <w:r w:rsidR="00170D44">
              <w:rPr>
                <w:webHidden/>
              </w:rPr>
              <w:t>3</w:t>
            </w:r>
            <w:r w:rsidR="00170D44">
              <w:rPr>
                <w:webHidden/>
              </w:rPr>
              <w:fldChar w:fldCharType="end"/>
            </w:r>
          </w:hyperlink>
        </w:p>
        <w:p w14:paraId="07206B2E" w14:textId="1E24CF37" w:rsidR="00170D44" w:rsidRDefault="00000000">
          <w:pPr>
            <w:pStyle w:val="TOC2"/>
            <w:tabs>
              <w:tab w:val="left" w:pos="1361"/>
            </w:tabs>
            <w:rPr>
              <w:kern w:val="2"/>
              <w:sz w:val="22"/>
              <w:szCs w:val="22"/>
              <w:lang w:eastAsia="sv-SE"/>
              <w14:ligatures w14:val="standardContextual"/>
            </w:rPr>
          </w:pPr>
          <w:hyperlink w:anchor="_Toc156813204" w:history="1">
            <w:r w:rsidR="00170D44" w:rsidRPr="00F06C20">
              <w:rPr>
                <w:rStyle w:val="Hyperlink"/>
              </w:rPr>
              <w:t>1.2.</w:t>
            </w:r>
            <w:r w:rsidR="00170D44">
              <w:rPr>
                <w:kern w:val="2"/>
                <w:sz w:val="22"/>
                <w:szCs w:val="22"/>
                <w:lang w:eastAsia="sv-SE"/>
                <w14:ligatures w14:val="standardContextual"/>
              </w:rPr>
              <w:tab/>
            </w:r>
            <w:r w:rsidR="00170D44" w:rsidRPr="00F06C20">
              <w:rPr>
                <w:rStyle w:val="Hyperlink"/>
              </w:rPr>
              <w:t>Instruktioner för att fylla i självdeklaration</w:t>
            </w:r>
            <w:r w:rsidR="00170D44">
              <w:rPr>
                <w:webHidden/>
              </w:rPr>
              <w:tab/>
            </w:r>
            <w:r w:rsidR="00170D44">
              <w:rPr>
                <w:webHidden/>
              </w:rPr>
              <w:fldChar w:fldCharType="begin"/>
            </w:r>
            <w:r w:rsidR="00170D44">
              <w:rPr>
                <w:webHidden/>
              </w:rPr>
              <w:instrText xml:space="preserve"> PAGEREF _Toc156813204 \h </w:instrText>
            </w:r>
            <w:r w:rsidR="00170D44">
              <w:rPr>
                <w:webHidden/>
              </w:rPr>
            </w:r>
            <w:r w:rsidR="00170D44">
              <w:rPr>
                <w:webHidden/>
              </w:rPr>
              <w:fldChar w:fldCharType="separate"/>
            </w:r>
            <w:r w:rsidR="00170D44">
              <w:rPr>
                <w:webHidden/>
              </w:rPr>
              <w:t>4</w:t>
            </w:r>
            <w:r w:rsidR="00170D44">
              <w:rPr>
                <w:webHidden/>
              </w:rPr>
              <w:fldChar w:fldCharType="end"/>
            </w:r>
          </w:hyperlink>
        </w:p>
        <w:p w14:paraId="01BC89D9" w14:textId="235F4C8E" w:rsidR="00170D44" w:rsidRDefault="00000000">
          <w:pPr>
            <w:pStyle w:val="TOC2"/>
            <w:tabs>
              <w:tab w:val="left" w:pos="1361"/>
            </w:tabs>
            <w:rPr>
              <w:kern w:val="2"/>
              <w:sz w:val="22"/>
              <w:szCs w:val="22"/>
              <w:lang w:eastAsia="sv-SE"/>
              <w14:ligatures w14:val="standardContextual"/>
            </w:rPr>
          </w:pPr>
          <w:hyperlink w:anchor="_Toc156813205" w:history="1">
            <w:r w:rsidR="00170D44" w:rsidRPr="00F06C20">
              <w:rPr>
                <w:rStyle w:val="Hyperlink"/>
              </w:rPr>
              <w:t>1.3.</w:t>
            </w:r>
            <w:r w:rsidR="00170D44">
              <w:rPr>
                <w:kern w:val="2"/>
                <w:sz w:val="22"/>
                <w:szCs w:val="22"/>
                <w:lang w:eastAsia="sv-SE"/>
                <w14:ligatures w14:val="standardContextual"/>
              </w:rPr>
              <w:tab/>
            </w:r>
            <w:r w:rsidR="00170D44" w:rsidRPr="00F06C20">
              <w:rPr>
                <w:rStyle w:val="Hyperlink"/>
              </w:rPr>
              <w:t>Godkännande</w:t>
            </w:r>
            <w:r w:rsidR="00170D44">
              <w:rPr>
                <w:webHidden/>
              </w:rPr>
              <w:tab/>
            </w:r>
            <w:r w:rsidR="00170D44">
              <w:rPr>
                <w:webHidden/>
              </w:rPr>
              <w:fldChar w:fldCharType="begin"/>
            </w:r>
            <w:r w:rsidR="00170D44">
              <w:rPr>
                <w:webHidden/>
              </w:rPr>
              <w:instrText xml:space="preserve"> PAGEREF _Toc156813205 \h </w:instrText>
            </w:r>
            <w:r w:rsidR="00170D44">
              <w:rPr>
                <w:webHidden/>
              </w:rPr>
            </w:r>
            <w:r w:rsidR="00170D44">
              <w:rPr>
                <w:webHidden/>
              </w:rPr>
              <w:fldChar w:fldCharType="separate"/>
            </w:r>
            <w:r w:rsidR="00170D44">
              <w:rPr>
                <w:webHidden/>
              </w:rPr>
              <w:t>4</w:t>
            </w:r>
            <w:r w:rsidR="00170D44">
              <w:rPr>
                <w:webHidden/>
              </w:rPr>
              <w:fldChar w:fldCharType="end"/>
            </w:r>
          </w:hyperlink>
        </w:p>
        <w:p w14:paraId="3900FDE8" w14:textId="49ED9576" w:rsidR="00170D44" w:rsidRDefault="00000000">
          <w:pPr>
            <w:pStyle w:val="TOC2"/>
            <w:tabs>
              <w:tab w:val="left" w:pos="1361"/>
            </w:tabs>
            <w:rPr>
              <w:kern w:val="2"/>
              <w:sz w:val="22"/>
              <w:szCs w:val="22"/>
              <w:lang w:eastAsia="sv-SE"/>
              <w14:ligatures w14:val="standardContextual"/>
            </w:rPr>
          </w:pPr>
          <w:hyperlink w:anchor="_Toc156813206" w:history="1">
            <w:r w:rsidR="00170D44" w:rsidRPr="00F06C20">
              <w:rPr>
                <w:rStyle w:val="Hyperlink"/>
              </w:rPr>
              <w:t>1.4.</w:t>
            </w:r>
            <w:r w:rsidR="00170D44">
              <w:rPr>
                <w:kern w:val="2"/>
                <w:sz w:val="22"/>
                <w:szCs w:val="22"/>
                <w:lang w:eastAsia="sv-SE"/>
                <w14:ligatures w14:val="standardContextual"/>
              </w:rPr>
              <w:tab/>
            </w:r>
            <w:r w:rsidR="00170D44" w:rsidRPr="00F06C20">
              <w:rPr>
                <w:rStyle w:val="Hyperlink"/>
              </w:rPr>
              <w:t>Hantering vid förändring av tjänstekonsument</w:t>
            </w:r>
            <w:r w:rsidR="00170D44">
              <w:rPr>
                <w:webHidden/>
              </w:rPr>
              <w:tab/>
            </w:r>
            <w:r w:rsidR="00170D44">
              <w:rPr>
                <w:webHidden/>
              </w:rPr>
              <w:fldChar w:fldCharType="begin"/>
            </w:r>
            <w:r w:rsidR="00170D44">
              <w:rPr>
                <w:webHidden/>
              </w:rPr>
              <w:instrText xml:space="preserve"> PAGEREF _Toc156813206 \h </w:instrText>
            </w:r>
            <w:r w:rsidR="00170D44">
              <w:rPr>
                <w:webHidden/>
              </w:rPr>
            </w:r>
            <w:r w:rsidR="00170D44">
              <w:rPr>
                <w:webHidden/>
              </w:rPr>
              <w:fldChar w:fldCharType="separate"/>
            </w:r>
            <w:r w:rsidR="00170D44">
              <w:rPr>
                <w:webHidden/>
              </w:rPr>
              <w:t>4</w:t>
            </w:r>
            <w:r w:rsidR="00170D44">
              <w:rPr>
                <w:webHidden/>
              </w:rPr>
              <w:fldChar w:fldCharType="end"/>
            </w:r>
          </w:hyperlink>
        </w:p>
        <w:p w14:paraId="76199056" w14:textId="74FAD105" w:rsidR="00170D44" w:rsidRDefault="00000000">
          <w:pPr>
            <w:pStyle w:val="TOC2"/>
            <w:tabs>
              <w:tab w:val="left" w:pos="1361"/>
            </w:tabs>
            <w:rPr>
              <w:kern w:val="2"/>
              <w:sz w:val="22"/>
              <w:szCs w:val="22"/>
              <w:lang w:eastAsia="sv-SE"/>
              <w14:ligatures w14:val="standardContextual"/>
            </w:rPr>
          </w:pPr>
          <w:hyperlink w:anchor="_Toc156813207" w:history="1">
            <w:r w:rsidR="00170D44" w:rsidRPr="00F06C20">
              <w:rPr>
                <w:rStyle w:val="Hyperlink"/>
              </w:rPr>
              <w:t>1.5.</w:t>
            </w:r>
            <w:r w:rsidR="00170D44">
              <w:rPr>
                <w:kern w:val="2"/>
                <w:sz w:val="22"/>
                <w:szCs w:val="22"/>
                <w:lang w:eastAsia="sv-SE"/>
                <w14:ligatures w14:val="standardContextual"/>
              </w:rPr>
              <w:tab/>
            </w:r>
            <w:r w:rsidR="00170D44" w:rsidRPr="00F06C20">
              <w:rPr>
                <w:rStyle w:val="Hyperlink"/>
              </w:rPr>
              <w:t>Referenser</w:t>
            </w:r>
            <w:r w:rsidR="00170D44">
              <w:rPr>
                <w:webHidden/>
              </w:rPr>
              <w:tab/>
            </w:r>
            <w:r w:rsidR="00170D44">
              <w:rPr>
                <w:webHidden/>
              </w:rPr>
              <w:fldChar w:fldCharType="begin"/>
            </w:r>
            <w:r w:rsidR="00170D44">
              <w:rPr>
                <w:webHidden/>
              </w:rPr>
              <w:instrText xml:space="preserve"> PAGEREF _Toc156813207 \h </w:instrText>
            </w:r>
            <w:r w:rsidR="00170D44">
              <w:rPr>
                <w:webHidden/>
              </w:rPr>
            </w:r>
            <w:r w:rsidR="00170D44">
              <w:rPr>
                <w:webHidden/>
              </w:rPr>
              <w:fldChar w:fldCharType="separate"/>
            </w:r>
            <w:r w:rsidR="00170D44">
              <w:rPr>
                <w:webHidden/>
              </w:rPr>
              <w:t>4</w:t>
            </w:r>
            <w:r w:rsidR="00170D44">
              <w:rPr>
                <w:webHidden/>
              </w:rPr>
              <w:fldChar w:fldCharType="end"/>
            </w:r>
          </w:hyperlink>
        </w:p>
        <w:p w14:paraId="4DC32907" w14:textId="39A6E5A7" w:rsidR="00170D44" w:rsidRDefault="00000000">
          <w:pPr>
            <w:pStyle w:val="TOC1"/>
            <w:rPr>
              <w:b w:val="0"/>
              <w:kern w:val="2"/>
              <w:sz w:val="22"/>
              <w:szCs w:val="22"/>
              <w14:ligatures w14:val="standardContextual"/>
            </w:rPr>
          </w:pPr>
          <w:hyperlink w:anchor="_Toc156813208" w:history="1">
            <w:r w:rsidR="00170D44" w:rsidRPr="00F06C20">
              <w:rPr>
                <w:rStyle w:val="Hyperlink"/>
              </w:rPr>
              <w:t>2.</w:t>
            </w:r>
            <w:r w:rsidR="00170D44">
              <w:rPr>
                <w:b w:val="0"/>
                <w:kern w:val="2"/>
                <w:sz w:val="22"/>
                <w:szCs w:val="22"/>
                <w14:ligatures w14:val="standardContextual"/>
              </w:rPr>
              <w:tab/>
            </w:r>
            <w:r w:rsidR="00170D44" w:rsidRPr="00F06C20">
              <w:rPr>
                <w:rStyle w:val="Hyperlink"/>
              </w:rPr>
              <w:t>Underlag för godkännande</w:t>
            </w:r>
            <w:r w:rsidR="00170D44">
              <w:rPr>
                <w:webHidden/>
              </w:rPr>
              <w:tab/>
            </w:r>
            <w:r w:rsidR="00170D44">
              <w:rPr>
                <w:webHidden/>
              </w:rPr>
              <w:fldChar w:fldCharType="begin"/>
            </w:r>
            <w:r w:rsidR="00170D44">
              <w:rPr>
                <w:webHidden/>
              </w:rPr>
              <w:instrText xml:space="preserve"> PAGEREF _Toc156813208 \h </w:instrText>
            </w:r>
            <w:r w:rsidR="00170D44">
              <w:rPr>
                <w:webHidden/>
              </w:rPr>
            </w:r>
            <w:r w:rsidR="00170D44">
              <w:rPr>
                <w:webHidden/>
              </w:rPr>
              <w:fldChar w:fldCharType="separate"/>
            </w:r>
            <w:r w:rsidR="00170D44">
              <w:rPr>
                <w:webHidden/>
              </w:rPr>
              <w:t>5</w:t>
            </w:r>
            <w:r w:rsidR="00170D44">
              <w:rPr>
                <w:webHidden/>
              </w:rPr>
              <w:fldChar w:fldCharType="end"/>
            </w:r>
          </w:hyperlink>
        </w:p>
        <w:p w14:paraId="5309E010" w14:textId="50C7C842" w:rsidR="00170D44" w:rsidRDefault="00000000">
          <w:pPr>
            <w:pStyle w:val="TOC2"/>
            <w:tabs>
              <w:tab w:val="left" w:pos="1361"/>
            </w:tabs>
            <w:rPr>
              <w:kern w:val="2"/>
              <w:sz w:val="22"/>
              <w:szCs w:val="22"/>
              <w:lang w:eastAsia="sv-SE"/>
              <w14:ligatures w14:val="standardContextual"/>
            </w:rPr>
          </w:pPr>
          <w:hyperlink w:anchor="_Toc156813209" w:history="1">
            <w:r w:rsidR="00170D44" w:rsidRPr="00F06C20">
              <w:rPr>
                <w:rStyle w:val="Hyperlink"/>
              </w:rPr>
              <w:t>2.1.</w:t>
            </w:r>
            <w:r w:rsidR="00170D44">
              <w:rPr>
                <w:kern w:val="2"/>
                <w:sz w:val="22"/>
                <w:szCs w:val="22"/>
                <w:lang w:eastAsia="sv-SE"/>
                <w14:ligatures w14:val="standardContextual"/>
              </w:rPr>
              <w:tab/>
            </w:r>
            <w:r w:rsidR="00170D44" w:rsidRPr="00F06C20">
              <w:rPr>
                <w:rStyle w:val="Hyperlink"/>
              </w:rPr>
              <w:t>Anslutningsobjekt</w:t>
            </w:r>
            <w:r w:rsidR="00170D44">
              <w:rPr>
                <w:webHidden/>
              </w:rPr>
              <w:tab/>
            </w:r>
            <w:r w:rsidR="00170D44">
              <w:rPr>
                <w:webHidden/>
              </w:rPr>
              <w:fldChar w:fldCharType="begin"/>
            </w:r>
            <w:r w:rsidR="00170D44">
              <w:rPr>
                <w:webHidden/>
              </w:rPr>
              <w:instrText xml:space="preserve"> PAGEREF _Toc156813209 \h </w:instrText>
            </w:r>
            <w:r w:rsidR="00170D44">
              <w:rPr>
                <w:webHidden/>
              </w:rPr>
            </w:r>
            <w:r w:rsidR="00170D44">
              <w:rPr>
                <w:webHidden/>
              </w:rPr>
              <w:fldChar w:fldCharType="separate"/>
            </w:r>
            <w:r w:rsidR="00170D44">
              <w:rPr>
                <w:webHidden/>
              </w:rPr>
              <w:t>5</w:t>
            </w:r>
            <w:r w:rsidR="00170D44">
              <w:rPr>
                <w:webHidden/>
              </w:rPr>
              <w:fldChar w:fldCharType="end"/>
            </w:r>
          </w:hyperlink>
        </w:p>
        <w:p w14:paraId="3CE59C94" w14:textId="4210A362" w:rsidR="00170D44" w:rsidRDefault="00000000">
          <w:pPr>
            <w:pStyle w:val="TOC3"/>
            <w:tabs>
              <w:tab w:val="left" w:pos="1701"/>
            </w:tabs>
            <w:rPr>
              <w:kern w:val="2"/>
              <w:sz w:val="22"/>
              <w:szCs w:val="22"/>
              <w:lang w:eastAsia="sv-SE"/>
              <w14:ligatures w14:val="standardContextual"/>
            </w:rPr>
          </w:pPr>
          <w:hyperlink w:anchor="_Toc156813210" w:history="1">
            <w:r w:rsidR="00170D44" w:rsidRPr="00F06C20">
              <w:rPr>
                <w:rStyle w:val="Hyperlink"/>
              </w:rPr>
              <w:t>2.1.1.</w:t>
            </w:r>
            <w:r w:rsidR="00170D44">
              <w:rPr>
                <w:kern w:val="2"/>
                <w:sz w:val="22"/>
                <w:szCs w:val="22"/>
                <w:lang w:eastAsia="sv-SE"/>
                <w14:ligatures w14:val="standardContextual"/>
              </w:rPr>
              <w:tab/>
            </w:r>
            <w:r w:rsidR="00170D44" w:rsidRPr="00F06C20">
              <w:rPr>
                <w:rStyle w:val="Hyperlink"/>
              </w:rPr>
              <w:t>Anslutande organisation</w:t>
            </w:r>
            <w:r w:rsidR="00170D44">
              <w:rPr>
                <w:webHidden/>
              </w:rPr>
              <w:tab/>
            </w:r>
            <w:r w:rsidR="00170D44">
              <w:rPr>
                <w:webHidden/>
              </w:rPr>
              <w:fldChar w:fldCharType="begin"/>
            </w:r>
            <w:r w:rsidR="00170D44">
              <w:rPr>
                <w:webHidden/>
              </w:rPr>
              <w:instrText xml:space="preserve"> PAGEREF _Toc156813210 \h </w:instrText>
            </w:r>
            <w:r w:rsidR="00170D44">
              <w:rPr>
                <w:webHidden/>
              </w:rPr>
            </w:r>
            <w:r w:rsidR="00170D44">
              <w:rPr>
                <w:webHidden/>
              </w:rPr>
              <w:fldChar w:fldCharType="separate"/>
            </w:r>
            <w:r w:rsidR="00170D44">
              <w:rPr>
                <w:webHidden/>
              </w:rPr>
              <w:t>5</w:t>
            </w:r>
            <w:r w:rsidR="00170D44">
              <w:rPr>
                <w:webHidden/>
              </w:rPr>
              <w:fldChar w:fldCharType="end"/>
            </w:r>
          </w:hyperlink>
        </w:p>
        <w:p w14:paraId="4FB4C0A4" w14:textId="407DD177" w:rsidR="00170D44" w:rsidRDefault="00000000">
          <w:pPr>
            <w:pStyle w:val="TOC3"/>
            <w:tabs>
              <w:tab w:val="left" w:pos="1701"/>
            </w:tabs>
            <w:rPr>
              <w:kern w:val="2"/>
              <w:sz w:val="22"/>
              <w:szCs w:val="22"/>
              <w:lang w:eastAsia="sv-SE"/>
              <w14:ligatures w14:val="standardContextual"/>
            </w:rPr>
          </w:pPr>
          <w:hyperlink w:anchor="_Toc156813211" w:history="1">
            <w:r w:rsidR="00170D44" w:rsidRPr="00F06C20">
              <w:rPr>
                <w:rStyle w:val="Hyperlink"/>
              </w:rPr>
              <w:t>2.1.2.</w:t>
            </w:r>
            <w:r w:rsidR="00170D44">
              <w:rPr>
                <w:kern w:val="2"/>
                <w:sz w:val="22"/>
                <w:szCs w:val="22"/>
                <w:lang w:eastAsia="sv-SE"/>
                <w14:ligatures w14:val="standardContextual"/>
              </w:rPr>
              <w:tab/>
            </w:r>
            <w:r w:rsidR="00170D44" w:rsidRPr="00F06C20">
              <w:rPr>
                <w:rStyle w:val="Hyperlink"/>
              </w:rPr>
              <w:t>Tjänstekonsumentfabrikat</w:t>
            </w:r>
            <w:r w:rsidR="00170D44">
              <w:rPr>
                <w:webHidden/>
              </w:rPr>
              <w:tab/>
            </w:r>
            <w:r w:rsidR="00170D44">
              <w:rPr>
                <w:webHidden/>
              </w:rPr>
              <w:fldChar w:fldCharType="begin"/>
            </w:r>
            <w:r w:rsidR="00170D44">
              <w:rPr>
                <w:webHidden/>
              </w:rPr>
              <w:instrText xml:space="preserve"> PAGEREF _Toc156813211 \h </w:instrText>
            </w:r>
            <w:r w:rsidR="00170D44">
              <w:rPr>
                <w:webHidden/>
              </w:rPr>
            </w:r>
            <w:r w:rsidR="00170D44">
              <w:rPr>
                <w:webHidden/>
              </w:rPr>
              <w:fldChar w:fldCharType="separate"/>
            </w:r>
            <w:r w:rsidR="00170D44">
              <w:rPr>
                <w:webHidden/>
              </w:rPr>
              <w:t>5</w:t>
            </w:r>
            <w:r w:rsidR="00170D44">
              <w:rPr>
                <w:webHidden/>
              </w:rPr>
              <w:fldChar w:fldCharType="end"/>
            </w:r>
          </w:hyperlink>
        </w:p>
        <w:p w14:paraId="644F3C7A" w14:textId="7B538E57" w:rsidR="00170D44" w:rsidRDefault="00000000">
          <w:pPr>
            <w:pStyle w:val="TOC3"/>
            <w:tabs>
              <w:tab w:val="left" w:pos="1701"/>
            </w:tabs>
            <w:rPr>
              <w:kern w:val="2"/>
              <w:sz w:val="22"/>
              <w:szCs w:val="22"/>
              <w:lang w:eastAsia="sv-SE"/>
              <w14:ligatures w14:val="standardContextual"/>
            </w:rPr>
          </w:pPr>
          <w:hyperlink w:anchor="_Toc156813212" w:history="1">
            <w:r w:rsidR="00170D44" w:rsidRPr="00F06C20">
              <w:rPr>
                <w:rStyle w:val="Hyperlink"/>
              </w:rPr>
              <w:t>2.1.3.</w:t>
            </w:r>
            <w:r w:rsidR="00170D44">
              <w:rPr>
                <w:kern w:val="2"/>
                <w:sz w:val="22"/>
                <w:szCs w:val="22"/>
                <w:lang w:eastAsia="sv-SE"/>
                <w14:ligatures w14:val="standardContextual"/>
              </w:rPr>
              <w:tab/>
            </w:r>
            <w:r w:rsidR="00170D44" w:rsidRPr="00F06C20">
              <w:rPr>
                <w:rStyle w:val="Hyperlink"/>
              </w:rPr>
              <w:t>Källsystemsfabrikat</w:t>
            </w:r>
            <w:r w:rsidR="00170D44">
              <w:rPr>
                <w:webHidden/>
              </w:rPr>
              <w:tab/>
            </w:r>
            <w:r w:rsidR="00170D44">
              <w:rPr>
                <w:webHidden/>
              </w:rPr>
              <w:fldChar w:fldCharType="begin"/>
            </w:r>
            <w:r w:rsidR="00170D44">
              <w:rPr>
                <w:webHidden/>
              </w:rPr>
              <w:instrText xml:space="preserve"> PAGEREF _Toc156813212 \h </w:instrText>
            </w:r>
            <w:r w:rsidR="00170D44">
              <w:rPr>
                <w:webHidden/>
              </w:rPr>
            </w:r>
            <w:r w:rsidR="00170D44">
              <w:rPr>
                <w:webHidden/>
              </w:rPr>
              <w:fldChar w:fldCharType="separate"/>
            </w:r>
            <w:r w:rsidR="00170D44">
              <w:rPr>
                <w:webHidden/>
              </w:rPr>
              <w:t>5</w:t>
            </w:r>
            <w:r w:rsidR="00170D44">
              <w:rPr>
                <w:webHidden/>
              </w:rPr>
              <w:fldChar w:fldCharType="end"/>
            </w:r>
          </w:hyperlink>
        </w:p>
        <w:p w14:paraId="4ECFF98C" w14:textId="7CB9C2A2" w:rsidR="00170D44" w:rsidRDefault="00000000">
          <w:pPr>
            <w:pStyle w:val="TOC2"/>
            <w:tabs>
              <w:tab w:val="left" w:pos="1361"/>
            </w:tabs>
            <w:rPr>
              <w:kern w:val="2"/>
              <w:sz w:val="22"/>
              <w:szCs w:val="22"/>
              <w:lang w:eastAsia="sv-SE"/>
              <w14:ligatures w14:val="standardContextual"/>
            </w:rPr>
          </w:pPr>
          <w:hyperlink w:anchor="_Toc156813213" w:history="1">
            <w:r w:rsidR="00170D44" w:rsidRPr="00F06C20">
              <w:rPr>
                <w:rStyle w:val="Hyperlink"/>
              </w:rPr>
              <w:t>2.2.</w:t>
            </w:r>
            <w:r w:rsidR="00170D44">
              <w:rPr>
                <w:kern w:val="2"/>
                <w:sz w:val="22"/>
                <w:szCs w:val="22"/>
                <w:lang w:eastAsia="sv-SE"/>
                <w14:ligatures w14:val="standardContextual"/>
              </w:rPr>
              <w:tab/>
            </w:r>
            <w:r w:rsidR="00170D44" w:rsidRPr="00F06C20">
              <w:rPr>
                <w:rStyle w:val="Hyperlink"/>
              </w:rPr>
              <w:t>Informationshämtning</w:t>
            </w:r>
            <w:r w:rsidR="00170D44">
              <w:rPr>
                <w:webHidden/>
              </w:rPr>
              <w:tab/>
            </w:r>
            <w:r w:rsidR="00170D44">
              <w:rPr>
                <w:webHidden/>
              </w:rPr>
              <w:fldChar w:fldCharType="begin"/>
            </w:r>
            <w:r w:rsidR="00170D44">
              <w:rPr>
                <w:webHidden/>
              </w:rPr>
              <w:instrText xml:space="preserve"> PAGEREF _Toc156813213 \h </w:instrText>
            </w:r>
            <w:r w:rsidR="00170D44">
              <w:rPr>
                <w:webHidden/>
              </w:rPr>
            </w:r>
            <w:r w:rsidR="00170D44">
              <w:rPr>
                <w:webHidden/>
              </w:rPr>
              <w:fldChar w:fldCharType="separate"/>
            </w:r>
            <w:r w:rsidR="00170D44">
              <w:rPr>
                <w:webHidden/>
              </w:rPr>
              <w:t>5</w:t>
            </w:r>
            <w:r w:rsidR="00170D44">
              <w:rPr>
                <w:webHidden/>
              </w:rPr>
              <w:fldChar w:fldCharType="end"/>
            </w:r>
          </w:hyperlink>
        </w:p>
        <w:p w14:paraId="1BA558E9" w14:textId="6BDD00A9" w:rsidR="00170D44" w:rsidRDefault="00000000">
          <w:pPr>
            <w:pStyle w:val="TOC3"/>
            <w:tabs>
              <w:tab w:val="left" w:pos="1701"/>
            </w:tabs>
            <w:rPr>
              <w:kern w:val="2"/>
              <w:sz w:val="22"/>
              <w:szCs w:val="22"/>
              <w:lang w:eastAsia="sv-SE"/>
              <w14:ligatures w14:val="standardContextual"/>
            </w:rPr>
          </w:pPr>
          <w:hyperlink w:anchor="_Toc156813214" w:history="1">
            <w:r w:rsidR="00170D44" w:rsidRPr="00F06C20">
              <w:rPr>
                <w:rStyle w:val="Hyperlink"/>
              </w:rPr>
              <w:t>2.2.1.</w:t>
            </w:r>
            <w:r w:rsidR="00170D44">
              <w:rPr>
                <w:kern w:val="2"/>
                <w:sz w:val="22"/>
                <w:szCs w:val="22"/>
                <w:lang w:eastAsia="sv-SE"/>
                <w14:ligatures w14:val="standardContextual"/>
              </w:rPr>
              <w:tab/>
            </w:r>
            <w:r w:rsidR="00170D44" w:rsidRPr="00F06C20">
              <w:rPr>
                <w:rStyle w:val="Hyperlink"/>
              </w:rPr>
              <w:t>Innehåll i tjänstekontraktet</w:t>
            </w:r>
            <w:r w:rsidR="00170D44">
              <w:rPr>
                <w:webHidden/>
              </w:rPr>
              <w:tab/>
            </w:r>
            <w:r w:rsidR="00170D44">
              <w:rPr>
                <w:webHidden/>
              </w:rPr>
              <w:fldChar w:fldCharType="begin"/>
            </w:r>
            <w:r w:rsidR="00170D44">
              <w:rPr>
                <w:webHidden/>
              </w:rPr>
              <w:instrText xml:space="preserve"> PAGEREF _Toc156813214 \h </w:instrText>
            </w:r>
            <w:r w:rsidR="00170D44">
              <w:rPr>
                <w:webHidden/>
              </w:rPr>
            </w:r>
            <w:r w:rsidR="00170D44">
              <w:rPr>
                <w:webHidden/>
              </w:rPr>
              <w:fldChar w:fldCharType="separate"/>
            </w:r>
            <w:r w:rsidR="00170D44">
              <w:rPr>
                <w:webHidden/>
              </w:rPr>
              <w:t>5</w:t>
            </w:r>
            <w:r w:rsidR="00170D44">
              <w:rPr>
                <w:webHidden/>
              </w:rPr>
              <w:fldChar w:fldCharType="end"/>
            </w:r>
          </w:hyperlink>
        </w:p>
        <w:p w14:paraId="3150AF72" w14:textId="1A918102" w:rsidR="00170D44" w:rsidRDefault="00000000">
          <w:pPr>
            <w:pStyle w:val="TOC3"/>
            <w:tabs>
              <w:tab w:val="left" w:pos="1701"/>
            </w:tabs>
            <w:rPr>
              <w:kern w:val="2"/>
              <w:sz w:val="22"/>
              <w:szCs w:val="22"/>
              <w:lang w:eastAsia="sv-SE"/>
              <w14:ligatures w14:val="standardContextual"/>
            </w:rPr>
          </w:pPr>
          <w:hyperlink w:anchor="_Toc156813215" w:history="1">
            <w:r w:rsidR="00170D44" w:rsidRPr="00F06C20">
              <w:rPr>
                <w:rStyle w:val="Hyperlink"/>
              </w:rPr>
              <w:t>2.2.2.</w:t>
            </w:r>
            <w:r w:rsidR="00170D44">
              <w:rPr>
                <w:kern w:val="2"/>
                <w:sz w:val="22"/>
                <w:szCs w:val="22"/>
                <w:lang w:eastAsia="sv-SE"/>
                <w14:ligatures w14:val="standardContextual"/>
              </w:rPr>
              <w:tab/>
            </w:r>
            <w:r w:rsidR="00170D44" w:rsidRPr="00F06C20">
              <w:rPr>
                <w:rStyle w:val="Hyperlink"/>
              </w:rPr>
              <w:t>Regler för uppdatering</w:t>
            </w:r>
            <w:r w:rsidR="00170D44">
              <w:rPr>
                <w:webHidden/>
              </w:rPr>
              <w:tab/>
            </w:r>
            <w:r w:rsidR="00170D44">
              <w:rPr>
                <w:webHidden/>
              </w:rPr>
              <w:fldChar w:fldCharType="begin"/>
            </w:r>
            <w:r w:rsidR="00170D44">
              <w:rPr>
                <w:webHidden/>
              </w:rPr>
              <w:instrText xml:space="preserve"> PAGEREF _Toc156813215 \h </w:instrText>
            </w:r>
            <w:r w:rsidR="00170D44">
              <w:rPr>
                <w:webHidden/>
              </w:rPr>
            </w:r>
            <w:r w:rsidR="00170D44">
              <w:rPr>
                <w:webHidden/>
              </w:rPr>
              <w:fldChar w:fldCharType="separate"/>
            </w:r>
            <w:r w:rsidR="00170D44">
              <w:rPr>
                <w:webHidden/>
              </w:rPr>
              <w:t>8</w:t>
            </w:r>
            <w:r w:rsidR="00170D44">
              <w:rPr>
                <w:webHidden/>
              </w:rPr>
              <w:fldChar w:fldCharType="end"/>
            </w:r>
          </w:hyperlink>
        </w:p>
        <w:p w14:paraId="7F678938" w14:textId="51204187" w:rsidR="00170D44" w:rsidRDefault="00000000">
          <w:pPr>
            <w:pStyle w:val="TOC3"/>
            <w:tabs>
              <w:tab w:val="left" w:pos="1701"/>
            </w:tabs>
            <w:rPr>
              <w:kern w:val="2"/>
              <w:sz w:val="22"/>
              <w:szCs w:val="22"/>
              <w:lang w:eastAsia="sv-SE"/>
              <w14:ligatures w14:val="standardContextual"/>
            </w:rPr>
          </w:pPr>
          <w:hyperlink w:anchor="_Toc156813216" w:history="1">
            <w:r w:rsidR="00170D44" w:rsidRPr="00F06C20">
              <w:rPr>
                <w:rStyle w:val="Hyperlink"/>
              </w:rPr>
              <w:t>2.2.3.</w:t>
            </w:r>
            <w:r w:rsidR="00170D44">
              <w:rPr>
                <w:kern w:val="2"/>
                <w:sz w:val="22"/>
                <w:szCs w:val="22"/>
                <w:lang w:eastAsia="sv-SE"/>
                <w14:ligatures w14:val="standardContextual"/>
              </w:rPr>
              <w:tab/>
            </w:r>
            <w:r w:rsidR="00170D44" w:rsidRPr="00F06C20">
              <w:rPr>
                <w:rStyle w:val="Hyperlink"/>
              </w:rPr>
              <w:t>Teckenkodning</w:t>
            </w:r>
            <w:r w:rsidR="00170D44">
              <w:rPr>
                <w:webHidden/>
              </w:rPr>
              <w:tab/>
            </w:r>
            <w:r w:rsidR="00170D44">
              <w:rPr>
                <w:webHidden/>
              </w:rPr>
              <w:fldChar w:fldCharType="begin"/>
            </w:r>
            <w:r w:rsidR="00170D44">
              <w:rPr>
                <w:webHidden/>
              </w:rPr>
              <w:instrText xml:space="preserve"> PAGEREF _Toc156813216 \h </w:instrText>
            </w:r>
            <w:r w:rsidR="00170D44">
              <w:rPr>
                <w:webHidden/>
              </w:rPr>
            </w:r>
            <w:r w:rsidR="00170D44">
              <w:rPr>
                <w:webHidden/>
              </w:rPr>
              <w:fldChar w:fldCharType="separate"/>
            </w:r>
            <w:r w:rsidR="00170D44">
              <w:rPr>
                <w:webHidden/>
              </w:rPr>
              <w:t>9</w:t>
            </w:r>
            <w:r w:rsidR="00170D44">
              <w:rPr>
                <w:webHidden/>
              </w:rPr>
              <w:fldChar w:fldCharType="end"/>
            </w:r>
          </w:hyperlink>
        </w:p>
        <w:p w14:paraId="42081D42" w14:textId="49B9CA56" w:rsidR="00170D44" w:rsidRDefault="00000000">
          <w:pPr>
            <w:pStyle w:val="TOC2"/>
            <w:tabs>
              <w:tab w:val="left" w:pos="1361"/>
            </w:tabs>
            <w:rPr>
              <w:kern w:val="2"/>
              <w:sz w:val="22"/>
              <w:szCs w:val="22"/>
              <w:lang w:eastAsia="sv-SE"/>
              <w14:ligatures w14:val="standardContextual"/>
            </w:rPr>
          </w:pPr>
          <w:hyperlink w:anchor="_Toc156813217" w:history="1">
            <w:r w:rsidR="00170D44" w:rsidRPr="00F06C20">
              <w:rPr>
                <w:rStyle w:val="Hyperlink"/>
              </w:rPr>
              <w:t>2.3.</w:t>
            </w:r>
            <w:r w:rsidR="00170D44">
              <w:rPr>
                <w:kern w:val="2"/>
                <w:sz w:val="22"/>
                <w:szCs w:val="22"/>
                <w:lang w:eastAsia="sv-SE"/>
                <w14:ligatures w14:val="standardContextual"/>
              </w:rPr>
              <w:tab/>
            </w:r>
            <w:r w:rsidR="00170D44" w:rsidRPr="00F06C20">
              <w:rPr>
                <w:rStyle w:val="Hyperlink"/>
              </w:rPr>
              <w:t>Övriga krav</w:t>
            </w:r>
            <w:r w:rsidR="00170D44">
              <w:rPr>
                <w:webHidden/>
              </w:rPr>
              <w:tab/>
            </w:r>
            <w:r w:rsidR="00170D44">
              <w:rPr>
                <w:webHidden/>
              </w:rPr>
              <w:fldChar w:fldCharType="begin"/>
            </w:r>
            <w:r w:rsidR="00170D44">
              <w:rPr>
                <w:webHidden/>
              </w:rPr>
              <w:instrText xml:space="preserve"> PAGEREF _Toc156813217 \h </w:instrText>
            </w:r>
            <w:r w:rsidR="00170D44">
              <w:rPr>
                <w:webHidden/>
              </w:rPr>
            </w:r>
            <w:r w:rsidR="00170D44">
              <w:rPr>
                <w:webHidden/>
              </w:rPr>
              <w:fldChar w:fldCharType="separate"/>
            </w:r>
            <w:r w:rsidR="00170D44">
              <w:rPr>
                <w:webHidden/>
              </w:rPr>
              <w:t>9</w:t>
            </w:r>
            <w:r w:rsidR="00170D44">
              <w:rPr>
                <w:webHidden/>
              </w:rPr>
              <w:fldChar w:fldCharType="end"/>
            </w:r>
          </w:hyperlink>
        </w:p>
        <w:p w14:paraId="4C5746D1" w14:textId="4B7CF564" w:rsidR="00170D44" w:rsidRDefault="00000000">
          <w:pPr>
            <w:pStyle w:val="TOC3"/>
            <w:tabs>
              <w:tab w:val="left" w:pos="1701"/>
            </w:tabs>
            <w:rPr>
              <w:kern w:val="2"/>
              <w:sz w:val="22"/>
              <w:szCs w:val="22"/>
              <w:lang w:eastAsia="sv-SE"/>
              <w14:ligatures w14:val="standardContextual"/>
            </w:rPr>
          </w:pPr>
          <w:hyperlink w:anchor="_Toc156813218" w:history="1">
            <w:r w:rsidR="00170D44" w:rsidRPr="00F06C20">
              <w:rPr>
                <w:rStyle w:val="Hyperlink"/>
              </w:rPr>
              <w:t>2.3.1.</w:t>
            </w:r>
            <w:r w:rsidR="00170D44">
              <w:rPr>
                <w:kern w:val="2"/>
                <w:sz w:val="22"/>
                <w:szCs w:val="22"/>
                <w:lang w:eastAsia="sv-SE"/>
                <w14:ligatures w14:val="standardContextual"/>
              </w:rPr>
              <w:tab/>
            </w:r>
            <w:r w:rsidR="00170D44" w:rsidRPr="00F06C20">
              <w:rPr>
                <w:rStyle w:val="Hyperlink"/>
              </w:rPr>
              <w:t>Felhantering</w:t>
            </w:r>
            <w:r w:rsidR="00170D44">
              <w:rPr>
                <w:webHidden/>
              </w:rPr>
              <w:tab/>
            </w:r>
            <w:r w:rsidR="00170D44">
              <w:rPr>
                <w:webHidden/>
              </w:rPr>
              <w:fldChar w:fldCharType="begin"/>
            </w:r>
            <w:r w:rsidR="00170D44">
              <w:rPr>
                <w:webHidden/>
              </w:rPr>
              <w:instrText xml:space="preserve"> PAGEREF _Toc156813218 \h </w:instrText>
            </w:r>
            <w:r w:rsidR="00170D44">
              <w:rPr>
                <w:webHidden/>
              </w:rPr>
            </w:r>
            <w:r w:rsidR="00170D44">
              <w:rPr>
                <w:webHidden/>
              </w:rPr>
              <w:fldChar w:fldCharType="separate"/>
            </w:r>
            <w:r w:rsidR="00170D44">
              <w:rPr>
                <w:webHidden/>
              </w:rPr>
              <w:t>9</w:t>
            </w:r>
            <w:r w:rsidR="00170D44">
              <w:rPr>
                <w:webHidden/>
              </w:rPr>
              <w:fldChar w:fldCharType="end"/>
            </w:r>
          </w:hyperlink>
        </w:p>
        <w:p w14:paraId="4B449199" w14:textId="31A567BD" w:rsidR="00170D44" w:rsidRDefault="00000000">
          <w:pPr>
            <w:pStyle w:val="TOC3"/>
            <w:tabs>
              <w:tab w:val="left" w:pos="1701"/>
            </w:tabs>
            <w:rPr>
              <w:kern w:val="2"/>
              <w:sz w:val="22"/>
              <w:szCs w:val="22"/>
              <w:lang w:eastAsia="sv-SE"/>
              <w14:ligatures w14:val="standardContextual"/>
            </w:rPr>
          </w:pPr>
          <w:hyperlink w:anchor="_Toc156813219" w:history="1">
            <w:r w:rsidR="00170D44" w:rsidRPr="00F06C20">
              <w:rPr>
                <w:rStyle w:val="Hyperlink"/>
              </w:rPr>
              <w:t>2.3.2.</w:t>
            </w:r>
            <w:r w:rsidR="00170D44">
              <w:rPr>
                <w:kern w:val="2"/>
                <w:sz w:val="22"/>
                <w:szCs w:val="22"/>
                <w:lang w:eastAsia="sv-SE"/>
                <w14:ligatures w14:val="standardContextual"/>
              </w:rPr>
              <w:tab/>
            </w:r>
            <w:r w:rsidR="00170D44" w:rsidRPr="00F06C20">
              <w:rPr>
                <w:rStyle w:val="Hyperlink"/>
              </w:rPr>
              <w:t>Anropsfrekvens</w:t>
            </w:r>
            <w:r w:rsidR="00170D44">
              <w:rPr>
                <w:webHidden/>
              </w:rPr>
              <w:tab/>
            </w:r>
            <w:r w:rsidR="00170D44">
              <w:rPr>
                <w:webHidden/>
              </w:rPr>
              <w:fldChar w:fldCharType="begin"/>
            </w:r>
            <w:r w:rsidR="00170D44">
              <w:rPr>
                <w:webHidden/>
              </w:rPr>
              <w:instrText xml:space="preserve"> PAGEREF _Toc156813219 \h </w:instrText>
            </w:r>
            <w:r w:rsidR="00170D44">
              <w:rPr>
                <w:webHidden/>
              </w:rPr>
            </w:r>
            <w:r w:rsidR="00170D44">
              <w:rPr>
                <w:webHidden/>
              </w:rPr>
              <w:fldChar w:fldCharType="separate"/>
            </w:r>
            <w:r w:rsidR="00170D44">
              <w:rPr>
                <w:webHidden/>
              </w:rPr>
              <w:t>10</w:t>
            </w:r>
            <w:r w:rsidR="00170D44">
              <w:rPr>
                <w:webHidden/>
              </w:rPr>
              <w:fldChar w:fldCharType="end"/>
            </w:r>
          </w:hyperlink>
        </w:p>
        <w:p w14:paraId="209273F9" w14:textId="7DCE4ADE" w:rsidR="00170D44" w:rsidRDefault="00000000">
          <w:pPr>
            <w:pStyle w:val="TOC3"/>
            <w:tabs>
              <w:tab w:val="left" w:pos="1701"/>
            </w:tabs>
            <w:rPr>
              <w:kern w:val="2"/>
              <w:sz w:val="22"/>
              <w:szCs w:val="22"/>
              <w:lang w:eastAsia="sv-SE"/>
              <w14:ligatures w14:val="standardContextual"/>
            </w:rPr>
          </w:pPr>
          <w:hyperlink w:anchor="_Toc156813220" w:history="1">
            <w:r w:rsidR="00170D44" w:rsidRPr="00F06C20">
              <w:rPr>
                <w:rStyle w:val="Hyperlink"/>
              </w:rPr>
              <w:t>2.3.3.</w:t>
            </w:r>
            <w:r w:rsidR="00170D44">
              <w:rPr>
                <w:kern w:val="2"/>
                <w:sz w:val="22"/>
                <w:szCs w:val="22"/>
                <w:lang w:eastAsia="sv-SE"/>
                <w14:ligatures w14:val="standardContextual"/>
              </w:rPr>
              <w:tab/>
            </w:r>
            <w:r w:rsidR="00170D44" w:rsidRPr="00F06C20">
              <w:rPr>
                <w:rStyle w:val="Hyperlink"/>
              </w:rPr>
              <w:t>Obehörig åtkomst</w:t>
            </w:r>
            <w:r w:rsidR="00170D44">
              <w:rPr>
                <w:webHidden/>
              </w:rPr>
              <w:tab/>
            </w:r>
            <w:r w:rsidR="00170D44">
              <w:rPr>
                <w:webHidden/>
              </w:rPr>
              <w:fldChar w:fldCharType="begin"/>
            </w:r>
            <w:r w:rsidR="00170D44">
              <w:rPr>
                <w:webHidden/>
              </w:rPr>
              <w:instrText xml:space="preserve"> PAGEREF _Toc156813220 \h </w:instrText>
            </w:r>
            <w:r w:rsidR="00170D44">
              <w:rPr>
                <w:webHidden/>
              </w:rPr>
            </w:r>
            <w:r w:rsidR="00170D44">
              <w:rPr>
                <w:webHidden/>
              </w:rPr>
              <w:fldChar w:fldCharType="separate"/>
            </w:r>
            <w:r w:rsidR="00170D44">
              <w:rPr>
                <w:webHidden/>
              </w:rPr>
              <w:t>10</w:t>
            </w:r>
            <w:r w:rsidR="00170D44">
              <w:rPr>
                <w:webHidden/>
              </w:rPr>
              <w:fldChar w:fldCharType="end"/>
            </w:r>
          </w:hyperlink>
        </w:p>
        <w:p w14:paraId="2D77E5AF" w14:textId="27F9E268" w:rsidR="00170D44" w:rsidRDefault="00000000">
          <w:pPr>
            <w:pStyle w:val="TOC2"/>
            <w:tabs>
              <w:tab w:val="left" w:pos="1361"/>
            </w:tabs>
            <w:rPr>
              <w:kern w:val="2"/>
              <w:sz w:val="22"/>
              <w:szCs w:val="22"/>
              <w:lang w:eastAsia="sv-SE"/>
              <w14:ligatures w14:val="standardContextual"/>
            </w:rPr>
          </w:pPr>
          <w:hyperlink w:anchor="_Toc156813221" w:history="1">
            <w:r w:rsidR="00170D44" w:rsidRPr="00F06C20">
              <w:rPr>
                <w:rStyle w:val="Hyperlink"/>
              </w:rPr>
              <w:t>2.4.</w:t>
            </w:r>
            <w:r w:rsidR="00170D44">
              <w:rPr>
                <w:kern w:val="2"/>
                <w:sz w:val="22"/>
                <w:szCs w:val="22"/>
                <w:lang w:eastAsia="sv-SE"/>
                <w14:ligatures w14:val="standardContextual"/>
              </w:rPr>
              <w:tab/>
            </w:r>
            <w:r w:rsidR="00170D44" w:rsidRPr="00F06C20">
              <w:rPr>
                <w:rStyle w:val="Hyperlink"/>
              </w:rPr>
              <w:t>Övrigt</w:t>
            </w:r>
            <w:r w:rsidR="00170D44">
              <w:rPr>
                <w:rStyle w:val="Hyperlink"/>
              </w:rPr>
              <w:tab/>
            </w:r>
            <w:r w:rsidR="00170D44">
              <w:rPr>
                <w:webHidden/>
              </w:rPr>
              <w:tab/>
            </w:r>
            <w:r w:rsidR="00170D44">
              <w:rPr>
                <w:webHidden/>
              </w:rPr>
              <w:fldChar w:fldCharType="begin"/>
            </w:r>
            <w:r w:rsidR="00170D44">
              <w:rPr>
                <w:webHidden/>
              </w:rPr>
              <w:instrText xml:space="preserve"> PAGEREF _Toc156813221 \h </w:instrText>
            </w:r>
            <w:r w:rsidR="00170D44">
              <w:rPr>
                <w:webHidden/>
              </w:rPr>
            </w:r>
            <w:r w:rsidR="00170D44">
              <w:rPr>
                <w:webHidden/>
              </w:rPr>
              <w:fldChar w:fldCharType="separate"/>
            </w:r>
            <w:r w:rsidR="00170D44">
              <w:rPr>
                <w:webHidden/>
              </w:rPr>
              <w:t>11</w:t>
            </w:r>
            <w:r w:rsidR="00170D44">
              <w:rPr>
                <w:webHidden/>
              </w:rPr>
              <w:fldChar w:fldCharType="end"/>
            </w:r>
          </w:hyperlink>
        </w:p>
        <w:p w14:paraId="6BB33653" w14:textId="395D2F89" w:rsidR="00170D44" w:rsidRDefault="00000000">
          <w:pPr>
            <w:pStyle w:val="TOC2"/>
            <w:tabs>
              <w:tab w:val="left" w:pos="1361"/>
            </w:tabs>
            <w:rPr>
              <w:kern w:val="2"/>
              <w:sz w:val="22"/>
              <w:szCs w:val="22"/>
              <w:lang w:eastAsia="sv-SE"/>
              <w14:ligatures w14:val="standardContextual"/>
            </w:rPr>
          </w:pPr>
          <w:hyperlink w:anchor="_Toc156813222" w:history="1">
            <w:r w:rsidR="00170D44" w:rsidRPr="00F06C20">
              <w:rPr>
                <w:rStyle w:val="Hyperlink"/>
              </w:rPr>
              <w:t>2.5.</w:t>
            </w:r>
            <w:r w:rsidR="00170D44">
              <w:rPr>
                <w:kern w:val="2"/>
                <w:sz w:val="22"/>
                <w:szCs w:val="22"/>
                <w:lang w:eastAsia="sv-SE"/>
                <w14:ligatures w14:val="standardContextual"/>
              </w:rPr>
              <w:tab/>
            </w:r>
            <w:r w:rsidR="00170D44" w:rsidRPr="00F06C20">
              <w:rPr>
                <w:rStyle w:val="Hyperlink"/>
              </w:rPr>
              <w:t>Godkännandedatum och kontaktperson gällande självdeklaration</w:t>
            </w:r>
            <w:r w:rsidR="00170D44">
              <w:rPr>
                <w:webHidden/>
              </w:rPr>
              <w:tab/>
            </w:r>
            <w:r w:rsidR="00170D44">
              <w:rPr>
                <w:webHidden/>
              </w:rPr>
              <w:fldChar w:fldCharType="begin"/>
            </w:r>
            <w:r w:rsidR="00170D44">
              <w:rPr>
                <w:webHidden/>
              </w:rPr>
              <w:instrText xml:space="preserve"> PAGEREF _Toc156813222 \h </w:instrText>
            </w:r>
            <w:r w:rsidR="00170D44">
              <w:rPr>
                <w:webHidden/>
              </w:rPr>
            </w:r>
            <w:r w:rsidR="00170D44">
              <w:rPr>
                <w:webHidden/>
              </w:rPr>
              <w:fldChar w:fldCharType="separate"/>
            </w:r>
            <w:r w:rsidR="00170D44">
              <w:rPr>
                <w:webHidden/>
              </w:rPr>
              <w:t>12</w:t>
            </w:r>
            <w:r w:rsidR="00170D44">
              <w:rPr>
                <w:webHidden/>
              </w:rPr>
              <w:fldChar w:fldCharType="end"/>
            </w:r>
          </w:hyperlink>
        </w:p>
        <w:p w14:paraId="5538007E" w14:textId="44227A8C" w:rsidR="00170D44" w:rsidRDefault="00000000">
          <w:pPr>
            <w:pStyle w:val="TOC1"/>
            <w:rPr>
              <w:b w:val="0"/>
              <w:kern w:val="2"/>
              <w:sz w:val="22"/>
              <w:szCs w:val="22"/>
              <w14:ligatures w14:val="standardContextual"/>
            </w:rPr>
          </w:pPr>
          <w:hyperlink w:anchor="_Toc156813223" w:history="1">
            <w:r w:rsidR="00170D44" w:rsidRPr="00F06C20">
              <w:rPr>
                <w:rStyle w:val="Hyperlink"/>
              </w:rPr>
              <w:t>3.</w:t>
            </w:r>
            <w:r w:rsidR="00170D44">
              <w:rPr>
                <w:b w:val="0"/>
                <w:kern w:val="2"/>
                <w:sz w:val="22"/>
                <w:szCs w:val="22"/>
                <w14:ligatures w14:val="standardContextual"/>
              </w:rPr>
              <w:tab/>
            </w:r>
            <w:r w:rsidR="00170D44" w:rsidRPr="00F06C20">
              <w:rPr>
                <w:rStyle w:val="Hyperlink"/>
              </w:rPr>
              <w:t>Resultat</w:t>
            </w:r>
            <w:r w:rsidR="00170D44">
              <w:rPr>
                <w:webHidden/>
              </w:rPr>
              <w:tab/>
            </w:r>
            <w:r w:rsidR="00170D44">
              <w:rPr>
                <w:webHidden/>
              </w:rPr>
              <w:fldChar w:fldCharType="begin"/>
            </w:r>
            <w:r w:rsidR="00170D44">
              <w:rPr>
                <w:webHidden/>
              </w:rPr>
              <w:instrText xml:space="preserve"> PAGEREF _Toc156813223 \h </w:instrText>
            </w:r>
            <w:r w:rsidR="00170D44">
              <w:rPr>
                <w:webHidden/>
              </w:rPr>
            </w:r>
            <w:r w:rsidR="00170D44">
              <w:rPr>
                <w:webHidden/>
              </w:rPr>
              <w:fldChar w:fldCharType="separate"/>
            </w:r>
            <w:r w:rsidR="00170D44">
              <w:rPr>
                <w:webHidden/>
              </w:rPr>
              <w:t>13</w:t>
            </w:r>
            <w:r w:rsidR="00170D44">
              <w:rPr>
                <w:webHidden/>
              </w:rPr>
              <w:fldChar w:fldCharType="end"/>
            </w:r>
          </w:hyperlink>
        </w:p>
        <w:p w14:paraId="47262019" w14:textId="6077C2CE" w:rsidR="001D3CDC" w:rsidRDefault="001D3CDC">
          <w:r>
            <w:rPr>
              <w:b/>
              <w:bCs/>
            </w:rPr>
            <w:fldChar w:fldCharType="end"/>
          </w:r>
        </w:p>
      </w:sdtContent>
    </w:sdt>
    <w:p w14:paraId="2E47BDAF" w14:textId="6F475FA8" w:rsidR="004E5A81" w:rsidRDefault="004E5A81" w:rsidP="004E5A81">
      <w:pPr>
        <w:tabs>
          <w:tab w:val="left" w:pos="6018"/>
        </w:tabs>
      </w:pPr>
      <w:r>
        <w:tab/>
      </w:r>
    </w:p>
    <w:p w14:paraId="409827B8" w14:textId="1AF3E072" w:rsidR="006D69D8" w:rsidRPr="00105592" w:rsidRDefault="006D69D8" w:rsidP="004E5A81">
      <w:pPr>
        <w:tabs>
          <w:tab w:val="left" w:pos="6018"/>
        </w:tabs>
        <w:rPr>
          <w:rFonts w:asciiTheme="majorHAnsi" w:eastAsiaTheme="majorEastAsia" w:hAnsiTheme="majorHAnsi" w:cstheme="majorBidi"/>
          <w:b/>
          <w:color w:val="A33662" w:themeColor="accent1"/>
          <w:sz w:val="28"/>
          <w:szCs w:val="28"/>
        </w:rPr>
      </w:pPr>
      <w:r w:rsidRPr="004E5A81">
        <w:br w:type="page"/>
      </w:r>
    </w:p>
    <w:p w14:paraId="17CD7ABC" w14:textId="75F12EAA" w:rsidR="006D69D8" w:rsidRPr="00105592" w:rsidRDefault="0066768F" w:rsidP="0066768F">
      <w:pPr>
        <w:pStyle w:val="Tabelltitel"/>
      </w:pPr>
      <w:bookmarkStart w:id="0" w:name="_Toc155269825"/>
      <w:bookmarkStart w:id="1" w:name="_Toc155269851"/>
      <w:bookmarkStart w:id="2" w:name="_Toc155270016"/>
      <w:bookmarkStart w:id="3" w:name="_Toc155270325"/>
      <w:bookmarkStart w:id="4" w:name="_Toc156813200"/>
      <w:r w:rsidRPr="00105592">
        <w:lastRenderedPageBreak/>
        <w:t>Revisionshistorik</w:t>
      </w:r>
      <w:r w:rsidR="009C3F65" w:rsidRPr="00105592">
        <w:t xml:space="preserve"> för Självdeklarationsmall</w:t>
      </w:r>
      <w:bookmarkEnd w:id="0"/>
      <w:bookmarkEnd w:id="1"/>
      <w:bookmarkEnd w:id="2"/>
      <w:bookmarkEnd w:id="3"/>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105592" w14:paraId="27A19168" w14:textId="77777777" w:rsidTr="00FD6A00">
        <w:trPr>
          <w:trHeight w:val="21"/>
        </w:trPr>
        <w:tc>
          <w:tcPr>
            <w:tcW w:w="1418" w:type="dxa"/>
            <w:shd w:val="clear" w:color="auto" w:fill="A33662" w:themeFill="accent1"/>
          </w:tcPr>
          <w:p w14:paraId="68EA9318" w14:textId="77777777" w:rsidR="0066768F" w:rsidRPr="00105592" w:rsidRDefault="0066768F" w:rsidP="00FD6A00">
            <w:pPr>
              <w:pStyle w:val="Tabellrubrik"/>
            </w:pPr>
            <w:r w:rsidRPr="00105592">
              <w:t>Version</w:t>
            </w:r>
          </w:p>
        </w:tc>
        <w:tc>
          <w:tcPr>
            <w:tcW w:w="1276" w:type="dxa"/>
            <w:shd w:val="clear" w:color="auto" w:fill="A33662" w:themeFill="accent1"/>
          </w:tcPr>
          <w:p w14:paraId="0A19E4A7" w14:textId="77777777" w:rsidR="0066768F" w:rsidRPr="00105592" w:rsidRDefault="0066768F" w:rsidP="00FD6A00">
            <w:pPr>
              <w:pStyle w:val="Tabellrubrik"/>
            </w:pPr>
            <w:r w:rsidRPr="00105592">
              <w:t>Datum</w:t>
            </w:r>
          </w:p>
        </w:tc>
        <w:tc>
          <w:tcPr>
            <w:tcW w:w="2268" w:type="dxa"/>
            <w:shd w:val="clear" w:color="auto" w:fill="A33662" w:themeFill="accent1"/>
          </w:tcPr>
          <w:p w14:paraId="1E65817C" w14:textId="77777777" w:rsidR="0066768F" w:rsidRPr="00105592" w:rsidRDefault="0066768F" w:rsidP="00FD6A00">
            <w:pPr>
              <w:pStyle w:val="Tabellrubrik"/>
            </w:pPr>
            <w:r w:rsidRPr="00105592">
              <w:t>Författare</w:t>
            </w:r>
          </w:p>
        </w:tc>
        <w:tc>
          <w:tcPr>
            <w:tcW w:w="4100" w:type="dxa"/>
            <w:shd w:val="clear" w:color="auto" w:fill="A33662" w:themeFill="accent1"/>
          </w:tcPr>
          <w:p w14:paraId="372528F8" w14:textId="77777777" w:rsidR="0066768F" w:rsidRPr="00105592" w:rsidRDefault="0066768F" w:rsidP="00FD6A00">
            <w:pPr>
              <w:pStyle w:val="Tabellrubrik"/>
            </w:pPr>
            <w:r w:rsidRPr="00105592">
              <w:t>Kommentar</w:t>
            </w:r>
          </w:p>
        </w:tc>
      </w:tr>
      <w:tr w:rsidR="00F37CF8" w:rsidRPr="00105592" w14:paraId="7DD5ED37" w14:textId="77777777" w:rsidTr="00FD6A00">
        <w:tc>
          <w:tcPr>
            <w:tcW w:w="1418" w:type="dxa"/>
            <w:tcBorders>
              <w:bottom w:val="single" w:sz="4" w:space="0" w:color="A33662" w:themeColor="accent1"/>
              <w:right w:val="single" w:sz="24" w:space="0" w:color="FFFFFF" w:themeColor="background1"/>
            </w:tcBorders>
          </w:tcPr>
          <w:p w14:paraId="7C53F80D" w14:textId="1D647B36" w:rsidR="00F37CF8" w:rsidRPr="00105592" w:rsidRDefault="00F37CF8" w:rsidP="00F37CF8">
            <w:r w:rsidRPr="00CF2781">
              <w:t>0.1</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3C60108C" w14:textId="3E8D43DC" w:rsidR="00F37CF8" w:rsidRPr="00105592" w:rsidRDefault="00F37CF8" w:rsidP="00F37CF8"/>
        </w:tc>
        <w:tc>
          <w:tcPr>
            <w:tcW w:w="2268" w:type="dxa"/>
            <w:tcBorders>
              <w:left w:val="single" w:sz="24" w:space="0" w:color="FFFFFF" w:themeColor="background1"/>
              <w:bottom w:val="single" w:sz="4" w:space="0" w:color="A33662" w:themeColor="accent1"/>
              <w:right w:val="single" w:sz="24" w:space="0" w:color="FFFFFF" w:themeColor="background1"/>
            </w:tcBorders>
          </w:tcPr>
          <w:p w14:paraId="4C678E38" w14:textId="143C454D" w:rsidR="00F37CF8" w:rsidRPr="00105592" w:rsidRDefault="00F37CF8" w:rsidP="00F37CF8">
            <w:r w:rsidRPr="00CF2781">
              <w:t>Göran Westman</w:t>
            </w:r>
          </w:p>
        </w:tc>
        <w:tc>
          <w:tcPr>
            <w:tcW w:w="4100" w:type="dxa"/>
            <w:tcBorders>
              <w:left w:val="single" w:sz="24" w:space="0" w:color="FFFFFF" w:themeColor="background1"/>
              <w:bottom w:val="single" w:sz="4" w:space="0" w:color="A33662" w:themeColor="accent1"/>
            </w:tcBorders>
          </w:tcPr>
          <w:p w14:paraId="3BC7DF7F" w14:textId="6A8AD472" w:rsidR="00F37CF8" w:rsidRPr="00F37CF8" w:rsidRDefault="00F37CF8" w:rsidP="00F37CF8">
            <w:pPr>
              <w:rPr>
                <w:i/>
                <w:iCs/>
              </w:rPr>
            </w:pPr>
            <w:r w:rsidRPr="00F37CF8">
              <w:rPr>
                <w:i/>
                <w:iCs/>
              </w:rPr>
              <w:t>Första utkast till domänversion</w:t>
            </w:r>
          </w:p>
        </w:tc>
      </w:tr>
      <w:tr w:rsidR="00F37CF8" w:rsidRPr="00105592" w14:paraId="28654829"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2FA4E45" w14:textId="3AFCF35E" w:rsidR="00F37CF8" w:rsidRPr="00105592" w:rsidRDefault="00F37CF8" w:rsidP="00F37CF8">
            <w:r w:rsidRPr="00CF2781">
              <w:t>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996723" w14:textId="50605A9E" w:rsidR="00F37CF8" w:rsidRPr="00105592" w:rsidRDefault="00F37CF8" w:rsidP="00F37CF8">
            <w:r w:rsidRPr="00CF2781">
              <w:t>2020-11-25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167ACA" w14:textId="469D74EB" w:rsidR="00F37CF8" w:rsidRPr="00105592" w:rsidRDefault="00F37CF8" w:rsidP="00F37CF8">
            <w:r w:rsidRPr="00CF2781">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50715F63" w14:textId="5C7191F9" w:rsidR="00F37CF8" w:rsidRPr="00F37CF8" w:rsidRDefault="00F37CF8" w:rsidP="00F37CF8">
            <w:pPr>
              <w:rPr>
                <w:i/>
                <w:iCs/>
              </w:rPr>
            </w:pPr>
            <w:r w:rsidRPr="00F37CF8">
              <w:rPr>
                <w:i/>
                <w:iCs/>
              </w:rPr>
              <w:t>Uppdaterat efter granskning</w:t>
            </w:r>
          </w:p>
        </w:tc>
      </w:tr>
      <w:tr w:rsidR="00F37CF8" w:rsidRPr="00105592" w14:paraId="51AC4C9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378C75A" w14:textId="0F545BC7" w:rsidR="00F37CF8" w:rsidRPr="00105592" w:rsidRDefault="00F37CF8" w:rsidP="00F37CF8">
            <w:r w:rsidRPr="00CF2781">
              <w:t>3.3.1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84A1FD" w14:textId="00ED0269" w:rsidR="00F37CF8" w:rsidRPr="00105592" w:rsidRDefault="00F37CF8" w:rsidP="00F37CF8">
            <w:r w:rsidRPr="00CF2781">
              <w:t>2021-03-29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4715AA" w14:textId="619A3261" w:rsidR="00F37CF8" w:rsidRPr="00105592" w:rsidRDefault="00F37CF8" w:rsidP="00F37CF8">
            <w:r w:rsidRPr="00CF2781">
              <w:t>Göran Westman</w:t>
            </w:r>
          </w:p>
        </w:tc>
        <w:tc>
          <w:tcPr>
            <w:tcW w:w="4100" w:type="dxa"/>
            <w:tcBorders>
              <w:top w:val="single" w:sz="4" w:space="0" w:color="A33662" w:themeColor="accent1"/>
              <w:left w:val="single" w:sz="24" w:space="0" w:color="FFFFFF" w:themeColor="background1"/>
              <w:bottom w:val="single" w:sz="4" w:space="0" w:color="A33662" w:themeColor="accent1"/>
            </w:tcBorders>
          </w:tcPr>
          <w:p w14:paraId="141701CA" w14:textId="4D74C59B" w:rsidR="00F37CF8" w:rsidRPr="00F37CF8" w:rsidRDefault="00F37CF8" w:rsidP="00F37CF8">
            <w:pPr>
              <w:rPr>
                <w:i/>
                <w:iCs/>
              </w:rPr>
            </w:pPr>
            <w:r w:rsidRPr="00F37CF8">
              <w:rPr>
                <w:i/>
                <w:iCs/>
              </w:rPr>
              <w:t>Första releasade version, uppdaterat till domänversion.</w:t>
            </w:r>
          </w:p>
        </w:tc>
      </w:tr>
      <w:tr w:rsidR="00F37CF8" w:rsidRPr="00105592" w14:paraId="33D68D76"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A7AC4C0" w14:textId="5436E99D" w:rsidR="00F37CF8" w:rsidRPr="00105592" w:rsidRDefault="00F37CF8" w:rsidP="00F37CF8">
            <w:r w:rsidRPr="00CF2781">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DAD682" w14:textId="5D937660" w:rsidR="00F37CF8" w:rsidRPr="00105592" w:rsidRDefault="00F37CF8" w:rsidP="00F37CF8">
            <w:r w:rsidRPr="00CF2781">
              <w:t>2022-04-05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64347D" w14:textId="5F67B553" w:rsidR="00F37CF8" w:rsidRPr="00105592" w:rsidRDefault="00F37CF8" w:rsidP="00F37CF8">
            <w:r w:rsidRPr="00CF2781">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1F3E4B2C" w14:textId="39EFF0CE" w:rsidR="00F37CF8" w:rsidRPr="00F37CF8" w:rsidRDefault="00F37CF8" w:rsidP="00F37CF8">
            <w:pPr>
              <w:rPr>
                <w:i/>
                <w:iCs/>
              </w:rPr>
            </w:pPr>
            <w:r w:rsidRPr="00F37CF8">
              <w:rPr>
                <w:i/>
                <w:iCs/>
              </w:rPr>
              <w:t>Uppdaterat testsvit</w:t>
            </w:r>
          </w:p>
        </w:tc>
      </w:tr>
      <w:tr w:rsidR="00F37CF8" w:rsidRPr="00105592" w14:paraId="3D4BB44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2B38016F" w14:textId="29704092" w:rsidR="00F37CF8" w:rsidRPr="00105592" w:rsidRDefault="00F37CF8" w:rsidP="00F37CF8">
            <w:r w:rsidRPr="00CF2781">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9BB9B2" w14:textId="470F584E" w:rsidR="00F37CF8" w:rsidRPr="00105592" w:rsidRDefault="00F37CF8" w:rsidP="00F37CF8">
            <w:r w:rsidRPr="00CF2781">
              <w:t>2022-11-22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2FA83F" w14:textId="60D96EDC" w:rsidR="00F37CF8" w:rsidRPr="00105592" w:rsidRDefault="00F37CF8" w:rsidP="00F37CF8">
            <w:r w:rsidRPr="00CF2781">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A5656C5" w14:textId="6D3AB90F" w:rsidR="00F37CF8" w:rsidRPr="00F37CF8" w:rsidRDefault="00F37CF8" w:rsidP="00F37CF8">
            <w:pPr>
              <w:rPr>
                <w:i/>
                <w:iCs/>
              </w:rPr>
            </w:pPr>
            <w:r w:rsidRPr="00F37CF8">
              <w:rPr>
                <w:i/>
                <w:iCs/>
              </w:rPr>
              <w:t>Kap 3.3.2 uppdaterat från SIT-miljö till nationell testmiljö</w:t>
            </w:r>
          </w:p>
        </w:tc>
      </w:tr>
      <w:tr w:rsidR="00F37CF8" w:rsidRPr="00105592" w14:paraId="043AA1E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08E15A6" w14:textId="54056717" w:rsidR="00F37CF8" w:rsidRPr="00105592" w:rsidRDefault="00F37CF8" w:rsidP="00F37CF8">
            <w:r w:rsidRPr="00CF2781">
              <w:t>4.0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E16974" w14:textId="2D200D4E" w:rsidR="00F37CF8" w:rsidRPr="00105592" w:rsidRDefault="00F37CF8" w:rsidP="00F37CF8">
            <w:r w:rsidRPr="00CF2781">
              <w:t>2022-12-01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977369" w14:textId="60AA7920" w:rsidR="00F37CF8" w:rsidRPr="00105592" w:rsidRDefault="00F37CF8" w:rsidP="00F37CF8">
            <w:r w:rsidRPr="00CF2781">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44336F1E" w14:textId="175BD718" w:rsidR="00F37CF8" w:rsidRPr="00F37CF8" w:rsidRDefault="00F37CF8" w:rsidP="00F37CF8">
            <w:pPr>
              <w:rPr>
                <w:i/>
                <w:iCs/>
              </w:rPr>
            </w:pPr>
            <w:r w:rsidRPr="00F37CF8">
              <w:rPr>
                <w:i/>
                <w:iCs/>
              </w:rPr>
              <w:t>Lyft till ny domänversion</w:t>
            </w:r>
          </w:p>
        </w:tc>
      </w:tr>
      <w:tr w:rsidR="0066768F" w:rsidRPr="00105592" w14:paraId="08ED823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862B446" w14:textId="4B412CD1" w:rsidR="0066768F" w:rsidRPr="00105592" w:rsidRDefault="00105592" w:rsidP="00FD6A00">
            <w:r>
              <w:t>5.0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AABD97" w14:textId="37F98278" w:rsidR="0066768F" w:rsidRPr="00105592" w:rsidRDefault="00105592" w:rsidP="00FD6A00">
            <w:r>
              <w:t>2024-01-0</w:t>
            </w:r>
            <w:r w:rsidR="002448B4">
              <w:t>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3833BA" w14:textId="537682E7" w:rsidR="0066768F" w:rsidRPr="00105592" w:rsidRDefault="00105592" w:rsidP="00FD6A00">
            <w:r>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92559A9" w14:textId="4B4320D1" w:rsidR="00105592" w:rsidRPr="00F37CF8" w:rsidRDefault="00105592" w:rsidP="00FD6A00">
            <w:pPr>
              <w:rPr>
                <w:i/>
                <w:iCs/>
              </w:rPr>
            </w:pPr>
            <w:r w:rsidRPr="00F37CF8">
              <w:rPr>
                <w:i/>
                <w:iCs/>
              </w:rPr>
              <w:t>Uppdaterad efter ny mall</w:t>
            </w:r>
          </w:p>
        </w:tc>
      </w:tr>
      <w:tr w:rsidR="00105592" w:rsidRPr="00105592" w14:paraId="3F2C5ECF"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118FABB" w14:textId="77777777" w:rsidR="00105592" w:rsidRDefault="00105592" w:rsidP="00FD6A00"/>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57B599" w14:textId="77777777" w:rsidR="00105592" w:rsidRDefault="00105592" w:rsidP="00FD6A00"/>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DE6402" w14:textId="77777777" w:rsidR="00105592" w:rsidRDefault="00105592" w:rsidP="00FD6A00"/>
        </w:tc>
        <w:tc>
          <w:tcPr>
            <w:tcW w:w="4100" w:type="dxa"/>
            <w:tcBorders>
              <w:top w:val="single" w:sz="4" w:space="0" w:color="A33662" w:themeColor="accent1"/>
              <w:left w:val="single" w:sz="24" w:space="0" w:color="FFFFFF" w:themeColor="background1"/>
              <w:bottom w:val="single" w:sz="4" w:space="0" w:color="A33662" w:themeColor="accent1"/>
            </w:tcBorders>
          </w:tcPr>
          <w:p w14:paraId="17AF67C3" w14:textId="77777777" w:rsidR="00105592" w:rsidRPr="00105592" w:rsidRDefault="00105592" w:rsidP="00FD6A00">
            <w:pPr>
              <w:rPr>
                <w:i/>
                <w:iCs/>
              </w:rPr>
            </w:pPr>
          </w:p>
        </w:tc>
      </w:tr>
    </w:tbl>
    <w:p w14:paraId="26DFF94E" w14:textId="77777777" w:rsidR="009C3F65" w:rsidRPr="00105592" w:rsidRDefault="009C3F65" w:rsidP="004E1B5F"/>
    <w:p w14:paraId="73323456" w14:textId="68A1C22F" w:rsidR="009C3F65" w:rsidRPr="00105592" w:rsidRDefault="009C3F65" w:rsidP="009C3F65">
      <w:pPr>
        <w:pStyle w:val="Tabelltitel"/>
        <w:rPr>
          <w:sz w:val="20"/>
          <w:szCs w:val="20"/>
        </w:rPr>
      </w:pPr>
      <w:bookmarkStart w:id="5" w:name="_Toc155269826"/>
      <w:bookmarkStart w:id="6" w:name="_Toc155269852"/>
      <w:bookmarkStart w:id="7" w:name="_Toc155270017"/>
      <w:bookmarkStart w:id="8" w:name="_Toc155270326"/>
      <w:bookmarkStart w:id="9" w:name="_Toc156813201"/>
      <w:r w:rsidRPr="00105592">
        <w:t>Revisionshistorik för ifyllande av underlaget</w:t>
      </w:r>
      <w:bookmarkEnd w:id="5"/>
      <w:bookmarkEnd w:id="6"/>
      <w:bookmarkEnd w:id="7"/>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9C3F65" w:rsidRPr="00105592" w14:paraId="7557309D" w14:textId="77777777" w:rsidTr="004F4D73">
        <w:trPr>
          <w:trHeight w:val="21"/>
        </w:trPr>
        <w:tc>
          <w:tcPr>
            <w:tcW w:w="1418" w:type="dxa"/>
            <w:shd w:val="clear" w:color="auto" w:fill="A33662" w:themeFill="accent1"/>
          </w:tcPr>
          <w:p w14:paraId="3A88E84D" w14:textId="77777777" w:rsidR="009C3F65" w:rsidRPr="00105592" w:rsidRDefault="009C3F65" w:rsidP="004F4D73">
            <w:pPr>
              <w:pStyle w:val="Tabellrubrik"/>
            </w:pPr>
            <w:r w:rsidRPr="00105592">
              <w:t>Version</w:t>
            </w:r>
          </w:p>
        </w:tc>
        <w:tc>
          <w:tcPr>
            <w:tcW w:w="1276" w:type="dxa"/>
            <w:shd w:val="clear" w:color="auto" w:fill="A33662" w:themeFill="accent1"/>
          </w:tcPr>
          <w:p w14:paraId="3144B567" w14:textId="77777777" w:rsidR="009C3F65" w:rsidRPr="00105592" w:rsidRDefault="009C3F65" w:rsidP="004F4D73">
            <w:pPr>
              <w:pStyle w:val="Tabellrubrik"/>
            </w:pPr>
            <w:r w:rsidRPr="00105592">
              <w:t>Datum</w:t>
            </w:r>
          </w:p>
        </w:tc>
        <w:tc>
          <w:tcPr>
            <w:tcW w:w="2268" w:type="dxa"/>
            <w:shd w:val="clear" w:color="auto" w:fill="A33662" w:themeFill="accent1"/>
          </w:tcPr>
          <w:p w14:paraId="33F00BAF" w14:textId="77777777" w:rsidR="009C3F65" w:rsidRPr="00105592" w:rsidRDefault="009C3F65" w:rsidP="004F4D73">
            <w:pPr>
              <w:pStyle w:val="Tabellrubrik"/>
            </w:pPr>
            <w:r w:rsidRPr="00105592">
              <w:t>Författare</w:t>
            </w:r>
          </w:p>
        </w:tc>
        <w:tc>
          <w:tcPr>
            <w:tcW w:w="4100" w:type="dxa"/>
            <w:shd w:val="clear" w:color="auto" w:fill="A33662" w:themeFill="accent1"/>
          </w:tcPr>
          <w:p w14:paraId="1AFCF532" w14:textId="77777777" w:rsidR="009C3F65" w:rsidRPr="00105592" w:rsidRDefault="009C3F65" w:rsidP="004F4D73">
            <w:pPr>
              <w:pStyle w:val="Tabellrubrik"/>
            </w:pPr>
            <w:r w:rsidRPr="00105592">
              <w:t>Kommentar</w:t>
            </w:r>
          </w:p>
        </w:tc>
      </w:tr>
      <w:tr w:rsidR="009C3F65" w:rsidRPr="00105592" w14:paraId="7841888F" w14:textId="77777777" w:rsidTr="004F4D73">
        <w:tc>
          <w:tcPr>
            <w:tcW w:w="1418" w:type="dxa"/>
            <w:tcBorders>
              <w:bottom w:val="single" w:sz="4" w:space="0" w:color="A33662" w:themeColor="accent1"/>
              <w:right w:val="single" w:sz="24" w:space="0" w:color="FFFFFF" w:themeColor="background1"/>
            </w:tcBorders>
          </w:tcPr>
          <w:p w14:paraId="2CF0F2BE" w14:textId="3FB7EC7A" w:rsidR="009C3F65" w:rsidRPr="00105592" w:rsidRDefault="009C3F65" w:rsidP="004F4D73"/>
        </w:tc>
        <w:tc>
          <w:tcPr>
            <w:tcW w:w="1276" w:type="dxa"/>
            <w:tcBorders>
              <w:left w:val="single" w:sz="24" w:space="0" w:color="FFFFFF" w:themeColor="background1"/>
              <w:bottom w:val="single" w:sz="4" w:space="0" w:color="A33662" w:themeColor="accent1"/>
              <w:right w:val="single" w:sz="24" w:space="0" w:color="FFFFFF" w:themeColor="background1"/>
            </w:tcBorders>
          </w:tcPr>
          <w:p w14:paraId="329D38AB" w14:textId="38A3BE32" w:rsidR="009C3F65" w:rsidRPr="00105592" w:rsidRDefault="009C3F65" w:rsidP="004F4D73"/>
        </w:tc>
        <w:tc>
          <w:tcPr>
            <w:tcW w:w="2268" w:type="dxa"/>
            <w:tcBorders>
              <w:left w:val="single" w:sz="24" w:space="0" w:color="FFFFFF" w:themeColor="background1"/>
              <w:bottom w:val="single" w:sz="4" w:space="0" w:color="A33662" w:themeColor="accent1"/>
              <w:right w:val="single" w:sz="24" w:space="0" w:color="FFFFFF" w:themeColor="background1"/>
            </w:tcBorders>
          </w:tcPr>
          <w:p w14:paraId="5493C333" w14:textId="20613063" w:rsidR="009C3F65" w:rsidRPr="00105592" w:rsidRDefault="009C3F65" w:rsidP="004F4D73"/>
        </w:tc>
        <w:tc>
          <w:tcPr>
            <w:tcW w:w="4100" w:type="dxa"/>
            <w:tcBorders>
              <w:left w:val="single" w:sz="24" w:space="0" w:color="FFFFFF" w:themeColor="background1"/>
              <w:bottom w:val="single" w:sz="4" w:space="0" w:color="A33662" w:themeColor="accent1"/>
            </w:tcBorders>
          </w:tcPr>
          <w:p w14:paraId="43B45584" w14:textId="0F2DF785" w:rsidR="009C3F65" w:rsidRPr="00105592" w:rsidRDefault="009C3F65" w:rsidP="004F4D73">
            <w:pPr>
              <w:rPr>
                <w:i/>
                <w:iCs/>
              </w:rPr>
            </w:pPr>
          </w:p>
        </w:tc>
      </w:tr>
      <w:tr w:rsidR="009C3F65" w:rsidRPr="00105592" w14:paraId="09178EF1"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520CD77"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76F6EA"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EB610D"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5CF6F4BB" w14:textId="77777777" w:rsidR="009C3F65" w:rsidRPr="00105592" w:rsidRDefault="009C3F65" w:rsidP="004F4D73">
            <w:pPr>
              <w:rPr>
                <w:i/>
                <w:iCs/>
              </w:rPr>
            </w:pPr>
          </w:p>
        </w:tc>
      </w:tr>
      <w:tr w:rsidR="009C3F65" w:rsidRPr="00105592" w14:paraId="06FF4C5F"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67D36154"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49D30B"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322CAE"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49E8E754" w14:textId="77777777" w:rsidR="009C3F65" w:rsidRPr="00105592" w:rsidRDefault="009C3F65" w:rsidP="004F4D73">
            <w:pPr>
              <w:rPr>
                <w:i/>
                <w:iCs/>
              </w:rPr>
            </w:pPr>
          </w:p>
        </w:tc>
      </w:tr>
      <w:tr w:rsidR="009C3F65" w:rsidRPr="00105592" w14:paraId="01D0170B"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B219D99"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A7BC31"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EB73D2"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07C73F32" w14:textId="77777777" w:rsidR="009C3F65" w:rsidRPr="00105592" w:rsidRDefault="009C3F65" w:rsidP="004F4D73">
            <w:pPr>
              <w:rPr>
                <w:i/>
                <w:iCs/>
              </w:rPr>
            </w:pPr>
          </w:p>
        </w:tc>
      </w:tr>
    </w:tbl>
    <w:p w14:paraId="1AAA0979" w14:textId="1D0632EC" w:rsidR="00142663" w:rsidRPr="00105592" w:rsidRDefault="009C3F65" w:rsidP="004E1B5F">
      <w:r w:rsidRPr="00105592">
        <w:br w:type="page"/>
      </w:r>
    </w:p>
    <w:p w14:paraId="4DCF6D11" w14:textId="77C71754" w:rsidR="00746BCE" w:rsidRPr="00746BCE" w:rsidRDefault="00105592" w:rsidP="00746BCE">
      <w:pPr>
        <w:pStyle w:val="Heading1"/>
        <w:numPr>
          <w:ilvl w:val="0"/>
          <w:numId w:val="18"/>
        </w:numPr>
        <w:tabs>
          <w:tab w:val="clear" w:pos="360"/>
        </w:tabs>
        <w:spacing w:before="240" w:after="60"/>
        <w:rPr>
          <w:noProof/>
        </w:rPr>
      </w:pPr>
      <w:bookmarkStart w:id="10" w:name="_Toc156813202"/>
      <w:r>
        <w:rPr>
          <w:noProof/>
        </w:rPr>
        <w:lastRenderedPageBreak/>
        <w:t>I</w:t>
      </w:r>
      <w:bookmarkStart w:id="11" w:name="_Toc58330743"/>
      <w:r>
        <w:rPr>
          <w:noProof/>
        </w:rPr>
        <w:t>nledning</w:t>
      </w:r>
      <w:bookmarkEnd w:id="10"/>
      <w:bookmarkEnd w:id="11"/>
    </w:p>
    <w:p w14:paraId="3D0F476A" w14:textId="4E5A7136" w:rsidR="00A6097E" w:rsidRPr="00105592" w:rsidRDefault="00A6097E" w:rsidP="00105592">
      <w:pPr>
        <w:jc w:val="both"/>
      </w:pPr>
      <w:r w:rsidRPr="00105592">
        <w:t>Detta formulär är en självdeklaration för organisationer som ska anpassa eller ansluta</w:t>
      </w:r>
      <w:r w:rsidR="00105592">
        <w:t xml:space="preserve"> </w:t>
      </w:r>
      <w:r w:rsidRPr="00105592">
        <w:t>information och/eller funktion i ett källsystem till nationella tjänsteplattformen enligt ett specifikt</w:t>
      </w:r>
      <w:r w:rsidR="00105592">
        <w:t xml:space="preserve"> </w:t>
      </w:r>
      <w:r w:rsidRPr="00105592">
        <w:t>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66781A0F" w14:textId="79EDE736" w:rsidR="00A6097E" w:rsidRPr="00105592" w:rsidRDefault="00A6097E" w:rsidP="00105592">
      <w:pPr>
        <w:jc w:val="both"/>
      </w:pPr>
      <w:r w:rsidRPr="00105592">
        <w:t>Omfånget på självdeklarationen rör den tekniska och semantiska interoperabiliteten för tjänstekontrakt och tjänsteplattform. Övriga viktiga tester är kommunicerande parters eget ansvar.</w:t>
      </w:r>
    </w:p>
    <w:p w14:paraId="288C9BC6" w14:textId="77777777" w:rsidR="00A6097E" w:rsidRPr="00105592" w:rsidRDefault="00A6097E" w:rsidP="00A6097E">
      <w:r w:rsidRPr="00105592">
        <w:t>Denna självdeklaration gäller för:</w:t>
      </w:r>
    </w:p>
    <w:p w14:paraId="3540CB1B" w14:textId="3E8456E7" w:rsidR="00A6097E" w:rsidRPr="00105592" w:rsidRDefault="00A6097E" w:rsidP="00A6097E">
      <w:pPr>
        <w:rPr>
          <w:b/>
        </w:rPr>
      </w:pPr>
      <w:r w:rsidRPr="00105592">
        <w:rPr>
          <w:b/>
        </w:rPr>
        <w:t>Tjänstedomän</w:t>
      </w:r>
      <w:r w:rsidRPr="00105592">
        <w:rPr>
          <w:b/>
        </w:rPr>
        <w:tab/>
      </w:r>
      <w:r w:rsidR="00105592" w:rsidRPr="00EE3C86">
        <w:rPr>
          <w:b/>
        </w:rPr>
        <w:t>strategicresourcemanagement:persons:person</w:t>
      </w:r>
    </w:p>
    <w:p w14:paraId="0950B0A8" w14:textId="242E1F8A" w:rsidR="00A6097E" w:rsidRPr="00105592" w:rsidRDefault="00A6097E" w:rsidP="00A6097E">
      <w:pPr>
        <w:rPr>
          <w:b/>
        </w:rPr>
      </w:pPr>
      <w:r w:rsidRPr="00105592">
        <w:rPr>
          <w:b/>
        </w:rPr>
        <w:t>Tjänstekontrakt</w:t>
      </w:r>
      <w:r w:rsidRPr="00105592">
        <w:rPr>
          <w:b/>
        </w:rPr>
        <w:tab/>
      </w:r>
      <w:r w:rsidR="00F37CF8" w:rsidRPr="00F37CF8">
        <w:rPr>
          <w:b/>
        </w:rPr>
        <w:t>UpdatePersonContactInformation 4.0</w:t>
      </w:r>
    </w:p>
    <w:p w14:paraId="6F74380E" w14:textId="24553E11" w:rsidR="00746BCE" w:rsidRPr="00746BCE" w:rsidRDefault="00A6097E" w:rsidP="00746BCE">
      <w:pPr>
        <w:pStyle w:val="Heading2"/>
        <w:numPr>
          <w:ilvl w:val="1"/>
          <w:numId w:val="18"/>
        </w:numPr>
        <w:tabs>
          <w:tab w:val="clear" w:pos="1080"/>
        </w:tabs>
        <w:spacing w:before="240" w:after="60"/>
        <w:ind w:left="851" w:hanging="851"/>
      </w:pPr>
      <w:bookmarkStart w:id="12" w:name="_Toc453068531"/>
      <w:bookmarkStart w:id="13" w:name="_Toc453069300"/>
      <w:bookmarkStart w:id="14" w:name="_Toc453068533"/>
      <w:bookmarkStart w:id="15" w:name="_Toc453069302"/>
      <w:bookmarkStart w:id="16" w:name="_Toc453068534"/>
      <w:bookmarkStart w:id="17" w:name="_Toc453069303"/>
      <w:bookmarkStart w:id="18" w:name="_Toc453068535"/>
      <w:bookmarkStart w:id="19" w:name="_Toc453069304"/>
      <w:bookmarkStart w:id="20" w:name="_Toc58330744"/>
      <w:bookmarkStart w:id="21" w:name="_Toc156813203"/>
      <w:bookmarkEnd w:id="12"/>
      <w:bookmarkEnd w:id="13"/>
      <w:bookmarkEnd w:id="14"/>
      <w:bookmarkEnd w:id="15"/>
      <w:bookmarkEnd w:id="16"/>
      <w:bookmarkEnd w:id="17"/>
      <w:bookmarkEnd w:id="18"/>
      <w:bookmarkEnd w:id="19"/>
      <w:r w:rsidRPr="00105592">
        <w:t>Definitioner</w:t>
      </w:r>
      <w:bookmarkEnd w:id="20"/>
      <w:bookmarkEnd w:id="21"/>
    </w:p>
    <w:p w14:paraId="4BF0BFEE" w14:textId="77777777" w:rsidR="00A6097E" w:rsidRPr="00105592" w:rsidRDefault="00A6097E" w:rsidP="00105592">
      <w:pPr>
        <w:jc w:val="both"/>
      </w:pPr>
      <w:r w:rsidRPr="00105592">
        <w:rPr>
          <w:i/>
        </w:rPr>
        <w:t>Anslutningspunkt –</w:t>
      </w:r>
      <w:r w:rsidRPr="00105592">
        <w:t xml:space="preserve"> Den infrastruktur som terminerar SSL-kopplet från Tjänsteplattformen.</w:t>
      </w:r>
    </w:p>
    <w:p w14:paraId="6DFFE49A" w14:textId="77777777" w:rsidR="00A6097E" w:rsidRPr="00105592" w:rsidRDefault="00A6097E" w:rsidP="00105592">
      <w:pPr>
        <w:jc w:val="both"/>
      </w:pPr>
      <w:r w:rsidRPr="00105592">
        <w:rPr>
          <w:i/>
        </w:rPr>
        <w:t>Tjänstekonsumentfabrikat</w:t>
      </w:r>
      <w:r w:rsidRPr="00105592">
        <w:t xml:space="preserve"> – Produktbeteckning och version av den komponent som producerar (formaterar) anropet som ska skickas till Tjänsteplattformen. Ibland samma komponent/produkt som Anslutningspunkt. </w:t>
      </w:r>
    </w:p>
    <w:p w14:paraId="0CF1CB4E" w14:textId="77777777" w:rsidR="00A6097E" w:rsidRPr="00105592" w:rsidRDefault="00A6097E" w:rsidP="00105592">
      <w:pPr>
        <w:jc w:val="both"/>
      </w:pPr>
      <w:r w:rsidRPr="00105592">
        <w:rPr>
          <w:i/>
        </w:rPr>
        <w:t>Källsystemsfabrikat</w:t>
      </w:r>
      <w:r w:rsidRPr="00105592">
        <w:t xml:space="preserve"> – Produktbeteckning och version för det verksamhetssystem där informationen hanteras i original, oberoende av om den faktiska försörjningen sker via ett mellanlager och/eller integrationsprodukt).</w:t>
      </w:r>
    </w:p>
    <w:p w14:paraId="33111D6B" w14:textId="77777777" w:rsidR="00A6097E" w:rsidRPr="00105592" w:rsidRDefault="00A6097E" w:rsidP="00105592">
      <w:pPr>
        <w:jc w:val="both"/>
      </w:pPr>
      <w:r w:rsidRPr="00105592">
        <w:rPr>
          <w:i/>
        </w:rPr>
        <w:t>Verifieringsobjekt</w:t>
      </w:r>
      <w:r w:rsidRPr="00105592">
        <w:t xml:space="preserve"> – Den konstellation av komponenter som denna självdeklaration avser. Definieras som aktuell kombination av Tjänstekonsumentprodukt, Källsystemsprodukt och Tjänstekontrakt.</w:t>
      </w:r>
    </w:p>
    <w:p w14:paraId="32A2608C" w14:textId="77777777" w:rsidR="00A6097E" w:rsidRPr="00105592" w:rsidRDefault="00A6097E" w:rsidP="00105592">
      <w:pPr>
        <w:jc w:val="both"/>
      </w:pPr>
      <w:r w:rsidRPr="00105592">
        <w:rPr>
          <w:i/>
        </w:rPr>
        <w:t>Anslutningsobjekt</w:t>
      </w:r>
      <w:r w:rsidRPr="00105592">
        <w:t xml:space="preserve"> – Den specifika konfigurationsuppsättning av aktuellt verifieringsobjekt som anslutande organisation avser tillämpa i produktionsmiljö efter anslutning och som denna självdeklaration därmed avser.</w:t>
      </w:r>
    </w:p>
    <w:p w14:paraId="1A5EAA10" w14:textId="42AD33EB" w:rsidR="00A6097E" w:rsidRPr="00105592" w:rsidRDefault="00A6097E" w:rsidP="00105592">
      <w:pPr>
        <w:jc w:val="both"/>
      </w:pPr>
      <w:bookmarkStart w:id="22" w:name="_Hlk491084907"/>
      <w:r w:rsidRPr="00105592">
        <w:rPr>
          <w:i/>
        </w:rPr>
        <w:t>TKB</w:t>
      </w:r>
      <w:r w:rsidRPr="00105592">
        <w:t xml:space="preserve"> – </w:t>
      </w:r>
      <w:bookmarkEnd w:id="22"/>
      <w:r w:rsidRPr="00105592">
        <w:t>Tjänstekontraktsbeskrivning</w:t>
      </w:r>
      <w:r w:rsidR="003B273A">
        <w:t>.</w:t>
      </w:r>
    </w:p>
    <w:p w14:paraId="1B16D7F2" w14:textId="4C21DDA0" w:rsidR="00A6097E" w:rsidRDefault="00A6097E" w:rsidP="00105592">
      <w:pPr>
        <w:jc w:val="both"/>
      </w:pPr>
      <w:r w:rsidRPr="00105592">
        <w:rPr>
          <w:i/>
        </w:rPr>
        <w:t>Avvikelse</w:t>
      </w:r>
      <w:r w:rsidRPr="00105592">
        <w:t xml:space="preserve"> – En skillnad i tjänstekomponenten gentemot vad tjänstekontraktet anger i form av krav eller levererade/mottagna element.</w:t>
      </w:r>
    </w:p>
    <w:p w14:paraId="0FF34981" w14:textId="5EC2FD4C" w:rsidR="003B273A" w:rsidRPr="00105592" w:rsidRDefault="003B273A" w:rsidP="00105592">
      <w:pPr>
        <w:jc w:val="both"/>
      </w:pPr>
      <w:r w:rsidRPr="003B273A">
        <w:rPr>
          <w:i/>
          <w:iCs/>
        </w:rPr>
        <w:t>Nationell testmiljö</w:t>
      </w:r>
      <w:r w:rsidRPr="003B273A">
        <w:t xml:space="preserve"> – I detta dokument menas NTjP-QA eller ÖTM.</w:t>
      </w:r>
    </w:p>
    <w:p w14:paraId="661685DF" w14:textId="797C3954" w:rsidR="003B273A" w:rsidRPr="00105592" w:rsidRDefault="00A6097E" w:rsidP="00105592">
      <w:pPr>
        <w:jc w:val="both"/>
      </w:pPr>
      <w:r w:rsidRPr="00105592">
        <w:t xml:space="preserve">Övriga definitioner av termer och förkortningar som förekommer i detta formulär hittas i kapitel 5.2.4 </w:t>
      </w:r>
      <w:r w:rsidRPr="00105592">
        <w:rPr>
          <w:i/>
        </w:rPr>
        <w:t xml:space="preserve">Övriga termer </w:t>
      </w:r>
      <w:r w:rsidRPr="00105592">
        <w:t xml:space="preserve">i RIV Tekniska Anvisningar: </w:t>
      </w:r>
      <w:hyperlink r:id="rId14" w:history="1">
        <w:r w:rsidRPr="00105592">
          <w:rPr>
            <w:rStyle w:val="Hyperlink"/>
          </w:rPr>
          <w:t>http://rivta.se/documents/ARK_0001/</w:t>
        </w:r>
      </w:hyperlink>
      <w:r w:rsidRPr="00105592">
        <w:t>.</w:t>
      </w:r>
    </w:p>
    <w:p w14:paraId="6FAD9601" w14:textId="77777777" w:rsidR="00A6097E" w:rsidRPr="00105592" w:rsidRDefault="00A6097E" w:rsidP="00A6097E">
      <w:pPr>
        <w:pStyle w:val="Heading2"/>
        <w:numPr>
          <w:ilvl w:val="1"/>
          <w:numId w:val="18"/>
        </w:numPr>
        <w:tabs>
          <w:tab w:val="clear" w:pos="1080"/>
        </w:tabs>
        <w:spacing w:before="240" w:after="60"/>
        <w:ind w:left="851" w:hanging="851"/>
      </w:pPr>
      <w:bookmarkStart w:id="23" w:name="_Toc58330745"/>
      <w:bookmarkStart w:id="24" w:name="_Toc156813204"/>
      <w:r w:rsidRPr="00105592">
        <w:lastRenderedPageBreak/>
        <w:t>Instruktioner för att fylla i självdeklaration</w:t>
      </w:r>
      <w:bookmarkEnd w:id="23"/>
      <w:bookmarkEnd w:id="24"/>
    </w:p>
    <w:p w14:paraId="1F465216" w14:textId="091A9E19" w:rsidR="00A6097E" w:rsidRPr="00105592" w:rsidRDefault="00A6097E" w:rsidP="003B273A">
      <w:pPr>
        <w:jc w:val="both"/>
      </w:pPr>
      <w:r w:rsidRPr="00105592">
        <w:t>Det är anslutande organisation som ska fylla i formuläret, men delar kan komma från testning som gjorts av leverantören av tjänstekonsumentprodukten respektive källsystemprodukten.</w:t>
      </w:r>
    </w:p>
    <w:p w14:paraId="6B98B925" w14:textId="77777777" w:rsidR="00DB4888" w:rsidRPr="00105592" w:rsidRDefault="00DB4888" w:rsidP="003B273A">
      <w:pPr>
        <w:pStyle w:val="ListParagraph"/>
        <w:numPr>
          <w:ilvl w:val="0"/>
          <w:numId w:val="19"/>
        </w:numPr>
        <w:shd w:val="clear" w:color="auto" w:fill="DC98B3" w:themeFill="text2" w:themeFillTint="66"/>
        <w:spacing w:after="0" w:line="240" w:lineRule="auto"/>
        <w:jc w:val="both"/>
      </w:pPr>
      <w:r w:rsidRPr="00105592">
        <w:t>Plommonfärgade fält ska fyllas i av anslutande part</w:t>
      </w:r>
    </w:p>
    <w:p w14:paraId="0560AC7B" w14:textId="74CD2927" w:rsidR="00A6097E" w:rsidRPr="00105592" w:rsidRDefault="00A6097E" w:rsidP="003B273A">
      <w:pPr>
        <w:pStyle w:val="ListParagraph"/>
        <w:numPr>
          <w:ilvl w:val="0"/>
          <w:numId w:val="19"/>
        </w:numPr>
        <w:shd w:val="clear" w:color="auto" w:fill="6DB192" w:themeFill="accent3" w:themeFillTint="99"/>
        <w:spacing w:line="240" w:lineRule="auto"/>
        <w:jc w:val="both"/>
      </w:pPr>
      <w:r w:rsidRPr="00105592">
        <w:rPr>
          <w:shd w:val="clear" w:color="auto" w:fill="6DB192" w:themeFill="accent3" w:themeFillTint="99"/>
        </w:rPr>
        <w:t>Grönt fält</w:t>
      </w:r>
      <w:r w:rsidRPr="00105592">
        <w:t xml:space="preserve"> fylls i av Inera</w:t>
      </w:r>
    </w:p>
    <w:p w14:paraId="7F37A93D" w14:textId="5A58674F" w:rsidR="00A6097E" w:rsidRPr="00105592" w:rsidRDefault="00A6097E" w:rsidP="003B273A">
      <w:pPr>
        <w:jc w:val="both"/>
      </w:pPr>
      <w:r w:rsidRPr="00105592">
        <w:t xml:space="preserve">Svaren kan kompletteras med hänvisning till bifogade bilagor, </w:t>
      </w:r>
      <w:r w:rsidR="003B273A" w:rsidRPr="00105592">
        <w:t>till exempel</w:t>
      </w:r>
      <w:r w:rsidRPr="00105592">
        <w:t xml:space="preserve"> egna testrapporter. Hänvisningar i självdeklarationen skall peka ut det specifika testresultatet. Exempelvis specifika bilder eller textstycken, dvs. inte till hela dokument eller kapitel.</w:t>
      </w:r>
    </w:p>
    <w:p w14:paraId="156476C8" w14:textId="77777777" w:rsidR="00A6097E" w:rsidRPr="00105592" w:rsidRDefault="00A6097E" w:rsidP="003B273A">
      <w:pPr>
        <w:jc w:val="both"/>
      </w:pPr>
      <w:r w:rsidRPr="00105592">
        <w:t>I de fall där inte alla frivilliga regler stödjs i tjänstekonsumenten behöver detta motiveras i kommentarsfältet för punkten.</w:t>
      </w:r>
      <w:r w:rsidRPr="00105592" w:rsidDel="00A06521">
        <w:t xml:space="preserve"> </w:t>
      </w:r>
      <w:r w:rsidRPr="00105592">
        <w:t xml:space="preserve"> </w:t>
      </w:r>
    </w:p>
    <w:p w14:paraId="4A2DA69B" w14:textId="5909D1AF" w:rsidR="00A6097E" w:rsidRPr="00105592" w:rsidRDefault="00A6097E" w:rsidP="003B273A">
      <w:pPr>
        <w:jc w:val="both"/>
      </w:pPr>
      <w:r w:rsidRPr="00105592">
        <w:t xml:space="preserve">Frågor som inte är relevanta för tjänstekonsumenten behöver motiveras i kommentarsfältet för punkten. Vid eventuella frågor, kontakta Ineras </w:t>
      </w:r>
      <w:r w:rsidRPr="003B273A">
        <w:t xml:space="preserve">kundservice </w:t>
      </w:r>
      <w:r w:rsidR="003B273A">
        <w:t>(</w:t>
      </w:r>
      <w:hyperlink r:id="rId15" w:history="1">
        <w:r w:rsidR="0006230D" w:rsidRPr="00F51696">
          <w:rPr>
            <w:rStyle w:val="Hyperlink"/>
          </w:rPr>
          <w:t>kundservice@inera.se</w:t>
        </w:r>
      </w:hyperlink>
      <w:r w:rsidRPr="003B273A">
        <w:t>)</w:t>
      </w:r>
      <w:r w:rsidR="003B273A">
        <w:t>.</w:t>
      </w:r>
    </w:p>
    <w:p w14:paraId="545D5AE1" w14:textId="77777777" w:rsidR="00A6097E" w:rsidRPr="00105592" w:rsidRDefault="00A6097E" w:rsidP="00A6097E">
      <w:pPr>
        <w:pStyle w:val="Heading2"/>
        <w:numPr>
          <w:ilvl w:val="1"/>
          <w:numId w:val="18"/>
        </w:numPr>
        <w:tabs>
          <w:tab w:val="clear" w:pos="1080"/>
        </w:tabs>
        <w:spacing w:before="240" w:after="60"/>
        <w:ind w:left="851" w:hanging="851"/>
      </w:pPr>
      <w:bookmarkStart w:id="25" w:name="_Toc58330746"/>
      <w:bookmarkStart w:id="26" w:name="_Toc156813205"/>
      <w:r w:rsidRPr="00105592">
        <w:t>Godkännande</w:t>
      </w:r>
      <w:bookmarkEnd w:id="25"/>
      <w:bookmarkEnd w:id="26"/>
    </w:p>
    <w:p w14:paraId="1C744A06" w14:textId="77777777" w:rsidR="00A6097E" w:rsidRPr="00105592" w:rsidRDefault="00A6097E" w:rsidP="003B273A">
      <w:pPr>
        <w:jc w:val="both"/>
      </w:pPr>
      <w:r w:rsidRPr="00105592">
        <w:t>Inera beslutar om godkännande för anslutning till nationell tjänsteplattform utifrån denna självdeklaration. Godkännandet gäller den tekniska och semantiska interoperabiliteten, men täcker inte hur informationen hanteras i verksamheten.</w:t>
      </w:r>
    </w:p>
    <w:p w14:paraId="34488B51" w14:textId="77777777" w:rsidR="00A6097E" w:rsidRPr="00105592" w:rsidRDefault="00A6097E" w:rsidP="003B273A">
      <w:pPr>
        <w:jc w:val="both"/>
      </w:pPr>
      <w:r w:rsidRPr="00105592">
        <w:t>Man kan bli Godkänd med svar Nej; för frågorna i ”3.2.1 Innehåll i tjänstekontraktet” är det verksamhetens val vad som ska avsändas, medan det för övriga frågor är en bedömningsfråga för Inera om beteendet är acceptabelt.</w:t>
      </w:r>
    </w:p>
    <w:p w14:paraId="5E1572AC" w14:textId="7A7F6EF0" w:rsidR="00A6097E" w:rsidRPr="00105592" w:rsidRDefault="00A6097E" w:rsidP="00A6097E">
      <w:pPr>
        <w:pStyle w:val="Heading2"/>
        <w:numPr>
          <w:ilvl w:val="1"/>
          <w:numId w:val="18"/>
        </w:numPr>
        <w:tabs>
          <w:tab w:val="clear" w:pos="1080"/>
        </w:tabs>
        <w:spacing w:before="240" w:after="60"/>
        <w:ind w:left="851" w:hanging="851"/>
      </w:pPr>
      <w:bookmarkStart w:id="27" w:name="_Toc58330747"/>
      <w:bookmarkStart w:id="28" w:name="_Toc156813206"/>
      <w:r w:rsidRPr="00105592">
        <w:t>Hantering vid förändring av</w:t>
      </w:r>
      <w:r w:rsidR="003B273A">
        <w:t xml:space="preserve"> </w:t>
      </w:r>
      <w:r w:rsidRPr="00105592">
        <w:t>tjänstekonsument</w:t>
      </w:r>
      <w:bookmarkEnd w:id="27"/>
      <w:bookmarkEnd w:id="28"/>
    </w:p>
    <w:p w14:paraId="78F86042" w14:textId="172494DC" w:rsidR="00A6097E" w:rsidRPr="00105592" w:rsidRDefault="00A6097E" w:rsidP="003B273A">
      <w:pPr>
        <w:jc w:val="both"/>
      </w:pPr>
      <w:r w:rsidRPr="00105592">
        <w:t>Första gången ett verifieringsobjekt ska godkännas fylls hela formuläret i.</w:t>
      </w:r>
    </w:p>
    <w:p w14:paraId="4EF54EED" w14:textId="716F807B" w:rsidR="00A6097E" w:rsidRPr="00105592" w:rsidRDefault="00A6097E" w:rsidP="003B273A">
      <w:pPr>
        <w:jc w:val="both"/>
      </w:pPr>
      <w:r w:rsidRPr="00105592">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76CF114" w14:textId="05ACEF0A" w:rsidR="00A6097E" w:rsidRDefault="00A6097E" w:rsidP="003B273A">
      <w:pPr>
        <w:jc w:val="both"/>
      </w:pPr>
      <w:r w:rsidRPr="00105592">
        <w:t xml:space="preserve">Vid en förändring som inte rör komponenterna i ett verifieringsobjekt, men som ändå kan ha påverkan på anslutningen ska ett nytt godkännande begäras. Det kan </w:t>
      </w:r>
      <w:r w:rsidR="003B273A" w:rsidRPr="00105592">
        <w:t>till exempel</w:t>
      </w:r>
      <w:r w:rsidRPr="00105592">
        <w:t xml:space="preserve"> vara uppgradering eller byte av infrastruktur för partens anslutningspunkt, så som införande av en regional tjänsteplattform, eller övergång till ett mellanlager.</w:t>
      </w:r>
    </w:p>
    <w:p w14:paraId="4DEBCF9F" w14:textId="24874386" w:rsidR="00A6097E" w:rsidRPr="00105592" w:rsidRDefault="00A6097E" w:rsidP="00A6097E">
      <w:pPr>
        <w:pStyle w:val="Heading2"/>
        <w:numPr>
          <w:ilvl w:val="1"/>
          <w:numId w:val="18"/>
        </w:numPr>
        <w:tabs>
          <w:tab w:val="clear" w:pos="1080"/>
        </w:tabs>
        <w:spacing w:before="240" w:after="60"/>
        <w:ind w:left="851" w:hanging="851"/>
      </w:pPr>
      <w:bookmarkStart w:id="29" w:name="_Toc58330748"/>
      <w:bookmarkStart w:id="30" w:name="_Toc156813207"/>
      <w:r w:rsidRPr="00105592">
        <w:t>Referenser</w:t>
      </w:r>
      <w:bookmarkEnd w:id="29"/>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A6097E" w:rsidRPr="00105592" w14:paraId="76E68A50" w14:textId="77777777" w:rsidTr="004F4D73">
        <w:tc>
          <w:tcPr>
            <w:tcW w:w="562" w:type="dxa"/>
          </w:tcPr>
          <w:p w14:paraId="792E9B28" w14:textId="4E30F70A" w:rsidR="00A6097E" w:rsidRPr="00105592" w:rsidRDefault="0006230D" w:rsidP="00921164">
            <w:pPr>
              <w:spacing w:after="0"/>
            </w:pPr>
            <w:r>
              <w:t>1</w:t>
            </w:r>
          </w:p>
        </w:tc>
        <w:tc>
          <w:tcPr>
            <w:tcW w:w="7932" w:type="dxa"/>
          </w:tcPr>
          <w:p w14:paraId="0C035528" w14:textId="5B6C7D67" w:rsidR="00A6097E" w:rsidRPr="00105592" w:rsidRDefault="00A6097E" w:rsidP="00921164">
            <w:pPr>
              <w:spacing w:after="0"/>
            </w:pPr>
            <w:r w:rsidRPr="00105592">
              <w:t xml:space="preserve">Tjänstedomäner </w:t>
            </w:r>
            <w:r w:rsidRPr="00105592">
              <w:rPr>
                <w:rStyle w:val="Hyperlink"/>
              </w:rPr>
              <w:t>http://rivta.se/domains/index.html</w:t>
            </w:r>
          </w:p>
        </w:tc>
      </w:tr>
      <w:tr w:rsidR="00A6097E" w:rsidRPr="00105592" w14:paraId="5FADA043" w14:textId="77777777" w:rsidTr="004F4D73">
        <w:tc>
          <w:tcPr>
            <w:tcW w:w="562" w:type="dxa"/>
          </w:tcPr>
          <w:p w14:paraId="64A35E4E" w14:textId="65D3A68E" w:rsidR="00A6097E" w:rsidRPr="00105592" w:rsidRDefault="0006230D" w:rsidP="00921164">
            <w:pPr>
              <w:spacing w:after="0"/>
            </w:pPr>
            <w:r>
              <w:t>2</w:t>
            </w:r>
          </w:p>
        </w:tc>
        <w:tc>
          <w:tcPr>
            <w:tcW w:w="7932" w:type="dxa"/>
          </w:tcPr>
          <w:p w14:paraId="6A65D51D" w14:textId="4B91AA29" w:rsidR="00A6097E" w:rsidRPr="00105592" w:rsidRDefault="00A6097E" w:rsidP="00921164">
            <w:pPr>
              <w:spacing w:after="0"/>
            </w:pPr>
            <w:r w:rsidRPr="00105592">
              <w:t xml:space="preserve">RIV TA </w:t>
            </w:r>
            <w:hyperlink r:id="rId16" w:history="1">
              <w:r w:rsidRPr="00105592">
                <w:rPr>
                  <w:rStyle w:val="Hyperlink"/>
                </w:rPr>
                <w:t>http://rivta.se/documents/</w:t>
              </w:r>
            </w:hyperlink>
          </w:p>
        </w:tc>
      </w:tr>
    </w:tbl>
    <w:p w14:paraId="193CD8DD" w14:textId="77777777" w:rsidR="00A6097E" w:rsidRPr="00105592" w:rsidRDefault="00A6097E" w:rsidP="00A6097E">
      <w:pPr>
        <w:pStyle w:val="Heading1"/>
        <w:numPr>
          <w:ilvl w:val="0"/>
          <w:numId w:val="18"/>
        </w:numPr>
        <w:tabs>
          <w:tab w:val="clear" w:pos="360"/>
        </w:tabs>
        <w:spacing w:before="240" w:after="60"/>
      </w:pPr>
      <w:bookmarkStart w:id="31" w:name="_Toc58330749"/>
      <w:bookmarkStart w:id="32" w:name="_Toc156813208"/>
      <w:r w:rsidRPr="00105592">
        <w:lastRenderedPageBreak/>
        <w:t>Underlag för godkännande</w:t>
      </w:r>
      <w:bookmarkEnd w:id="31"/>
      <w:bookmarkEnd w:id="32"/>
    </w:p>
    <w:p w14:paraId="4E58670F" w14:textId="77777777" w:rsidR="00A6097E" w:rsidRPr="00105592" w:rsidRDefault="00A6097E" w:rsidP="00A6097E">
      <w:pPr>
        <w:pStyle w:val="Heading2"/>
        <w:numPr>
          <w:ilvl w:val="1"/>
          <w:numId w:val="18"/>
        </w:numPr>
        <w:tabs>
          <w:tab w:val="clear" w:pos="1080"/>
        </w:tabs>
        <w:spacing w:before="240" w:after="60"/>
        <w:ind w:left="851" w:hanging="851"/>
      </w:pPr>
      <w:bookmarkStart w:id="33" w:name="_Toc58330750"/>
      <w:bookmarkStart w:id="34" w:name="_Toc156813209"/>
      <w:r w:rsidRPr="00105592">
        <w:t>Anslutningsobjekt</w:t>
      </w:r>
      <w:bookmarkEnd w:id="33"/>
      <w:bookmarkEnd w:id="34"/>
    </w:p>
    <w:p w14:paraId="30767CF2" w14:textId="77777777" w:rsidR="00A6097E" w:rsidRPr="00105592" w:rsidRDefault="00A6097E" w:rsidP="00A6097E">
      <w:pPr>
        <w:pStyle w:val="Heading3"/>
        <w:numPr>
          <w:ilvl w:val="2"/>
          <w:numId w:val="18"/>
        </w:numPr>
        <w:tabs>
          <w:tab w:val="clear" w:pos="720"/>
        </w:tabs>
        <w:spacing w:before="240" w:after="60"/>
        <w:ind w:left="720" w:hanging="720"/>
      </w:pPr>
      <w:bookmarkStart w:id="35" w:name="_Toc58330751"/>
      <w:bookmarkStart w:id="36" w:name="_Toc156813210"/>
      <w:r w:rsidRPr="00105592">
        <w:t>Anslutande organisation</w:t>
      </w:r>
      <w:bookmarkEnd w:id="35"/>
      <w:bookmarkEnd w:id="36"/>
    </w:p>
    <w:p w14:paraId="4CA4293A" w14:textId="77777777" w:rsidR="00A6097E" w:rsidRPr="00105592" w:rsidRDefault="00A6097E" w:rsidP="00164531">
      <w:pPr>
        <w:jc w:val="both"/>
      </w:pPr>
      <w:r w:rsidRPr="00105592">
        <w:t>Ange organisation som ska ansluta till tjänsteplattformen.</w:t>
      </w:r>
    </w:p>
    <w:p w14:paraId="416128AE" w14:textId="77777777" w:rsidR="00A6097E" w:rsidRPr="00105592"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7628456" w14:textId="77777777" w:rsidR="00A6097E" w:rsidRPr="00105592" w:rsidRDefault="00A6097E" w:rsidP="00A6097E">
      <w:pPr>
        <w:pStyle w:val="Heading3"/>
        <w:numPr>
          <w:ilvl w:val="2"/>
          <w:numId w:val="18"/>
        </w:numPr>
        <w:tabs>
          <w:tab w:val="clear" w:pos="720"/>
        </w:tabs>
        <w:spacing w:before="240" w:after="60"/>
        <w:ind w:left="720" w:hanging="720"/>
      </w:pPr>
      <w:bookmarkStart w:id="37" w:name="_Toc58330752"/>
      <w:bookmarkStart w:id="38" w:name="_Toc156813211"/>
      <w:r w:rsidRPr="00105592">
        <w:t>Tjänstekonsumentfabrikat</w:t>
      </w:r>
      <w:bookmarkEnd w:id="37"/>
      <w:bookmarkEnd w:id="38"/>
    </w:p>
    <w:p w14:paraId="297BAB04" w14:textId="77777777" w:rsidR="00A6097E" w:rsidRPr="00105592" w:rsidRDefault="00A6097E" w:rsidP="00164531">
      <w:pPr>
        <w:jc w:val="both"/>
      </w:pPr>
      <w:r w:rsidRPr="00105592">
        <w:t xml:space="preserve">Produktbeteckning och version av den tjänstekonsument (anslutningspunkt) som producerar begäran och tolkar svaret från NTJP. </w:t>
      </w:r>
    </w:p>
    <w:p w14:paraId="085C6EC8" w14:textId="3C7D4E9B" w:rsidR="00A6097E" w:rsidRPr="00105592" w:rsidRDefault="009F4ABB" w:rsidP="00164531">
      <w:pPr>
        <w:jc w:val="both"/>
      </w:pPr>
      <w:r w:rsidRPr="009F4ABB">
        <w:t>Ange system samt version.</w:t>
      </w:r>
    </w:p>
    <w:p w14:paraId="41E2F382"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D19B896" w14:textId="77777777" w:rsidR="00A6097E" w:rsidRPr="00105592" w:rsidRDefault="00A6097E" w:rsidP="00A6097E">
      <w:pPr>
        <w:pStyle w:val="Heading3"/>
        <w:numPr>
          <w:ilvl w:val="2"/>
          <w:numId w:val="18"/>
        </w:numPr>
        <w:tabs>
          <w:tab w:val="clear" w:pos="720"/>
        </w:tabs>
        <w:spacing w:before="240" w:after="60"/>
        <w:ind w:left="720" w:hanging="720"/>
      </w:pPr>
      <w:bookmarkStart w:id="39" w:name="_Toc58330753"/>
      <w:bookmarkStart w:id="40" w:name="_Toc156813212"/>
      <w:r w:rsidRPr="00105592">
        <w:t>Källsystemsfabrikat</w:t>
      </w:r>
      <w:bookmarkEnd w:id="39"/>
      <w:bookmarkEnd w:id="40"/>
    </w:p>
    <w:p w14:paraId="4ECB2EF4" w14:textId="77777777" w:rsidR="00A6097E" w:rsidRPr="00105592" w:rsidRDefault="00A6097E" w:rsidP="00164531">
      <w:pPr>
        <w:jc w:val="both"/>
      </w:pPr>
      <w:r w:rsidRPr="00105592">
        <w:t>Produktbeteckning och version av de källsystem som hanterar originalinformationen som tillgängliggörs genom tjänstekonsumenten.</w:t>
      </w:r>
    </w:p>
    <w:p w14:paraId="032096CA" w14:textId="0F5DFF2D" w:rsidR="00A6097E" w:rsidRPr="00105592" w:rsidRDefault="009F4ABB" w:rsidP="00164531">
      <w:pPr>
        <w:jc w:val="both"/>
      </w:pPr>
      <w:r w:rsidRPr="009F4ABB">
        <w:t>Ange system samt version.</w:t>
      </w:r>
    </w:p>
    <w:p w14:paraId="5726B3CE"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0C3A86D" w14:textId="47BD311C" w:rsidR="00A6097E" w:rsidRPr="00105592" w:rsidRDefault="00A6097E" w:rsidP="00A6097E">
      <w:pPr>
        <w:pStyle w:val="Heading2"/>
        <w:numPr>
          <w:ilvl w:val="1"/>
          <w:numId w:val="18"/>
        </w:numPr>
        <w:tabs>
          <w:tab w:val="clear" w:pos="1080"/>
        </w:tabs>
        <w:spacing w:before="240" w:after="60"/>
        <w:ind w:left="851" w:hanging="851"/>
      </w:pPr>
      <w:bookmarkStart w:id="41" w:name="_Toc458519894"/>
      <w:bookmarkStart w:id="42" w:name="_Toc458519895"/>
      <w:bookmarkStart w:id="43" w:name="_Toc58330754"/>
      <w:bookmarkStart w:id="44" w:name="_Toc156813213"/>
      <w:bookmarkEnd w:id="41"/>
      <w:bookmarkEnd w:id="42"/>
      <w:r w:rsidRPr="00105592">
        <w:t>Informations</w:t>
      </w:r>
      <w:bookmarkEnd w:id="43"/>
      <w:bookmarkEnd w:id="44"/>
      <w:r w:rsidR="006D2F01">
        <w:t>avlämning</w:t>
      </w:r>
    </w:p>
    <w:p w14:paraId="0D212A41" w14:textId="2E9DE32F" w:rsidR="00A6097E" w:rsidRPr="00105592" w:rsidRDefault="00A6097E" w:rsidP="00A6097E">
      <w:pPr>
        <w:pStyle w:val="Heading3"/>
        <w:numPr>
          <w:ilvl w:val="2"/>
          <w:numId w:val="18"/>
        </w:numPr>
        <w:tabs>
          <w:tab w:val="clear" w:pos="720"/>
        </w:tabs>
        <w:spacing w:before="240" w:after="60"/>
        <w:ind w:left="720" w:hanging="720"/>
      </w:pPr>
      <w:bookmarkStart w:id="45" w:name="_Toc58330755"/>
      <w:bookmarkStart w:id="46" w:name="_Toc156813214"/>
      <w:r w:rsidRPr="00105592">
        <w:t xml:space="preserve">Innehåll i </w:t>
      </w:r>
      <w:bookmarkEnd w:id="45"/>
      <w:r w:rsidR="0006230D">
        <w:t>tjänstekontraktet</w:t>
      </w:r>
      <w:bookmarkEnd w:id="46"/>
    </w:p>
    <w:p w14:paraId="61357C56" w14:textId="682BA919" w:rsidR="00164531" w:rsidRPr="00164531" w:rsidRDefault="00164531" w:rsidP="00164531">
      <w:pPr>
        <w:jc w:val="both"/>
        <w:rPr>
          <w:rFonts w:cstheme="minorHAnsi"/>
        </w:rPr>
      </w:pPr>
      <w:r w:rsidRPr="00164531">
        <w:rPr>
          <w:rFonts w:cstheme="minorHAnsi"/>
        </w:rPr>
        <w:t>Stöd för utveckling och egentester i samband med anslutning tillhandahålls genom en SoapUI-valideringsmock med tillhörande testanvisningar.</w:t>
      </w:r>
    </w:p>
    <w:p w14:paraId="1AD68739" w14:textId="0EC09C69" w:rsidR="00164531" w:rsidRPr="00164531" w:rsidRDefault="00164531" w:rsidP="00164531">
      <w:pPr>
        <w:jc w:val="both"/>
        <w:rPr>
          <w:rFonts w:cstheme="minorHAnsi"/>
        </w:rPr>
      </w:pPr>
      <w:r w:rsidRPr="00164531">
        <w:rPr>
          <w:rFonts w:cstheme="minorHAnsi"/>
        </w:rPr>
        <w:t xml:space="preserve">I releasepaketen för tjänstekontraktet finns det ett SoapUI-projekt med en </w:t>
      </w:r>
      <w:r w:rsidR="00E90C7F">
        <w:rPr>
          <w:rFonts w:cstheme="minorHAnsi"/>
        </w:rPr>
        <w:t>UpdatePersonContactInfromation</w:t>
      </w:r>
      <w:r w:rsidRPr="00164531">
        <w:rPr>
          <w:rFonts w:cstheme="minorHAnsi"/>
        </w:rPr>
        <w:t xml:space="preserve"> MockService. När denna mock startats i SoapUI, kan tjänstekonsumenten skicka anrop till den som valideras genom att:</w:t>
      </w:r>
    </w:p>
    <w:p w14:paraId="330E5B8B" w14:textId="3F4CC1DC" w:rsidR="00164531" w:rsidRPr="00164531" w:rsidRDefault="00164531" w:rsidP="00164531">
      <w:pPr>
        <w:pStyle w:val="ListParagraph"/>
        <w:numPr>
          <w:ilvl w:val="0"/>
          <w:numId w:val="20"/>
        </w:numPr>
        <w:jc w:val="both"/>
        <w:rPr>
          <w:rFonts w:cstheme="minorHAnsi"/>
        </w:rPr>
      </w:pPr>
      <w:r w:rsidRPr="00164531">
        <w:rPr>
          <w:rFonts w:cstheme="minorHAnsi"/>
        </w:rPr>
        <w:t>Anropet följer domänens schema</w:t>
      </w:r>
    </w:p>
    <w:p w14:paraId="06880CFE" w14:textId="2364CE39" w:rsidR="00164531" w:rsidRPr="00164531" w:rsidRDefault="00164531" w:rsidP="00164531">
      <w:pPr>
        <w:pStyle w:val="ListParagraph"/>
        <w:numPr>
          <w:ilvl w:val="0"/>
          <w:numId w:val="20"/>
        </w:numPr>
        <w:jc w:val="both"/>
        <w:rPr>
          <w:rFonts w:cstheme="minorHAnsi"/>
        </w:rPr>
      </w:pPr>
      <w:r w:rsidRPr="00164531">
        <w:rPr>
          <w:rFonts w:cstheme="minorHAnsi"/>
        </w:rPr>
        <w:t>Anropet följer de regler som uttrycks i TKB, genom kontroller mot Schematron-regler som beskrivs i filen constrains.xml.</w:t>
      </w:r>
    </w:p>
    <w:p w14:paraId="2C672333" w14:textId="77777777" w:rsidR="00164531" w:rsidRPr="00164531" w:rsidRDefault="00164531" w:rsidP="00164531">
      <w:pPr>
        <w:jc w:val="both"/>
        <w:rPr>
          <w:rFonts w:cstheme="minorHAnsi"/>
        </w:rPr>
      </w:pPr>
      <w:r w:rsidRPr="00164531">
        <w:rPr>
          <w:rFonts w:cstheme="minorHAnsi"/>
        </w:rPr>
        <w:t>Anslutande organisation ska skapa testdata i källsystemet som åtminstone täcker de olika sorters anrop som kommer att skickas. Punkterna i denna självdeklaration kan ses som en checklista över den testdata som behövs.</w:t>
      </w:r>
    </w:p>
    <w:p w14:paraId="16244199" w14:textId="7611935E" w:rsidR="00164531" w:rsidRPr="00164531" w:rsidRDefault="00164531" w:rsidP="00164531">
      <w:pPr>
        <w:jc w:val="both"/>
        <w:rPr>
          <w:rFonts w:cstheme="minorHAnsi"/>
        </w:rPr>
      </w:pPr>
      <w:r w:rsidRPr="00164531">
        <w:rPr>
          <w:rFonts w:cstheme="minorHAnsi"/>
        </w:rPr>
        <w:t>Man ska använda testpersonnummer som är godkända av Inera eller Skatteverket.</w:t>
      </w:r>
    </w:p>
    <w:p w14:paraId="67322D6B" w14:textId="1B4F6EBE" w:rsidR="00164531" w:rsidRPr="00164531" w:rsidRDefault="00164531" w:rsidP="00164531">
      <w:pPr>
        <w:jc w:val="both"/>
        <w:rPr>
          <w:rFonts w:cstheme="minorHAnsi"/>
        </w:rPr>
      </w:pPr>
      <w:r w:rsidRPr="00164531">
        <w:rPr>
          <w:rFonts w:cstheme="minorHAnsi"/>
        </w:rPr>
        <w:lastRenderedPageBreak/>
        <w:t>TKB anger krav och möjligheter för hur en tjänstekonsument kan begära uppgifter utifrån olika personidentiteter, profiler för urval, samt huruvida endast huvudidentiteter skall returneras.</w:t>
      </w:r>
    </w:p>
    <w:p w14:paraId="41A48829" w14:textId="31836CF1" w:rsidR="00A6097E" w:rsidRPr="00105592" w:rsidRDefault="00164531" w:rsidP="00164531">
      <w:pPr>
        <w:jc w:val="both"/>
      </w:pPr>
      <w:r w:rsidRPr="00164531">
        <w:rPr>
          <w:rFonts w:cstheme="minorHAnsi"/>
        </w:rPr>
        <w:t>Ange de alternativ som tjänstekonsumenten kan uppfylla, och som testats mot SoapUI-valideringsmock (element och test-id från testinstruktionen inom parentes)</w:t>
      </w:r>
      <w:r w:rsidR="00231CEB">
        <w:rPr>
          <w:rFonts w:cstheme="minorHAnsi"/>
        </w:rPr>
        <w:t>.</w:t>
      </w:r>
    </w:p>
    <w:p w14:paraId="41888DE7" w14:textId="4A369DDD"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Personnummer (personId (1))</w:t>
      </w:r>
      <w:r w:rsidR="00C34367">
        <w:t>.</w:t>
      </w:r>
    </w:p>
    <w:p w14:paraId="7FE19E14"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313223908"/>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Ja       </w:t>
      </w:r>
      <w:sdt>
        <w:sdtPr>
          <w:id w:val="1579472390"/>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Nej</w:t>
      </w:r>
    </w:p>
    <w:p w14:paraId="7D39C177"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BBFF475"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p>
    <w:p w14:paraId="7E11FAA7" w14:textId="2C52F849"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Samordningsnummer (personId (2))</w:t>
      </w:r>
      <w:r w:rsidR="00C34367">
        <w:t>.</w:t>
      </w:r>
    </w:p>
    <w:p w14:paraId="1DCBFAA6"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723487174"/>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Ja       </w:t>
      </w:r>
      <w:sdt>
        <w:sdtPr>
          <w:id w:val="-998032744"/>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Nej</w:t>
      </w:r>
    </w:p>
    <w:p w14:paraId="6169F92C"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988FB6E"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p>
    <w:p w14:paraId="57227AC2" w14:textId="060BC990"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Nationellt Reservnummer (personId (3))</w:t>
      </w:r>
      <w:r w:rsidR="00C34367">
        <w:t>.</w:t>
      </w:r>
    </w:p>
    <w:p w14:paraId="5BDCCB74"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708139789"/>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Ja       </w:t>
      </w:r>
      <w:sdt>
        <w:sdtPr>
          <w:id w:val="-984166141"/>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Nej</w:t>
      </w:r>
    </w:p>
    <w:p w14:paraId="1911BD7C"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89F006F"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p>
    <w:p w14:paraId="66E0799D" w14:textId="0D403FE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Lokalt Reservnummer (personId (4))</w:t>
      </w:r>
      <w:r w:rsidR="00C34367">
        <w:t>.</w:t>
      </w:r>
    </w:p>
    <w:p w14:paraId="62454A3C"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799988915"/>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Ja       </w:t>
      </w:r>
      <w:sdt>
        <w:sdtPr>
          <w:id w:val="-1839072691"/>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Nej</w:t>
      </w:r>
    </w:p>
    <w:p w14:paraId="27BCFB92"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80BD187"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p>
    <w:p w14:paraId="1871F872" w14:textId="74E0494C"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Kontaktinformation har lagts till (contactInformation (5))</w:t>
      </w:r>
      <w:r w:rsidR="00C34367">
        <w:t>.</w:t>
      </w:r>
    </w:p>
    <w:p w14:paraId="17F20DE1"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536632074"/>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Ja       </w:t>
      </w:r>
      <w:sdt>
        <w:sdtPr>
          <w:id w:val="-698154695"/>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Nej</w:t>
      </w:r>
    </w:p>
    <w:p w14:paraId="3DB1C319"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7965B77"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p>
    <w:p w14:paraId="0E3FC5B7" w14:textId="5B68D448"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Befintlig kontaktinformation har uppdaterats (contactInformation (6))</w:t>
      </w:r>
      <w:r w:rsidR="00C34367">
        <w:t>.</w:t>
      </w:r>
    </w:p>
    <w:p w14:paraId="026FDE37"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36240509"/>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Ja       </w:t>
      </w:r>
      <w:sdt>
        <w:sdtPr>
          <w:id w:val="-1250339619"/>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Nej</w:t>
      </w:r>
    </w:p>
    <w:p w14:paraId="2EB043DB"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B27F6A2"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p>
    <w:p w14:paraId="072D8909" w14:textId="5FA4A8BE"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Kontaktinformation har tagits bort (contactInformation (7))</w:t>
      </w:r>
      <w:r w:rsidR="00C34367">
        <w:t>.</w:t>
      </w:r>
    </w:p>
    <w:p w14:paraId="7BAA0C15"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03954322"/>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Ja       </w:t>
      </w:r>
      <w:sdt>
        <w:sdtPr>
          <w:id w:val="-956407016"/>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Nej</w:t>
      </w:r>
    </w:p>
    <w:p w14:paraId="7C19C7C1"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411391E"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p>
    <w:p w14:paraId="23C8ED12" w14:textId="4AEA7204"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All kontaktinformation har tagits bort (contactInformation (8))</w:t>
      </w:r>
      <w:r w:rsidR="00C34367">
        <w:t>.</w:t>
      </w:r>
    </w:p>
    <w:p w14:paraId="5DB1E7E1"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867523669"/>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Ja       </w:t>
      </w:r>
      <w:sdt>
        <w:sdtPr>
          <w:id w:val="-872156089"/>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Nej</w:t>
      </w:r>
    </w:p>
    <w:p w14:paraId="7EEB86F0"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CA48FF6"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p>
    <w:p w14:paraId="4033A410" w14:textId="1F24D9FF"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Kontaktinformationstyp som ej hanteras av källsystemet förblir oförändrad (contactInformation (9))</w:t>
      </w:r>
      <w:r w:rsidR="00C34367">
        <w:t>.</w:t>
      </w:r>
    </w:p>
    <w:p w14:paraId="0568F6A9"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081632802"/>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Ja       </w:t>
      </w:r>
      <w:sdt>
        <w:sdtPr>
          <w:id w:val="-1904049514"/>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Nej</w:t>
      </w:r>
    </w:p>
    <w:p w14:paraId="170B6675"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B664603"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p>
    <w:p w14:paraId="0D989AB7" w14:textId="63CBDD9B"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Lägg till kontaktperson (contactPerson (10))</w:t>
      </w:r>
      <w:r w:rsidR="00C34367">
        <w:t>.</w:t>
      </w:r>
    </w:p>
    <w:p w14:paraId="7BE1E6FB"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992790052"/>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Ja       </w:t>
      </w:r>
      <w:sdt>
        <w:sdtPr>
          <w:id w:val="7492055"/>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Nej</w:t>
      </w:r>
    </w:p>
    <w:p w14:paraId="280D2AC2"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C2E1B10"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p>
    <w:p w14:paraId="2FD0EC56" w14:textId="1F017893"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Uppdatera en kontaktperson (contactPerson (11))</w:t>
      </w:r>
      <w:r w:rsidR="00C34367">
        <w:t>.</w:t>
      </w:r>
    </w:p>
    <w:p w14:paraId="6DEBE5EB"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541826295"/>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Ja       </w:t>
      </w:r>
      <w:sdt>
        <w:sdtPr>
          <w:id w:val="-1196537753"/>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Nej</w:t>
      </w:r>
    </w:p>
    <w:p w14:paraId="2069E713"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9D28013"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p>
    <w:p w14:paraId="3B8806E9" w14:textId="167B5D25"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Ta bort existerande kontaktperson (contactPerson (12))</w:t>
      </w:r>
      <w:r w:rsidR="00C34367">
        <w:t>.</w:t>
      </w:r>
    </w:p>
    <w:p w14:paraId="17BA1D98"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94594"/>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Ja       </w:t>
      </w:r>
      <w:sdt>
        <w:sdtPr>
          <w:id w:val="-335620935"/>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Nej</w:t>
      </w:r>
    </w:p>
    <w:p w14:paraId="3414B004"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8B162B2"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p>
    <w:p w14:paraId="682406F3" w14:textId="15B121B2"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Pappersavisering (optoutPaperNotification=”False” (13))</w:t>
      </w:r>
      <w:r w:rsidR="00C34367">
        <w:t>.</w:t>
      </w:r>
    </w:p>
    <w:p w14:paraId="4A5CAAAD"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678419728"/>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Ja       </w:t>
      </w:r>
      <w:sdt>
        <w:sdtPr>
          <w:id w:val="-1470280439"/>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Nej</w:t>
      </w:r>
    </w:p>
    <w:p w14:paraId="27A54272"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9F2D0FB"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p>
    <w:p w14:paraId="4347DE30" w14:textId="4766678E"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Ingen Pappersavisering (optoutPaperNotification=”True” (14))</w:t>
      </w:r>
      <w:r w:rsidR="00C34367">
        <w:t>.</w:t>
      </w:r>
    </w:p>
    <w:p w14:paraId="7D6CE463"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106152911"/>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Ja       </w:t>
      </w:r>
      <w:sdt>
        <w:sdtPr>
          <w:id w:val="-1516306842"/>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Nej</w:t>
      </w:r>
    </w:p>
    <w:p w14:paraId="6E24102C"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88D5035"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p>
    <w:p w14:paraId="604AF491" w14:textId="3E9F8DC6"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Kontaktuppgifter för person med skyddad identitet kan inte anges (personId (15))</w:t>
      </w:r>
      <w:r w:rsidR="00C34367">
        <w:t>.</w:t>
      </w:r>
    </w:p>
    <w:p w14:paraId="04CD26A9"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039039049"/>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Ja       </w:t>
      </w:r>
      <w:sdt>
        <w:sdtPr>
          <w:id w:val="-1326358836"/>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Nej</w:t>
      </w:r>
    </w:p>
    <w:p w14:paraId="18CACD6B"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73731E7"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p>
    <w:p w14:paraId="5B822EF4" w14:textId="0A0EC0F2"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Kontaktuppgifter för person med sekretessmarkering kan inte anges (personId (16))</w:t>
      </w:r>
      <w:r w:rsidR="00C34367">
        <w:t>.</w:t>
      </w:r>
    </w:p>
    <w:p w14:paraId="6DED774B"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670022531"/>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Ja       </w:t>
      </w:r>
      <w:sdt>
        <w:sdtPr>
          <w:id w:val="-963195381"/>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Nej</w:t>
      </w:r>
    </w:p>
    <w:p w14:paraId="18936504"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996F862"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p>
    <w:p w14:paraId="5FC3AEB4" w14:textId="730CB97C"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Förändring av sorteringsordning hanteras på rätt sätt vid uppdatering av kontaktuppgifter (rank (17))</w:t>
      </w:r>
      <w:r w:rsidR="00C34367">
        <w:t>.</w:t>
      </w:r>
    </w:p>
    <w:p w14:paraId="303CF66B"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398854243"/>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Ja       </w:t>
      </w:r>
      <w:sdt>
        <w:sdtPr>
          <w:id w:val="-2038031247"/>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Nej</w:t>
      </w:r>
    </w:p>
    <w:p w14:paraId="5B9CF23E" w14:textId="77777777" w:rsidR="00F37CF8" w:rsidRDefault="00F37CF8"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AFEF970" w14:textId="77777777" w:rsidR="00164531" w:rsidRPr="00105592" w:rsidRDefault="00164531" w:rsidP="00164531">
      <w:pPr>
        <w:pBdr>
          <w:top w:val="single" w:sz="4" w:space="1" w:color="auto"/>
          <w:left w:val="single" w:sz="4" w:space="4" w:color="auto"/>
          <w:bottom w:val="single" w:sz="4" w:space="1" w:color="auto"/>
          <w:right w:val="single" w:sz="4" w:space="4" w:color="auto"/>
        </w:pBdr>
        <w:shd w:val="clear" w:color="auto" w:fill="DC98B3" w:themeFill="text2" w:themeFillTint="66"/>
      </w:pPr>
    </w:p>
    <w:p w14:paraId="073C2150" w14:textId="1D5BBEFC" w:rsidR="00F37CF8" w:rsidRPr="00105592" w:rsidRDefault="00F37CF8" w:rsidP="00F37CF8">
      <w:pPr>
        <w:pStyle w:val="Heading3"/>
        <w:numPr>
          <w:ilvl w:val="2"/>
          <w:numId w:val="18"/>
        </w:numPr>
        <w:tabs>
          <w:tab w:val="clear" w:pos="720"/>
        </w:tabs>
        <w:spacing w:before="240" w:after="60"/>
        <w:ind w:left="720" w:hanging="720"/>
      </w:pPr>
      <w:bookmarkStart w:id="47" w:name="_Toc156813215"/>
      <w:bookmarkStart w:id="48" w:name="_Toc58330756"/>
      <w:r w:rsidRPr="00F37CF8">
        <w:t>Regler för uppdatering</w:t>
      </w:r>
      <w:bookmarkEnd w:id="47"/>
    </w:p>
    <w:p w14:paraId="3478B870" w14:textId="77777777" w:rsidR="00F37CF8" w:rsidRPr="00F37CF8" w:rsidRDefault="00F37CF8" w:rsidP="00F37CF8">
      <w:pPr>
        <w:pStyle w:val="BodyText"/>
        <w:spacing w:after="160" w:line="288" w:lineRule="auto"/>
        <w:jc w:val="both"/>
        <w:rPr>
          <w:rFonts w:asciiTheme="minorHAnsi" w:hAnsiTheme="minorHAnsi" w:cstheme="minorHAnsi"/>
          <w:sz w:val="20"/>
          <w:szCs w:val="20"/>
        </w:rPr>
      </w:pPr>
      <w:r w:rsidRPr="00F37CF8">
        <w:rPr>
          <w:rFonts w:asciiTheme="minorHAnsi" w:hAnsiTheme="minorHAnsi" w:cstheme="minorHAnsi"/>
          <w:sz w:val="20"/>
          <w:szCs w:val="20"/>
        </w:rPr>
        <w:t>Regel #2: En update ska alltid föregås av en läsning. Detta för att i anropet till tjänsten få med sig befintlig information på personen. De attribut som skickas in utan data blir raderade.</w:t>
      </w:r>
    </w:p>
    <w:p w14:paraId="28D6A932" w14:textId="164869AC" w:rsidR="00F37CF8" w:rsidRPr="00164531" w:rsidRDefault="00F37CF8" w:rsidP="00F37CF8">
      <w:pPr>
        <w:pStyle w:val="BodyText"/>
        <w:spacing w:after="160" w:line="288" w:lineRule="auto"/>
        <w:jc w:val="both"/>
        <w:rPr>
          <w:rFonts w:asciiTheme="minorHAnsi" w:hAnsiTheme="minorHAnsi" w:cstheme="minorHAnsi"/>
          <w:sz w:val="20"/>
          <w:szCs w:val="20"/>
        </w:rPr>
      </w:pPr>
      <w:r w:rsidRPr="00F37CF8">
        <w:rPr>
          <w:rFonts w:asciiTheme="minorHAnsi" w:hAnsiTheme="minorHAnsi" w:cstheme="minorHAnsi"/>
          <w:sz w:val="20"/>
          <w:szCs w:val="20"/>
        </w:rPr>
        <w:t>Läsningen kan antingen ske via GetPersonContactInformation eller GetPerson och med minst profil 3.</w:t>
      </w:r>
    </w:p>
    <w:p w14:paraId="00906CF3" w14:textId="7DE55DEB" w:rsidR="00F37CF8" w:rsidRDefault="001675B1" w:rsidP="00F37CF8">
      <w:pPr>
        <w:pBdr>
          <w:top w:val="single" w:sz="4" w:space="1" w:color="auto"/>
          <w:left w:val="single" w:sz="4" w:space="4" w:color="auto"/>
          <w:bottom w:val="single" w:sz="4" w:space="1" w:color="auto"/>
          <w:right w:val="single" w:sz="4" w:space="4" w:color="auto"/>
        </w:pBdr>
        <w:shd w:val="clear" w:color="auto" w:fill="DC98B3" w:themeFill="text2" w:themeFillTint="66"/>
      </w:pPr>
      <w:r>
        <w:t>R</w:t>
      </w:r>
      <w:r w:rsidR="00F37CF8">
        <w:t>egel #2</w:t>
      </w:r>
      <w:r>
        <w:t xml:space="preserve"> uppfylls</w:t>
      </w:r>
      <w:r w:rsidR="00F37CF8">
        <w:t xml:space="preserve"> i samband med uppdatering av kontaktinformation</w:t>
      </w:r>
      <w:r>
        <w:t>.</w:t>
      </w:r>
    </w:p>
    <w:p w14:paraId="37FBB0C4"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378706001"/>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Ja       </w:t>
      </w:r>
      <w:sdt>
        <w:sdtPr>
          <w:id w:val="255951746"/>
          <w14:checkbox>
            <w14:checked w14:val="0"/>
            <w14:checkedState w14:val="2612" w14:font="MS Gothic"/>
            <w14:uncheckedState w14:val="2610" w14:font="MS Gothic"/>
          </w14:checkbox>
        </w:sdtPr>
        <w:sdtContent>
          <w:r w:rsidR="00C34367">
            <w:rPr>
              <w:rFonts w:ascii="MS Gothic" w:eastAsia="MS Gothic" w:hAnsi="MS Gothic" w:hint="eastAsia"/>
            </w:rPr>
            <w:t>☐</w:t>
          </w:r>
        </w:sdtContent>
      </w:sdt>
      <w:r w:rsidR="00C34367" w:rsidRPr="007952C7">
        <w:t xml:space="preserve"> Nej</w:t>
      </w:r>
    </w:p>
    <w:p w14:paraId="709B0C84" w14:textId="7CE79EB8" w:rsidR="00F37CF8" w:rsidRDefault="00F37CF8" w:rsidP="002C2DBA">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3B180FF" w14:textId="77777777" w:rsidR="002C2DBA" w:rsidRDefault="002C2DBA" w:rsidP="002C2DBA">
      <w:pPr>
        <w:pBdr>
          <w:top w:val="single" w:sz="4" w:space="1" w:color="auto"/>
          <w:left w:val="single" w:sz="4" w:space="4" w:color="auto"/>
          <w:bottom w:val="single" w:sz="4" w:space="1" w:color="auto"/>
          <w:right w:val="single" w:sz="4" w:space="4" w:color="auto"/>
        </w:pBdr>
        <w:shd w:val="clear" w:color="auto" w:fill="DC98B3" w:themeFill="text2" w:themeFillTint="66"/>
      </w:pPr>
    </w:p>
    <w:p w14:paraId="27003732" w14:textId="77777777" w:rsidR="00C34367" w:rsidRPr="007952C7" w:rsidRDefault="00C34367" w:rsidP="00C34367">
      <w:pPr>
        <w:pStyle w:val="Heading3"/>
        <w:numPr>
          <w:ilvl w:val="2"/>
          <w:numId w:val="18"/>
        </w:numPr>
        <w:tabs>
          <w:tab w:val="clear" w:pos="720"/>
        </w:tabs>
        <w:spacing w:before="240" w:after="60"/>
        <w:ind w:left="720" w:hanging="720"/>
      </w:pPr>
      <w:bookmarkStart w:id="49" w:name="_Toc155780560"/>
      <w:bookmarkStart w:id="50" w:name="_Toc155863794"/>
      <w:bookmarkStart w:id="51" w:name="_Toc155864808"/>
      <w:bookmarkStart w:id="52" w:name="_Toc156813216"/>
      <w:bookmarkStart w:id="53" w:name="_Hlk155780624"/>
      <w:bookmarkStart w:id="54" w:name="_Toc58330757"/>
      <w:bookmarkEnd w:id="48"/>
      <w:r w:rsidRPr="007952C7">
        <w:lastRenderedPageBreak/>
        <w:t>Teckenkodning</w:t>
      </w:r>
      <w:bookmarkEnd w:id="49"/>
      <w:bookmarkEnd w:id="50"/>
      <w:bookmarkEnd w:id="51"/>
      <w:bookmarkEnd w:id="52"/>
    </w:p>
    <w:p w14:paraId="4E523F85" w14:textId="77777777" w:rsidR="00C34367" w:rsidRPr="007952C7" w:rsidRDefault="00C34367" w:rsidP="00C34367">
      <w:pPr>
        <w:pStyle w:val="BodyText"/>
        <w:spacing w:after="160" w:line="288" w:lineRule="auto"/>
        <w:jc w:val="both"/>
        <w:rPr>
          <w:rFonts w:asciiTheme="minorHAnsi" w:hAnsiTheme="minorHAnsi" w:cstheme="minorHAnsi"/>
          <w:sz w:val="20"/>
          <w:szCs w:val="20"/>
        </w:rPr>
      </w:pPr>
      <w:r w:rsidRPr="007952C7">
        <w:rPr>
          <w:rFonts w:asciiTheme="minorHAnsi" w:hAnsiTheme="minorHAnsi" w:cstheme="minorHAnsi"/>
          <w:sz w:val="20"/>
          <w:szCs w:val="20"/>
        </w:rPr>
        <w:t>Vid anrop mot tjänsten så ska teckenkodning (encoding) vara endast UTF-8 eller UTF-16.</w:t>
      </w:r>
    </w:p>
    <w:p w14:paraId="78599541" w14:textId="34BB74CF" w:rsidR="00C34367" w:rsidRPr="007952C7" w:rsidRDefault="007D248A" w:rsidP="00C34367">
      <w:pPr>
        <w:pBdr>
          <w:top w:val="single" w:sz="4" w:space="1" w:color="auto"/>
          <w:left w:val="single" w:sz="4" w:space="4" w:color="auto"/>
          <w:bottom w:val="single" w:sz="4" w:space="1" w:color="auto"/>
          <w:right w:val="single" w:sz="4" w:space="4" w:color="auto"/>
        </w:pBdr>
        <w:shd w:val="clear" w:color="auto" w:fill="DC98B3" w:themeFill="text2" w:themeFillTint="66"/>
      </w:pPr>
      <w:r w:rsidRPr="007D248A">
        <w:t>UTF-8 eller UTF-16 används som teckenkodning.</w:t>
      </w:r>
    </w:p>
    <w:p w14:paraId="1FBFCB56"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31031895"/>
          <w14:checkbox>
            <w14:checked w14:val="0"/>
            <w14:checkedState w14:val="2612" w14:font="MS Gothic"/>
            <w14:uncheckedState w14:val="2610" w14:font="MS Gothic"/>
          </w14:checkbox>
        </w:sdtPr>
        <w:sdtContent>
          <w:r w:rsidR="00C34367" w:rsidRPr="007952C7">
            <w:rPr>
              <w:rFonts w:ascii="MS Gothic" w:eastAsia="MS Gothic" w:hAnsi="MS Gothic"/>
            </w:rPr>
            <w:t>☐</w:t>
          </w:r>
        </w:sdtContent>
      </w:sdt>
      <w:r w:rsidR="00C34367" w:rsidRPr="007952C7">
        <w:t xml:space="preserve"> Ja       </w:t>
      </w:r>
      <w:sdt>
        <w:sdtPr>
          <w:id w:val="-1508047373"/>
          <w14:checkbox>
            <w14:checked w14:val="0"/>
            <w14:checkedState w14:val="2612" w14:font="MS Gothic"/>
            <w14:uncheckedState w14:val="2610" w14:font="MS Gothic"/>
          </w14:checkbox>
        </w:sdtPr>
        <w:sdtContent>
          <w:r w:rsidR="00C34367" w:rsidRPr="007952C7">
            <w:rPr>
              <w:rFonts w:ascii="MS Gothic" w:eastAsia="MS Gothic" w:hAnsi="MS Gothic"/>
            </w:rPr>
            <w:t>☐</w:t>
          </w:r>
        </w:sdtContent>
      </w:sdt>
      <w:r w:rsidR="00C34367" w:rsidRPr="007952C7">
        <w:t xml:space="preserve"> Nej</w:t>
      </w:r>
    </w:p>
    <w:p w14:paraId="1BE86B4D" w14:textId="77777777" w:rsidR="00C34367" w:rsidRPr="007952C7" w:rsidRDefault="00C34367" w:rsidP="00C34367">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3E692045" w14:textId="77777777" w:rsidR="00C34367" w:rsidRPr="007952C7" w:rsidRDefault="00C34367" w:rsidP="00C34367">
      <w:pPr>
        <w:pBdr>
          <w:top w:val="single" w:sz="4" w:space="1" w:color="auto"/>
          <w:left w:val="single" w:sz="4" w:space="4" w:color="auto"/>
          <w:bottom w:val="single" w:sz="4" w:space="1" w:color="auto"/>
          <w:right w:val="single" w:sz="4" w:space="4" w:color="auto"/>
        </w:pBdr>
        <w:shd w:val="clear" w:color="auto" w:fill="DC98B3" w:themeFill="text2" w:themeFillTint="66"/>
      </w:pPr>
    </w:p>
    <w:bookmarkEnd w:id="53"/>
    <w:p w14:paraId="6207D2DA" w14:textId="77777777" w:rsidR="00C34367" w:rsidRPr="00164531" w:rsidRDefault="00C34367" w:rsidP="00C34367">
      <w:pPr>
        <w:pStyle w:val="BodyText"/>
        <w:spacing w:after="160" w:line="288" w:lineRule="auto"/>
        <w:jc w:val="both"/>
        <w:rPr>
          <w:rFonts w:asciiTheme="minorHAnsi" w:hAnsiTheme="minorHAnsi" w:cstheme="minorHAnsi"/>
          <w:sz w:val="20"/>
          <w:szCs w:val="20"/>
        </w:rPr>
      </w:pPr>
      <w:r w:rsidRPr="00F37CF8">
        <w:rPr>
          <w:rFonts w:asciiTheme="minorHAnsi" w:hAnsiTheme="minorHAnsi" w:cstheme="minorHAnsi"/>
          <w:sz w:val="20"/>
          <w:szCs w:val="20"/>
        </w:rPr>
        <w:t>Beskriv om det finns kontroller eller regelverk som minimerar risken att användaren skriver in fel kontaktuppgifter (till exempel formatkontroller eller dubbla inmatningsfält).</w:t>
      </w:r>
    </w:p>
    <w:p w14:paraId="6130E297" w14:textId="77777777" w:rsidR="00C34367" w:rsidRPr="00164531" w:rsidRDefault="00C34367" w:rsidP="00C34367">
      <w:pPr>
        <w:pBdr>
          <w:top w:val="single" w:sz="4" w:space="1" w:color="auto"/>
          <w:left w:val="single" w:sz="4" w:space="4" w:color="auto"/>
          <w:bottom w:val="single" w:sz="4" w:space="1" w:color="auto"/>
          <w:right w:val="single" w:sz="4" w:space="4" w:color="auto"/>
        </w:pBdr>
        <w:shd w:val="clear" w:color="auto" w:fill="DC98B3" w:themeFill="text2" w:themeFillTint="66"/>
      </w:pPr>
    </w:p>
    <w:p w14:paraId="1EAC7C75" w14:textId="11A1F950" w:rsidR="00A6097E" w:rsidRPr="00105592" w:rsidRDefault="00A6097E" w:rsidP="00A6097E">
      <w:pPr>
        <w:pStyle w:val="Heading2"/>
        <w:numPr>
          <w:ilvl w:val="1"/>
          <w:numId w:val="18"/>
        </w:numPr>
        <w:tabs>
          <w:tab w:val="clear" w:pos="1080"/>
        </w:tabs>
        <w:spacing w:before="240" w:after="60"/>
        <w:ind w:left="851" w:hanging="851"/>
      </w:pPr>
      <w:bookmarkStart w:id="55" w:name="_Toc156813217"/>
      <w:r w:rsidRPr="00105592">
        <w:t>Övriga krav</w:t>
      </w:r>
      <w:bookmarkEnd w:id="54"/>
      <w:bookmarkEnd w:id="55"/>
    </w:p>
    <w:p w14:paraId="5A2F67F9" w14:textId="3A1316D8" w:rsidR="00A6097E" w:rsidRPr="00105592" w:rsidRDefault="00231CEB" w:rsidP="00A6097E">
      <w:pPr>
        <w:pStyle w:val="Heading3"/>
        <w:numPr>
          <w:ilvl w:val="2"/>
          <w:numId w:val="18"/>
        </w:numPr>
        <w:tabs>
          <w:tab w:val="clear" w:pos="720"/>
        </w:tabs>
        <w:spacing w:before="240" w:after="60"/>
        <w:ind w:left="720" w:hanging="720"/>
      </w:pPr>
      <w:bookmarkStart w:id="56" w:name="_Toc156813218"/>
      <w:r>
        <w:t>Felhantering</w:t>
      </w:r>
      <w:bookmarkEnd w:id="56"/>
    </w:p>
    <w:p w14:paraId="3F983117" w14:textId="01F2B375" w:rsidR="00231CEB" w:rsidRDefault="00231CEB" w:rsidP="00231CEB">
      <w:pPr>
        <w:jc w:val="both"/>
      </w:pPr>
      <w:r>
        <w:t>TKB anger krav på hur felhantering ska stödjas.</w:t>
      </w:r>
    </w:p>
    <w:p w14:paraId="4CA026AE" w14:textId="77777777" w:rsidR="00231CEB" w:rsidRDefault="00231CEB" w:rsidP="00231CEB">
      <w:pPr>
        <w:jc w:val="both"/>
      </w:pPr>
      <w:r>
        <w:t>I SoapUI-valideringsmocken finns olika svar som kan levereras enligt instruktionen för mocken.</w:t>
      </w:r>
    </w:p>
    <w:p w14:paraId="67B4A2A2" w14:textId="36F8CD8F" w:rsidR="00A6097E" w:rsidRPr="00105592" w:rsidRDefault="00231CEB" w:rsidP="00231CEB">
      <w:pPr>
        <w:jc w:val="both"/>
      </w:pPr>
      <w:r>
        <w:t>Ange hur tjänsteproducenten uppfyller stipulerade krav på felhantering.</w:t>
      </w:r>
    </w:p>
    <w:p w14:paraId="40392D5C" w14:textId="3679E8DF" w:rsidR="000E033A" w:rsidRDefault="000E033A" w:rsidP="000E033A">
      <w:pPr>
        <w:pBdr>
          <w:top w:val="single" w:sz="4" w:space="1" w:color="auto"/>
          <w:left w:val="single" w:sz="4" w:space="4" w:color="auto"/>
          <w:bottom w:val="single" w:sz="4" w:space="1" w:color="auto"/>
          <w:right w:val="single" w:sz="4" w:space="4" w:color="auto"/>
        </w:pBdr>
        <w:shd w:val="clear" w:color="auto" w:fill="DC98B3" w:themeFill="text2" w:themeFillTint="66"/>
      </w:pPr>
      <w:r>
        <w:t>Kan hantera ett svar med SOAP Fault (18)</w:t>
      </w:r>
      <w:r w:rsidR="00C34367">
        <w:t>.</w:t>
      </w:r>
    </w:p>
    <w:p w14:paraId="6A5586E3"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486274467"/>
          <w14:checkbox>
            <w14:checked w14:val="0"/>
            <w14:checkedState w14:val="2612" w14:font="MS Gothic"/>
            <w14:uncheckedState w14:val="2610" w14:font="MS Gothic"/>
          </w14:checkbox>
        </w:sdtPr>
        <w:sdtContent>
          <w:r w:rsidR="00C34367" w:rsidRPr="007952C7">
            <w:rPr>
              <w:rFonts w:ascii="MS Gothic" w:eastAsia="MS Gothic" w:hAnsi="MS Gothic"/>
            </w:rPr>
            <w:t>☐</w:t>
          </w:r>
        </w:sdtContent>
      </w:sdt>
      <w:r w:rsidR="00C34367" w:rsidRPr="007952C7">
        <w:t xml:space="preserve"> Ja       </w:t>
      </w:r>
      <w:sdt>
        <w:sdtPr>
          <w:id w:val="1161974103"/>
          <w14:checkbox>
            <w14:checked w14:val="0"/>
            <w14:checkedState w14:val="2612" w14:font="MS Gothic"/>
            <w14:uncheckedState w14:val="2610" w14:font="MS Gothic"/>
          </w14:checkbox>
        </w:sdtPr>
        <w:sdtContent>
          <w:r w:rsidR="00C34367" w:rsidRPr="007952C7">
            <w:rPr>
              <w:rFonts w:ascii="MS Gothic" w:eastAsia="MS Gothic" w:hAnsi="MS Gothic"/>
            </w:rPr>
            <w:t>☐</w:t>
          </w:r>
        </w:sdtContent>
      </w:sdt>
      <w:r w:rsidR="00C34367" w:rsidRPr="007952C7">
        <w:t xml:space="preserve"> Nej</w:t>
      </w:r>
    </w:p>
    <w:p w14:paraId="1E35E676" w14:textId="768C7AF7" w:rsidR="000E033A" w:rsidRDefault="009A40F1" w:rsidP="000E033A">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9D7FBD0" w14:textId="77777777" w:rsidR="009A40F1" w:rsidRDefault="009A40F1" w:rsidP="000E033A">
      <w:pPr>
        <w:pBdr>
          <w:top w:val="single" w:sz="4" w:space="1" w:color="auto"/>
          <w:left w:val="single" w:sz="4" w:space="4" w:color="auto"/>
          <w:bottom w:val="single" w:sz="4" w:space="1" w:color="auto"/>
          <w:right w:val="single" w:sz="4" w:space="4" w:color="auto"/>
        </w:pBdr>
        <w:shd w:val="clear" w:color="auto" w:fill="DC98B3" w:themeFill="text2" w:themeFillTint="66"/>
      </w:pPr>
    </w:p>
    <w:p w14:paraId="14D70B52" w14:textId="530FEC98" w:rsidR="000E033A" w:rsidRDefault="000E033A" w:rsidP="000E033A">
      <w:pPr>
        <w:pBdr>
          <w:top w:val="single" w:sz="4" w:space="1" w:color="auto"/>
          <w:left w:val="single" w:sz="4" w:space="4" w:color="auto"/>
          <w:bottom w:val="single" w:sz="4" w:space="1" w:color="auto"/>
          <w:right w:val="single" w:sz="4" w:space="4" w:color="auto"/>
        </w:pBdr>
        <w:shd w:val="clear" w:color="auto" w:fill="DC98B3" w:themeFill="text2" w:themeFillTint="66"/>
      </w:pPr>
      <w:r>
        <w:t>Uppdatera fel version (versionToUpdate (19))</w:t>
      </w:r>
      <w:r w:rsidR="00C34367">
        <w:t>.</w:t>
      </w:r>
    </w:p>
    <w:p w14:paraId="2821C29B"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538208852"/>
          <w14:checkbox>
            <w14:checked w14:val="0"/>
            <w14:checkedState w14:val="2612" w14:font="MS Gothic"/>
            <w14:uncheckedState w14:val="2610" w14:font="MS Gothic"/>
          </w14:checkbox>
        </w:sdtPr>
        <w:sdtContent>
          <w:r w:rsidR="00C34367" w:rsidRPr="007952C7">
            <w:rPr>
              <w:rFonts w:ascii="MS Gothic" w:eastAsia="MS Gothic" w:hAnsi="MS Gothic"/>
            </w:rPr>
            <w:t>☐</w:t>
          </w:r>
        </w:sdtContent>
      </w:sdt>
      <w:r w:rsidR="00C34367" w:rsidRPr="007952C7">
        <w:t xml:space="preserve"> Ja       </w:t>
      </w:r>
      <w:sdt>
        <w:sdtPr>
          <w:id w:val="1424694024"/>
          <w14:checkbox>
            <w14:checked w14:val="0"/>
            <w14:checkedState w14:val="2612" w14:font="MS Gothic"/>
            <w14:uncheckedState w14:val="2610" w14:font="MS Gothic"/>
          </w14:checkbox>
        </w:sdtPr>
        <w:sdtContent>
          <w:r w:rsidR="00C34367" w:rsidRPr="007952C7">
            <w:rPr>
              <w:rFonts w:ascii="MS Gothic" w:eastAsia="MS Gothic" w:hAnsi="MS Gothic"/>
            </w:rPr>
            <w:t>☐</w:t>
          </w:r>
        </w:sdtContent>
      </w:sdt>
      <w:r w:rsidR="00C34367" w:rsidRPr="007952C7">
        <w:t xml:space="preserve"> Nej</w:t>
      </w:r>
    </w:p>
    <w:p w14:paraId="7EB5229A" w14:textId="77777777" w:rsidR="000E033A" w:rsidRDefault="000E033A" w:rsidP="000E033A">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5FD7652" w14:textId="77777777" w:rsidR="000E033A" w:rsidRDefault="000E033A" w:rsidP="000E033A">
      <w:pPr>
        <w:pBdr>
          <w:top w:val="single" w:sz="4" w:space="1" w:color="auto"/>
          <w:left w:val="single" w:sz="4" w:space="4" w:color="auto"/>
          <w:bottom w:val="single" w:sz="4" w:space="1" w:color="auto"/>
          <w:right w:val="single" w:sz="4" w:space="4" w:color="auto"/>
        </w:pBdr>
        <w:shd w:val="clear" w:color="auto" w:fill="DC98B3" w:themeFill="text2" w:themeFillTint="66"/>
      </w:pPr>
    </w:p>
    <w:p w14:paraId="67B0CB61" w14:textId="24F460F5" w:rsidR="000E033A" w:rsidRDefault="000E033A" w:rsidP="000E033A">
      <w:pPr>
        <w:pBdr>
          <w:top w:val="single" w:sz="4" w:space="1" w:color="auto"/>
          <w:left w:val="single" w:sz="4" w:space="4" w:color="auto"/>
          <w:bottom w:val="single" w:sz="4" w:space="1" w:color="auto"/>
          <w:right w:val="single" w:sz="4" w:space="4" w:color="auto"/>
        </w:pBdr>
        <w:shd w:val="clear" w:color="auto" w:fill="DC98B3" w:themeFill="text2" w:themeFillTint="66"/>
      </w:pPr>
      <w:r>
        <w:t>Digital aviseringsväg saknas (optOutPaperNotification=true (20))</w:t>
      </w:r>
      <w:r w:rsidR="00C34367">
        <w:t>.</w:t>
      </w:r>
    </w:p>
    <w:p w14:paraId="6A1D0A6E"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934273785"/>
          <w14:checkbox>
            <w14:checked w14:val="0"/>
            <w14:checkedState w14:val="2612" w14:font="MS Gothic"/>
            <w14:uncheckedState w14:val="2610" w14:font="MS Gothic"/>
          </w14:checkbox>
        </w:sdtPr>
        <w:sdtContent>
          <w:r w:rsidR="00C34367" w:rsidRPr="007952C7">
            <w:rPr>
              <w:rFonts w:ascii="MS Gothic" w:eastAsia="MS Gothic" w:hAnsi="MS Gothic"/>
            </w:rPr>
            <w:t>☐</w:t>
          </w:r>
        </w:sdtContent>
      </w:sdt>
      <w:r w:rsidR="00C34367" w:rsidRPr="007952C7">
        <w:t xml:space="preserve"> Ja       </w:t>
      </w:r>
      <w:sdt>
        <w:sdtPr>
          <w:id w:val="-459337356"/>
          <w14:checkbox>
            <w14:checked w14:val="0"/>
            <w14:checkedState w14:val="2612" w14:font="MS Gothic"/>
            <w14:uncheckedState w14:val="2610" w14:font="MS Gothic"/>
          </w14:checkbox>
        </w:sdtPr>
        <w:sdtContent>
          <w:r w:rsidR="00C34367" w:rsidRPr="007952C7">
            <w:rPr>
              <w:rFonts w:ascii="MS Gothic" w:eastAsia="MS Gothic" w:hAnsi="MS Gothic"/>
            </w:rPr>
            <w:t>☐</w:t>
          </w:r>
        </w:sdtContent>
      </w:sdt>
      <w:r w:rsidR="00C34367" w:rsidRPr="007952C7">
        <w:t xml:space="preserve"> Nej</w:t>
      </w:r>
    </w:p>
    <w:p w14:paraId="6AFE3871" w14:textId="77777777" w:rsidR="000E033A" w:rsidRDefault="000E033A" w:rsidP="000E033A">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5C838F1" w14:textId="77777777" w:rsidR="000E033A" w:rsidRDefault="000E033A" w:rsidP="000E033A">
      <w:pPr>
        <w:pBdr>
          <w:top w:val="single" w:sz="4" w:space="1" w:color="auto"/>
          <w:left w:val="single" w:sz="4" w:space="4" w:color="auto"/>
          <w:bottom w:val="single" w:sz="4" w:space="1" w:color="auto"/>
          <w:right w:val="single" w:sz="4" w:space="4" w:color="auto"/>
        </w:pBdr>
        <w:shd w:val="clear" w:color="auto" w:fill="DC98B3" w:themeFill="text2" w:themeFillTint="66"/>
      </w:pPr>
    </w:p>
    <w:p w14:paraId="5D3D52FC" w14:textId="4E385365" w:rsidR="000E033A" w:rsidRDefault="000E033A" w:rsidP="000E033A">
      <w:pPr>
        <w:pBdr>
          <w:top w:val="single" w:sz="4" w:space="1" w:color="auto"/>
          <w:left w:val="single" w:sz="4" w:space="4" w:color="auto"/>
          <w:bottom w:val="single" w:sz="4" w:space="1" w:color="auto"/>
          <w:right w:val="single" w:sz="4" w:space="4" w:color="auto"/>
        </w:pBdr>
        <w:shd w:val="clear" w:color="auto" w:fill="DC98B3" w:themeFill="text2" w:themeFillTint="66"/>
      </w:pPr>
      <w:r>
        <w:t>Logiskt fel. Möjlighet att ta emot svar med resultCode = ERROR och visa upp texten i resultText för användaren, till exempel ” Uppdatering av personens kontaktuppgifter lyckades ej” (21)</w:t>
      </w:r>
      <w:r w:rsidR="00C34367">
        <w:t>.</w:t>
      </w:r>
    </w:p>
    <w:p w14:paraId="5E944EFA"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57526155"/>
          <w14:checkbox>
            <w14:checked w14:val="0"/>
            <w14:checkedState w14:val="2612" w14:font="MS Gothic"/>
            <w14:uncheckedState w14:val="2610" w14:font="MS Gothic"/>
          </w14:checkbox>
        </w:sdtPr>
        <w:sdtContent>
          <w:r w:rsidR="00C34367" w:rsidRPr="007952C7">
            <w:rPr>
              <w:rFonts w:ascii="MS Gothic" w:eastAsia="MS Gothic" w:hAnsi="MS Gothic"/>
            </w:rPr>
            <w:t>☐</w:t>
          </w:r>
        </w:sdtContent>
      </w:sdt>
      <w:r w:rsidR="00C34367" w:rsidRPr="007952C7">
        <w:t xml:space="preserve"> Ja       </w:t>
      </w:r>
      <w:sdt>
        <w:sdtPr>
          <w:id w:val="-753509576"/>
          <w14:checkbox>
            <w14:checked w14:val="0"/>
            <w14:checkedState w14:val="2612" w14:font="MS Gothic"/>
            <w14:uncheckedState w14:val="2610" w14:font="MS Gothic"/>
          </w14:checkbox>
        </w:sdtPr>
        <w:sdtContent>
          <w:r w:rsidR="00C34367" w:rsidRPr="007952C7">
            <w:rPr>
              <w:rFonts w:ascii="MS Gothic" w:eastAsia="MS Gothic" w:hAnsi="MS Gothic"/>
            </w:rPr>
            <w:t>☐</w:t>
          </w:r>
        </w:sdtContent>
      </w:sdt>
      <w:r w:rsidR="00C34367" w:rsidRPr="007952C7">
        <w:t xml:space="preserve"> Nej</w:t>
      </w:r>
    </w:p>
    <w:p w14:paraId="38AE5759" w14:textId="6F14DFB1" w:rsidR="00A6097E" w:rsidRDefault="000E033A" w:rsidP="00231CE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033E4C4" w14:textId="77777777" w:rsidR="00231CEB" w:rsidRPr="00105592" w:rsidRDefault="00231CEB" w:rsidP="00231CEB">
      <w:pPr>
        <w:pBdr>
          <w:top w:val="single" w:sz="4" w:space="1" w:color="auto"/>
          <w:left w:val="single" w:sz="4" w:space="4" w:color="auto"/>
          <w:bottom w:val="single" w:sz="4" w:space="1" w:color="auto"/>
          <w:right w:val="single" w:sz="4" w:space="4" w:color="auto"/>
        </w:pBdr>
        <w:shd w:val="clear" w:color="auto" w:fill="DC98B3" w:themeFill="text2" w:themeFillTint="66"/>
      </w:pPr>
    </w:p>
    <w:p w14:paraId="4F51FDF4" w14:textId="77777777" w:rsidR="00C34367" w:rsidRPr="007952C7" w:rsidRDefault="00C34367" w:rsidP="00C34367">
      <w:pPr>
        <w:pStyle w:val="Heading3"/>
        <w:numPr>
          <w:ilvl w:val="2"/>
          <w:numId w:val="18"/>
        </w:numPr>
        <w:tabs>
          <w:tab w:val="clear" w:pos="720"/>
        </w:tabs>
        <w:spacing w:before="240" w:after="60"/>
        <w:ind w:left="720" w:hanging="720"/>
      </w:pPr>
      <w:bookmarkStart w:id="57" w:name="_Toc58330759"/>
      <w:bookmarkStart w:id="58" w:name="_Toc155780563"/>
      <w:bookmarkStart w:id="59" w:name="_Toc155863797"/>
      <w:bookmarkStart w:id="60" w:name="_Toc155864811"/>
      <w:bookmarkStart w:id="61" w:name="_Toc156813219"/>
      <w:bookmarkStart w:id="62" w:name="_Hlk155780711"/>
      <w:bookmarkStart w:id="63" w:name="_Toc450733784"/>
      <w:bookmarkStart w:id="64" w:name="_Toc58330761"/>
      <w:r w:rsidRPr="007952C7">
        <w:t>Anropsfrekvens</w:t>
      </w:r>
      <w:bookmarkEnd w:id="57"/>
      <w:bookmarkEnd w:id="58"/>
      <w:bookmarkEnd w:id="59"/>
      <w:bookmarkEnd w:id="60"/>
      <w:bookmarkEnd w:id="61"/>
    </w:p>
    <w:p w14:paraId="1788671D" w14:textId="77777777" w:rsidR="00C34367" w:rsidRPr="007952C7" w:rsidRDefault="00C34367" w:rsidP="00C34367">
      <w:pPr>
        <w:jc w:val="both"/>
      </w:pPr>
      <w:r w:rsidRPr="007952C7">
        <w:t>För att beräkna påverkan på nationella tjänsteplattformen behöver anropsfrekvensen beräknas, inklusive eventuella omsändningar.</w:t>
      </w:r>
    </w:p>
    <w:p w14:paraId="66E88578" w14:textId="481A2972" w:rsidR="00C34367" w:rsidRPr="007952C7" w:rsidRDefault="00D77B4E" w:rsidP="00C34367">
      <w:pPr>
        <w:pBdr>
          <w:top w:val="single" w:sz="4" w:space="1" w:color="auto"/>
          <w:left w:val="single" w:sz="4" w:space="4" w:color="auto"/>
          <w:bottom w:val="single" w:sz="4" w:space="1" w:color="auto"/>
          <w:right w:val="single" w:sz="4" w:space="4" w:color="auto"/>
        </w:pBdr>
        <w:shd w:val="clear" w:color="auto" w:fill="DC98B3" w:themeFill="text2" w:themeFillTint="66"/>
      </w:pPr>
      <w:r w:rsidRPr="00D77B4E">
        <w:t>Antal förfrågningar som beräknas skickas som mest under en timme vid den högsta förväntade användningen.</w:t>
      </w:r>
    </w:p>
    <w:p w14:paraId="015546CE" w14:textId="77777777" w:rsidR="00C34367" w:rsidRPr="007952C7" w:rsidRDefault="00C34367" w:rsidP="00C34367">
      <w:pPr>
        <w:pBdr>
          <w:top w:val="single" w:sz="4" w:space="1" w:color="auto"/>
          <w:left w:val="single" w:sz="4" w:space="4" w:color="auto"/>
          <w:bottom w:val="single" w:sz="4" w:space="1" w:color="auto"/>
          <w:right w:val="single" w:sz="4" w:space="4" w:color="auto"/>
        </w:pBdr>
        <w:shd w:val="clear" w:color="auto" w:fill="DC98B3" w:themeFill="text2" w:themeFillTint="66"/>
        <w:tabs>
          <w:tab w:val="left" w:pos="3138"/>
        </w:tabs>
      </w:pPr>
      <w:r w:rsidRPr="007952C7">
        <w:t>[</w:t>
      </w:r>
      <w:sdt>
        <w:sdtPr>
          <w:id w:val="2143461211"/>
          <w:placeholder>
            <w:docPart w:val="FE2E84FD4EF84308A68324A2C0D8753F"/>
          </w:placeholder>
          <w:showingPlcHdr/>
          <w:text/>
        </w:sdtPr>
        <w:sdtContent>
          <w:r w:rsidRPr="00A60B8A">
            <w:rPr>
              <w:rStyle w:val="PlaceholderText"/>
              <w:color w:val="EDCBD9" w:themeColor="text2" w:themeTint="33"/>
              <w:shd w:val="clear" w:color="auto" w:fill="auto"/>
            </w:rPr>
            <w:t>Antal förfrågningar</w:t>
          </w:r>
        </w:sdtContent>
      </w:sdt>
      <w:r w:rsidRPr="007952C7">
        <w:t>]</w:t>
      </w:r>
    </w:p>
    <w:p w14:paraId="3F8A0A21" w14:textId="77777777" w:rsidR="00C34367" w:rsidRDefault="00C34367" w:rsidP="00C34367">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2DB35DCC" w14:textId="77777777" w:rsidR="00C34367" w:rsidRPr="007952C7" w:rsidRDefault="00C34367" w:rsidP="00C34367">
      <w:pPr>
        <w:pBdr>
          <w:top w:val="single" w:sz="4" w:space="1" w:color="auto"/>
          <w:left w:val="single" w:sz="4" w:space="4" w:color="auto"/>
          <w:bottom w:val="single" w:sz="4" w:space="1" w:color="auto"/>
          <w:right w:val="single" w:sz="4" w:space="4" w:color="auto"/>
        </w:pBdr>
        <w:shd w:val="clear" w:color="auto" w:fill="DC98B3" w:themeFill="text2" w:themeFillTint="66"/>
      </w:pPr>
    </w:p>
    <w:p w14:paraId="552216D4" w14:textId="77777777" w:rsidR="00C34367" w:rsidRPr="007952C7" w:rsidRDefault="00C34367" w:rsidP="00C34367">
      <w:pPr>
        <w:pBdr>
          <w:top w:val="single" w:sz="4" w:space="1" w:color="auto"/>
          <w:left w:val="single" w:sz="4" w:space="4" w:color="auto"/>
          <w:bottom w:val="single" w:sz="4" w:space="1" w:color="auto"/>
          <w:right w:val="single" w:sz="4" w:space="4" w:color="auto"/>
        </w:pBdr>
        <w:shd w:val="clear" w:color="auto" w:fill="DC98B3" w:themeFill="text2" w:themeFillTint="66"/>
      </w:pPr>
      <w:bookmarkStart w:id="65" w:name="_Hlk155780771"/>
      <w:r>
        <w:t>R</w:t>
      </w:r>
      <w:r w:rsidRPr="007952C7">
        <w:t>egel #22 Förnyade anropsförsök i RIVTA Basic Profile</w:t>
      </w:r>
      <w:r>
        <w:t xml:space="preserve"> följs</w:t>
      </w:r>
      <w:r w:rsidRPr="007952C7">
        <w:t xml:space="preserve"> i det att omsändningar vid SOAP-fault inte görs oftare än var 5:e minut</w:t>
      </w:r>
      <w:r>
        <w:t>.</w:t>
      </w:r>
    </w:p>
    <w:bookmarkEnd w:id="65"/>
    <w:p w14:paraId="17D293F1"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42074914"/>
          <w14:checkbox>
            <w14:checked w14:val="0"/>
            <w14:checkedState w14:val="2612" w14:font="MS Gothic"/>
            <w14:uncheckedState w14:val="2610" w14:font="MS Gothic"/>
          </w14:checkbox>
        </w:sdtPr>
        <w:sdtContent>
          <w:r w:rsidR="00C34367" w:rsidRPr="007952C7">
            <w:rPr>
              <w:rFonts w:ascii="MS Gothic" w:eastAsia="MS Gothic" w:hAnsi="MS Gothic"/>
            </w:rPr>
            <w:t>☐</w:t>
          </w:r>
        </w:sdtContent>
      </w:sdt>
      <w:r w:rsidR="00C34367" w:rsidRPr="007952C7">
        <w:t xml:space="preserve"> Ja       </w:t>
      </w:r>
      <w:sdt>
        <w:sdtPr>
          <w:id w:val="-2134157903"/>
          <w14:checkbox>
            <w14:checked w14:val="0"/>
            <w14:checkedState w14:val="2612" w14:font="MS Gothic"/>
            <w14:uncheckedState w14:val="2610" w14:font="MS Gothic"/>
          </w14:checkbox>
        </w:sdtPr>
        <w:sdtContent>
          <w:r w:rsidR="00C34367" w:rsidRPr="007952C7">
            <w:rPr>
              <w:rFonts w:ascii="MS Gothic" w:eastAsia="MS Gothic" w:hAnsi="MS Gothic"/>
            </w:rPr>
            <w:t>☐</w:t>
          </w:r>
        </w:sdtContent>
      </w:sdt>
      <w:r w:rsidR="00C34367" w:rsidRPr="007952C7">
        <w:t xml:space="preserve"> Nej</w:t>
      </w:r>
    </w:p>
    <w:p w14:paraId="04823EA0" w14:textId="77777777" w:rsidR="00C34367" w:rsidRPr="007952C7" w:rsidRDefault="00C34367" w:rsidP="00C34367">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13A92AD6" w14:textId="77777777" w:rsidR="00C34367" w:rsidRPr="007952C7" w:rsidRDefault="00C34367" w:rsidP="00C34367">
      <w:pPr>
        <w:pBdr>
          <w:top w:val="single" w:sz="4" w:space="1" w:color="auto"/>
          <w:left w:val="single" w:sz="4" w:space="4" w:color="auto"/>
          <w:bottom w:val="single" w:sz="4" w:space="1" w:color="auto"/>
          <w:right w:val="single" w:sz="4" w:space="4" w:color="auto"/>
        </w:pBdr>
        <w:shd w:val="clear" w:color="auto" w:fill="DC98B3" w:themeFill="text2" w:themeFillTint="66"/>
      </w:pPr>
    </w:p>
    <w:bookmarkEnd w:id="62"/>
    <w:p w14:paraId="5BDD1BBF" w14:textId="77777777" w:rsidR="00C34367" w:rsidRPr="00105592" w:rsidRDefault="00C34367" w:rsidP="00C34367">
      <w:pPr>
        <w:pStyle w:val="Heading3"/>
        <w:numPr>
          <w:ilvl w:val="2"/>
          <w:numId w:val="18"/>
        </w:numPr>
        <w:tabs>
          <w:tab w:val="clear" w:pos="720"/>
        </w:tabs>
        <w:spacing w:before="240" w:after="60"/>
        <w:ind w:left="720" w:hanging="720"/>
      </w:pPr>
      <w:r w:rsidRPr="00105592">
        <w:t xml:space="preserve"> </w:t>
      </w:r>
      <w:bookmarkStart w:id="66" w:name="_Toc58330760"/>
      <w:bookmarkStart w:id="67" w:name="_Toc155864812"/>
      <w:bookmarkStart w:id="68" w:name="_Toc156813220"/>
      <w:r w:rsidRPr="00105592">
        <w:t>Obehörig åtkomst</w:t>
      </w:r>
      <w:bookmarkEnd w:id="66"/>
      <w:bookmarkEnd w:id="67"/>
      <w:bookmarkEnd w:id="68"/>
    </w:p>
    <w:p w14:paraId="4C7E5D94" w14:textId="77777777" w:rsidR="00C34367" w:rsidRPr="00105592" w:rsidRDefault="00C34367" w:rsidP="00C34367">
      <w:pPr>
        <w:jc w:val="both"/>
      </w:pPr>
      <w:r w:rsidRPr="00105592">
        <w:t>Informationen ska inte vara tillgänglig för obehörig åtkomst och tjänstekonsumentens anslutningsarkitektur ska följa de säkerhetsaspekter och krav som RIV-TA stipulerar, främst genom RIV Tekniska Anvisningar Kryptografi [ARK_0036].</w:t>
      </w:r>
    </w:p>
    <w:p w14:paraId="26D8E5E3" w14:textId="77777777" w:rsidR="00C34367" w:rsidRPr="00105592" w:rsidRDefault="00C34367" w:rsidP="00C34367">
      <w:pPr>
        <w:jc w:val="both"/>
      </w:pPr>
      <w:r w:rsidRPr="00105592">
        <w:t>Ange om tjänstekonsumenten uppfyller de krav och regler som finns med avseende på obehörig åtkomst</w:t>
      </w:r>
      <w:r>
        <w:t>.</w:t>
      </w:r>
    </w:p>
    <w:p w14:paraId="69F7F740" w14:textId="77777777" w:rsidR="00C34367" w:rsidRPr="00105592" w:rsidRDefault="00C34367" w:rsidP="00C34367">
      <w:pPr>
        <w:pBdr>
          <w:top w:val="single" w:sz="4" w:space="1" w:color="auto"/>
          <w:left w:val="single" w:sz="4" w:space="4" w:color="auto"/>
          <w:bottom w:val="single" w:sz="4" w:space="1" w:color="auto"/>
          <w:right w:val="single" w:sz="4" w:space="4" w:color="auto"/>
        </w:pBdr>
        <w:shd w:val="clear" w:color="auto" w:fill="DC98B3" w:themeFill="text2" w:themeFillTint="66"/>
      </w:pPr>
      <w:r w:rsidRPr="00105592">
        <w:t>Tjänstekonsumentens anslutningsarkitektur uppfyller säkerhetsaspekter enligt RIV-TA, och är även i övrigt skyddad för obehörig åtkomst</w:t>
      </w:r>
      <w:r>
        <w:t>.</w:t>
      </w:r>
    </w:p>
    <w:p w14:paraId="68D53E85"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61135547"/>
          <w14:checkbox>
            <w14:checked w14:val="0"/>
            <w14:checkedState w14:val="2612" w14:font="MS Gothic"/>
            <w14:uncheckedState w14:val="2610" w14:font="MS Gothic"/>
          </w14:checkbox>
        </w:sdtPr>
        <w:sdtContent>
          <w:r w:rsidR="00C34367" w:rsidRPr="007952C7">
            <w:rPr>
              <w:rFonts w:ascii="MS Gothic" w:eastAsia="MS Gothic" w:hAnsi="MS Gothic"/>
            </w:rPr>
            <w:t>☐</w:t>
          </w:r>
        </w:sdtContent>
      </w:sdt>
      <w:r w:rsidR="00C34367" w:rsidRPr="007952C7">
        <w:t xml:space="preserve"> Ja       </w:t>
      </w:r>
      <w:sdt>
        <w:sdtPr>
          <w:id w:val="1681776417"/>
          <w14:checkbox>
            <w14:checked w14:val="0"/>
            <w14:checkedState w14:val="2612" w14:font="MS Gothic"/>
            <w14:uncheckedState w14:val="2610" w14:font="MS Gothic"/>
          </w14:checkbox>
        </w:sdtPr>
        <w:sdtContent>
          <w:r w:rsidR="00C34367" w:rsidRPr="007952C7">
            <w:rPr>
              <w:rFonts w:ascii="MS Gothic" w:eastAsia="MS Gothic" w:hAnsi="MS Gothic"/>
            </w:rPr>
            <w:t>☐</w:t>
          </w:r>
        </w:sdtContent>
      </w:sdt>
      <w:r w:rsidR="00C34367" w:rsidRPr="007952C7">
        <w:t xml:space="preserve"> Nej</w:t>
      </w:r>
    </w:p>
    <w:p w14:paraId="57CC6036" w14:textId="77777777" w:rsidR="00C34367" w:rsidRPr="00105592" w:rsidRDefault="00C34367" w:rsidP="00C34367">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r w:rsidRPr="00105592">
        <w:t>:</w:t>
      </w:r>
    </w:p>
    <w:p w14:paraId="5693E709" w14:textId="77777777" w:rsidR="00C34367" w:rsidRDefault="00C34367" w:rsidP="00C34367">
      <w:pPr>
        <w:pBdr>
          <w:top w:val="single" w:sz="4" w:space="1" w:color="auto"/>
          <w:left w:val="single" w:sz="4" w:space="4" w:color="auto"/>
          <w:bottom w:val="single" w:sz="4" w:space="1" w:color="auto"/>
          <w:right w:val="single" w:sz="4" w:space="4" w:color="auto"/>
        </w:pBdr>
        <w:shd w:val="clear" w:color="auto" w:fill="DC98B3" w:themeFill="text2" w:themeFillTint="66"/>
      </w:pPr>
    </w:p>
    <w:p w14:paraId="031321EF" w14:textId="77777777" w:rsidR="00C34367" w:rsidRDefault="00C34367" w:rsidP="00C34367">
      <w:pPr>
        <w:pBdr>
          <w:top w:val="single" w:sz="4" w:space="1" w:color="auto"/>
          <w:left w:val="single" w:sz="4" w:space="4" w:color="auto"/>
          <w:bottom w:val="single" w:sz="4" w:space="1" w:color="auto"/>
          <w:right w:val="single" w:sz="4" w:space="4" w:color="auto"/>
        </w:pBdr>
        <w:shd w:val="clear" w:color="auto" w:fill="DC98B3" w:themeFill="text2" w:themeFillTint="66"/>
      </w:pPr>
      <w:r>
        <w:t>Är användarna av systemet alltid starkt autentiserade?</w:t>
      </w:r>
    </w:p>
    <w:p w14:paraId="10098340" w14:textId="77777777" w:rsidR="00C34367" w:rsidRPr="007952C7" w:rsidRDefault="00000000" w:rsidP="00C3436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09465629"/>
          <w14:checkbox>
            <w14:checked w14:val="0"/>
            <w14:checkedState w14:val="2612" w14:font="MS Gothic"/>
            <w14:uncheckedState w14:val="2610" w14:font="MS Gothic"/>
          </w14:checkbox>
        </w:sdtPr>
        <w:sdtContent>
          <w:r w:rsidR="00C34367" w:rsidRPr="007952C7">
            <w:rPr>
              <w:rFonts w:ascii="MS Gothic" w:eastAsia="MS Gothic" w:hAnsi="MS Gothic"/>
            </w:rPr>
            <w:t>☐</w:t>
          </w:r>
        </w:sdtContent>
      </w:sdt>
      <w:r w:rsidR="00C34367" w:rsidRPr="007952C7">
        <w:t xml:space="preserve"> Ja       </w:t>
      </w:r>
      <w:sdt>
        <w:sdtPr>
          <w:id w:val="-656377446"/>
          <w14:checkbox>
            <w14:checked w14:val="0"/>
            <w14:checkedState w14:val="2612" w14:font="MS Gothic"/>
            <w14:uncheckedState w14:val="2610" w14:font="MS Gothic"/>
          </w14:checkbox>
        </w:sdtPr>
        <w:sdtContent>
          <w:r w:rsidR="00C34367" w:rsidRPr="007952C7">
            <w:rPr>
              <w:rFonts w:ascii="MS Gothic" w:eastAsia="MS Gothic" w:hAnsi="MS Gothic"/>
            </w:rPr>
            <w:t>☐</w:t>
          </w:r>
        </w:sdtContent>
      </w:sdt>
      <w:r w:rsidR="00C34367" w:rsidRPr="007952C7">
        <w:t xml:space="preserve"> Nej</w:t>
      </w:r>
    </w:p>
    <w:p w14:paraId="57FCF549" w14:textId="77777777" w:rsidR="00C34367" w:rsidRDefault="00C34367" w:rsidP="00C34367">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E5AC37E" w14:textId="77777777" w:rsidR="00C34367" w:rsidRPr="00105592" w:rsidRDefault="00C34367" w:rsidP="00C34367">
      <w:pPr>
        <w:pBdr>
          <w:top w:val="single" w:sz="4" w:space="1" w:color="auto"/>
          <w:left w:val="single" w:sz="4" w:space="4" w:color="auto"/>
          <w:bottom w:val="single" w:sz="4" w:space="1" w:color="auto"/>
          <w:right w:val="single" w:sz="4" w:space="4" w:color="auto"/>
        </w:pBdr>
        <w:shd w:val="clear" w:color="auto" w:fill="DC98B3" w:themeFill="text2" w:themeFillTint="66"/>
      </w:pPr>
    </w:p>
    <w:p w14:paraId="720E1202" w14:textId="0947483C" w:rsidR="00A6097E" w:rsidRPr="00105592" w:rsidRDefault="00A6097E" w:rsidP="004E5A81">
      <w:pPr>
        <w:pStyle w:val="Heading2"/>
        <w:numPr>
          <w:ilvl w:val="1"/>
          <w:numId w:val="18"/>
        </w:numPr>
        <w:tabs>
          <w:tab w:val="clear" w:pos="1080"/>
        </w:tabs>
        <w:spacing w:before="240" w:after="60"/>
        <w:ind w:left="851" w:hanging="851"/>
      </w:pPr>
      <w:bookmarkStart w:id="69" w:name="_Toc156813221"/>
      <w:bookmarkStart w:id="70" w:name="_Hlk155865677"/>
      <w:r w:rsidRPr="00105592">
        <w:t>Övrigt</w:t>
      </w:r>
      <w:bookmarkEnd w:id="63"/>
      <w:bookmarkEnd w:id="64"/>
      <w:bookmarkEnd w:id="69"/>
    </w:p>
    <w:p w14:paraId="20D5D49C" w14:textId="77777777" w:rsidR="00A6097E" w:rsidRPr="00105592" w:rsidRDefault="00A6097E" w:rsidP="00684E8B">
      <w:pPr>
        <w:jc w:val="both"/>
      </w:pPr>
      <w:r w:rsidRPr="00105592">
        <w:t xml:space="preserve">Beskriv eventuella övriga saker som är viktiga att känna till, exempelvis problem som har identifierats men inte åtgärdats i produkten. </w:t>
      </w:r>
    </w:p>
    <w:p w14:paraId="11A05DC4" w14:textId="77777777" w:rsidR="00684E8B"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58D6DFF5" w14:textId="77777777" w:rsidR="00C34367" w:rsidRDefault="00C34367">
      <w:pPr>
        <w:rPr>
          <w:rFonts w:asciiTheme="majorHAnsi" w:eastAsiaTheme="majorEastAsia" w:hAnsiTheme="majorHAnsi" w:cstheme="majorBidi"/>
          <w:b/>
          <w:bCs/>
          <w:sz w:val="28"/>
          <w:szCs w:val="28"/>
        </w:rPr>
      </w:pPr>
      <w:bookmarkStart w:id="71" w:name="_Toc58330763"/>
      <w:bookmarkEnd w:id="70"/>
      <w:r>
        <w:br w:type="page"/>
      </w:r>
    </w:p>
    <w:p w14:paraId="0D2974A3" w14:textId="77777777" w:rsidR="00C34367" w:rsidRPr="007952C7" w:rsidRDefault="00C34367" w:rsidP="00C34367">
      <w:pPr>
        <w:pStyle w:val="Heading2"/>
        <w:numPr>
          <w:ilvl w:val="1"/>
          <w:numId w:val="18"/>
        </w:numPr>
        <w:tabs>
          <w:tab w:val="clear" w:pos="1080"/>
        </w:tabs>
        <w:spacing w:before="240" w:after="60"/>
        <w:ind w:left="851" w:hanging="851"/>
      </w:pPr>
      <w:bookmarkStart w:id="72" w:name="_Toc155864814"/>
      <w:bookmarkStart w:id="73" w:name="_Toc156813222"/>
      <w:bookmarkStart w:id="74" w:name="_Hlk155865697"/>
      <w:bookmarkEnd w:id="71"/>
      <w:r w:rsidRPr="007952C7">
        <w:lastRenderedPageBreak/>
        <w:t>Godkännandedatum och kontaktperson gällande självdeklaration</w:t>
      </w:r>
      <w:bookmarkEnd w:id="72"/>
      <w:bookmarkEnd w:id="73"/>
    </w:p>
    <w:p w14:paraId="0A6C3C3A" w14:textId="77777777" w:rsidR="00C34367" w:rsidRPr="007952C7" w:rsidRDefault="00C34367" w:rsidP="00C34367">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rPr>
          <w:lang w:val="en-US"/>
        </w:rPr>
      </w:pPr>
      <w:r w:rsidRPr="007952C7">
        <w:rPr>
          <w:lang w:val="en-US"/>
        </w:rPr>
        <w:t>Datum: [</w:t>
      </w:r>
      <w:sdt>
        <w:sdtPr>
          <w:id w:val="2031373442"/>
          <w:placeholder>
            <w:docPart w:val="EB9D39AEA6C74A30A03503FA5F386EC3"/>
          </w:placeholder>
          <w:showingPlcHdr/>
          <w:date>
            <w:dateFormat w:val="yyyy-MM-dd"/>
            <w:lid w:val="sv-SE"/>
            <w:storeMappedDataAs w:val="dateTime"/>
            <w:calendar w:val="gregorian"/>
          </w:date>
        </w:sdtPr>
        <w:sdtContent>
          <w:r w:rsidRPr="00F6645B">
            <w:rPr>
              <w:rStyle w:val="PlaceholderText"/>
              <w:color w:val="EDCBD9" w:themeColor="text2" w:themeTint="33"/>
              <w:shd w:val="clear" w:color="auto" w:fill="auto"/>
              <w:lang w:val="en-US"/>
            </w:rPr>
            <w:t>Datum</w:t>
          </w:r>
        </w:sdtContent>
      </w:sdt>
      <w:r w:rsidRPr="007952C7">
        <w:rPr>
          <w:lang w:val="en-US"/>
        </w:rPr>
        <w:t>]</w:t>
      </w:r>
    </w:p>
    <w:p w14:paraId="1350376D" w14:textId="754F3A95" w:rsidR="00A6097E" w:rsidRPr="00105592" w:rsidRDefault="00C34367" w:rsidP="00C34367">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rsidRPr="007952C7">
        <w:t>Namn: [</w:t>
      </w:r>
      <w:sdt>
        <w:sdtPr>
          <w:id w:val="-1765987883"/>
          <w:placeholder>
            <w:docPart w:val="78AD3982F9664C9A9EDA13D42CB77965"/>
          </w:placeholder>
          <w:showingPlcHdr/>
          <w:text/>
        </w:sdtPr>
        <w:sdtContent>
          <w:r w:rsidRPr="00F6645B">
            <w:rPr>
              <w:rStyle w:val="PlaceholderText"/>
              <w:color w:val="EDCBD9" w:themeColor="text2" w:themeTint="33"/>
              <w:shd w:val="clear" w:color="auto" w:fill="auto"/>
            </w:rPr>
            <w:t>Namn</w:t>
          </w:r>
        </w:sdtContent>
      </w:sdt>
      <w:r w:rsidRPr="007952C7">
        <w:t>]</w:t>
      </w:r>
      <w:bookmarkEnd w:id="74"/>
      <w:r w:rsidR="00A6097E" w:rsidRPr="00105592">
        <w:br w:type="page"/>
      </w:r>
    </w:p>
    <w:p w14:paraId="71D6CC25" w14:textId="77777777" w:rsidR="00C34367" w:rsidRPr="007952C7" w:rsidRDefault="00C34367" w:rsidP="00C34367">
      <w:pPr>
        <w:pStyle w:val="Heading1"/>
        <w:numPr>
          <w:ilvl w:val="0"/>
          <w:numId w:val="18"/>
        </w:numPr>
        <w:tabs>
          <w:tab w:val="clear" w:pos="360"/>
        </w:tabs>
        <w:spacing w:before="240" w:after="60"/>
      </w:pPr>
      <w:bookmarkStart w:id="75" w:name="_Toc58330764"/>
      <w:bookmarkStart w:id="76" w:name="_Toc155780567"/>
      <w:bookmarkStart w:id="77" w:name="_Toc155863801"/>
      <w:bookmarkStart w:id="78" w:name="_Toc155864815"/>
      <w:bookmarkStart w:id="79" w:name="_Toc156813223"/>
      <w:bookmarkStart w:id="80" w:name="_Hlk155780915"/>
      <w:r w:rsidRPr="007952C7">
        <w:lastRenderedPageBreak/>
        <w:t>Resultat</w:t>
      </w:r>
      <w:bookmarkEnd w:id="75"/>
      <w:bookmarkEnd w:id="76"/>
      <w:bookmarkEnd w:id="77"/>
      <w:bookmarkEnd w:id="78"/>
      <w:bookmarkEnd w:id="79"/>
    </w:p>
    <w:p w14:paraId="58629908" w14:textId="77777777" w:rsidR="00C34367" w:rsidRPr="007952C7" w:rsidRDefault="00C34367" w:rsidP="00C34367">
      <w:pPr>
        <w:keepNext/>
        <w:keepLines/>
        <w:jc w:val="both"/>
      </w:pPr>
      <w:r w:rsidRPr="007952C7">
        <w:t>Ineras bedömning av tjänstekonsumenten.</w:t>
      </w:r>
    </w:p>
    <w:p w14:paraId="5995AFD5" w14:textId="77777777" w:rsidR="00C34367" w:rsidRPr="007952C7" w:rsidRDefault="00C34367" w:rsidP="00C34367">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Bedömning av självdeklaration för anslutningsobjektet:</w:t>
      </w:r>
    </w:p>
    <w:p w14:paraId="5E8755BE" w14:textId="77777777" w:rsidR="00C34367" w:rsidRPr="007952C7" w:rsidRDefault="00000000" w:rsidP="00C34367">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23083775"/>
          <w14:checkbox>
            <w14:checked w14:val="0"/>
            <w14:checkedState w14:val="2612" w14:font="MS Gothic"/>
            <w14:uncheckedState w14:val="2610" w14:font="MS Gothic"/>
          </w14:checkbox>
        </w:sdtPr>
        <w:sdtContent>
          <w:r w:rsidR="00C34367" w:rsidRPr="007952C7">
            <w:rPr>
              <w:rFonts w:ascii="MS Gothic" w:eastAsia="MS Gothic" w:hAnsi="MS Gothic"/>
            </w:rPr>
            <w:t>☐</w:t>
          </w:r>
        </w:sdtContent>
      </w:sdt>
      <w:r w:rsidR="00C34367" w:rsidRPr="007952C7">
        <w:t xml:space="preserve">  Godkänd</w:t>
      </w:r>
    </w:p>
    <w:p w14:paraId="08F15249" w14:textId="77777777" w:rsidR="00C34367" w:rsidRPr="007952C7" w:rsidRDefault="00000000" w:rsidP="00C34367">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949654239"/>
          <w14:checkbox>
            <w14:checked w14:val="0"/>
            <w14:checkedState w14:val="2612" w14:font="MS Gothic"/>
            <w14:uncheckedState w14:val="2610" w14:font="MS Gothic"/>
          </w14:checkbox>
        </w:sdtPr>
        <w:sdtContent>
          <w:r w:rsidR="00C34367" w:rsidRPr="007952C7">
            <w:rPr>
              <w:rFonts w:ascii="MS Gothic" w:eastAsia="MS Gothic" w:hAnsi="MS Gothic"/>
            </w:rPr>
            <w:t>☐</w:t>
          </w:r>
        </w:sdtContent>
      </w:sdt>
      <w:r w:rsidR="00C34367" w:rsidRPr="007952C7">
        <w:t xml:space="preserve">  Underkänd</w:t>
      </w:r>
    </w:p>
    <w:p w14:paraId="2CEE8274" w14:textId="77777777" w:rsidR="00C34367" w:rsidRPr="007952C7" w:rsidRDefault="00C34367" w:rsidP="00C34367">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Avvikelser:</w:t>
      </w:r>
    </w:p>
    <w:p w14:paraId="550F5E00" w14:textId="77777777" w:rsidR="00C34367" w:rsidRPr="007952C7" w:rsidRDefault="00C34367" w:rsidP="00C34367">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4996193D" w14:textId="77777777" w:rsidR="00C34367" w:rsidRPr="007952C7" w:rsidRDefault="00C34367" w:rsidP="00C34367">
      <w:pPr>
        <w:tabs>
          <w:tab w:val="left" w:pos="4536"/>
        </w:tabs>
      </w:pPr>
    </w:p>
    <w:p w14:paraId="1E5320F0" w14:textId="77777777" w:rsidR="00C34367" w:rsidRPr="007952C7" w:rsidRDefault="00C34367" w:rsidP="00C34367">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Datum: [</w:t>
      </w:r>
      <w:sdt>
        <w:sdtPr>
          <w:id w:val="503868580"/>
          <w:placeholder>
            <w:docPart w:val="2C881F169B13400CBBF01D7E33F34918"/>
          </w:placeholder>
          <w:showingPlcHdr/>
          <w:date>
            <w:dateFormat w:val="yyyy-MM-dd"/>
            <w:lid w:val="sv-SE"/>
            <w:storeMappedDataAs w:val="dateTime"/>
            <w:calendar w:val="gregorian"/>
          </w:date>
        </w:sdtPr>
        <w:sdtContent>
          <w:r w:rsidRPr="00F6645B">
            <w:rPr>
              <w:rStyle w:val="PlaceholderText"/>
              <w:color w:val="CEE5DA" w:themeColor="accent3" w:themeTint="33"/>
              <w:shd w:val="clear" w:color="auto" w:fill="auto"/>
            </w:rPr>
            <w:t>Datum</w:t>
          </w:r>
        </w:sdtContent>
      </w:sdt>
      <w:r w:rsidRPr="007952C7">
        <w:t>]</w:t>
      </w:r>
    </w:p>
    <w:p w14:paraId="5A26C70B" w14:textId="005433E2" w:rsidR="00684E8B" w:rsidRPr="00105592" w:rsidRDefault="00C34367" w:rsidP="00C34367">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Namn: [</w:t>
      </w:r>
      <w:sdt>
        <w:sdtPr>
          <w:id w:val="1338964004"/>
          <w:placeholder>
            <w:docPart w:val="632993EE2DA844549F968DFD4073391B"/>
          </w:placeholder>
          <w:showingPlcHdr/>
          <w:text/>
        </w:sdtPr>
        <w:sdtContent>
          <w:r w:rsidRPr="00F6645B">
            <w:rPr>
              <w:rStyle w:val="PlaceholderText"/>
              <w:color w:val="CEE5DA" w:themeColor="accent3" w:themeTint="33"/>
              <w:shd w:val="clear" w:color="auto" w:fill="auto"/>
            </w:rPr>
            <w:t>Namn</w:t>
          </w:r>
        </w:sdtContent>
      </w:sdt>
      <w:r w:rsidRPr="007952C7">
        <w:t>]</w:t>
      </w:r>
      <w:bookmarkEnd w:id="80"/>
    </w:p>
    <w:sectPr w:rsidR="00684E8B" w:rsidRPr="00105592" w:rsidSect="00826CFC">
      <w:headerReference w:type="default" r:id="rId17"/>
      <w:footerReference w:type="default" r:id="rId18"/>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8888D" w14:textId="77777777" w:rsidR="00826CFC" w:rsidRDefault="00826CFC" w:rsidP="000E2576">
      <w:r>
        <w:separator/>
      </w:r>
    </w:p>
  </w:endnote>
  <w:endnote w:type="continuationSeparator" w:id="0">
    <w:p w14:paraId="023E7F4D" w14:textId="77777777" w:rsidR="00826CFC" w:rsidRDefault="00826CFC"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8B9036E" w14:textId="77777777" w:rsidTr="00D566B5">
      <w:tc>
        <w:tcPr>
          <w:tcW w:w="8500" w:type="dxa"/>
        </w:tcPr>
        <w:p w14:paraId="3D7907FF" w14:textId="304A3AA5" w:rsidR="00801A8B" w:rsidRPr="007F28EA" w:rsidRDefault="00F37CF8" w:rsidP="000E2576">
          <w:pPr>
            <w:pStyle w:val="Footer"/>
          </w:pPr>
          <w:r w:rsidRPr="00F37CF8">
            <w:rPr>
              <w:rFonts w:asciiTheme="minorHAnsi" w:hAnsiTheme="minorHAnsi" w:cstheme="minorHAnsi"/>
              <w:sz w:val="15"/>
              <w:szCs w:val="15"/>
            </w:rPr>
            <w:t>SjD_TK_UpdatePersonContactInformation_4.0</w:t>
          </w:r>
          <w:r w:rsidR="00A6097E" w:rsidRPr="00A6097E">
            <w:rPr>
              <w:rFonts w:asciiTheme="minorHAnsi" w:hAnsiTheme="minorHAnsi" w:cstheme="minorHAnsi"/>
              <w:sz w:val="15"/>
              <w:szCs w:val="15"/>
            </w:rPr>
            <w:t xml:space="preserve"> </w:t>
          </w:r>
          <w:r w:rsidR="00801A8B" w:rsidRPr="007F28EA">
            <w:rPr>
              <w:color w:val="A33662" w:themeColor="accent1"/>
            </w:rPr>
            <w:t>|</w:t>
          </w:r>
          <w:r w:rsidR="00801A8B">
            <w:t xml:space="preserve"> DOKUMENTÄGARE </w:t>
          </w:r>
          <w:r w:rsidR="00A6097E">
            <w:rPr>
              <w:rFonts w:asciiTheme="minorHAnsi" w:hAnsiTheme="minorHAnsi" w:cstheme="minorHAnsi"/>
              <w:sz w:val="15"/>
              <w:szCs w:val="15"/>
            </w:rPr>
            <w:t>NORDIC MEDTEST</w:t>
          </w:r>
        </w:p>
      </w:tc>
      <w:tc>
        <w:tcPr>
          <w:tcW w:w="560" w:type="dxa"/>
          <w:vAlign w:val="bottom"/>
        </w:tcPr>
        <w:p w14:paraId="67349EB2" w14:textId="77777777" w:rsidR="00801A8B" w:rsidRPr="00003E9B" w:rsidRDefault="00801A8B" w:rsidP="004C0E62">
          <w:pPr>
            <w:pStyle w:val="Footer"/>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1CC57AF7" w14:textId="77777777" w:rsidR="00801A8B" w:rsidRPr="005E4C67" w:rsidRDefault="00801A8B" w:rsidP="005E4C67">
    <w:pPr>
      <w:pStyle w:val="NoSpacing"/>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6E7F3" w14:textId="77777777" w:rsidR="00826CFC" w:rsidRDefault="00826CFC" w:rsidP="000E2576">
      <w:r>
        <w:separator/>
      </w:r>
    </w:p>
  </w:footnote>
  <w:footnote w:type="continuationSeparator" w:id="0">
    <w:p w14:paraId="3ED04151" w14:textId="77777777" w:rsidR="00826CFC" w:rsidRDefault="00826CFC"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7B511FB4" w14:textId="77777777" w:rsidTr="00146B6A">
      <w:trPr>
        <w:trHeight w:val="751"/>
      </w:trPr>
      <w:tc>
        <w:tcPr>
          <w:tcW w:w="3327" w:type="dxa"/>
          <w:vAlign w:val="bottom"/>
        </w:tcPr>
        <w:p w14:paraId="505103F6" w14:textId="77777777" w:rsidR="00801A8B" w:rsidRPr="005E4C67" w:rsidRDefault="00801A8B" w:rsidP="005E4C67">
          <w:r w:rsidRPr="005E4C67">
            <w:rPr>
              <w:noProof/>
            </w:rPr>
            <w:drawing>
              <wp:inline distT="0" distB="0" distL="0" distR="0" wp14:anchorId="5B56B9ED" wp14:editId="29279DCE">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F11DCD1" w14:textId="3CB62697" w:rsidR="00801A8B" w:rsidRPr="005E4C67" w:rsidRDefault="00801A8B" w:rsidP="005E4C67">
          <w:pPr>
            <w:pStyle w:val="Header"/>
          </w:pPr>
          <w:r w:rsidRPr="005E4C67">
            <w:t xml:space="preserve"> Version </w:t>
          </w:r>
          <w:r w:rsidR="00F37CF8">
            <w:rPr>
              <w:rFonts w:asciiTheme="minorHAnsi" w:hAnsiTheme="minorHAnsi" w:cstheme="minorHAnsi"/>
              <w:sz w:val="15"/>
              <w:szCs w:val="15"/>
            </w:rPr>
            <w:t>4</w:t>
          </w:r>
          <w:r w:rsidR="00A6097E">
            <w:rPr>
              <w:rFonts w:asciiTheme="minorHAnsi" w:hAnsiTheme="minorHAnsi" w:cstheme="minorHAnsi"/>
              <w:sz w:val="15"/>
              <w:szCs w:val="15"/>
            </w:rPr>
            <w:t>.0</w:t>
          </w:r>
          <w:r w:rsidRPr="005E4C67">
            <w:t xml:space="preserve"> </w:t>
          </w:r>
          <w:r w:rsidRPr="005E4C67">
            <w:rPr>
              <w:color w:val="A33662" w:themeColor="accent1"/>
            </w:rPr>
            <w:t>|</w:t>
          </w:r>
          <w:r w:rsidRPr="005E4C67">
            <w:t xml:space="preserve"> datum </w:t>
          </w:r>
          <w:r w:rsidR="00A6097E">
            <w:rPr>
              <w:rFonts w:asciiTheme="minorHAnsi" w:hAnsiTheme="minorHAnsi" w:cstheme="minorHAnsi"/>
              <w:sz w:val="15"/>
              <w:szCs w:val="15"/>
            </w:rPr>
            <w:t>202</w:t>
          </w:r>
          <w:r w:rsidR="008B164F">
            <w:rPr>
              <w:rFonts w:asciiTheme="minorHAnsi" w:hAnsiTheme="minorHAnsi" w:cstheme="minorHAnsi"/>
              <w:sz w:val="15"/>
              <w:szCs w:val="15"/>
            </w:rPr>
            <w:t>4</w:t>
          </w:r>
          <w:r w:rsidR="00A6097E">
            <w:rPr>
              <w:rFonts w:asciiTheme="minorHAnsi" w:hAnsiTheme="minorHAnsi" w:cstheme="minorHAnsi"/>
              <w:sz w:val="15"/>
              <w:szCs w:val="15"/>
            </w:rPr>
            <w:t>-</w:t>
          </w:r>
          <w:r w:rsidR="008B164F">
            <w:rPr>
              <w:rFonts w:asciiTheme="minorHAnsi" w:hAnsiTheme="minorHAnsi" w:cstheme="minorHAnsi"/>
              <w:sz w:val="15"/>
              <w:szCs w:val="15"/>
            </w:rPr>
            <w:t>01</w:t>
          </w:r>
          <w:r w:rsidR="00A6097E">
            <w:rPr>
              <w:rFonts w:asciiTheme="minorHAnsi" w:hAnsiTheme="minorHAnsi" w:cstheme="minorHAnsi"/>
              <w:sz w:val="15"/>
              <w:szCs w:val="15"/>
            </w:rPr>
            <w:t>-</w:t>
          </w:r>
          <w:r w:rsidR="008B164F">
            <w:rPr>
              <w:rFonts w:asciiTheme="minorHAnsi" w:hAnsiTheme="minorHAnsi" w:cstheme="minorHAnsi"/>
              <w:sz w:val="15"/>
              <w:szCs w:val="15"/>
            </w:rPr>
            <w:t>0</w:t>
          </w:r>
          <w:r w:rsidR="00F37CF8">
            <w:rPr>
              <w:rFonts w:asciiTheme="minorHAnsi" w:hAnsiTheme="minorHAnsi" w:cstheme="minorHAnsi"/>
              <w:sz w:val="15"/>
              <w:szCs w:val="15"/>
            </w:rPr>
            <w:t>5</w:t>
          </w:r>
        </w:p>
      </w:tc>
    </w:tr>
  </w:tbl>
  <w:p w14:paraId="723A3E2A" w14:textId="77777777" w:rsidR="00801A8B" w:rsidRPr="00DF19B1" w:rsidRDefault="00801A8B" w:rsidP="005E4C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ListBullet"/>
      <w:lvlText w:val="•"/>
      <w:lvlJc w:val="left"/>
      <w:pPr>
        <w:ind w:left="360" w:hanging="360"/>
      </w:pPr>
      <w:rPr>
        <w:rFonts w:ascii="Calibri" w:hAnsi="Calibri" w:hint="default"/>
        <w:color w:val="auto"/>
      </w:rPr>
    </w:lvl>
    <w:lvl w:ilvl="1">
      <w:start w:val="1"/>
      <w:numFmt w:val="bullet"/>
      <w:pStyle w:val="ListBullet2"/>
      <w:lvlText w:val="–"/>
      <w:lvlJc w:val="left"/>
      <w:pPr>
        <w:ind w:left="720" w:hanging="360"/>
      </w:pPr>
      <w:rPr>
        <w:rFonts w:ascii="Calibri" w:hAnsi="Calibri" w:hint="default"/>
        <w:color w:val="auto"/>
      </w:rPr>
    </w:lvl>
    <w:lvl w:ilvl="2">
      <w:start w:val="1"/>
      <w:numFmt w:val="bullet"/>
      <w:pStyle w:val="ListBullet3"/>
      <w:lvlText w:val="•"/>
      <w:lvlJc w:val="left"/>
      <w:pPr>
        <w:ind w:left="1080" w:hanging="360"/>
      </w:pPr>
      <w:rPr>
        <w:rFonts w:ascii="Calibri" w:hAnsi="Calibri" w:hint="default"/>
        <w:color w:val="auto"/>
      </w:rPr>
    </w:lvl>
    <w:lvl w:ilvl="3">
      <w:start w:val="1"/>
      <w:numFmt w:val="bullet"/>
      <w:pStyle w:val="ListBullet4"/>
      <w:lvlText w:val="–"/>
      <w:lvlJc w:val="left"/>
      <w:pPr>
        <w:ind w:left="1440" w:hanging="360"/>
      </w:pPr>
      <w:rPr>
        <w:rFonts w:ascii="Calibri" w:hAnsi="Calibri" w:hint="default"/>
        <w:color w:val="auto"/>
      </w:rPr>
    </w:lvl>
    <w:lvl w:ilvl="4">
      <w:start w:val="1"/>
      <w:numFmt w:val="bullet"/>
      <w:pStyle w:val="ListBullet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3E858DA"/>
    <w:multiLevelType w:val="hybridMultilevel"/>
    <w:tmpl w:val="E45429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73A67453"/>
    <w:multiLevelType w:val="multilevel"/>
    <w:tmpl w:val="16D4075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3725422">
    <w:abstractNumId w:val="17"/>
  </w:num>
  <w:num w:numId="2" w16cid:durableId="573129053">
    <w:abstractNumId w:val="3"/>
  </w:num>
  <w:num w:numId="3" w16cid:durableId="328681038">
    <w:abstractNumId w:val="2"/>
  </w:num>
  <w:num w:numId="4" w16cid:durableId="332269358">
    <w:abstractNumId w:val="1"/>
  </w:num>
  <w:num w:numId="5" w16cid:durableId="823008626">
    <w:abstractNumId w:val="0"/>
  </w:num>
  <w:num w:numId="6" w16cid:durableId="1748066701">
    <w:abstractNumId w:val="9"/>
  </w:num>
  <w:num w:numId="7" w16cid:durableId="1390299951">
    <w:abstractNumId w:val="7"/>
  </w:num>
  <w:num w:numId="8" w16cid:durableId="34811757">
    <w:abstractNumId w:val="6"/>
  </w:num>
  <w:num w:numId="9" w16cid:durableId="344552231">
    <w:abstractNumId w:val="5"/>
  </w:num>
  <w:num w:numId="10" w16cid:durableId="244650949">
    <w:abstractNumId w:val="4"/>
  </w:num>
  <w:num w:numId="11" w16cid:durableId="182985793">
    <w:abstractNumId w:val="11"/>
  </w:num>
  <w:num w:numId="12" w16cid:durableId="1704092212">
    <w:abstractNumId w:val="9"/>
  </w:num>
  <w:num w:numId="13" w16cid:durableId="11269663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6689266">
    <w:abstractNumId w:val="13"/>
  </w:num>
  <w:num w:numId="15" w16cid:durableId="99566118">
    <w:abstractNumId w:val="10"/>
  </w:num>
  <w:num w:numId="16" w16cid:durableId="1336029068">
    <w:abstractNumId w:val="14"/>
  </w:num>
  <w:num w:numId="17" w16cid:durableId="248196458">
    <w:abstractNumId w:val="8"/>
  </w:num>
  <w:num w:numId="18" w16cid:durableId="818232">
    <w:abstractNumId w:val="16"/>
  </w:num>
  <w:num w:numId="19" w16cid:durableId="882182199">
    <w:abstractNumId w:val="12"/>
  </w:num>
  <w:num w:numId="20" w16cid:durableId="20074375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7E"/>
    <w:rsid w:val="00001CB8"/>
    <w:rsid w:val="00003E9B"/>
    <w:rsid w:val="00005124"/>
    <w:rsid w:val="00010CDF"/>
    <w:rsid w:val="00023CF5"/>
    <w:rsid w:val="00026425"/>
    <w:rsid w:val="000304A9"/>
    <w:rsid w:val="0003102D"/>
    <w:rsid w:val="00035827"/>
    <w:rsid w:val="000428AA"/>
    <w:rsid w:val="00060CC2"/>
    <w:rsid w:val="0006230D"/>
    <w:rsid w:val="00063E6A"/>
    <w:rsid w:val="00075D89"/>
    <w:rsid w:val="00081E07"/>
    <w:rsid w:val="00082469"/>
    <w:rsid w:val="000824F7"/>
    <w:rsid w:val="00083807"/>
    <w:rsid w:val="000879D1"/>
    <w:rsid w:val="000927CE"/>
    <w:rsid w:val="000951AB"/>
    <w:rsid w:val="000A259F"/>
    <w:rsid w:val="000A3DC3"/>
    <w:rsid w:val="000B72CA"/>
    <w:rsid w:val="000C0BC2"/>
    <w:rsid w:val="000C19EE"/>
    <w:rsid w:val="000C60F9"/>
    <w:rsid w:val="000D29F7"/>
    <w:rsid w:val="000D4286"/>
    <w:rsid w:val="000D787A"/>
    <w:rsid w:val="000E033A"/>
    <w:rsid w:val="000E2576"/>
    <w:rsid w:val="0010206C"/>
    <w:rsid w:val="00102CED"/>
    <w:rsid w:val="00104807"/>
    <w:rsid w:val="00105592"/>
    <w:rsid w:val="001058F0"/>
    <w:rsid w:val="00106E6E"/>
    <w:rsid w:val="0011207E"/>
    <w:rsid w:val="00114876"/>
    <w:rsid w:val="00136BE5"/>
    <w:rsid w:val="00136C6B"/>
    <w:rsid w:val="001403FC"/>
    <w:rsid w:val="00142663"/>
    <w:rsid w:val="00146B6A"/>
    <w:rsid w:val="00153DD1"/>
    <w:rsid w:val="00156BE3"/>
    <w:rsid w:val="00164531"/>
    <w:rsid w:val="001675B1"/>
    <w:rsid w:val="00170D44"/>
    <w:rsid w:val="00172954"/>
    <w:rsid w:val="00180A4D"/>
    <w:rsid w:val="0019680D"/>
    <w:rsid w:val="001A7D3F"/>
    <w:rsid w:val="001B2002"/>
    <w:rsid w:val="001B4BB9"/>
    <w:rsid w:val="001C20C1"/>
    <w:rsid w:val="001D3CDC"/>
    <w:rsid w:val="001F594C"/>
    <w:rsid w:val="00203578"/>
    <w:rsid w:val="0021531E"/>
    <w:rsid w:val="00220B93"/>
    <w:rsid w:val="00231CEB"/>
    <w:rsid w:val="0023309C"/>
    <w:rsid w:val="00234345"/>
    <w:rsid w:val="002346A2"/>
    <w:rsid w:val="00235637"/>
    <w:rsid w:val="00237D8B"/>
    <w:rsid w:val="002448B4"/>
    <w:rsid w:val="002611BD"/>
    <w:rsid w:val="002937E6"/>
    <w:rsid w:val="002A223C"/>
    <w:rsid w:val="002C2DBA"/>
    <w:rsid w:val="002D12D3"/>
    <w:rsid w:val="002F7366"/>
    <w:rsid w:val="00313D2E"/>
    <w:rsid w:val="00317330"/>
    <w:rsid w:val="00324BC6"/>
    <w:rsid w:val="0035044E"/>
    <w:rsid w:val="0036067A"/>
    <w:rsid w:val="00361DB1"/>
    <w:rsid w:val="0038463B"/>
    <w:rsid w:val="00391C59"/>
    <w:rsid w:val="003977E2"/>
    <w:rsid w:val="003A0FEC"/>
    <w:rsid w:val="003B273A"/>
    <w:rsid w:val="003B6038"/>
    <w:rsid w:val="003D1AD5"/>
    <w:rsid w:val="003D62FE"/>
    <w:rsid w:val="003F0BD7"/>
    <w:rsid w:val="003F2A08"/>
    <w:rsid w:val="00401842"/>
    <w:rsid w:val="00411FB3"/>
    <w:rsid w:val="00423B0F"/>
    <w:rsid w:val="004333A3"/>
    <w:rsid w:val="004457CA"/>
    <w:rsid w:val="004539FA"/>
    <w:rsid w:val="00454E07"/>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A81"/>
    <w:rsid w:val="004E5F95"/>
    <w:rsid w:val="004F2653"/>
    <w:rsid w:val="004F6E9F"/>
    <w:rsid w:val="00502996"/>
    <w:rsid w:val="005065C9"/>
    <w:rsid w:val="00511D0D"/>
    <w:rsid w:val="00523AC9"/>
    <w:rsid w:val="00531996"/>
    <w:rsid w:val="005377E7"/>
    <w:rsid w:val="005472E2"/>
    <w:rsid w:val="005537A8"/>
    <w:rsid w:val="00561A8B"/>
    <w:rsid w:val="00570F63"/>
    <w:rsid w:val="00575871"/>
    <w:rsid w:val="005802B1"/>
    <w:rsid w:val="00586919"/>
    <w:rsid w:val="00594D98"/>
    <w:rsid w:val="005A403A"/>
    <w:rsid w:val="005A6F62"/>
    <w:rsid w:val="005B3C42"/>
    <w:rsid w:val="005B7E27"/>
    <w:rsid w:val="005C4A0C"/>
    <w:rsid w:val="005C6423"/>
    <w:rsid w:val="005D7BAA"/>
    <w:rsid w:val="005E0CDB"/>
    <w:rsid w:val="005E4C67"/>
    <w:rsid w:val="005F29FB"/>
    <w:rsid w:val="00606B0F"/>
    <w:rsid w:val="006108A6"/>
    <w:rsid w:val="0061221B"/>
    <w:rsid w:val="006137D6"/>
    <w:rsid w:val="00630706"/>
    <w:rsid w:val="00646E07"/>
    <w:rsid w:val="00661CE0"/>
    <w:rsid w:val="0066768F"/>
    <w:rsid w:val="00684E8B"/>
    <w:rsid w:val="00693ED8"/>
    <w:rsid w:val="00697C2E"/>
    <w:rsid w:val="006A60A8"/>
    <w:rsid w:val="006B3AC6"/>
    <w:rsid w:val="006C0636"/>
    <w:rsid w:val="006C4DA1"/>
    <w:rsid w:val="006D2F01"/>
    <w:rsid w:val="006D423F"/>
    <w:rsid w:val="006D69D8"/>
    <w:rsid w:val="006E1CCC"/>
    <w:rsid w:val="006E2F28"/>
    <w:rsid w:val="006E43A5"/>
    <w:rsid w:val="006E6496"/>
    <w:rsid w:val="00715B81"/>
    <w:rsid w:val="00732E7B"/>
    <w:rsid w:val="00737193"/>
    <w:rsid w:val="007469DB"/>
    <w:rsid w:val="00746BCE"/>
    <w:rsid w:val="00761F78"/>
    <w:rsid w:val="00766BEC"/>
    <w:rsid w:val="00771A2B"/>
    <w:rsid w:val="00772B6E"/>
    <w:rsid w:val="007829D2"/>
    <w:rsid w:val="00783074"/>
    <w:rsid w:val="0078522D"/>
    <w:rsid w:val="007A0B53"/>
    <w:rsid w:val="007A13E6"/>
    <w:rsid w:val="007A262C"/>
    <w:rsid w:val="007B634A"/>
    <w:rsid w:val="007C5139"/>
    <w:rsid w:val="007D248A"/>
    <w:rsid w:val="007E16FA"/>
    <w:rsid w:val="007E3278"/>
    <w:rsid w:val="007E3D78"/>
    <w:rsid w:val="007F21EC"/>
    <w:rsid w:val="007F28EA"/>
    <w:rsid w:val="007F480F"/>
    <w:rsid w:val="007F5B69"/>
    <w:rsid w:val="00801A8B"/>
    <w:rsid w:val="00801BBF"/>
    <w:rsid w:val="00804BD0"/>
    <w:rsid w:val="00816FA9"/>
    <w:rsid w:val="008215CB"/>
    <w:rsid w:val="00822A22"/>
    <w:rsid w:val="00826C8A"/>
    <w:rsid w:val="00826CFC"/>
    <w:rsid w:val="00833AE5"/>
    <w:rsid w:val="00834506"/>
    <w:rsid w:val="00834E7E"/>
    <w:rsid w:val="008574B7"/>
    <w:rsid w:val="00870403"/>
    <w:rsid w:val="0087533D"/>
    <w:rsid w:val="00875CBE"/>
    <w:rsid w:val="008A525C"/>
    <w:rsid w:val="008B164F"/>
    <w:rsid w:val="008C247E"/>
    <w:rsid w:val="008C5285"/>
    <w:rsid w:val="008C5A6D"/>
    <w:rsid w:val="008D4F31"/>
    <w:rsid w:val="008F6C53"/>
    <w:rsid w:val="00904C53"/>
    <w:rsid w:val="00905C83"/>
    <w:rsid w:val="00906579"/>
    <w:rsid w:val="00910C25"/>
    <w:rsid w:val="0091229C"/>
    <w:rsid w:val="00921164"/>
    <w:rsid w:val="00924DE8"/>
    <w:rsid w:val="009255D9"/>
    <w:rsid w:val="00934D21"/>
    <w:rsid w:val="00947BCD"/>
    <w:rsid w:val="009617DB"/>
    <w:rsid w:val="00965DF2"/>
    <w:rsid w:val="00972D16"/>
    <w:rsid w:val="00973775"/>
    <w:rsid w:val="00976057"/>
    <w:rsid w:val="0099293C"/>
    <w:rsid w:val="009A40F1"/>
    <w:rsid w:val="009B054C"/>
    <w:rsid w:val="009B2791"/>
    <w:rsid w:val="009B5873"/>
    <w:rsid w:val="009C3F65"/>
    <w:rsid w:val="009C7311"/>
    <w:rsid w:val="009C790D"/>
    <w:rsid w:val="009D509B"/>
    <w:rsid w:val="009E6EF9"/>
    <w:rsid w:val="009E75B7"/>
    <w:rsid w:val="009E7B9D"/>
    <w:rsid w:val="009E7F82"/>
    <w:rsid w:val="009F18FB"/>
    <w:rsid w:val="009F4ABB"/>
    <w:rsid w:val="009F7607"/>
    <w:rsid w:val="00A076D6"/>
    <w:rsid w:val="00A16575"/>
    <w:rsid w:val="00A16C3B"/>
    <w:rsid w:val="00A17B37"/>
    <w:rsid w:val="00A2125B"/>
    <w:rsid w:val="00A23320"/>
    <w:rsid w:val="00A273A8"/>
    <w:rsid w:val="00A40FB5"/>
    <w:rsid w:val="00A51CEF"/>
    <w:rsid w:val="00A53342"/>
    <w:rsid w:val="00A5787C"/>
    <w:rsid w:val="00A6097E"/>
    <w:rsid w:val="00A613DB"/>
    <w:rsid w:val="00A6449E"/>
    <w:rsid w:val="00A64509"/>
    <w:rsid w:val="00A703E8"/>
    <w:rsid w:val="00A73DA7"/>
    <w:rsid w:val="00A75493"/>
    <w:rsid w:val="00A80C68"/>
    <w:rsid w:val="00A87B49"/>
    <w:rsid w:val="00A96DA2"/>
    <w:rsid w:val="00AA3A34"/>
    <w:rsid w:val="00AA5C9A"/>
    <w:rsid w:val="00AB167A"/>
    <w:rsid w:val="00AB24CA"/>
    <w:rsid w:val="00AB57E2"/>
    <w:rsid w:val="00AD354E"/>
    <w:rsid w:val="00AD3711"/>
    <w:rsid w:val="00AD5832"/>
    <w:rsid w:val="00AF5B57"/>
    <w:rsid w:val="00B00491"/>
    <w:rsid w:val="00B06437"/>
    <w:rsid w:val="00B076DA"/>
    <w:rsid w:val="00B1580D"/>
    <w:rsid w:val="00B273A3"/>
    <w:rsid w:val="00B30455"/>
    <w:rsid w:val="00B31428"/>
    <w:rsid w:val="00B32309"/>
    <w:rsid w:val="00B4285A"/>
    <w:rsid w:val="00B44172"/>
    <w:rsid w:val="00B6416A"/>
    <w:rsid w:val="00B70471"/>
    <w:rsid w:val="00B71B19"/>
    <w:rsid w:val="00B87660"/>
    <w:rsid w:val="00B879D1"/>
    <w:rsid w:val="00B95B29"/>
    <w:rsid w:val="00B96279"/>
    <w:rsid w:val="00BB48AC"/>
    <w:rsid w:val="00BB70B3"/>
    <w:rsid w:val="00BB7B8B"/>
    <w:rsid w:val="00BD4BA7"/>
    <w:rsid w:val="00BD6420"/>
    <w:rsid w:val="00BE0327"/>
    <w:rsid w:val="00BE3F3D"/>
    <w:rsid w:val="00BF2DAB"/>
    <w:rsid w:val="00C02681"/>
    <w:rsid w:val="00C072F9"/>
    <w:rsid w:val="00C079B5"/>
    <w:rsid w:val="00C13434"/>
    <w:rsid w:val="00C34367"/>
    <w:rsid w:val="00C4216C"/>
    <w:rsid w:val="00C44F1E"/>
    <w:rsid w:val="00C47C4D"/>
    <w:rsid w:val="00C5584B"/>
    <w:rsid w:val="00C63DA4"/>
    <w:rsid w:val="00C718AA"/>
    <w:rsid w:val="00CB05EA"/>
    <w:rsid w:val="00CC149C"/>
    <w:rsid w:val="00CC3124"/>
    <w:rsid w:val="00CC3657"/>
    <w:rsid w:val="00CE4E3C"/>
    <w:rsid w:val="00CF4B40"/>
    <w:rsid w:val="00D02A34"/>
    <w:rsid w:val="00D05202"/>
    <w:rsid w:val="00D070FF"/>
    <w:rsid w:val="00D16CD4"/>
    <w:rsid w:val="00D21734"/>
    <w:rsid w:val="00D2298A"/>
    <w:rsid w:val="00D37668"/>
    <w:rsid w:val="00D4779E"/>
    <w:rsid w:val="00D53413"/>
    <w:rsid w:val="00D566B5"/>
    <w:rsid w:val="00D67D8F"/>
    <w:rsid w:val="00D714A2"/>
    <w:rsid w:val="00D77B4E"/>
    <w:rsid w:val="00D834D3"/>
    <w:rsid w:val="00D916E0"/>
    <w:rsid w:val="00DA361E"/>
    <w:rsid w:val="00DB4888"/>
    <w:rsid w:val="00DB7C51"/>
    <w:rsid w:val="00DE5F5E"/>
    <w:rsid w:val="00DE6E17"/>
    <w:rsid w:val="00DF0444"/>
    <w:rsid w:val="00DF19B1"/>
    <w:rsid w:val="00DF42CC"/>
    <w:rsid w:val="00E0380E"/>
    <w:rsid w:val="00E05BFC"/>
    <w:rsid w:val="00E115CC"/>
    <w:rsid w:val="00E263C7"/>
    <w:rsid w:val="00E2707E"/>
    <w:rsid w:val="00E33025"/>
    <w:rsid w:val="00E47380"/>
    <w:rsid w:val="00E47A71"/>
    <w:rsid w:val="00E50040"/>
    <w:rsid w:val="00E66CA0"/>
    <w:rsid w:val="00E776C7"/>
    <w:rsid w:val="00E90C7F"/>
    <w:rsid w:val="00E9115C"/>
    <w:rsid w:val="00EA2371"/>
    <w:rsid w:val="00EA61C0"/>
    <w:rsid w:val="00EA678D"/>
    <w:rsid w:val="00EB1E30"/>
    <w:rsid w:val="00EB60E6"/>
    <w:rsid w:val="00EC5EB1"/>
    <w:rsid w:val="00ED6C6F"/>
    <w:rsid w:val="00EE12AB"/>
    <w:rsid w:val="00EF58B6"/>
    <w:rsid w:val="00EF5B80"/>
    <w:rsid w:val="00F25236"/>
    <w:rsid w:val="00F2680D"/>
    <w:rsid w:val="00F31D57"/>
    <w:rsid w:val="00F37CF8"/>
    <w:rsid w:val="00F45938"/>
    <w:rsid w:val="00F4778E"/>
    <w:rsid w:val="00F5205D"/>
    <w:rsid w:val="00F61558"/>
    <w:rsid w:val="00F61F0E"/>
    <w:rsid w:val="00F6408C"/>
    <w:rsid w:val="00F70A06"/>
    <w:rsid w:val="00F96AB8"/>
    <w:rsid w:val="00FC6A3B"/>
    <w:rsid w:val="00FC6F9F"/>
    <w:rsid w:val="00FD10D7"/>
    <w:rsid w:val="00FE5284"/>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41576"/>
  <w15:chartTrackingRefBased/>
  <w15:docId w15:val="{5E8D67A0-B9D3-402C-904F-06743D0B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Heading1">
    <w:name w:val="heading 1"/>
    <w:basedOn w:val="Title"/>
    <w:next w:val="Normal"/>
    <w:link w:val="Heading1Char"/>
    <w:uiPriority w:val="9"/>
    <w:qFormat/>
    <w:rsid w:val="006D423F"/>
    <w:pPr>
      <w:keepNext/>
      <w:keepLines/>
      <w:spacing w:before="400" w:after="360" w:line="240" w:lineRule="auto"/>
      <w:ind w:right="1701"/>
      <w:outlineLvl w:val="0"/>
    </w:pPr>
    <w:rPr>
      <w:bCs w:val="0"/>
      <w:color w:val="auto"/>
      <w:sz w:val="36"/>
      <w:szCs w:val="28"/>
    </w:rPr>
  </w:style>
  <w:style w:type="paragraph" w:styleId="Heading2">
    <w:name w:val="heading 2"/>
    <w:basedOn w:val="Heading1"/>
    <w:next w:val="Normal"/>
    <w:link w:val="Heading2Char"/>
    <w:uiPriority w:val="9"/>
    <w:qFormat/>
    <w:rsid w:val="006D423F"/>
    <w:pPr>
      <w:spacing w:after="40"/>
      <w:outlineLvl w:val="1"/>
    </w:pPr>
    <w:rPr>
      <w:bCs/>
      <w:sz w:val="28"/>
    </w:rPr>
  </w:style>
  <w:style w:type="paragraph" w:styleId="Heading3">
    <w:name w:val="heading 3"/>
    <w:basedOn w:val="Heading2"/>
    <w:next w:val="Normal"/>
    <w:link w:val="Heading3Char"/>
    <w:uiPriority w:val="9"/>
    <w:qFormat/>
    <w:rsid w:val="006D423F"/>
    <w:pPr>
      <w:outlineLvl w:val="2"/>
    </w:pPr>
    <w:rPr>
      <w:sz w:val="24"/>
      <w:szCs w:val="24"/>
    </w:rPr>
  </w:style>
  <w:style w:type="paragraph" w:styleId="Heading4">
    <w:name w:val="heading 4"/>
    <w:basedOn w:val="Heading3"/>
    <w:next w:val="Normal"/>
    <w:link w:val="Heading4Char"/>
    <w:uiPriority w:val="9"/>
    <w:rsid w:val="006D423F"/>
    <w:pPr>
      <w:outlineLvl w:val="3"/>
    </w:pPr>
    <w:rPr>
      <w:iCs/>
      <w:sz w:val="20"/>
    </w:rPr>
  </w:style>
  <w:style w:type="paragraph" w:styleId="Heading5">
    <w:name w:val="heading 5"/>
    <w:basedOn w:val="Heading4"/>
    <w:next w:val="Normal"/>
    <w:link w:val="Heading5Char"/>
    <w:uiPriority w:val="9"/>
    <w:semiHidden/>
    <w:qFormat/>
    <w:rsid w:val="00A16575"/>
    <w:pPr>
      <w:outlineLvl w:val="4"/>
    </w:pPr>
    <w:rPr>
      <w:bCs w:val="0"/>
      <w:i/>
      <w:sz w:val="19"/>
    </w:rPr>
  </w:style>
  <w:style w:type="paragraph" w:styleId="Heading6">
    <w:name w:val="heading 6"/>
    <w:basedOn w:val="Heading5"/>
    <w:next w:val="Normal"/>
    <w:link w:val="Heading6Char"/>
    <w:uiPriority w:val="9"/>
    <w:semiHidden/>
    <w:rsid w:val="00A16575"/>
    <w:pPr>
      <w:outlineLvl w:val="5"/>
    </w:pPr>
    <w:rPr>
      <w:bCs/>
      <w:iCs w:val="0"/>
    </w:rPr>
  </w:style>
  <w:style w:type="paragraph" w:styleId="Heading7">
    <w:name w:val="heading 7"/>
    <w:basedOn w:val="Heading6"/>
    <w:next w:val="Normal"/>
    <w:link w:val="Heading7Char"/>
    <w:uiPriority w:val="9"/>
    <w:semiHidden/>
    <w:rsid w:val="00A16575"/>
    <w:pPr>
      <w:outlineLvl w:val="6"/>
    </w:pPr>
    <w:rPr>
      <w:iCs/>
    </w:rPr>
  </w:style>
  <w:style w:type="paragraph" w:styleId="Heading8">
    <w:name w:val="heading 8"/>
    <w:basedOn w:val="Heading7"/>
    <w:next w:val="Normal"/>
    <w:link w:val="Heading8Char"/>
    <w:uiPriority w:val="9"/>
    <w:semiHidden/>
    <w:rsid w:val="00934D21"/>
    <w:pPr>
      <w:outlineLvl w:val="7"/>
    </w:pPr>
    <w:rPr>
      <w:bCs w:val="0"/>
    </w:rPr>
  </w:style>
  <w:style w:type="paragraph" w:styleId="Heading9">
    <w:name w:val="heading 9"/>
    <w:basedOn w:val="Heading8"/>
    <w:next w:val="Normal"/>
    <w:link w:val="Heading9Char"/>
    <w:uiPriority w:val="9"/>
    <w:semiHidden/>
    <w:rsid w:val="00934D21"/>
    <w:pPr>
      <w:outlineLvl w:val="8"/>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23F"/>
    <w:rPr>
      <w:rFonts w:asciiTheme="majorHAnsi" w:eastAsiaTheme="majorEastAsia" w:hAnsiTheme="majorHAnsi" w:cstheme="majorBidi"/>
      <w:b/>
      <w:sz w:val="36"/>
      <w:szCs w:val="28"/>
    </w:rPr>
  </w:style>
  <w:style w:type="character" w:customStyle="1" w:styleId="Heading2Char">
    <w:name w:val="Heading 2 Char"/>
    <w:basedOn w:val="DefaultParagraphFont"/>
    <w:link w:val="Heading2"/>
    <w:uiPriority w:val="9"/>
    <w:rsid w:val="006D423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6D423F"/>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sid w:val="006D423F"/>
    <w:rPr>
      <w:rFonts w:asciiTheme="majorHAnsi" w:eastAsiaTheme="majorEastAsia" w:hAnsiTheme="majorHAnsi" w:cstheme="majorBidi"/>
      <w:b/>
      <w:bCs/>
      <w:iCs/>
      <w:szCs w:val="24"/>
    </w:rPr>
  </w:style>
  <w:style w:type="character" w:customStyle="1" w:styleId="Heading5Char">
    <w:name w:val="Heading 5 Char"/>
    <w:basedOn w:val="DefaultParagraphFont"/>
    <w:link w:val="Heading5"/>
    <w:uiPriority w:val="9"/>
    <w:semiHidden/>
    <w:rsid w:val="00A6449E"/>
    <w:rPr>
      <w:rFonts w:asciiTheme="majorHAnsi" w:eastAsiaTheme="majorEastAsia" w:hAnsiTheme="majorHAnsi" w:cstheme="majorBidi"/>
      <w:iCs/>
      <w:szCs w:val="24"/>
    </w:rPr>
  </w:style>
  <w:style w:type="character" w:customStyle="1" w:styleId="Heading6Char">
    <w:name w:val="Heading 6 Char"/>
    <w:basedOn w:val="DefaultParagraphFont"/>
    <w:link w:val="Heading6"/>
    <w:uiPriority w:val="9"/>
    <w:semiHidden/>
    <w:rsid w:val="00A6449E"/>
    <w:rPr>
      <w:rFonts w:asciiTheme="majorHAnsi" w:eastAsiaTheme="majorEastAsia" w:hAnsiTheme="majorHAnsi" w:cstheme="majorBidi"/>
      <w:bCs/>
      <w:szCs w:val="24"/>
    </w:rPr>
  </w:style>
  <w:style w:type="character" w:customStyle="1" w:styleId="Heading7Char">
    <w:name w:val="Heading 7 Char"/>
    <w:basedOn w:val="DefaultParagraphFont"/>
    <w:link w:val="Heading7"/>
    <w:uiPriority w:val="9"/>
    <w:semiHidden/>
    <w:rsid w:val="00A6449E"/>
    <w:rPr>
      <w:rFonts w:asciiTheme="majorHAnsi" w:eastAsiaTheme="majorEastAsia" w:hAnsiTheme="majorHAnsi" w:cstheme="majorBidi"/>
      <w:bCs/>
      <w:iCs/>
      <w:szCs w:val="24"/>
    </w:rPr>
  </w:style>
  <w:style w:type="character" w:customStyle="1" w:styleId="Heading8Char">
    <w:name w:val="Heading 8 Char"/>
    <w:basedOn w:val="DefaultParagraphFont"/>
    <w:link w:val="Heading8"/>
    <w:uiPriority w:val="9"/>
    <w:semiHidden/>
    <w:rsid w:val="00A6449E"/>
    <w:rPr>
      <w:rFonts w:asciiTheme="majorHAnsi" w:eastAsiaTheme="majorEastAsia" w:hAnsiTheme="majorHAnsi" w:cstheme="majorBidi"/>
      <w:iCs/>
      <w:szCs w:val="24"/>
    </w:rPr>
  </w:style>
  <w:style w:type="character" w:customStyle="1" w:styleId="Heading9Char">
    <w:name w:val="Heading 9 Char"/>
    <w:basedOn w:val="DefaultParagraphFont"/>
    <w:link w:val="Heading9"/>
    <w:uiPriority w:val="9"/>
    <w:semiHidden/>
    <w:rsid w:val="00A6449E"/>
    <w:rPr>
      <w:rFonts w:asciiTheme="majorHAnsi" w:eastAsiaTheme="majorEastAsia" w:hAnsiTheme="majorHAnsi" w:cstheme="majorBidi"/>
      <w:szCs w:val="24"/>
    </w:rPr>
  </w:style>
  <w:style w:type="paragraph" w:styleId="Caption">
    <w:name w:val="caption"/>
    <w:basedOn w:val="Normal"/>
    <w:next w:val="Normal"/>
    <w:uiPriority w:val="99"/>
    <w:rsid w:val="005F29FB"/>
    <w:rPr>
      <w:b/>
      <w:bCs/>
      <w:sz w:val="18"/>
      <w:szCs w:val="18"/>
    </w:rPr>
  </w:style>
  <w:style w:type="paragraph" w:styleId="Title">
    <w:name w:val="Title"/>
    <w:basedOn w:val="Normal"/>
    <w:next w:val="Normal"/>
    <w:link w:val="Title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TitleChar">
    <w:name w:val="Title Char"/>
    <w:basedOn w:val="DefaultParagraphFont"/>
    <w:link w:val="Title"/>
    <w:uiPriority w:val="34"/>
    <w:rsid w:val="003F2A08"/>
    <w:rPr>
      <w:rFonts w:asciiTheme="majorHAnsi" w:eastAsiaTheme="majorEastAsia" w:hAnsiTheme="majorHAnsi" w:cstheme="majorBidi"/>
      <w:b/>
      <w:bCs/>
      <w:color w:val="A33662" w:themeColor="accent1"/>
      <w:sz w:val="68"/>
      <w:szCs w:val="48"/>
    </w:rPr>
  </w:style>
  <w:style w:type="paragraph" w:styleId="Subtitle">
    <w:name w:val="Subtitle"/>
    <w:basedOn w:val="Title"/>
    <w:next w:val="Normal"/>
    <w:link w:val="Subtitle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SubtitleChar">
    <w:name w:val="Subtitle Char"/>
    <w:basedOn w:val="DefaultParagraphFont"/>
    <w:link w:val="Subtitle"/>
    <w:uiPriority w:val="35"/>
    <w:rsid w:val="00E263C7"/>
    <w:rPr>
      <w:rFonts w:ascii="Open Sans SemiBold" w:eastAsiaTheme="majorEastAsia" w:hAnsi="Open Sans SemiBold" w:cstheme="majorBidi"/>
      <w:sz w:val="36"/>
      <w:szCs w:val="24"/>
    </w:rPr>
  </w:style>
  <w:style w:type="character" w:styleId="Strong">
    <w:name w:val="Strong"/>
    <w:basedOn w:val="DefaultParagraphFont"/>
    <w:uiPriority w:val="22"/>
    <w:semiHidden/>
    <w:rsid w:val="005F29FB"/>
    <w:rPr>
      <w:b/>
      <w:bCs/>
      <w:color w:val="auto"/>
    </w:rPr>
  </w:style>
  <w:style w:type="character" w:styleId="Emphasis">
    <w:name w:val="Emphasis"/>
    <w:basedOn w:val="DefaultParagraphFont"/>
    <w:uiPriority w:val="20"/>
    <w:semiHidden/>
    <w:rsid w:val="005F29FB"/>
    <w:rPr>
      <w:i/>
      <w:iCs/>
      <w:color w:val="auto"/>
    </w:rPr>
  </w:style>
  <w:style w:type="paragraph" w:styleId="NoSpacing">
    <w:name w:val="No Spacing"/>
    <w:link w:val="NoSpacingChar"/>
    <w:uiPriority w:val="1"/>
    <w:qFormat/>
    <w:rsid w:val="0011207E"/>
    <w:pPr>
      <w:spacing w:after="0"/>
    </w:pPr>
  </w:style>
  <w:style w:type="paragraph" w:styleId="Quote">
    <w:name w:val="Quote"/>
    <w:basedOn w:val="Normal"/>
    <w:next w:val="Normal"/>
    <w:link w:val="Quote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5F29FB"/>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5F29FB"/>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5F29FB"/>
    <w:rPr>
      <w:i/>
      <w:iCs/>
      <w:color w:val="auto"/>
    </w:rPr>
  </w:style>
  <w:style w:type="character" w:styleId="IntenseEmphasis">
    <w:name w:val="Intense Emphasis"/>
    <w:basedOn w:val="DefaultParagraphFont"/>
    <w:uiPriority w:val="21"/>
    <w:semiHidden/>
    <w:rsid w:val="005F29FB"/>
    <w:rPr>
      <w:b/>
      <w:bCs/>
      <w:i/>
      <w:iCs/>
      <w:color w:val="auto"/>
    </w:rPr>
  </w:style>
  <w:style w:type="character" w:styleId="SubtleReference">
    <w:name w:val="Subtle Reference"/>
    <w:basedOn w:val="DefaultParagraphFont"/>
    <w:uiPriority w:val="31"/>
    <w:semiHidden/>
    <w:rsid w:val="005F29FB"/>
    <w:rPr>
      <w:smallCaps/>
      <w:color w:val="auto"/>
      <w:u w:val="single" w:color="989A9A" w:themeColor="text1" w:themeTint="80"/>
    </w:rPr>
  </w:style>
  <w:style w:type="character" w:styleId="IntenseReference">
    <w:name w:val="Intense Reference"/>
    <w:basedOn w:val="DefaultParagraphFont"/>
    <w:uiPriority w:val="32"/>
    <w:semiHidden/>
    <w:rsid w:val="005F29FB"/>
    <w:rPr>
      <w:b/>
      <w:bCs/>
      <w:smallCaps/>
      <w:color w:val="auto"/>
      <w:u w:val="single"/>
    </w:rPr>
  </w:style>
  <w:style w:type="character" w:styleId="BookTitle">
    <w:name w:val="Book Title"/>
    <w:basedOn w:val="DefaultParagraphFont"/>
    <w:uiPriority w:val="33"/>
    <w:semiHidden/>
    <w:rsid w:val="005F29FB"/>
    <w:rPr>
      <w:b/>
      <w:bCs/>
      <w:smallCaps/>
      <w:color w:val="auto"/>
    </w:rPr>
  </w:style>
  <w:style w:type="paragraph" w:styleId="TOCHeading">
    <w:name w:val="TOC Heading"/>
    <w:basedOn w:val="Heading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TOC1">
    <w:name w:val="toc 1"/>
    <w:basedOn w:val="Normal"/>
    <w:next w:val="Normal"/>
    <w:uiPriority w:val="39"/>
    <w:rsid w:val="0046254F"/>
    <w:pPr>
      <w:tabs>
        <w:tab w:val="right" w:leader="dot" w:pos="9062"/>
      </w:tabs>
      <w:spacing w:after="0"/>
      <w:ind w:left="284" w:hanging="284"/>
    </w:pPr>
    <w:rPr>
      <w:b/>
      <w:noProof/>
      <w:lang w:eastAsia="sv-SE"/>
    </w:rPr>
  </w:style>
  <w:style w:type="paragraph" w:styleId="TOC2">
    <w:name w:val="toc 2"/>
    <w:basedOn w:val="Normal"/>
    <w:next w:val="Normal"/>
    <w:uiPriority w:val="39"/>
    <w:rsid w:val="006108A6"/>
    <w:pPr>
      <w:tabs>
        <w:tab w:val="right" w:leader="dot" w:pos="9062"/>
      </w:tabs>
      <w:spacing w:after="100" w:line="240" w:lineRule="auto"/>
      <w:ind w:left="738" w:hanging="454"/>
    </w:pPr>
    <w:rPr>
      <w:noProof/>
    </w:rPr>
  </w:style>
  <w:style w:type="paragraph" w:styleId="TOC3">
    <w:name w:val="toc 3"/>
    <w:basedOn w:val="Normal"/>
    <w:next w:val="Normal"/>
    <w:uiPriority w:val="39"/>
    <w:rsid w:val="006108A6"/>
    <w:pPr>
      <w:tabs>
        <w:tab w:val="right" w:leader="dot" w:pos="9062"/>
      </w:tabs>
      <w:spacing w:after="100" w:line="240" w:lineRule="auto"/>
      <w:ind w:left="1361" w:hanging="624"/>
    </w:pPr>
    <w:rPr>
      <w:noProof/>
    </w:rPr>
  </w:style>
  <w:style w:type="paragraph" w:styleId="TOC4">
    <w:name w:val="toc 4"/>
    <w:basedOn w:val="Normal"/>
    <w:next w:val="Normal"/>
    <w:uiPriority w:val="39"/>
    <w:semiHidden/>
    <w:rsid w:val="00972D16"/>
    <w:pPr>
      <w:spacing w:after="100"/>
      <w:ind w:left="1276"/>
    </w:pPr>
  </w:style>
  <w:style w:type="paragraph" w:styleId="TOC5">
    <w:name w:val="toc 5"/>
    <w:basedOn w:val="Normal"/>
    <w:next w:val="Normal"/>
    <w:uiPriority w:val="39"/>
    <w:semiHidden/>
    <w:rsid w:val="00972D16"/>
    <w:pPr>
      <w:spacing w:after="100"/>
      <w:ind w:left="1701"/>
    </w:pPr>
  </w:style>
  <w:style w:type="paragraph" w:styleId="TOC6">
    <w:name w:val="toc 6"/>
    <w:basedOn w:val="Normal"/>
    <w:next w:val="Normal"/>
    <w:uiPriority w:val="39"/>
    <w:semiHidden/>
    <w:rsid w:val="00972D16"/>
    <w:pPr>
      <w:spacing w:after="100"/>
      <w:ind w:left="2126"/>
    </w:pPr>
  </w:style>
  <w:style w:type="paragraph" w:styleId="TOC7">
    <w:name w:val="toc 7"/>
    <w:basedOn w:val="Normal"/>
    <w:next w:val="Normal"/>
    <w:uiPriority w:val="39"/>
    <w:semiHidden/>
    <w:rsid w:val="00972D16"/>
    <w:pPr>
      <w:spacing w:after="100"/>
      <w:ind w:left="2552"/>
    </w:pPr>
  </w:style>
  <w:style w:type="paragraph" w:styleId="TOC8">
    <w:name w:val="toc 8"/>
    <w:basedOn w:val="Normal"/>
    <w:next w:val="Normal"/>
    <w:uiPriority w:val="39"/>
    <w:semiHidden/>
    <w:rsid w:val="00972D16"/>
    <w:pPr>
      <w:spacing w:after="100"/>
      <w:ind w:left="2977"/>
    </w:pPr>
  </w:style>
  <w:style w:type="paragraph" w:styleId="TOC9">
    <w:name w:val="toc 9"/>
    <w:basedOn w:val="Normal"/>
    <w:next w:val="Normal"/>
    <w:uiPriority w:val="39"/>
    <w:semiHidden/>
    <w:rsid w:val="00972D16"/>
    <w:pPr>
      <w:spacing w:after="100"/>
      <w:ind w:left="3402"/>
    </w:pPr>
  </w:style>
  <w:style w:type="paragraph" w:styleId="Header">
    <w:name w:val="header"/>
    <w:basedOn w:val="Normal"/>
    <w:link w:val="Header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HeaderChar">
    <w:name w:val="Header Char"/>
    <w:basedOn w:val="DefaultParagraphFont"/>
    <w:link w:val="Header"/>
    <w:uiPriority w:val="99"/>
    <w:rsid w:val="005E4C67"/>
    <w:rPr>
      <w:rFonts w:ascii="Open Sans SemiBold" w:hAnsi="Open Sans SemiBold"/>
      <w:bCs/>
      <w:caps/>
      <w:sz w:val="12"/>
      <w:szCs w:val="18"/>
      <w:lang w:val="sv-SE"/>
    </w:rPr>
  </w:style>
  <w:style w:type="paragraph" w:styleId="Footer">
    <w:name w:val="footer"/>
    <w:basedOn w:val="Normal"/>
    <w:link w:val="Footer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FooterChar">
    <w:name w:val="Footer Char"/>
    <w:basedOn w:val="DefaultParagraphFont"/>
    <w:link w:val="Footer"/>
    <w:uiPriority w:val="99"/>
    <w:rsid w:val="007F28EA"/>
    <w:rPr>
      <w:rFonts w:ascii="Open Sans SemiBold" w:hAnsi="Open Sans SemiBold"/>
      <w:caps/>
      <w:sz w:val="12"/>
      <w:lang w:val="sv-SE"/>
    </w:rPr>
  </w:style>
  <w:style w:type="paragraph" w:styleId="ListBullet">
    <w:name w:val="List Bullet"/>
    <w:basedOn w:val="Normal"/>
    <w:uiPriority w:val="24"/>
    <w:qFormat/>
    <w:rsid w:val="000E2576"/>
    <w:pPr>
      <w:numPr>
        <w:numId w:val="6"/>
      </w:numPr>
      <w:spacing w:after="80"/>
      <w:ind w:left="227" w:hanging="227"/>
    </w:pPr>
  </w:style>
  <w:style w:type="paragraph" w:styleId="ListNumber">
    <w:name w:val="List Number"/>
    <w:basedOn w:val="Normal"/>
    <w:uiPriority w:val="25"/>
    <w:qFormat/>
    <w:rsid w:val="00D4779E"/>
    <w:pPr>
      <w:numPr>
        <w:numId w:val="1"/>
      </w:numPr>
      <w:spacing w:after="80"/>
      <w:ind w:left="357" w:hanging="357"/>
      <w:contextualSpacing/>
    </w:pPr>
  </w:style>
  <w:style w:type="paragraph" w:styleId="FootnoteText">
    <w:name w:val="footnote text"/>
    <w:basedOn w:val="Normal"/>
    <w:link w:val="FootnoteTextChar"/>
    <w:uiPriority w:val="99"/>
    <w:rsid w:val="00783074"/>
    <w:pPr>
      <w:spacing w:after="0" w:line="240" w:lineRule="auto"/>
      <w:ind w:left="142" w:hanging="142"/>
    </w:pPr>
    <w:rPr>
      <w:sz w:val="16"/>
    </w:rPr>
  </w:style>
  <w:style w:type="character" w:customStyle="1" w:styleId="FootnoteTextChar">
    <w:name w:val="Footnote Text Char"/>
    <w:basedOn w:val="DefaultParagraphFont"/>
    <w:link w:val="FootnoteText"/>
    <w:uiPriority w:val="99"/>
    <w:rsid w:val="00783074"/>
    <w:rPr>
      <w:sz w:val="16"/>
      <w:szCs w:val="20"/>
    </w:rPr>
  </w:style>
  <w:style w:type="character" w:styleId="FootnoteReference">
    <w:name w:val="footnote reference"/>
    <w:basedOn w:val="DefaultParagraphFont"/>
    <w:uiPriority w:val="99"/>
    <w:rsid w:val="00AD5832"/>
    <w:rPr>
      <w:vertAlign w:val="superscript"/>
    </w:rPr>
  </w:style>
  <w:style w:type="table" w:styleId="TableGrid">
    <w:name w:val="Table Grid"/>
    <w:basedOn w:val="TableNorma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75D89"/>
    <w:rPr>
      <w:rFonts w:ascii="Open Sans" w:eastAsia="SimSun" w:hAnsi="Open Sans" w:cs="Times New Roman"/>
      <w:color w:val="305A47" w:themeColor="accent3"/>
      <w:u w:val="single"/>
    </w:rPr>
  </w:style>
  <w:style w:type="paragraph" w:styleId="ListParagraph">
    <w:name w:val="List Paragraph"/>
    <w:basedOn w:val="Normal"/>
    <w:uiPriority w:val="34"/>
    <w:rsid w:val="00481060"/>
    <w:pPr>
      <w:ind w:left="720"/>
      <w:contextualSpacing/>
    </w:pPr>
  </w:style>
  <w:style w:type="paragraph" w:styleId="ListNumber2">
    <w:name w:val="List Number 2"/>
    <w:basedOn w:val="ListNumber"/>
    <w:uiPriority w:val="25"/>
    <w:rsid w:val="009E7F82"/>
    <w:pPr>
      <w:numPr>
        <w:ilvl w:val="1"/>
      </w:numPr>
    </w:pPr>
  </w:style>
  <w:style w:type="paragraph" w:styleId="ListNumber3">
    <w:name w:val="List Number 3"/>
    <w:basedOn w:val="ListNumber2"/>
    <w:uiPriority w:val="25"/>
    <w:rsid w:val="009E7F82"/>
    <w:pPr>
      <w:numPr>
        <w:ilvl w:val="2"/>
      </w:numPr>
    </w:pPr>
  </w:style>
  <w:style w:type="paragraph" w:styleId="ListNumber4">
    <w:name w:val="List Number 4"/>
    <w:basedOn w:val="ListNumber3"/>
    <w:uiPriority w:val="25"/>
    <w:semiHidden/>
    <w:rsid w:val="009E7F82"/>
    <w:pPr>
      <w:numPr>
        <w:ilvl w:val="3"/>
      </w:numPr>
    </w:pPr>
  </w:style>
  <w:style w:type="paragraph" w:styleId="ListNumber5">
    <w:name w:val="List Number 5"/>
    <w:basedOn w:val="ListNumber4"/>
    <w:uiPriority w:val="25"/>
    <w:semiHidden/>
    <w:rsid w:val="009E7F82"/>
    <w:pPr>
      <w:numPr>
        <w:ilvl w:val="4"/>
      </w:numPr>
    </w:pPr>
  </w:style>
  <w:style w:type="paragraph" w:styleId="ListBullet2">
    <w:name w:val="List Bullet 2"/>
    <w:basedOn w:val="ListBullet"/>
    <w:uiPriority w:val="24"/>
    <w:rsid w:val="000E2576"/>
    <w:pPr>
      <w:numPr>
        <w:ilvl w:val="1"/>
      </w:numPr>
      <w:ind w:left="587"/>
    </w:pPr>
  </w:style>
  <w:style w:type="paragraph" w:styleId="ListBullet3">
    <w:name w:val="List Bullet 3"/>
    <w:basedOn w:val="ListBullet2"/>
    <w:uiPriority w:val="24"/>
    <w:rsid w:val="000E2576"/>
    <w:pPr>
      <w:numPr>
        <w:ilvl w:val="2"/>
      </w:numPr>
      <w:ind w:left="981" w:hanging="357"/>
    </w:pPr>
  </w:style>
  <w:style w:type="paragraph" w:styleId="ListBullet4">
    <w:name w:val="List Bullet 4"/>
    <w:basedOn w:val="ListBullet3"/>
    <w:uiPriority w:val="24"/>
    <w:semiHidden/>
    <w:rsid w:val="009E7F82"/>
    <w:pPr>
      <w:numPr>
        <w:ilvl w:val="3"/>
      </w:numPr>
    </w:pPr>
  </w:style>
  <w:style w:type="paragraph" w:styleId="ListBullet5">
    <w:name w:val="List Bullet 5"/>
    <w:basedOn w:val="ListBullet4"/>
    <w:uiPriority w:val="24"/>
    <w:semiHidden/>
    <w:rsid w:val="009E7F82"/>
    <w:pPr>
      <w:numPr>
        <w:ilvl w:val="4"/>
      </w:numPr>
    </w:pPr>
  </w:style>
  <w:style w:type="paragraph" w:styleId="EndnoteText">
    <w:name w:val="endnote text"/>
    <w:basedOn w:val="Normal"/>
    <w:link w:val="EndnoteTextChar"/>
    <w:uiPriority w:val="99"/>
    <w:unhideWhenUsed/>
    <w:rsid w:val="00783074"/>
    <w:pPr>
      <w:spacing w:after="0" w:line="240" w:lineRule="auto"/>
      <w:ind w:left="142" w:hanging="142"/>
    </w:pPr>
    <w:rPr>
      <w:sz w:val="16"/>
    </w:rPr>
  </w:style>
  <w:style w:type="character" w:customStyle="1" w:styleId="EndnoteTextChar">
    <w:name w:val="Endnote Text Char"/>
    <w:basedOn w:val="DefaultParagraphFont"/>
    <w:link w:val="EndnoteText"/>
    <w:uiPriority w:val="99"/>
    <w:rsid w:val="00783074"/>
    <w:rPr>
      <w:sz w:val="16"/>
      <w:szCs w:val="20"/>
    </w:rPr>
  </w:style>
  <w:style w:type="character" w:styleId="EndnoteReference">
    <w:name w:val="endnote reference"/>
    <w:basedOn w:val="DefaultParagraphFon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ceholderText">
    <w:name w:val="Placeholder Text"/>
    <w:basedOn w:val="DefaultParagraphFon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Heading1"/>
    <w:next w:val="Normal"/>
    <w:uiPriority w:val="19"/>
    <w:qFormat/>
    <w:rsid w:val="000E2576"/>
    <w:pPr>
      <w:numPr>
        <w:numId w:val="14"/>
      </w:numPr>
    </w:pPr>
    <w:rPr>
      <w:spacing w:val="-2"/>
    </w:rPr>
  </w:style>
  <w:style w:type="paragraph" w:customStyle="1" w:styleId="Numreradrubrik2">
    <w:name w:val="Numrerad rubrik 2"/>
    <w:basedOn w:val="Heading2"/>
    <w:next w:val="Normal"/>
    <w:uiPriority w:val="19"/>
    <w:qFormat/>
    <w:rsid w:val="000E2576"/>
    <w:pPr>
      <w:numPr>
        <w:ilvl w:val="1"/>
        <w:numId w:val="14"/>
      </w:numPr>
    </w:pPr>
    <w:rPr>
      <w:spacing w:val="-2"/>
    </w:rPr>
  </w:style>
  <w:style w:type="paragraph" w:customStyle="1" w:styleId="Numreradrubrik3">
    <w:name w:val="Numrerad rubrik 3"/>
    <w:basedOn w:val="Heading3"/>
    <w:next w:val="Normal"/>
    <w:uiPriority w:val="19"/>
    <w:qFormat/>
    <w:rsid w:val="00156BE3"/>
    <w:pPr>
      <w:numPr>
        <w:ilvl w:val="2"/>
        <w:numId w:val="14"/>
      </w:numPr>
    </w:pPr>
    <w:rPr>
      <w:spacing w:val="-2"/>
    </w:rPr>
  </w:style>
  <w:style w:type="paragraph" w:customStyle="1" w:styleId="Numreradrubrik4">
    <w:name w:val="Numrerad rubrik 4"/>
    <w:basedOn w:val="Heading4"/>
    <w:next w:val="Normal"/>
    <w:uiPriority w:val="19"/>
    <w:qFormat/>
    <w:rsid w:val="00156BE3"/>
    <w:pPr>
      <w:numPr>
        <w:ilvl w:val="3"/>
        <w:numId w:val="14"/>
      </w:numPr>
    </w:pPr>
    <w:rPr>
      <w:spacing w:val="-2"/>
    </w:rPr>
  </w:style>
  <w:style w:type="paragraph" w:styleId="EnvelopeAddress">
    <w:name w:val="envelope address"/>
    <w:basedOn w:val="Normal"/>
    <w:uiPriority w:val="99"/>
    <w:rsid w:val="00CC3124"/>
    <w:pPr>
      <w:spacing w:after="720" w:line="264" w:lineRule="auto"/>
      <w:ind w:left="4253"/>
      <w:contextualSpacing/>
    </w:pPr>
    <w:rPr>
      <w:noProof/>
    </w:rPr>
  </w:style>
  <w:style w:type="paragraph" w:styleId="Closing">
    <w:name w:val="Closing"/>
    <w:basedOn w:val="Normal"/>
    <w:next w:val="Normal"/>
    <w:link w:val="ClosingChar"/>
    <w:uiPriority w:val="99"/>
    <w:rsid w:val="00A87B49"/>
    <w:pPr>
      <w:spacing w:after="800" w:line="240" w:lineRule="auto"/>
      <w:contextualSpacing/>
    </w:pPr>
  </w:style>
  <w:style w:type="character" w:customStyle="1" w:styleId="ClosingChar">
    <w:name w:val="Closing Char"/>
    <w:basedOn w:val="DefaultParagraphFont"/>
    <w:link w:val="Closing"/>
    <w:uiPriority w:val="99"/>
    <w:rsid w:val="00A87B49"/>
    <w:rPr>
      <w:lang w:val="sv-SE"/>
    </w:rPr>
  </w:style>
  <w:style w:type="paragraph" w:styleId="Salutation">
    <w:name w:val="Salutation"/>
    <w:basedOn w:val="Normal"/>
    <w:next w:val="Normal"/>
    <w:link w:val="SalutationChar"/>
    <w:uiPriority w:val="36"/>
    <w:rsid w:val="00BE3F3D"/>
    <w:rPr>
      <w:i/>
      <w:sz w:val="22"/>
    </w:rPr>
  </w:style>
  <w:style w:type="character" w:customStyle="1" w:styleId="SalutationChar">
    <w:name w:val="Salutation Char"/>
    <w:basedOn w:val="DefaultParagraphFont"/>
    <w:link w:val="Salutation"/>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NoSpacingChar">
    <w:name w:val="No Spacing Char"/>
    <w:basedOn w:val="DefaultParagraphFont"/>
    <w:link w:val="NoSpacing"/>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Heading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FollowedHyperlink">
    <w:name w:val="FollowedHyperlink"/>
    <w:uiPriority w:val="98"/>
    <w:rsid w:val="00075D89"/>
    <w:rPr>
      <w:rFonts w:ascii="Open Sans" w:eastAsia="SimSun" w:hAnsi="Open Sans" w:cs="Times New Roman"/>
      <w:color w:val="AFD4C4" w:themeColor="accent4"/>
      <w:u w:val="single"/>
    </w:rPr>
  </w:style>
  <w:style w:type="character" w:styleId="UnresolvedMention">
    <w:name w:val="Unresolved Mention"/>
    <w:basedOn w:val="DefaultParagraphFont"/>
    <w:uiPriority w:val="99"/>
    <w:semiHidden/>
    <w:unhideWhenUsed/>
    <w:rsid w:val="00A64509"/>
    <w:rPr>
      <w:color w:val="605E5C"/>
      <w:shd w:val="clear" w:color="auto" w:fill="E1DFDD"/>
    </w:rPr>
  </w:style>
  <w:style w:type="table" w:styleId="GridTable4-Accent1">
    <w:name w:val="Grid Table 4 Accent 1"/>
    <w:basedOn w:val="TableNorma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odyText">
    <w:name w:val="Body Text"/>
    <w:basedOn w:val="Normal"/>
    <w:link w:val="BodyTextChar"/>
    <w:rsid w:val="00A6097E"/>
    <w:pPr>
      <w:spacing w:after="0" w:line="240" w:lineRule="auto"/>
    </w:pPr>
    <w:rPr>
      <w:rFonts w:ascii="Times New Roman" w:eastAsia="Times New Roman" w:hAnsi="Times New Roman" w:cs="Times New Roman"/>
      <w:bCs/>
      <w:iCs/>
      <w:sz w:val="24"/>
      <w:szCs w:val="24"/>
      <w:lang w:eastAsia="sv-SE"/>
    </w:rPr>
  </w:style>
  <w:style w:type="character" w:customStyle="1" w:styleId="BodyTextChar">
    <w:name w:val="Body Text Char"/>
    <w:basedOn w:val="DefaultParagraphFont"/>
    <w:link w:val="BodyText"/>
    <w:rsid w:val="00A6097E"/>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rivta.se/documents/"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kundservice@inera.se"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A\InaraMaller\Inera_Word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3C13E7F2A3B42C382EA66ADBE3CEDCF"/>
        <w:category>
          <w:name w:val="Allmänt"/>
          <w:gallery w:val="placeholder"/>
        </w:category>
        <w:types>
          <w:type w:val="bbPlcHdr"/>
        </w:types>
        <w:behaviors>
          <w:behavior w:val="content"/>
        </w:behaviors>
        <w:guid w:val="{FDD5117B-2E8A-444C-8E54-9C1488641A5D}"/>
      </w:docPartPr>
      <w:docPartBody>
        <w:p w:rsidR="00DB6B25" w:rsidRDefault="00000000">
          <w:pPr>
            <w:pStyle w:val="33C13E7F2A3B42C382EA66ADBE3CEDCF"/>
          </w:pPr>
          <w:r w:rsidRPr="0066768F">
            <w:rPr>
              <w:rStyle w:val="PlaceholderText"/>
            </w:rPr>
            <w:t>Rubrik</w:t>
          </w:r>
        </w:p>
      </w:docPartBody>
    </w:docPart>
    <w:docPart>
      <w:docPartPr>
        <w:name w:val="0F2418F88F1B48A7B251FE1CAD07054D"/>
        <w:category>
          <w:name w:val="Allmänt"/>
          <w:gallery w:val="placeholder"/>
        </w:category>
        <w:types>
          <w:type w:val="bbPlcHdr"/>
        </w:types>
        <w:behaviors>
          <w:behavior w:val="content"/>
        </w:behaviors>
        <w:guid w:val="{03CB7982-C87B-4B0E-B079-4067A2555837}"/>
      </w:docPartPr>
      <w:docPartBody>
        <w:p w:rsidR="00DB6B25" w:rsidRDefault="00000000">
          <w:pPr>
            <w:pStyle w:val="0F2418F88F1B48A7B251FE1CAD07054D"/>
          </w:pPr>
          <w:r w:rsidRPr="0066768F">
            <w:rPr>
              <w:rStyle w:val="PlaceholderText"/>
            </w:rPr>
            <w:t>Underrubrik</w:t>
          </w:r>
        </w:p>
      </w:docPartBody>
    </w:docPart>
    <w:docPart>
      <w:docPartPr>
        <w:name w:val="FE2E84FD4EF84308A68324A2C0D8753F"/>
        <w:category>
          <w:name w:val="General"/>
          <w:gallery w:val="placeholder"/>
        </w:category>
        <w:types>
          <w:type w:val="bbPlcHdr"/>
        </w:types>
        <w:behaviors>
          <w:behavior w:val="content"/>
        </w:behaviors>
        <w:guid w:val="{59B19127-3D6D-4299-B359-5E431243503E}"/>
      </w:docPartPr>
      <w:docPartBody>
        <w:p w:rsidR="00F44783" w:rsidRDefault="004B71CE" w:rsidP="004B71CE">
          <w:pPr>
            <w:pStyle w:val="FE2E84FD4EF84308A68324A2C0D8753F"/>
          </w:pPr>
          <w:r w:rsidRPr="00A60B8A">
            <w:rPr>
              <w:rStyle w:val="PlaceholderText"/>
              <w:color w:val="D5DCE4" w:themeColor="text2" w:themeTint="33"/>
            </w:rPr>
            <w:t>Antal förfrågningar</w:t>
          </w:r>
        </w:p>
      </w:docPartBody>
    </w:docPart>
    <w:docPart>
      <w:docPartPr>
        <w:name w:val="EB9D39AEA6C74A30A03503FA5F386EC3"/>
        <w:category>
          <w:name w:val="General"/>
          <w:gallery w:val="placeholder"/>
        </w:category>
        <w:types>
          <w:type w:val="bbPlcHdr"/>
        </w:types>
        <w:behaviors>
          <w:behavior w:val="content"/>
        </w:behaviors>
        <w:guid w:val="{1AF29D59-A008-4040-89E6-E1716A72DE9A}"/>
      </w:docPartPr>
      <w:docPartBody>
        <w:p w:rsidR="00F44783" w:rsidRDefault="004B71CE" w:rsidP="004B71CE">
          <w:pPr>
            <w:pStyle w:val="EB9D39AEA6C74A30A03503FA5F386EC3"/>
          </w:pPr>
          <w:r w:rsidRPr="00F6645B">
            <w:rPr>
              <w:rStyle w:val="PlaceholderText"/>
              <w:color w:val="D5DCE4" w:themeColor="text2" w:themeTint="33"/>
              <w:shd w:val="clear" w:color="auto" w:fill="auto"/>
              <w:lang w:val="en-US"/>
            </w:rPr>
            <w:t>Datum</w:t>
          </w:r>
        </w:p>
      </w:docPartBody>
    </w:docPart>
    <w:docPart>
      <w:docPartPr>
        <w:name w:val="78AD3982F9664C9A9EDA13D42CB77965"/>
        <w:category>
          <w:name w:val="General"/>
          <w:gallery w:val="placeholder"/>
        </w:category>
        <w:types>
          <w:type w:val="bbPlcHdr"/>
        </w:types>
        <w:behaviors>
          <w:behavior w:val="content"/>
        </w:behaviors>
        <w:guid w:val="{1593E54E-A20B-4246-9F1C-182590BF4CB5}"/>
      </w:docPartPr>
      <w:docPartBody>
        <w:p w:rsidR="00F44783" w:rsidRDefault="004B71CE" w:rsidP="004B71CE">
          <w:pPr>
            <w:pStyle w:val="78AD3982F9664C9A9EDA13D42CB77965"/>
          </w:pPr>
          <w:r w:rsidRPr="00F6645B">
            <w:rPr>
              <w:rStyle w:val="PlaceholderText"/>
              <w:color w:val="D5DCE4" w:themeColor="text2" w:themeTint="33"/>
              <w:shd w:val="clear" w:color="auto" w:fill="auto"/>
            </w:rPr>
            <w:t>Namn</w:t>
          </w:r>
        </w:p>
      </w:docPartBody>
    </w:docPart>
    <w:docPart>
      <w:docPartPr>
        <w:name w:val="2C881F169B13400CBBF01D7E33F34918"/>
        <w:category>
          <w:name w:val="General"/>
          <w:gallery w:val="placeholder"/>
        </w:category>
        <w:types>
          <w:type w:val="bbPlcHdr"/>
        </w:types>
        <w:behaviors>
          <w:behavior w:val="content"/>
        </w:behaviors>
        <w:guid w:val="{6531FE91-7710-406A-A773-1F9E144BA865}"/>
      </w:docPartPr>
      <w:docPartBody>
        <w:p w:rsidR="00F44783" w:rsidRDefault="004B71CE" w:rsidP="004B71CE">
          <w:pPr>
            <w:pStyle w:val="2C881F169B13400CBBF01D7E33F34918"/>
          </w:pPr>
          <w:r w:rsidRPr="00F6645B">
            <w:rPr>
              <w:rStyle w:val="PlaceholderText"/>
              <w:color w:val="EDEDED" w:themeColor="accent3" w:themeTint="33"/>
              <w:shd w:val="clear" w:color="auto" w:fill="auto"/>
            </w:rPr>
            <w:t>Datum</w:t>
          </w:r>
        </w:p>
      </w:docPartBody>
    </w:docPart>
    <w:docPart>
      <w:docPartPr>
        <w:name w:val="632993EE2DA844549F968DFD4073391B"/>
        <w:category>
          <w:name w:val="General"/>
          <w:gallery w:val="placeholder"/>
        </w:category>
        <w:types>
          <w:type w:val="bbPlcHdr"/>
        </w:types>
        <w:behaviors>
          <w:behavior w:val="content"/>
        </w:behaviors>
        <w:guid w:val="{E9B9B388-B00F-49F5-A289-C966E551F353}"/>
      </w:docPartPr>
      <w:docPartBody>
        <w:p w:rsidR="00F44783" w:rsidRDefault="004B71CE" w:rsidP="004B71CE">
          <w:pPr>
            <w:pStyle w:val="632993EE2DA844549F968DFD4073391B"/>
          </w:pPr>
          <w:r w:rsidRPr="00F6645B">
            <w:rPr>
              <w:rStyle w:val="PlaceholderText"/>
              <w:color w:val="EDEDED" w:themeColor="accent3" w:themeTint="33"/>
              <w:shd w:val="clear" w:color="auto" w:fill="auto"/>
            </w:rPr>
            <w:t>Namn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73"/>
    <w:rsid w:val="001600E9"/>
    <w:rsid w:val="001D2581"/>
    <w:rsid w:val="004B71CE"/>
    <w:rsid w:val="00512F1C"/>
    <w:rsid w:val="0055218A"/>
    <w:rsid w:val="005D1249"/>
    <w:rsid w:val="0062143B"/>
    <w:rsid w:val="007173E6"/>
    <w:rsid w:val="007455A5"/>
    <w:rsid w:val="00865B84"/>
    <w:rsid w:val="00894DDD"/>
    <w:rsid w:val="008E6773"/>
    <w:rsid w:val="009D6935"/>
    <w:rsid w:val="00BC3346"/>
    <w:rsid w:val="00C732EE"/>
    <w:rsid w:val="00CC4D5F"/>
    <w:rsid w:val="00D561C6"/>
    <w:rsid w:val="00DB6B25"/>
    <w:rsid w:val="00E04FB8"/>
    <w:rsid w:val="00F44783"/>
    <w:rsid w:val="00FD139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4B71CE"/>
    <w:rPr>
      <w:color w:val="7F7F7F" w:themeColor="text1" w:themeTint="80"/>
      <w:bdr w:val="none" w:sz="0" w:space="0" w:color="auto"/>
      <w:shd w:val="clear" w:color="auto" w:fill="F0F0F0"/>
    </w:rPr>
  </w:style>
  <w:style w:type="paragraph" w:customStyle="1" w:styleId="33C13E7F2A3B42C382EA66ADBE3CEDCF">
    <w:name w:val="33C13E7F2A3B42C382EA66ADBE3CEDCF"/>
  </w:style>
  <w:style w:type="paragraph" w:customStyle="1" w:styleId="0F2418F88F1B48A7B251FE1CAD07054D">
    <w:name w:val="0F2418F88F1B48A7B251FE1CAD07054D"/>
  </w:style>
  <w:style w:type="paragraph" w:customStyle="1" w:styleId="FE2E84FD4EF84308A68324A2C0D8753F">
    <w:name w:val="FE2E84FD4EF84308A68324A2C0D8753F"/>
    <w:rsid w:val="004B71CE"/>
  </w:style>
  <w:style w:type="paragraph" w:customStyle="1" w:styleId="EB9D39AEA6C74A30A03503FA5F386EC3">
    <w:name w:val="EB9D39AEA6C74A30A03503FA5F386EC3"/>
    <w:rsid w:val="004B71CE"/>
  </w:style>
  <w:style w:type="paragraph" w:customStyle="1" w:styleId="78AD3982F9664C9A9EDA13D42CB77965">
    <w:name w:val="78AD3982F9664C9A9EDA13D42CB77965"/>
    <w:rsid w:val="004B71CE"/>
  </w:style>
  <w:style w:type="paragraph" w:customStyle="1" w:styleId="2C881F169B13400CBBF01D7E33F34918">
    <w:name w:val="2C881F169B13400CBBF01D7E33F34918"/>
    <w:rsid w:val="004B71CE"/>
  </w:style>
  <w:style w:type="paragraph" w:customStyle="1" w:styleId="632993EE2DA844549F968DFD4073391B">
    <w:name w:val="632993EE2DA844549F968DFD4073391B"/>
    <w:rsid w:val="004B71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docProps/app.xml><?xml version="1.0" encoding="utf-8"?>
<Properties xmlns="http://schemas.openxmlformats.org/officeDocument/2006/extended-properties" xmlns:vt="http://schemas.openxmlformats.org/officeDocument/2006/docPropsVTypes">
  <Template>Inera_Wordmall Försättsblad.dotx</Template>
  <TotalTime>118</TotalTime>
  <Pages>14</Pages>
  <Words>2182</Words>
  <Characters>11570</Characters>
  <Application>Microsoft Office Word</Application>
  <DocSecurity>0</DocSecurity>
  <Lines>96</Lines>
  <Paragraphs>27</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Självdeklaration Tjänstekonsument</vt:lpstr>
      <vt:lpstr/>
    </vt:vector>
  </TitlesOfParts>
  <Company/>
  <LinksUpToDate>false</LinksUpToDate>
  <CharactersWithSpaces>13725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UpdatePersonContactInformation 4.0</dc:subject>
  <dc:creator>John Jensen</dc:creator>
  <cp:keywords/>
  <dc:description/>
  <cp:lastModifiedBy>Karlsson Pontus</cp:lastModifiedBy>
  <cp:revision>39</cp:revision>
  <cp:lastPrinted>2019-02-18T10:06:00Z</cp:lastPrinted>
  <dcterms:created xsi:type="dcterms:W3CDTF">2023-11-10T13:53:00Z</dcterms:created>
  <dcterms:modified xsi:type="dcterms:W3CDTF">2024-03-09T10:20:00Z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