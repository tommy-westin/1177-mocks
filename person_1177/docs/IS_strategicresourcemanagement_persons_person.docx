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b w:val="0"/>
          <w:bCs w:val="0"/>
          <w:color w:val="E7DAC5" w:themeColor="accent2"/>
          <w:sz w:val="20"/>
          <w:szCs w:val="19"/>
          <w:lang w:val="sv-SE"/>
        </w:rPr>
        <w:id w:val="870033107"/>
        <w:docPartObj>
          <w:docPartGallery w:val="Cover Pages"/>
          <w:docPartUnique/>
        </w:docPartObj>
      </w:sdtPr>
      <w:sdtEndPr>
        <w:rPr>
          <w:color w:val="auto"/>
          <w:szCs w:val="20"/>
        </w:rPr>
      </w:sdtEndPr>
      <w:sdtContent>
        <w:p w14:paraId="1974C4CD" w14:textId="2D24B0C2" w:rsidR="00D834D3" w:rsidRPr="00701DF4" w:rsidRDefault="00D948DC" w:rsidP="00D37668">
          <w:pPr>
            <w:pStyle w:val="Rubrik"/>
            <w:rPr>
              <w:color w:val="E7DAC5" w:themeColor="accent2"/>
              <w:sz w:val="72"/>
              <w:szCs w:val="44"/>
              <w:lang w:val="sv-SE"/>
            </w:rPr>
          </w:pPr>
          <w:sdt>
            <w:sdtPr>
              <w:rPr>
                <w:color w:val="E7DAC5" w:themeColor="accent2"/>
                <w:sz w:val="72"/>
                <w:szCs w:val="44"/>
                <w:lang w:val="sv-SE"/>
              </w:rPr>
              <w:id w:val="-1712642038"/>
              <w:placeholder>
                <w:docPart w:val="C5C0C2A931474DF3B11D1E4DD9255BE4"/>
              </w:placeholder>
              <w:dataBinding w:prefixMappings="xmlns:ns0='http://purl.org/dc/elements/1.1/' xmlns:ns1='http://schemas.openxmlformats.org/package/2006/metadata/core-properties' " w:xpath="/ns1:coreProperties[1]/ns0:title[1]" w:storeItemID="{6C3C8BC8-F283-45AE-878A-BAB7291924A1}"/>
              <w:text/>
            </w:sdtPr>
            <w:sdtEndPr/>
            <w:sdtContent>
              <w:r w:rsidR="00A05C13" w:rsidRPr="00701DF4">
                <w:rPr>
                  <w:color w:val="E7DAC5" w:themeColor="accent2"/>
                  <w:sz w:val="72"/>
                  <w:szCs w:val="44"/>
                  <w:lang w:val="sv-SE"/>
                </w:rPr>
                <w:t>Informations-specifikation för Personuppgifts-tjänsten</w:t>
              </w:r>
            </w:sdtContent>
          </w:sdt>
        </w:p>
        <w:sdt>
          <w:sdtPr>
            <w:rPr>
              <w:color w:val="FFFFFF" w:themeColor="background1"/>
              <w:lang w:val="sv-SE"/>
            </w:rPr>
            <w:id w:val="1869794757"/>
            <w:placeholder>
              <w:docPart w:val="39DF7ADE8A324C99A70E4C93B9C6265A"/>
            </w:placeholder>
            <w:dataBinding w:prefixMappings="xmlns:ns0='http://purl.org/dc/elements/1.1/' xmlns:ns1='http://schemas.openxmlformats.org/package/2006/metadata/core-properties' " w:xpath="/ns1:coreProperties[1]/ns0:subject[1]" w:storeItemID="{6C3C8BC8-F283-45AE-878A-BAB7291924A1}"/>
            <w:text/>
          </w:sdtPr>
          <w:sdtEndPr/>
          <w:sdtContent>
            <w:p w14:paraId="2FAEBD19" w14:textId="627DBD5E" w:rsidR="00D834D3" w:rsidRPr="00701DF4" w:rsidRDefault="000612B3" w:rsidP="0021531E">
              <w:pPr>
                <w:pStyle w:val="Underrubrik"/>
                <w:rPr>
                  <w:color w:val="FFFFFF" w:themeColor="background1"/>
                  <w:lang w:val="sv-SE"/>
                </w:rPr>
              </w:pPr>
              <w:r w:rsidRPr="00701DF4">
                <w:rPr>
                  <w:color w:val="FFFFFF" w:themeColor="background1"/>
                  <w:lang w:val="sv-SE"/>
                </w:rPr>
                <w:t>Version:</w:t>
              </w:r>
              <w:r w:rsidR="00A05C13" w:rsidRPr="00701DF4">
                <w:rPr>
                  <w:color w:val="FFFFFF" w:themeColor="background1"/>
                  <w:lang w:val="sv-SE"/>
                </w:rPr>
                <w:t xml:space="preserve"> 5.</w:t>
              </w:r>
              <w:r w:rsidR="00120F94" w:rsidRPr="00701DF4">
                <w:rPr>
                  <w:color w:val="FFFFFF" w:themeColor="background1"/>
                  <w:lang w:val="sv-SE"/>
                </w:rPr>
                <w:t>1</w:t>
              </w:r>
              <w:r w:rsidR="00363445" w:rsidRPr="00701DF4">
                <w:rPr>
                  <w:color w:val="FFFFFF" w:themeColor="background1"/>
                  <w:lang w:val="sv-SE"/>
                </w:rPr>
                <w:t xml:space="preserve">                             2024-</w:t>
              </w:r>
              <w:r w:rsidR="00701DF4" w:rsidRPr="00701DF4">
                <w:rPr>
                  <w:color w:val="FFFFFF" w:themeColor="background1"/>
                  <w:lang w:val="sv-SE"/>
                </w:rPr>
                <w:t>11</w:t>
              </w:r>
              <w:r w:rsidR="00804C8B" w:rsidRPr="00701DF4">
                <w:rPr>
                  <w:color w:val="FFFFFF" w:themeColor="background1"/>
                  <w:lang w:val="sv-SE"/>
                </w:rPr>
                <w:t>-</w:t>
              </w:r>
              <w:r w:rsidR="00701DF4" w:rsidRPr="00701DF4">
                <w:rPr>
                  <w:color w:val="FFFFFF" w:themeColor="background1"/>
                  <w:lang w:val="sv-SE"/>
                </w:rPr>
                <w:t>28</w:t>
              </w:r>
            </w:p>
          </w:sdtContent>
        </w:sdt>
        <w:p w14:paraId="5D992CA4" w14:textId="77777777" w:rsidR="00D834D3" w:rsidRPr="00701DF4" w:rsidRDefault="00D834D3" w:rsidP="00317330">
          <w:pPr>
            <w:rPr>
              <w:bCs/>
              <w:color w:val="A33662" w:themeColor="accent1"/>
              <w:sz w:val="84"/>
              <w:szCs w:val="48"/>
            </w:rPr>
          </w:pPr>
          <w:r w:rsidRPr="00701DF4">
            <w:rPr>
              <w:noProof/>
            </w:rPr>
            <w:drawing>
              <wp:anchor distT="0" distB="0" distL="114300" distR="114300" simplePos="0" relativeHeight="251658240" behindDoc="1" locked="1" layoutInCell="1" allowOverlap="1" wp14:anchorId="52C1CC35" wp14:editId="6FC3EA63">
                <wp:simplePos x="0" y="0"/>
                <wp:positionH relativeFrom="page">
                  <wp:posOffset>-8255</wp:posOffset>
                </wp:positionH>
                <wp:positionV relativeFrom="page">
                  <wp:posOffset>-13335</wp:posOffset>
                </wp:positionV>
                <wp:extent cx="7567930" cy="10702290"/>
                <wp:effectExtent l="0" t="0" r="0" b="381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1DF4">
            <w:rPr>
              <w:noProof/>
            </w:rPr>
            <w:drawing>
              <wp:anchor distT="0" distB="0" distL="114300" distR="114300" simplePos="0" relativeHeight="251658241" behindDoc="0" locked="1" layoutInCell="1" allowOverlap="1" wp14:anchorId="4A03CFB3" wp14:editId="0F43EA0F">
                <wp:simplePos x="0" y="0"/>
                <wp:positionH relativeFrom="column">
                  <wp:posOffset>4464050</wp:posOffset>
                </wp:positionH>
                <wp:positionV relativeFrom="page">
                  <wp:posOffset>9197975</wp:posOffset>
                </wp:positionV>
                <wp:extent cx="1276985" cy="59563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701DF4">
            <w:br w:type="page"/>
          </w:r>
        </w:p>
      </w:sdtContent>
    </w:sdt>
    <w:p w14:paraId="58527122" w14:textId="57832965" w:rsidR="004F6E9F" w:rsidRPr="00701DF4" w:rsidRDefault="004F6E9F" w:rsidP="00E115CC">
      <w:pPr>
        <w:pStyle w:val="Innehllsfrteckningsrubrik"/>
        <w:rPr>
          <w:lang w:val="sv-SE"/>
        </w:rPr>
      </w:pPr>
      <w:r w:rsidRPr="00701DF4">
        <w:rPr>
          <w:lang w:val="sv-SE"/>
        </w:rPr>
        <w:lastRenderedPageBreak/>
        <w:t>Innehållsförteckning</w:t>
      </w:r>
    </w:p>
    <w:sdt>
      <w:sdtPr>
        <w:rPr>
          <w:b w:val="0"/>
          <w:shd w:val="clear" w:color="auto" w:fill="F0F0F0"/>
        </w:rPr>
        <w:id w:val="1684700861"/>
        <w:docPartObj>
          <w:docPartGallery w:val="Table of Contents"/>
          <w:docPartUnique/>
        </w:docPartObj>
      </w:sdtPr>
      <w:sdtEndPr>
        <w:rPr>
          <w:b/>
        </w:rPr>
      </w:sdtEndPr>
      <w:sdtContent>
        <w:p w14:paraId="7E2BB1E5" w14:textId="50457D98" w:rsidR="00B320A1" w:rsidRPr="00701DF4" w:rsidRDefault="004F6E9F">
          <w:pPr>
            <w:pStyle w:val="Innehll1"/>
            <w:rPr>
              <w:b w:val="0"/>
              <w:kern w:val="2"/>
              <w:sz w:val="22"/>
              <w:szCs w:val="22"/>
              <w14:ligatures w14:val="standardContextual"/>
            </w:rPr>
          </w:pPr>
          <w:r w:rsidRPr="00701DF4">
            <w:rPr>
              <w:b w:val="0"/>
              <w:shd w:val="clear" w:color="auto" w:fill="F0F0F0"/>
              <w:lang w:eastAsia="zh-CN"/>
            </w:rPr>
            <w:fldChar w:fldCharType="begin"/>
          </w:r>
          <w:r w:rsidRPr="00701DF4">
            <w:rPr>
              <w:shd w:val="clear" w:color="auto" w:fill="F0F0F0"/>
            </w:rPr>
            <w:instrText xml:space="preserve"> TOC \o "2-3" \h \z \t "Rubrik 1;1;Numrerad rubrik 1;1" </w:instrText>
          </w:r>
          <w:r w:rsidRPr="00701DF4">
            <w:rPr>
              <w:b w:val="0"/>
              <w:shd w:val="clear" w:color="auto" w:fill="F0F0F0"/>
              <w:lang w:eastAsia="zh-CN"/>
            </w:rPr>
            <w:fldChar w:fldCharType="separate"/>
          </w:r>
          <w:hyperlink w:anchor="_Toc158116520" w:history="1">
            <w:r w:rsidR="00B320A1" w:rsidRPr="00701DF4">
              <w:rPr>
                <w:rStyle w:val="Hyperlnk"/>
              </w:rPr>
              <w:t>1</w:t>
            </w:r>
            <w:r w:rsidR="00B320A1" w:rsidRPr="00701DF4">
              <w:rPr>
                <w:b w:val="0"/>
                <w:kern w:val="2"/>
                <w:sz w:val="22"/>
                <w:szCs w:val="22"/>
                <w14:ligatures w14:val="standardContextual"/>
              </w:rPr>
              <w:tab/>
            </w:r>
            <w:r w:rsidR="00B320A1" w:rsidRPr="00701DF4">
              <w:rPr>
                <w:rStyle w:val="Hyperlnk"/>
              </w:rPr>
              <w:t>Inledning</w:t>
            </w:r>
            <w:r w:rsidR="00B320A1" w:rsidRPr="00701DF4">
              <w:rPr>
                <w:webHidden/>
              </w:rPr>
              <w:tab/>
            </w:r>
            <w:r w:rsidR="00B320A1" w:rsidRPr="00701DF4">
              <w:rPr>
                <w:webHidden/>
              </w:rPr>
              <w:fldChar w:fldCharType="begin"/>
            </w:r>
            <w:r w:rsidR="00B320A1" w:rsidRPr="00701DF4">
              <w:rPr>
                <w:webHidden/>
              </w:rPr>
              <w:instrText xml:space="preserve"> PAGEREF _Toc158116520 \h </w:instrText>
            </w:r>
            <w:r w:rsidR="00B320A1" w:rsidRPr="00701DF4">
              <w:rPr>
                <w:webHidden/>
              </w:rPr>
            </w:r>
            <w:r w:rsidR="00B320A1" w:rsidRPr="00701DF4">
              <w:rPr>
                <w:webHidden/>
              </w:rPr>
              <w:fldChar w:fldCharType="separate"/>
            </w:r>
            <w:r w:rsidR="00B320A1" w:rsidRPr="00701DF4">
              <w:rPr>
                <w:webHidden/>
              </w:rPr>
              <w:t>8</w:t>
            </w:r>
            <w:r w:rsidR="00B320A1" w:rsidRPr="00701DF4">
              <w:rPr>
                <w:webHidden/>
              </w:rPr>
              <w:fldChar w:fldCharType="end"/>
            </w:r>
          </w:hyperlink>
        </w:p>
        <w:p w14:paraId="6D549F5E" w14:textId="76C10914" w:rsidR="00B320A1" w:rsidRPr="00701DF4" w:rsidRDefault="00B320A1">
          <w:pPr>
            <w:pStyle w:val="Innehll1"/>
            <w:rPr>
              <w:b w:val="0"/>
              <w:kern w:val="2"/>
              <w:sz w:val="22"/>
              <w:szCs w:val="22"/>
              <w14:ligatures w14:val="standardContextual"/>
            </w:rPr>
          </w:pPr>
          <w:hyperlink w:anchor="_Toc158116521" w:history="1">
            <w:r w:rsidRPr="00701DF4">
              <w:rPr>
                <w:rStyle w:val="Hyperlnk"/>
              </w:rPr>
              <w:t>2</w:t>
            </w:r>
            <w:r w:rsidRPr="00701DF4">
              <w:rPr>
                <w:b w:val="0"/>
                <w:kern w:val="2"/>
                <w:sz w:val="22"/>
                <w:szCs w:val="22"/>
                <w14:ligatures w14:val="standardContextual"/>
              </w:rPr>
              <w:tab/>
            </w:r>
            <w:r w:rsidRPr="00701DF4">
              <w:rPr>
                <w:rStyle w:val="Hyperlnk"/>
              </w:rPr>
              <w:t>Informationssäkerhet</w:t>
            </w:r>
            <w:r w:rsidRPr="00701DF4">
              <w:rPr>
                <w:webHidden/>
              </w:rPr>
              <w:tab/>
            </w:r>
            <w:r w:rsidRPr="00701DF4">
              <w:rPr>
                <w:webHidden/>
              </w:rPr>
              <w:fldChar w:fldCharType="begin"/>
            </w:r>
            <w:r w:rsidRPr="00701DF4">
              <w:rPr>
                <w:webHidden/>
              </w:rPr>
              <w:instrText xml:space="preserve"> PAGEREF _Toc158116521 \h </w:instrText>
            </w:r>
            <w:r w:rsidRPr="00701DF4">
              <w:rPr>
                <w:webHidden/>
              </w:rPr>
            </w:r>
            <w:r w:rsidRPr="00701DF4">
              <w:rPr>
                <w:webHidden/>
              </w:rPr>
              <w:fldChar w:fldCharType="separate"/>
            </w:r>
            <w:r w:rsidRPr="00701DF4">
              <w:rPr>
                <w:webHidden/>
              </w:rPr>
              <w:t>9</w:t>
            </w:r>
            <w:r w:rsidRPr="00701DF4">
              <w:rPr>
                <w:webHidden/>
              </w:rPr>
              <w:fldChar w:fldCharType="end"/>
            </w:r>
          </w:hyperlink>
        </w:p>
        <w:p w14:paraId="6272C438" w14:textId="653EAB06" w:rsidR="00B320A1" w:rsidRPr="00701DF4" w:rsidRDefault="00B320A1">
          <w:pPr>
            <w:pStyle w:val="Innehll1"/>
            <w:rPr>
              <w:b w:val="0"/>
              <w:kern w:val="2"/>
              <w:sz w:val="22"/>
              <w:szCs w:val="22"/>
              <w14:ligatures w14:val="standardContextual"/>
            </w:rPr>
          </w:pPr>
          <w:hyperlink w:anchor="_Toc158116522" w:history="1">
            <w:r w:rsidRPr="00701DF4">
              <w:rPr>
                <w:rStyle w:val="Hyperlnk"/>
              </w:rPr>
              <w:t>3</w:t>
            </w:r>
            <w:r w:rsidRPr="00701DF4">
              <w:rPr>
                <w:b w:val="0"/>
                <w:kern w:val="2"/>
                <w:sz w:val="22"/>
                <w:szCs w:val="22"/>
                <w14:ligatures w14:val="standardContextual"/>
              </w:rPr>
              <w:tab/>
            </w:r>
            <w:r w:rsidRPr="00701DF4">
              <w:rPr>
                <w:rStyle w:val="Hyperlnk"/>
              </w:rPr>
              <w:t>Referensmodellsförteckning</w:t>
            </w:r>
            <w:r w:rsidRPr="00701DF4">
              <w:rPr>
                <w:webHidden/>
              </w:rPr>
              <w:tab/>
            </w:r>
            <w:r w:rsidRPr="00701DF4">
              <w:rPr>
                <w:webHidden/>
              </w:rPr>
              <w:fldChar w:fldCharType="begin"/>
            </w:r>
            <w:r w:rsidRPr="00701DF4">
              <w:rPr>
                <w:webHidden/>
              </w:rPr>
              <w:instrText xml:space="preserve"> PAGEREF _Toc158116522 \h </w:instrText>
            </w:r>
            <w:r w:rsidRPr="00701DF4">
              <w:rPr>
                <w:webHidden/>
              </w:rPr>
            </w:r>
            <w:r w:rsidRPr="00701DF4">
              <w:rPr>
                <w:webHidden/>
              </w:rPr>
              <w:fldChar w:fldCharType="separate"/>
            </w:r>
            <w:r w:rsidRPr="00701DF4">
              <w:rPr>
                <w:webHidden/>
              </w:rPr>
              <w:t>16</w:t>
            </w:r>
            <w:r w:rsidRPr="00701DF4">
              <w:rPr>
                <w:webHidden/>
              </w:rPr>
              <w:fldChar w:fldCharType="end"/>
            </w:r>
          </w:hyperlink>
        </w:p>
        <w:p w14:paraId="67DE87E9" w14:textId="1883B81A" w:rsidR="00B320A1" w:rsidRPr="00701DF4" w:rsidRDefault="00B320A1">
          <w:pPr>
            <w:pStyle w:val="Innehll1"/>
            <w:rPr>
              <w:b w:val="0"/>
              <w:kern w:val="2"/>
              <w:sz w:val="22"/>
              <w:szCs w:val="22"/>
              <w14:ligatures w14:val="standardContextual"/>
            </w:rPr>
          </w:pPr>
          <w:hyperlink w:anchor="_Toc158116523" w:history="1">
            <w:r w:rsidRPr="00701DF4">
              <w:rPr>
                <w:rStyle w:val="Hyperlnk"/>
              </w:rPr>
              <w:t>4</w:t>
            </w:r>
            <w:r w:rsidRPr="00701DF4">
              <w:rPr>
                <w:b w:val="0"/>
                <w:kern w:val="2"/>
                <w:sz w:val="22"/>
                <w:szCs w:val="22"/>
                <w14:ligatures w14:val="standardContextual"/>
              </w:rPr>
              <w:tab/>
            </w:r>
            <w:r w:rsidRPr="00701DF4">
              <w:rPr>
                <w:rStyle w:val="Hyperlnk"/>
              </w:rPr>
              <w:t>Beskrivning av informationens sammanhang</w:t>
            </w:r>
            <w:r w:rsidRPr="00701DF4">
              <w:rPr>
                <w:webHidden/>
              </w:rPr>
              <w:tab/>
            </w:r>
            <w:r w:rsidRPr="00701DF4">
              <w:rPr>
                <w:webHidden/>
              </w:rPr>
              <w:fldChar w:fldCharType="begin"/>
            </w:r>
            <w:r w:rsidRPr="00701DF4">
              <w:rPr>
                <w:webHidden/>
              </w:rPr>
              <w:instrText xml:space="preserve"> PAGEREF _Toc158116523 \h </w:instrText>
            </w:r>
            <w:r w:rsidRPr="00701DF4">
              <w:rPr>
                <w:webHidden/>
              </w:rPr>
            </w:r>
            <w:r w:rsidRPr="00701DF4">
              <w:rPr>
                <w:webHidden/>
              </w:rPr>
              <w:fldChar w:fldCharType="separate"/>
            </w:r>
            <w:r w:rsidRPr="00701DF4">
              <w:rPr>
                <w:webHidden/>
              </w:rPr>
              <w:t>16</w:t>
            </w:r>
            <w:r w:rsidRPr="00701DF4">
              <w:rPr>
                <w:webHidden/>
              </w:rPr>
              <w:fldChar w:fldCharType="end"/>
            </w:r>
          </w:hyperlink>
        </w:p>
        <w:p w14:paraId="5F10E13D" w14:textId="4019118A" w:rsidR="00B320A1" w:rsidRPr="00701DF4" w:rsidRDefault="00B320A1">
          <w:pPr>
            <w:pStyle w:val="Innehll2"/>
            <w:tabs>
              <w:tab w:val="left" w:pos="1361"/>
            </w:tabs>
            <w:rPr>
              <w:kern w:val="2"/>
              <w:sz w:val="22"/>
              <w:szCs w:val="22"/>
              <w:lang w:eastAsia="sv-SE"/>
              <w14:ligatures w14:val="standardContextual"/>
            </w:rPr>
          </w:pPr>
          <w:hyperlink w:anchor="_Toc158116524" w:history="1">
            <w:r w:rsidRPr="00701DF4">
              <w:rPr>
                <w:rStyle w:val="Hyperlnk"/>
              </w:rPr>
              <w:t>4.1</w:t>
            </w:r>
            <w:r w:rsidRPr="00701DF4">
              <w:rPr>
                <w:kern w:val="2"/>
                <w:sz w:val="22"/>
                <w:szCs w:val="22"/>
                <w:lang w:eastAsia="sv-SE"/>
                <w14:ligatures w14:val="standardContextual"/>
              </w:rPr>
              <w:tab/>
            </w:r>
            <w:r w:rsidRPr="00701DF4">
              <w:rPr>
                <w:rStyle w:val="Hyperlnk"/>
              </w:rPr>
              <w:t>Processmodeller</w:t>
            </w:r>
            <w:r w:rsidRPr="00701DF4">
              <w:rPr>
                <w:webHidden/>
              </w:rPr>
              <w:tab/>
            </w:r>
            <w:r w:rsidRPr="00701DF4">
              <w:rPr>
                <w:webHidden/>
              </w:rPr>
              <w:fldChar w:fldCharType="begin"/>
            </w:r>
            <w:r w:rsidRPr="00701DF4">
              <w:rPr>
                <w:webHidden/>
              </w:rPr>
              <w:instrText xml:space="preserve"> PAGEREF _Toc158116524 \h </w:instrText>
            </w:r>
            <w:r w:rsidRPr="00701DF4">
              <w:rPr>
                <w:webHidden/>
              </w:rPr>
            </w:r>
            <w:r w:rsidRPr="00701DF4">
              <w:rPr>
                <w:webHidden/>
              </w:rPr>
              <w:fldChar w:fldCharType="separate"/>
            </w:r>
            <w:r w:rsidRPr="00701DF4">
              <w:rPr>
                <w:webHidden/>
              </w:rPr>
              <w:t>16</w:t>
            </w:r>
            <w:r w:rsidRPr="00701DF4">
              <w:rPr>
                <w:webHidden/>
              </w:rPr>
              <w:fldChar w:fldCharType="end"/>
            </w:r>
          </w:hyperlink>
        </w:p>
        <w:p w14:paraId="259DDB12" w14:textId="057BE920" w:rsidR="00B320A1" w:rsidRPr="00701DF4" w:rsidRDefault="00B320A1">
          <w:pPr>
            <w:pStyle w:val="Innehll3"/>
            <w:tabs>
              <w:tab w:val="left" w:pos="1701"/>
            </w:tabs>
            <w:rPr>
              <w:kern w:val="2"/>
              <w:sz w:val="22"/>
              <w:szCs w:val="22"/>
              <w:lang w:eastAsia="sv-SE"/>
              <w14:ligatures w14:val="standardContextual"/>
            </w:rPr>
          </w:pPr>
          <w:hyperlink w:anchor="_Toc158116525" w:history="1">
            <w:r w:rsidRPr="00701DF4">
              <w:rPr>
                <w:rStyle w:val="Hyperlnk"/>
              </w:rPr>
              <w:t>4.1.1</w:t>
            </w:r>
            <w:r w:rsidRPr="00701DF4">
              <w:rPr>
                <w:kern w:val="2"/>
                <w:sz w:val="22"/>
                <w:szCs w:val="22"/>
                <w:lang w:eastAsia="sv-SE"/>
                <w14:ligatures w14:val="standardContextual"/>
              </w:rPr>
              <w:tab/>
            </w:r>
            <w:r w:rsidRPr="00701DF4">
              <w:rPr>
                <w:rStyle w:val="Hyperlnk"/>
              </w:rPr>
              <w:t>Processmodell 1</w:t>
            </w:r>
            <w:r w:rsidRPr="00701DF4">
              <w:rPr>
                <w:webHidden/>
              </w:rPr>
              <w:tab/>
            </w:r>
            <w:r w:rsidRPr="00701DF4">
              <w:rPr>
                <w:webHidden/>
              </w:rPr>
              <w:fldChar w:fldCharType="begin"/>
            </w:r>
            <w:r w:rsidRPr="00701DF4">
              <w:rPr>
                <w:webHidden/>
              </w:rPr>
              <w:instrText xml:space="preserve"> PAGEREF _Toc158116525 \h </w:instrText>
            </w:r>
            <w:r w:rsidRPr="00701DF4">
              <w:rPr>
                <w:webHidden/>
              </w:rPr>
            </w:r>
            <w:r w:rsidRPr="00701DF4">
              <w:rPr>
                <w:webHidden/>
              </w:rPr>
              <w:fldChar w:fldCharType="separate"/>
            </w:r>
            <w:r w:rsidRPr="00701DF4">
              <w:rPr>
                <w:webHidden/>
              </w:rPr>
              <w:t>16</w:t>
            </w:r>
            <w:r w:rsidRPr="00701DF4">
              <w:rPr>
                <w:webHidden/>
              </w:rPr>
              <w:fldChar w:fldCharType="end"/>
            </w:r>
          </w:hyperlink>
        </w:p>
        <w:p w14:paraId="33EA0952" w14:textId="698322E3" w:rsidR="00B320A1" w:rsidRPr="00701DF4" w:rsidRDefault="00B320A1">
          <w:pPr>
            <w:pStyle w:val="Innehll2"/>
            <w:tabs>
              <w:tab w:val="left" w:pos="1361"/>
            </w:tabs>
            <w:rPr>
              <w:kern w:val="2"/>
              <w:sz w:val="22"/>
              <w:szCs w:val="22"/>
              <w:lang w:eastAsia="sv-SE"/>
              <w14:ligatures w14:val="standardContextual"/>
            </w:rPr>
          </w:pPr>
          <w:hyperlink w:anchor="_Toc158116526" w:history="1">
            <w:r w:rsidRPr="00701DF4">
              <w:rPr>
                <w:rStyle w:val="Hyperlnk"/>
              </w:rPr>
              <w:t>4.2</w:t>
            </w:r>
            <w:r w:rsidRPr="00701DF4">
              <w:rPr>
                <w:kern w:val="2"/>
                <w:sz w:val="22"/>
                <w:szCs w:val="22"/>
                <w:lang w:eastAsia="sv-SE"/>
                <w14:ligatures w14:val="standardContextual"/>
              </w:rPr>
              <w:tab/>
            </w:r>
            <w:r w:rsidRPr="00701DF4">
              <w:rPr>
                <w:rStyle w:val="Hyperlnk"/>
              </w:rPr>
              <w:t>Arbetsflödesmodeller</w:t>
            </w:r>
            <w:r w:rsidRPr="00701DF4">
              <w:rPr>
                <w:webHidden/>
              </w:rPr>
              <w:tab/>
            </w:r>
            <w:r w:rsidRPr="00701DF4">
              <w:rPr>
                <w:webHidden/>
              </w:rPr>
              <w:fldChar w:fldCharType="begin"/>
            </w:r>
            <w:r w:rsidRPr="00701DF4">
              <w:rPr>
                <w:webHidden/>
              </w:rPr>
              <w:instrText xml:space="preserve"> PAGEREF _Toc158116526 \h </w:instrText>
            </w:r>
            <w:r w:rsidRPr="00701DF4">
              <w:rPr>
                <w:webHidden/>
              </w:rPr>
            </w:r>
            <w:r w:rsidRPr="00701DF4">
              <w:rPr>
                <w:webHidden/>
              </w:rPr>
              <w:fldChar w:fldCharType="separate"/>
            </w:r>
            <w:r w:rsidRPr="00701DF4">
              <w:rPr>
                <w:webHidden/>
              </w:rPr>
              <w:t>17</w:t>
            </w:r>
            <w:r w:rsidRPr="00701DF4">
              <w:rPr>
                <w:webHidden/>
              </w:rPr>
              <w:fldChar w:fldCharType="end"/>
            </w:r>
          </w:hyperlink>
        </w:p>
        <w:p w14:paraId="34746914" w14:textId="72E6AD0A" w:rsidR="00B320A1" w:rsidRPr="00701DF4" w:rsidRDefault="00B320A1">
          <w:pPr>
            <w:pStyle w:val="Innehll3"/>
            <w:tabs>
              <w:tab w:val="left" w:pos="1701"/>
            </w:tabs>
            <w:rPr>
              <w:kern w:val="2"/>
              <w:sz w:val="22"/>
              <w:szCs w:val="22"/>
              <w:lang w:eastAsia="sv-SE"/>
              <w14:ligatures w14:val="standardContextual"/>
            </w:rPr>
          </w:pPr>
          <w:hyperlink w:anchor="_Toc158116527" w:history="1">
            <w:r w:rsidRPr="00701DF4">
              <w:rPr>
                <w:rStyle w:val="Hyperlnk"/>
              </w:rPr>
              <w:t>4.2.1</w:t>
            </w:r>
            <w:r w:rsidRPr="00701DF4">
              <w:rPr>
                <w:kern w:val="2"/>
                <w:sz w:val="22"/>
                <w:szCs w:val="22"/>
                <w:lang w:eastAsia="sv-SE"/>
                <w14:ligatures w14:val="standardContextual"/>
              </w:rPr>
              <w:tab/>
            </w:r>
            <w:r w:rsidRPr="00701DF4">
              <w:rPr>
                <w:rStyle w:val="Hyperlnk"/>
              </w:rPr>
              <w:t>Flödesbeskrivning: Hämta personuppgift baserat på personidentitet</w:t>
            </w:r>
            <w:r w:rsidRPr="00701DF4">
              <w:rPr>
                <w:webHidden/>
              </w:rPr>
              <w:tab/>
            </w:r>
            <w:r w:rsidRPr="00701DF4">
              <w:rPr>
                <w:webHidden/>
              </w:rPr>
              <w:fldChar w:fldCharType="begin"/>
            </w:r>
            <w:r w:rsidRPr="00701DF4">
              <w:rPr>
                <w:webHidden/>
              </w:rPr>
              <w:instrText xml:space="preserve"> PAGEREF _Toc158116527 \h </w:instrText>
            </w:r>
            <w:r w:rsidRPr="00701DF4">
              <w:rPr>
                <w:webHidden/>
              </w:rPr>
            </w:r>
            <w:r w:rsidRPr="00701DF4">
              <w:rPr>
                <w:webHidden/>
              </w:rPr>
              <w:fldChar w:fldCharType="separate"/>
            </w:r>
            <w:r w:rsidRPr="00701DF4">
              <w:rPr>
                <w:webHidden/>
              </w:rPr>
              <w:t>17</w:t>
            </w:r>
            <w:r w:rsidRPr="00701DF4">
              <w:rPr>
                <w:webHidden/>
              </w:rPr>
              <w:fldChar w:fldCharType="end"/>
            </w:r>
          </w:hyperlink>
        </w:p>
        <w:p w14:paraId="70EFF962" w14:textId="569DEE52" w:rsidR="00B320A1" w:rsidRPr="00701DF4" w:rsidRDefault="00B320A1">
          <w:pPr>
            <w:pStyle w:val="Innehll3"/>
            <w:tabs>
              <w:tab w:val="left" w:pos="1701"/>
            </w:tabs>
            <w:rPr>
              <w:kern w:val="2"/>
              <w:sz w:val="22"/>
              <w:szCs w:val="22"/>
              <w:lang w:eastAsia="sv-SE"/>
              <w14:ligatures w14:val="standardContextual"/>
            </w:rPr>
          </w:pPr>
          <w:hyperlink w:anchor="_Toc158116528" w:history="1">
            <w:r w:rsidRPr="00701DF4">
              <w:rPr>
                <w:rStyle w:val="Hyperlnk"/>
              </w:rPr>
              <w:t>4.2.2</w:t>
            </w:r>
            <w:r w:rsidRPr="00701DF4">
              <w:rPr>
                <w:kern w:val="2"/>
                <w:sz w:val="22"/>
                <w:szCs w:val="22"/>
                <w:lang w:eastAsia="sv-SE"/>
                <w14:ligatures w14:val="standardContextual"/>
              </w:rPr>
              <w:tab/>
            </w:r>
            <w:r w:rsidRPr="00701DF4">
              <w:rPr>
                <w:rStyle w:val="Hyperlnk"/>
              </w:rPr>
              <w:t>Flödesbeskrivning: Hämta personuppgift baserat på sökvillkor</w:t>
            </w:r>
            <w:r w:rsidRPr="00701DF4">
              <w:rPr>
                <w:webHidden/>
              </w:rPr>
              <w:tab/>
            </w:r>
            <w:r w:rsidRPr="00701DF4">
              <w:rPr>
                <w:webHidden/>
              </w:rPr>
              <w:fldChar w:fldCharType="begin"/>
            </w:r>
            <w:r w:rsidRPr="00701DF4">
              <w:rPr>
                <w:webHidden/>
              </w:rPr>
              <w:instrText xml:space="preserve"> PAGEREF _Toc158116528 \h </w:instrText>
            </w:r>
            <w:r w:rsidRPr="00701DF4">
              <w:rPr>
                <w:webHidden/>
              </w:rPr>
            </w:r>
            <w:r w:rsidRPr="00701DF4">
              <w:rPr>
                <w:webHidden/>
              </w:rPr>
              <w:fldChar w:fldCharType="separate"/>
            </w:r>
            <w:r w:rsidRPr="00701DF4">
              <w:rPr>
                <w:webHidden/>
              </w:rPr>
              <w:t>19</w:t>
            </w:r>
            <w:r w:rsidRPr="00701DF4">
              <w:rPr>
                <w:webHidden/>
              </w:rPr>
              <w:fldChar w:fldCharType="end"/>
            </w:r>
          </w:hyperlink>
        </w:p>
        <w:p w14:paraId="413F0BA1" w14:textId="112B5612" w:rsidR="00B320A1" w:rsidRPr="00701DF4" w:rsidRDefault="00B320A1">
          <w:pPr>
            <w:pStyle w:val="Innehll3"/>
            <w:tabs>
              <w:tab w:val="left" w:pos="1701"/>
            </w:tabs>
            <w:rPr>
              <w:kern w:val="2"/>
              <w:sz w:val="22"/>
              <w:szCs w:val="22"/>
              <w:lang w:eastAsia="sv-SE"/>
              <w14:ligatures w14:val="standardContextual"/>
            </w:rPr>
          </w:pPr>
          <w:hyperlink w:anchor="_Toc158116529" w:history="1">
            <w:r w:rsidRPr="00701DF4">
              <w:rPr>
                <w:rStyle w:val="Hyperlnk"/>
              </w:rPr>
              <w:t>4.2.3</w:t>
            </w:r>
            <w:r w:rsidRPr="00701DF4">
              <w:rPr>
                <w:kern w:val="2"/>
                <w:sz w:val="22"/>
                <w:szCs w:val="22"/>
                <w:lang w:eastAsia="sv-SE"/>
                <w14:ligatures w14:val="standardContextual"/>
              </w:rPr>
              <w:tab/>
            </w:r>
            <w:r w:rsidRPr="00701DF4">
              <w:rPr>
                <w:rStyle w:val="Hyperlnk"/>
              </w:rPr>
              <w:t>Flödesbeskrivning: Hämta personens kontaktuppgifter</w:t>
            </w:r>
            <w:r w:rsidRPr="00701DF4">
              <w:rPr>
                <w:webHidden/>
              </w:rPr>
              <w:tab/>
            </w:r>
            <w:r w:rsidRPr="00701DF4">
              <w:rPr>
                <w:webHidden/>
              </w:rPr>
              <w:fldChar w:fldCharType="begin"/>
            </w:r>
            <w:r w:rsidRPr="00701DF4">
              <w:rPr>
                <w:webHidden/>
              </w:rPr>
              <w:instrText xml:space="preserve"> PAGEREF _Toc158116529 \h </w:instrText>
            </w:r>
            <w:r w:rsidRPr="00701DF4">
              <w:rPr>
                <w:webHidden/>
              </w:rPr>
            </w:r>
            <w:r w:rsidRPr="00701DF4">
              <w:rPr>
                <w:webHidden/>
              </w:rPr>
              <w:fldChar w:fldCharType="separate"/>
            </w:r>
            <w:r w:rsidRPr="00701DF4">
              <w:rPr>
                <w:webHidden/>
              </w:rPr>
              <w:t>20</w:t>
            </w:r>
            <w:r w:rsidRPr="00701DF4">
              <w:rPr>
                <w:webHidden/>
              </w:rPr>
              <w:fldChar w:fldCharType="end"/>
            </w:r>
          </w:hyperlink>
        </w:p>
        <w:p w14:paraId="2AADF00A" w14:textId="1963AAE2" w:rsidR="00B320A1" w:rsidRPr="00701DF4" w:rsidRDefault="00B320A1">
          <w:pPr>
            <w:pStyle w:val="Innehll3"/>
            <w:tabs>
              <w:tab w:val="left" w:pos="1701"/>
            </w:tabs>
            <w:rPr>
              <w:kern w:val="2"/>
              <w:sz w:val="22"/>
              <w:szCs w:val="22"/>
              <w:lang w:eastAsia="sv-SE"/>
              <w14:ligatures w14:val="standardContextual"/>
            </w:rPr>
          </w:pPr>
          <w:hyperlink w:anchor="_Toc158116530" w:history="1">
            <w:r w:rsidRPr="00701DF4">
              <w:rPr>
                <w:rStyle w:val="Hyperlnk"/>
              </w:rPr>
              <w:t>4.2.4</w:t>
            </w:r>
            <w:r w:rsidRPr="00701DF4">
              <w:rPr>
                <w:kern w:val="2"/>
                <w:sz w:val="22"/>
                <w:szCs w:val="22"/>
                <w:lang w:eastAsia="sv-SE"/>
                <w14:ligatures w14:val="standardContextual"/>
              </w:rPr>
              <w:tab/>
            </w:r>
            <w:r w:rsidRPr="00701DF4">
              <w:rPr>
                <w:rStyle w:val="Hyperlnk"/>
              </w:rPr>
              <w:t>Flödesbeskrivning: Uppdatera personens kontaktuppgifter</w:t>
            </w:r>
            <w:r w:rsidRPr="00701DF4">
              <w:rPr>
                <w:webHidden/>
              </w:rPr>
              <w:tab/>
            </w:r>
            <w:r w:rsidRPr="00701DF4">
              <w:rPr>
                <w:webHidden/>
              </w:rPr>
              <w:fldChar w:fldCharType="begin"/>
            </w:r>
            <w:r w:rsidRPr="00701DF4">
              <w:rPr>
                <w:webHidden/>
              </w:rPr>
              <w:instrText xml:space="preserve"> PAGEREF _Toc158116530 \h </w:instrText>
            </w:r>
            <w:r w:rsidRPr="00701DF4">
              <w:rPr>
                <w:webHidden/>
              </w:rPr>
            </w:r>
            <w:r w:rsidRPr="00701DF4">
              <w:rPr>
                <w:webHidden/>
              </w:rPr>
              <w:fldChar w:fldCharType="separate"/>
            </w:r>
            <w:r w:rsidRPr="00701DF4">
              <w:rPr>
                <w:webHidden/>
              </w:rPr>
              <w:t>21</w:t>
            </w:r>
            <w:r w:rsidRPr="00701DF4">
              <w:rPr>
                <w:webHidden/>
              </w:rPr>
              <w:fldChar w:fldCharType="end"/>
            </w:r>
          </w:hyperlink>
        </w:p>
        <w:p w14:paraId="6DDE6D39" w14:textId="23437956" w:rsidR="00B320A1" w:rsidRPr="00701DF4" w:rsidRDefault="00B320A1">
          <w:pPr>
            <w:pStyle w:val="Innehll3"/>
            <w:tabs>
              <w:tab w:val="left" w:pos="1701"/>
            </w:tabs>
            <w:rPr>
              <w:kern w:val="2"/>
              <w:sz w:val="22"/>
              <w:szCs w:val="22"/>
              <w:lang w:eastAsia="sv-SE"/>
              <w14:ligatures w14:val="standardContextual"/>
            </w:rPr>
          </w:pPr>
          <w:hyperlink w:anchor="_Toc158116531" w:history="1">
            <w:r w:rsidRPr="00701DF4">
              <w:rPr>
                <w:rStyle w:val="Hyperlnk"/>
              </w:rPr>
              <w:t>4.2.5</w:t>
            </w:r>
            <w:r w:rsidRPr="00701DF4">
              <w:rPr>
                <w:kern w:val="2"/>
                <w:sz w:val="22"/>
                <w:szCs w:val="22"/>
                <w:lang w:eastAsia="sv-SE"/>
                <w14:ligatures w14:val="standardContextual"/>
              </w:rPr>
              <w:tab/>
            </w:r>
            <w:r w:rsidRPr="00701DF4">
              <w:rPr>
                <w:rStyle w:val="Hyperlnk"/>
              </w:rPr>
              <w:t>Flödesbeskrivning: Uttag av ny reservidentitet</w:t>
            </w:r>
            <w:r w:rsidRPr="00701DF4">
              <w:rPr>
                <w:webHidden/>
              </w:rPr>
              <w:tab/>
            </w:r>
            <w:r w:rsidRPr="00701DF4">
              <w:rPr>
                <w:webHidden/>
              </w:rPr>
              <w:fldChar w:fldCharType="begin"/>
            </w:r>
            <w:r w:rsidRPr="00701DF4">
              <w:rPr>
                <w:webHidden/>
              </w:rPr>
              <w:instrText xml:space="preserve"> PAGEREF _Toc158116531 \h </w:instrText>
            </w:r>
            <w:r w:rsidRPr="00701DF4">
              <w:rPr>
                <w:webHidden/>
              </w:rPr>
            </w:r>
            <w:r w:rsidRPr="00701DF4">
              <w:rPr>
                <w:webHidden/>
              </w:rPr>
              <w:fldChar w:fldCharType="separate"/>
            </w:r>
            <w:r w:rsidRPr="00701DF4">
              <w:rPr>
                <w:webHidden/>
              </w:rPr>
              <w:t>22</w:t>
            </w:r>
            <w:r w:rsidRPr="00701DF4">
              <w:rPr>
                <w:webHidden/>
              </w:rPr>
              <w:fldChar w:fldCharType="end"/>
            </w:r>
          </w:hyperlink>
        </w:p>
        <w:p w14:paraId="09110963" w14:textId="5AEB61A2" w:rsidR="00B320A1" w:rsidRPr="00701DF4" w:rsidRDefault="00B320A1">
          <w:pPr>
            <w:pStyle w:val="Innehll3"/>
            <w:tabs>
              <w:tab w:val="left" w:pos="1701"/>
            </w:tabs>
            <w:rPr>
              <w:kern w:val="2"/>
              <w:sz w:val="22"/>
              <w:szCs w:val="22"/>
              <w:lang w:eastAsia="sv-SE"/>
              <w14:ligatures w14:val="standardContextual"/>
            </w:rPr>
          </w:pPr>
          <w:hyperlink w:anchor="_Toc158116532" w:history="1">
            <w:r w:rsidRPr="00701DF4">
              <w:rPr>
                <w:rStyle w:val="Hyperlnk"/>
              </w:rPr>
              <w:t>4.2.6</w:t>
            </w:r>
            <w:r w:rsidRPr="00701DF4">
              <w:rPr>
                <w:kern w:val="2"/>
                <w:sz w:val="22"/>
                <w:szCs w:val="22"/>
                <w:lang w:eastAsia="sv-SE"/>
                <w14:ligatures w14:val="standardContextual"/>
              </w:rPr>
              <w:tab/>
            </w:r>
            <w:r w:rsidRPr="00701DF4">
              <w:rPr>
                <w:rStyle w:val="Hyperlnk"/>
              </w:rPr>
              <w:t>Flödesbeskrivning: Uppdatering av uppgifter på befintlig reservidentitet</w:t>
            </w:r>
            <w:r w:rsidRPr="00701DF4">
              <w:rPr>
                <w:webHidden/>
              </w:rPr>
              <w:tab/>
            </w:r>
            <w:r w:rsidRPr="00701DF4">
              <w:rPr>
                <w:webHidden/>
              </w:rPr>
              <w:fldChar w:fldCharType="begin"/>
            </w:r>
            <w:r w:rsidRPr="00701DF4">
              <w:rPr>
                <w:webHidden/>
              </w:rPr>
              <w:instrText xml:space="preserve"> PAGEREF _Toc158116532 \h </w:instrText>
            </w:r>
            <w:r w:rsidRPr="00701DF4">
              <w:rPr>
                <w:webHidden/>
              </w:rPr>
            </w:r>
            <w:r w:rsidRPr="00701DF4">
              <w:rPr>
                <w:webHidden/>
              </w:rPr>
              <w:fldChar w:fldCharType="separate"/>
            </w:r>
            <w:r w:rsidRPr="00701DF4">
              <w:rPr>
                <w:webHidden/>
              </w:rPr>
              <w:t>23</w:t>
            </w:r>
            <w:r w:rsidRPr="00701DF4">
              <w:rPr>
                <w:webHidden/>
              </w:rPr>
              <w:fldChar w:fldCharType="end"/>
            </w:r>
          </w:hyperlink>
        </w:p>
        <w:p w14:paraId="6DA1E12C" w14:textId="08FE3AA8" w:rsidR="00B320A1" w:rsidRPr="00701DF4" w:rsidRDefault="00B320A1">
          <w:pPr>
            <w:pStyle w:val="Innehll3"/>
            <w:tabs>
              <w:tab w:val="left" w:pos="1701"/>
            </w:tabs>
            <w:rPr>
              <w:kern w:val="2"/>
              <w:sz w:val="22"/>
              <w:szCs w:val="22"/>
              <w:lang w:eastAsia="sv-SE"/>
              <w14:ligatures w14:val="standardContextual"/>
            </w:rPr>
          </w:pPr>
          <w:hyperlink w:anchor="_Toc158116533" w:history="1">
            <w:r w:rsidRPr="00701DF4">
              <w:rPr>
                <w:rStyle w:val="Hyperlnk"/>
              </w:rPr>
              <w:t>4.2.7</w:t>
            </w:r>
            <w:r w:rsidRPr="00701DF4">
              <w:rPr>
                <w:kern w:val="2"/>
                <w:sz w:val="22"/>
                <w:szCs w:val="22"/>
                <w:lang w:eastAsia="sv-SE"/>
                <w14:ligatures w14:val="standardContextual"/>
              </w:rPr>
              <w:tab/>
            </w:r>
            <w:r w:rsidRPr="00701DF4">
              <w:rPr>
                <w:rStyle w:val="Hyperlnk"/>
              </w:rPr>
              <w:t>Flödesbeskrivning: Koppling av tidigare registrerad identitet till annan registrerad identitet</w:t>
            </w:r>
            <w:r w:rsidRPr="00701DF4">
              <w:rPr>
                <w:webHidden/>
              </w:rPr>
              <w:tab/>
            </w:r>
            <w:r w:rsidRPr="00701DF4">
              <w:rPr>
                <w:webHidden/>
              </w:rPr>
              <w:fldChar w:fldCharType="begin"/>
            </w:r>
            <w:r w:rsidRPr="00701DF4">
              <w:rPr>
                <w:webHidden/>
              </w:rPr>
              <w:instrText xml:space="preserve"> PAGEREF _Toc158116533 \h </w:instrText>
            </w:r>
            <w:r w:rsidRPr="00701DF4">
              <w:rPr>
                <w:webHidden/>
              </w:rPr>
            </w:r>
            <w:r w:rsidRPr="00701DF4">
              <w:rPr>
                <w:webHidden/>
              </w:rPr>
              <w:fldChar w:fldCharType="separate"/>
            </w:r>
            <w:r w:rsidRPr="00701DF4">
              <w:rPr>
                <w:webHidden/>
              </w:rPr>
              <w:t>24</w:t>
            </w:r>
            <w:r w:rsidRPr="00701DF4">
              <w:rPr>
                <w:webHidden/>
              </w:rPr>
              <w:fldChar w:fldCharType="end"/>
            </w:r>
          </w:hyperlink>
        </w:p>
        <w:p w14:paraId="76483663" w14:textId="737F75E3" w:rsidR="00B320A1" w:rsidRPr="00701DF4" w:rsidRDefault="00B320A1">
          <w:pPr>
            <w:pStyle w:val="Innehll3"/>
            <w:tabs>
              <w:tab w:val="left" w:pos="1701"/>
            </w:tabs>
            <w:rPr>
              <w:kern w:val="2"/>
              <w:sz w:val="22"/>
              <w:szCs w:val="22"/>
              <w:lang w:eastAsia="sv-SE"/>
              <w14:ligatures w14:val="standardContextual"/>
            </w:rPr>
          </w:pPr>
          <w:hyperlink w:anchor="_Toc158116534" w:history="1">
            <w:r w:rsidRPr="00701DF4">
              <w:rPr>
                <w:rStyle w:val="Hyperlnk"/>
              </w:rPr>
              <w:t>4.2.8</w:t>
            </w:r>
            <w:r w:rsidRPr="00701DF4">
              <w:rPr>
                <w:kern w:val="2"/>
                <w:sz w:val="22"/>
                <w:szCs w:val="22"/>
                <w:lang w:eastAsia="sv-SE"/>
                <w14:ligatures w14:val="standardContextual"/>
              </w:rPr>
              <w:tab/>
            </w:r>
            <w:r w:rsidRPr="00701DF4">
              <w:rPr>
                <w:rStyle w:val="Hyperlnk"/>
              </w:rPr>
              <w:t>Flödesbeskrivning: Isärkoppling av kopplade identiteter</w:t>
            </w:r>
            <w:r w:rsidRPr="00701DF4">
              <w:rPr>
                <w:webHidden/>
              </w:rPr>
              <w:tab/>
            </w:r>
            <w:r w:rsidRPr="00701DF4">
              <w:rPr>
                <w:webHidden/>
              </w:rPr>
              <w:fldChar w:fldCharType="begin"/>
            </w:r>
            <w:r w:rsidRPr="00701DF4">
              <w:rPr>
                <w:webHidden/>
              </w:rPr>
              <w:instrText xml:space="preserve"> PAGEREF _Toc158116534 \h </w:instrText>
            </w:r>
            <w:r w:rsidRPr="00701DF4">
              <w:rPr>
                <w:webHidden/>
              </w:rPr>
            </w:r>
            <w:r w:rsidRPr="00701DF4">
              <w:rPr>
                <w:webHidden/>
              </w:rPr>
              <w:fldChar w:fldCharType="separate"/>
            </w:r>
            <w:r w:rsidRPr="00701DF4">
              <w:rPr>
                <w:webHidden/>
              </w:rPr>
              <w:t>25</w:t>
            </w:r>
            <w:r w:rsidRPr="00701DF4">
              <w:rPr>
                <w:webHidden/>
              </w:rPr>
              <w:fldChar w:fldCharType="end"/>
            </w:r>
          </w:hyperlink>
        </w:p>
        <w:p w14:paraId="4B5B7943" w14:textId="1AECB4D7" w:rsidR="00B320A1" w:rsidRPr="00701DF4" w:rsidRDefault="00B320A1">
          <w:pPr>
            <w:pStyle w:val="Innehll3"/>
            <w:tabs>
              <w:tab w:val="left" w:pos="1701"/>
            </w:tabs>
            <w:rPr>
              <w:kern w:val="2"/>
              <w:sz w:val="22"/>
              <w:szCs w:val="22"/>
              <w:lang w:eastAsia="sv-SE"/>
              <w14:ligatures w14:val="standardContextual"/>
            </w:rPr>
          </w:pPr>
          <w:hyperlink w:anchor="_Toc158116535" w:history="1">
            <w:r w:rsidRPr="00701DF4">
              <w:rPr>
                <w:rStyle w:val="Hyperlnk"/>
              </w:rPr>
              <w:t>4.2.9</w:t>
            </w:r>
            <w:r w:rsidRPr="00701DF4">
              <w:rPr>
                <w:kern w:val="2"/>
                <w:sz w:val="22"/>
                <w:szCs w:val="22"/>
                <w:lang w:eastAsia="sv-SE"/>
                <w14:ligatures w14:val="standardContextual"/>
              </w:rPr>
              <w:tab/>
            </w:r>
            <w:r w:rsidRPr="00701DF4">
              <w:rPr>
                <w:rStyle w:val="Hyperlnk"/>
              </w:rPr>
              <w:t>Flödesbeskrivning: Skapa digital aviseringsväg</w:t>
            </w:r>
            <w:r w:rsidRPr="00701DF4">
              <w:rPr>
                <w:webHidden/>
              </w:rPr>
              <w:tab/>
            </w:r>
            <w:r w:rsidRPr="00701DF4">
              <w:rPr>
                <w:webHidden/>
              </w:rPr>
              <w:fldChar w:fldCharType="begin"/>
            </w:r>
            <w:r w:rsidRPr="00701DF4">
              <w:rPr>
                <w:webHidden/>
              </w:rPr>
              <w:instrText xml:space="preserve"> PAGEREF _Toc158116535 \h </w:instrText>
            </w:r>
            <w:r w:rsidRPr="00701DF4">
              <w:rPr>
                <w:webHidden/>
              </w:rPr>
            </w:r>
            <w:r w:rsidRPr="00701DF4">
              <w:rPr>
                <w:webHidden/>
              </w:rPr>
              <w:fldChar w:fldCharType="separate"/>
            </w:r>
            <w:r w:rsidRPr="00701DF4">
              <w:rPr>
                <w:webHidden/>
              </w:rPr>
              <w:t>26</w:t>
            </w:r>
            <w:r w:rsidRPr="00701DF4">
              <w:rPr>
                <w:webHidden/>
              </w:rPr>
              <w:fldChar w:fldCharType="end"/>
            </w:r>
          </w:hyperlink>
        </w:p>
        <w:p w14:paraId="0F47DE94" w14:textId="71F750D8" w:rsidR="00B320A1" w:rsidRPr="00701DF4" w:rsidRDefault="00B320A1">
          <w:pPr>
            <w:pStyle w:val="Innehll3"/>
            <w:tabs>
              <w:tab w:val="left" w:pos="1701"/>
            </w:tabs>
            <w:rPr>
              <w:kern w:val="2"/>
              <w:sz w:val="22"/>
              <w:szCs w:val="22"/>
              <w:lang w:eastAsia="sv-SE"/>
              <w14:ligatures w14:val="standardContextual"/>
            </w:rPr>
          </w:pPr>
          <w:hyperlink w:anchor="_Toc158116536" w:history="1">
            <w:r w:rsidRPr="00701DF4">
              <w:rPr>
                <w:rStyle w:val="Hyperlnk"/>
              </w:rPr>
              <w:t>4.2.10</w:t>
            </w:r>
            <w:r w:rsidRPr="00701DF4">
              <w:rPr>
                <w:kern w:val="2"/>
                <w:sz w:val="22"/>
                <w:szCs w:val="22"/>
                <w:lang w:eastAsia="sv-SE"/>
                <w14:ligatures w14:val="standardContextual"/>
              </w:rPr>
              <w:tab/>
            </w:r>
            <w:r w:rsidRPr="00701DF4">
              <w:rPr>
                <w:rStyle w:val="Hyperlnk"/>
              </w:rPr>
              <w:t>Flödesbeskrivning: Välja bort pappersavisering</w:t>
            </w:r>
            <w:r w:rsidRPr="00701DF4">
              <w:rPr>
                <w:webHidden/>
              </w:rPr>
              <w:tab/>
            </w:r>
            <w:r w:rsidRPr="00701DF4">
              <w:rPr>
                <w:webHidden/>
              </w:rPr>
              <w:fldChar w:fldCharType="begin"/>
            </w:r>
            <w:r w:rsidRPr="00701DF4">
              <w:rPr>
                <w:webHidden/>
              </w:rPr>
              <w:instrText xml:space="preserve"> PAGEREF _Toc158116536 \h </w:instrText>
            </w:r>
            <w:r w:rsidRPr="00701DF4">
              <w:rPr>
                <w:webHidden/>
              </w:rPr>
            </w:r>
            <w:r w:rsidRPr="00701DF4">
              <w:rPr>
                <w:webHidden/>
              </w:rPr>
              <w:fldChar w:fldCharType="separate"/>
            </w:r>
            <w:r w:rsidRPr="00701DF4">
              <w:rPr>
                <w:webHidden/>
              </w:rPr>
              <w:t>27</w:t>
            </w:r>
            <w:r w:rsidRPr="00701DF4">
              <w:rPr>
                <w:webHidden/>
              </w:rPr>
              <w:fldChar w:fldCharType="end"/>
            </w:r>
          </w:hyperlink>
        </w:p>
        <w:p w14:paraId="53328212" w14:textId="630193A8" w:rsidR="00B320A1" w:rsidRPr="00701DF4" w:rsidRDefault="00B320A1">
          <w:pPr>
            <w:pStyle w:val="Innehll3"/>
            <w:tabs>
              <w:tab w:val="left" w:pos="1701"/>
            </w:tabs>
            <w:rPr>
              <w:kern w:val="2"/>
              <w:sz w:val="22"/>
              <w:szCs w:val="22"/>
              <w:lang w:eastAsia="sv-SE"/>
              <w14:ligatures w14:val="standardContextual"/>
            </w:rPr>
          </w:pPr>
          <w:hyperlink w:anchor="_Toc158116537" w:history="1">
            <w:r w:rsidRPr="00701DF4">
              <w:rPr>
                <w:rStyle w:val="Hyperlnk"/>
              </w:rPr>
              <w:t>4.2.11</w:t>
            </w:r>
            <w:r w:rsidRPr="00701DF4">
              <w:rPr>
                <w:kern w:val="2"/>
                <w:sz w:val="22"/>
                <w:szCs w:val="22"/>
                <w:lang w:eastAsia="sv-SE"/>
                <w14:ligatures w14:val="standardContextual"/>
              </w:rPr>
              <w:tab/>
            </w:r>
            <w:r w:rsidRPr="00701DF4">
              <w:rPr>
                <w:rStyle w:val="Hyperlnk"/>
              </w:rPr>
              <w:t>Flödesbeskrivning: Uppdatera aviseringsväg</w:t>
            </w:r>
            <w:r w:rsidRPr="00701DF4">
              <w:rPr>
                <w:webHidden/>
              </w:rPr>
              <w:tab/>
            </w:r>
            <w:r w:rsidRPr="00701DF4">
              <w:rPr>
                <w:webHidden/>
              </w:rPr>
              <w:fldChar w:fldCharType="begin"/>
            </w:r>
            <w:r w:rsidRPr="00701DF4">
              <w:rPr>
                <w:webHidden/>
              </w:rPr>
              <w:instrText xml:space="preserve"> PAGEREF _Toc158116537 \h </w:instrText>
            </w:r>
            <w:r w:rsidRPr="00701DF4">
              <w:rPr>
                <w:webHidden/>
              </w:rPr>
            </w:r>
            <w:r w:rsidRPr="00701DF4">
              <w:rPr>
                <w:webHidden/>
              </w:rPr>
              <w:fldChar w:fldCharType="separate"/>
            </w:r>
            <w:r w:rsidRPr="00701DF4">
              <w:rPr>
                <w:webHidden/>
              </w:rPr>
              <w:t>28</w:t>
            </w:r>
            <w:r w:rsidRPr="00701DF4">
              <w:rPr>
                <w:webHidden/>
              </w:rPr>
              <w:fldChar w:fldCharType="end"/>
            </w:r>
          </w:hyperlink>
        </w:p>
        <w:p w14:paraId="53B4D01E" w14:textId="523B201A" w:rsidR="00B320A1" w:rsidRPr="00701DF4" w:rsidRDefault="00B320A1">
          <w:pPr>
            <w:pStyle w:val="Innehll3"/>
            <w:tabs>
              <w:tab w:val="left" w:pos="1701"/>
            </w:tabs>
            <w:rPr>
              <w:kern w:val="2"/>
              <w:sz w:val="22"/>
              <w:szCs w:val="22"/>
              <w:lang w:eastAsia="sv-SE"/>
              <w14:ligatures w14:val="standardContextual"/>
            </w:rPr>
          </w:pPr>
          <w:hyperlink w:anchor="_Toc158116538" w:history="1">
            <w:r w:rsidRPr="00701DF4">
              <w:rPr>
                <w:rStyle w:val="Hyperlnk"/>
              </w:rPr>
              <w:t>4.2.12</w:t>
            </w:r>
            <w:r w:rsidRPr="00701DF4">
              <w:rPr>
                <w:kern w:val="2"/>
                <w:sz w:val="22"/>
                <w:szCs w:val="22"/>
                <w:lang w:eastAsia="sv-SE"/>
                <w14:ligatures w14:val="standardContextual"/>
              </w:rPr>
              <w:tab/>
            </w:r>
            <w:r w:rsidRPr="00701DF4">
              <w:rPr>
                <w:rStyle w:val="Hyperlnk"/>
              </w:rPr>
              <w:t>Flödesbeskrivning: Hämta uppgifter om aviseringsväg</w:t>
            </w:r>
            <w:r w:rsidRPr="00701DF4">
              <w:rPr>
                <w:webHidden/>
              </w:rPr>
              <w:tab/>
            </w:r>
            <w:r w:rsidRPr="00701DF4">
              <w:rPr>
                <w:webHidden/>
              </w:rPr>
              <w:fldChar w:fldCharType="begin"/>
            </w:r>
            <w:r w:rsidRPr="00701DF4">
              <w:rPr>
                <w:webHidden/>
              </w:rPr>
              <w:instrText xml:space="preserve"> PAGEREF _Toc158116538 \h </w:instrText>
            </w:r>
            <w:r w:rsidRPr="00701DF4">
              <w:rPr>
                <w:webHidden/>
              </w:rPr>
            </w:r>
            <w:r w:rsidRPr="00701DF4">
              <w:rPr>
                <w:webHidden/>
              </w:rPr>
              <w:fldChar w:fldCharType="separate"/>
            </w:r>
            <w:r w:rsidRPr="00701DF4">
              <w:rPr>
                <w:webHidden/>
              </w:rPr>
              <w:t>29</w:t>
            </w:r>
            <w:r w:rsidRPr="00701DF4">
              <w:rPr>
                <w:webHidden/>
              </w:rPr>
              <w:fldChar w:fldCharType="end"/>
            </w:r>
          </w:hyperlink>
        </w:p>
        <w:p w14:paraId="5AA0F819" w14:textId="4BCB29C4" w:rsidR="00B320A1" w:rsidRPr="00701DF4" w:rsidRDefault="00B320A1">
          <w:pPr>
            <w:pStyle w:val="Innehll2"/>
            <w:tabs>
              <w:tab w:val="left" w:pos="1361"/>
            </w:tabs>
            <w:rPr>
              <w:kern w:val="2"/>
              <w:sz w:val="22"/>
              <w:szCs w:val="22"/>
              <w:lang w:eastAsia="sv-SE"/>
              <w14:ligatures w14:val="standardContextual"/>
            </w:rPr>
          </w:pPr>
          <w:hyperlink w:anchor="_Toc158116539" w:history="1">
            <w:r w:rsidRPr="00701DF4">
              <w:rPr>
                <w:rStyle w:val="Hyperlnk"/>
              </w:rPr>
              <w:t>4.3</w:t>
            </w:r>
            <w:r w:rsidRPr="00701DF4">
              <w:rPr>
                <w:kern w:val="2"/>
                <w:sz w:val="22"/>
                <w:szCs w:val="22"/>
                <w:lang w:eastAsia="sv-SE"/>
                <w14:ligatures w14:val="standardContextual"/>
              </w:rPr>
              <w:tab/>
            </w:r>
            <w:r w:rsidRPr="00701DF4">
              <w:rPr>
                <w:rStyle w:val="Hyperlnk"/>
              </w:rPr>
              <w:t>Användningsfallsmodell</w:t>
            </w:r>
            <w:r w:rsidRPr="00701DF4">
              <w:rPr>
                <w:webHidden/>
              </w:rPr>
              <w:tab/>
            </w:r>
            <w:r w:rsidRPr="00701DF4">
              <w:rPr>
                <w:webHidden/>
              </w:rPr>
              <w:fldChar w:fldCharType="begin"/>
            </w:r>
            <w:r w:rsidRPr="00701DF4">
              <w:rPr>
                <w:webHidden/>
              </w:rPr>
              <w:instrText xml:space="preserve"> PAGEREF _Toc158116539 \h </w:instrText>
            </w:r>
            <w:r w:rsidRPr="00701DF4">
              <w:rPr>
                <w:webHidden/>
              </w:rPr>
            </w:r>
            <w:r w:rsidRPr="00701DF4">
              <w:rPr>
                <w:webHidden/>
              </w:rPr>
              <w:fldChar w:fldCharType="separate"/>
            </w:r>
            <w:r w:rsidRPr="00701DF4">
              <w:rPr>
                <w:webHidden/>
              </w:rPr>
              <w:t>30</w:t>
            </w:r>
            <w:r w:rsidRPr="00701DF4">
              <w:rPr>
                <w:webHidden/>
              </w:rPr>
              <w:fldChar w:fldCharType="end"/>
            </w:r>
          </w:hyperlink>
        </w:p>
        <w:p w14:paraId="6C5AB1D1" w14:textId="0DCDEBA9" w:rsidR="00B320A1" w:rsidRPr="00701DF4" w:rsidRDefault="00B320A1">
          <w:pPr>
            <w:pStyle w:val="Innehll1"/>
            <w:rPr>
              <w:b w:val="0"/>
              <w:kern w:val="2"/>
              <w:sz w:val="22"/>
              <w:szCs w:val="22"/>
              <w14:ligatures w14:val="standardContextual"/>
            </w:rPr>
          </w:pPr>
          <w:hyperlink w:anchor="_Toc158116540" w:history="1">
            <w:r w:rsidRPr="00701DF4">
              <w:rPr>
                <w:rStyle w:val="Hyperlnk"/>
              </w:rPr>
              <w:t>5</w:t>
            </w:r>
            <w:r w:rsidRPr="00701DF4">
              <w:rPr>
                <w:b w:val="0"/>
                <w:kern w:val="2"/>
                <w:sz w:val="22"/>
                <w:szCs w:val="22"/>
                <w14:ligatures w14:val="standardContextual"/>
              </w:rPr>
              <w:tab/>
            </w:r>
            <w:r w:rsidRPr="00701DF4">
              <w:rPr>
                <w:rStyle w:val="Hyperlnk"/>
              </w:rPr>
              <w:t>Begreppsmodell</w:t>
            </w:r>
            <w:r w:rsidRPr="00701DF4">
              <w:rPr>
                <w:webHidden/>
              </w:rPr>
              <w:tab/>
            </w:r>
            <w:r w:rsidRPr="00701DF4">
              <w:rPr>
                <w:webHidden/>
              </w:rPr>
              <w:fldChar w:fldCharType="begin"/>
            </w:r>
            <w:r w:rsidRPr="00701DF4">
              <w:rPr>
                <w:webHidden/>
              </w:rPr>
              <w:instrText xml:space="preserve"> PAGEREF _Toc158116540 \h </w:instrText>
            </w:r>
            <w:r w:rsidRPr="00701DF4">
              <w:rPr>
                <w:webHidden/>
              </w:rPr>
            </w:r>
            <w:r w:rsidRPr="00701DF4">
              <w:rPr>
                <w:webHidden/>
              </w:rPr>
              <w:fldChar w:fldCharType="separate"/>
            </w:r>
            <w:r w:rsidRPr="00701DF4">
              <w:rPr>
                <w:webHidden/>
              </w:rPr>
              <w:t>31</w:t>
            </w:r>
            <w:r w:rsidRPr="00701DF4">
              <w:rPr>
                <w:webHidden/>
              </w:rPr>
              <w:fldChar w:fldCharType="end"/>
            </w:r>
          </w:hyperlink>
        </w:p>
        <w:p w14:paraId="6E649DDA" w14:textId="2698C7EE" w:rsidR="00B320A1" w:rsidRPr="00701DF4" w:rsidRDefault="00B320A1">
          <w:pPr>
            <w:pStyle w:val="Innehll2"/>
            <w:tabs>
              <w:tab w:val="left" w:pos="1361"/>
            </w:tabs>
            <w:rPr>
              <w:kern w:val="2"/>
              <w:sz w:val="22"/>
              <w:szCs w:val="22"/>
              <w:lang w:eastAsia="sv-SE"/>
              <w14:ligatures w14:val="standardContextual"/>
            </w:rPr>
          </w:pPr>
          <w:hyperlink w:anchor="_Toc158116541" w:history="1">
            <w:r w:rsidRPr="00701DF4">
              <w:rPr>
                <w:rStyle w:val="Hyperlnk"/>
              </w:rPr>
              <w:t>5.1</w:t>
            </w:r>
            <w:r w:rsidRPr="00701DF4">
              <w:rPr>
                <w:kern w:val="2"/>
                <w:sz w:val="22"/>
                <w:szCs w:val="22"/>
                <w:lang w:eastAsia="sv-SE"/>
                <w14:ligatures w14:val="standardContextual"/>
              </w:rPr>
              <w:tab/>
            </w:r>
            <w:r w:rsidRPr="00701DF4">
              <w:rPr>
                <w:rStyle w:val="Hyperlnk"/>
              </w:rPr>
              <w:t>Begreppsmodell Personuppgiftstjänsten, grafisk del</w:t>
            </w:r>
            <w:r w:rsidRPr="00701DF4">
              <w:rPr>
                <w:webHidden/>
              </w:rPr>
              <w:tab/>
            </w:r>
            <w:r w:rsidRPr="00701DF4">
              <w:rPr>
                <w:webHidden/>
              </w:rPr>
              <w:fldChar w:fldCharType="begin"/>
            </w:r>
            <w:r w:rsidRPr="00701DF4">
              <w:rPr>
                <w:webHidden/>
              </w:rPr>
              <w:instrText xml:space="preserve"> PAGEREF _Toc158116541 \h </w:instrText>
            </w:r>
            <w:r w:rsidRPr="00701DF4">
              <w:rPr>
                <w:webHidden/>
              </w:rPr>
            </w:r>
            <w:r w:rsidRPr="00701DF4">
              <w:rPr>
                <w:webHidden/>
              </w:rPr>
              <w:fldChar w:fldCharType="separate"/>
            </w:r>
            <w:r w:rsidRPr="00701DF4">
              <w:rPr>
                <w:webHidden/>
              </w:rPr>
              <w:t>31</w:t>
            </w:r>
            <w:r w:rsidRPr="00701DF4">
              <w:rPr>
                <w:webHidden/>
              </w:rPr>
              <w:fldChar w:fldCharType="end"/>
            </w:r>
          </w:hyperlink>
        </w:p>
        <w:p w14:paraId="2508A903" w14:textId="2BE7E01D" w:rsidR="00B320A1" w:rsidRPr="00701DF4" w:rsidRDefault="00B320A1">
          <w:pPr>
            <w:pStyle w:val="Innehll2"/>
            <w:tabs>
              <w:tab w:val="left" w:pos="1361"/>
            </w:tabs>
            <w:rPr>
              <w:kern w:val="2"/>
              <w:sz w:val="22"/>
              <w:szCs w:val="22"/>
              <w:lang w:eastAsia="sv-SE"/>
              <w14:ligatures w14:val="standardContextual"/>
            </w:rPr>
          </w:pPr>
          <w:hyperlink w:anchor="_Toc158116542" w:history="1">
            <w:r w:rsidRPr="00701DF4">
              <w:rPr>
                <w:rStyle w:val="Hyperlnk"/>
              </w:rPr>
              <w:t>5.2</w:t>
            </w:r>
            <w:r w:rsidRPr="00701DF4">
              <w:rPr>
                <w:kern w:val="2"/>
                <w:sz w:val="22"/>
                <w:szCs w:val="22"/>
                <w:lang w:eastAsia="sv-SE"/>
                <w14:ligatures w14:val="standardContextual"/>
              </w:rPr>
              <w:tab/>
            </w:r>
            <w:r w:rsidRPr="00701DF4">
              <w:rPr>
                <w:rStyle w:val="Hyperlnk"/>
              </w:rPr>
              <w:t>Begreppsmodell Personuppgiftstjänsten, textuell del</w:t>
            </w:r>
            <w:r w:rsidRPr="00701DF4">
              <w:rPr>
                <w:webHidden/>
              </w:rPr>
              <w:tab/>
            </w:r>
            <w:r w:rsidRPr="00701DF4">
              <w:rPr>
                <w:webHidden/>
              </w:rPr>
              <w:fldChar w:fldCharType="begin"/>
            </w:r>
            <w:r w:rsidRPr="00701DF4">
              <w:rPr>
                <w:webHidden/>
              </w:rPr>
              <w:instrText xml:space="preserve"> PAGEREF _Toc158116542 \h </w:instrText>
            </w:r>
            <w:r w:rsidRPr="00701DF4">
              <w:rPr>
                <w:webHidden/>
              </w:rPr>
            </w:r>
            <w:r w:rsidRPr="00701DF4">
              <w:rPr>
                <w:webHidden/>
              </w:rPr>
              <w:fldChar w:fldCharType="separate"/>
            </w:r>
            <w:r w:rsidRPr="00701DF4">
              <w:rPr>
                <w:webHidden/>
              </w:rPr>
              <w:t>32</w:t>
            </w:r>
            <w:r w:rsidRPr="00701DF4">
              <w:rPr>
                <w:webHidden/>
              </w:rPr>
              <w:fldChar w:fldCharType="end"/>
            </w:r>
          </w:hyperlink>
        </w:p>
        <w:p w14:paraId="58489275" w14:textId="7060EF56" w:rsidR="00B320A1" w:rsidRPr="00701DF4" w:rsidRDefault="00B320A1">
          <w:pPr>
            <w:pStyle w:val="Innehll2"/>
            <w:tabs>
              <w:tab w:val="left" w:pos="1361"/>
            </w:tabs>
            <w:rPr>
              <w:kern w:val="2"/>
              <w:sz w:val="22"/>
              <w:szCs w:val="22"/>
              <w:lang w:eastAsia="sv-SE"/>
              <w14:ligatures w14:val="standardContextual"/>
            </w:rPr>
          </w:pPr>
          <w:hyperlink w:anchor="_Toc158116543" w:history="1">
            <w:r w:rsidRPr="00701DF4">
              <w:rPr>
                <w:rStyle w:val="Hyperlnk"/>
                <w:lang w:val="nb-NO"/>
              </w:rPr>
              <w:t>5.3</w:t>
            </w:r>
            <w:r w:rsidRPr="00701DF4">
              <w:rPr>
                <w:kern w:val="2"/>
                <w:sz w:val="22"/>
                <w:szCs w:val="22"/>
                <w:lang w:eastAsia="sv-SE"/>
                <w14:ligatures w14:val="standardContextual"/>
              </w:rPr>
              <w:tab/>
            </w:r>
            <w:r w:rsidRPr="00701DF4">
              <w:rPr>
                <w:rStyle w:val="Hyperlnk"/>
                <w:lang w:val="nb-NO"/>
              </w:rPr>
              <w:t>Begreppsmodell Digital avisering, grafisk del</w:t>
            </w:r>
            <w:r w:rsidRPr="00701DF4">
              <w:rPr>
                <w:webHidden/>
              </w:rPr>
              <w:tab/>
            </w:r>
            <w:r w:rsidRPr="00701DF4">
              <w:rPr>
                <w:webHidden/>
              </w:rPr>
              <w:fldChar w:fldCharType="begin"/>
            </w:r>
            <w:r w:rsidRPr="00701DF4">
              <w:rPr>
                <w:webHidden/>
              </w:rPr>
              <w:instrText xml:space="preserve"> PAGEREF _Toc158116543 \h </w:instrText>
            </w:r>
            <w:r w:rsidRPr="00701DF4">
              <w:rPr>
                <w:webHidden/>
              </w:rPr>
            </w:r>
            <w:r w:rsidRPr="00701DF4">
              <w:rPr>
                <w:webHidden/>
              </w:rPr>
              <w:fldChar w:fldCharType="separate"/>
            </w:r>
            <w:r w:rsidRPr="00701DF4">
              <w:rPr>
                <w:webHidden/>
              </w:rPr>
              <w:t>35</w:t>
            </w:r>
            <w:r w:rsidRPr="00701DF4">
              <w:rPr>
                <w:webHidden/>
              </w:rPr>
              <w:fldChar w:fldCharType="end"/>
            </w:r>
          </w:hyperlink>
        </w:p>
        <w:p w14:paraId="73277F72" w14:textId="2BF8A969" w:rsidR="00B320A1" w:rsidRPr="00701DF4" w:rsidRDefault="00B320A1">
          <w:pPr>
            <w:pStyle w:val="Innehll2"/>
            <w:tabs>
              <w:tab w:val="left" w:pos="1361"/>
            </w:tabs>
            <w:rPr>
              <w:kern w:val="2"/>
              <w:sz w:val="22"/>
              <w:szCs w:val="22"/>
              <w:lang w:eastAsia="sv-SE"/>
              <w14:ligatures w14:val="standardContextual"/>
            </w:rPr>
          </w:pPr>
          <w:hyperlink w:anchor="_Toc158116544" w:history="1">
            <w:r w:rsidRPr="00701DF4">
              <w:rPr>
                <w:rStyle w:val="Hyperlnk"/>
              </w:rPr>
              <w:t>5.4</w:t>
            </w:r>
            <w:r w:rsidRPr="00701DF4">
              <w:rPr>
                <w:kern w:val="2"/>
                <w:sz w:val="22"/>
                <w:szCs w:val="22"/>
                <w:lang w:eastAsia="sv-SE"/>
                <w14:ligatures w14:val="standardContextual"/>
              </w:rPr>
              <w:tab/>
            </w:r>
            <w:r w:rsidRPr="00701DF4">
              <w:rPr>
                <w:rStyle w:val="Hyperlnk"/>
              </w:rPr>
              <w:t>Begrepsmodell Digital avisering textuell del</w:t>
            </w:r>
            <w:r w:rsidRPr="00701DF4">
              <w:rPr>
                <w:webHidden/>
              </w:rPr>
              <w:tab/>
            </w:r>
            <w:r w:rsidRPr="00701DF4">
              <w:rPr>
                <w:webHidden/>
              </w:rPr>
              <w:fldChar w:fldCharType="begin"/>
            </w:r>
            <w:r w:rsidRPr="00701DF4">
              <w:rPr>
                <w:webHidden/>
              </w:rPr>
              <w:instrText xml:space="preserve"> PAGEREF _Toc158116544 \h </w:instrText>
            </w:r>
            <w:r w:rsidRPr="00701DF4">
              <w:rPr>
                <w:webHidden/>
              </w:rPr>
            </w:r>
            <w:r w:rsidRPr="00701DF4">
              <w:rPr>
                <w:webHidden/>
              </w:rPr>
              <w:fldChar w:fldCharType="separate"/>
            </w:r>
            <w:r w:rsidRPr="00701DF4">
              <w:rPr>
                <w:webHidden/>
              </w:rPr>
              <w:t>36</w:t>
            </w:r>
            <w:r w:rsidRPr="00701DF4">
              <w:rPr>
                <w:webHidden/>
              </w:rPr>
              <w:fldChar w:fldCharType="end"/>
            </w:r>
          </w:hyperlink>
        </w:p>
        <w:p w14:paraId="4D513CA9" w14:textId="04892430" w:rsidR="00B320A1" w:rsidRPr="00701DF4" w:rsidRDefault="00B320A1">
          <w:pPr>
            <w:pStyle w:val="Innehll1"/>
            <w:rPr>
              <w:b w:val="0"/>
              <w:kern w:val="2"/>
              <w:sz w:val="22"/>
              <w:szCs w:val="22"/>
              <w14:ligatures w14:val="standardContextual"/>
            </w:rPr>
          </w:pPr>
          <w:hyperlink w:anchor="_Toc158116545" w:history="1">
            <w:r w:rsidRPr="00701DF4">
              <w:rPr>
                <w:rStyle w:val="Hyperlnk"/>
              </w:rPr>
              <w:t>6</w:t>
            </w:r>
            <w:r w:rsidRPr="00701DF4">
              <w:rPr>
                <w:b w:val="0"/>
                <w:kern w:val="2"/>
                <w:sz w:val="22"/>
                <w:szCs w:val="22"/>
                <w14:ligatures w14:val="standardContextual"/>
              </w:rPr>
              <w:tab/>
            </w:r>
            <w:r w:rsidRPr="00701DF4">
              <w:rPr>
                <w:rStyle w:val="Hyperlnk"/>
              </w:rPr>
              <w:t>Informationsmodell</w:t>
            </w:r>
            <w:r w:rsidRPr="00701DF4">
              <w:rPr>
                <w:webHidden/>
              </w:rPr>
              <w:tab/>
            </w:r>
            <w:r w:rsidRPr="00701DF4">
              <w:rPr>
                <w:webHidden/>
              </w:rPr>
              <w:fldChar w:fldCharType="begin"/>
            </w:r>
            <w:r w:rsidRPr="00701DF4">
              <w:rPr>
                <w:webHidden/>
              </w:rPr>
              <w:instrText xml:space="preserve"> PAGEREF _Toc158116545 \h </w:instrText>
            </w:r>
            <w:r w:rsidRPr="00701DF4">
              <w:rPr>
                <w:webHidden/>
              </w:rPr>
            </w:r>
            <w:r w:rsidRPr="00701DF4">
              <w:rPr>
                <w:webHidden/>
              </w:rPr>
              <w:fldChar w:fldCharType="separate"/>
            </w:r>
            <w:r w:rsidRPr="00701DF4">
              <w:rPr>
                <w:webHidden/>
              </w:rPr>
              <w:t>39</w:t>
            </w:r>
            <w:r w:rsidRPr="00701DF4">
              <w:rPr>
                <w:webHidden/>
              </w:rPr>
              <w:fldChar w:fldCharType="end"/>
            </w:r>
          </w:hyperlink>
        </w:p>
        <w:p w14:paraId="40911029" w14:textId="467AF2E8" w:rsidR="00B320A1" w:rsidRPr="00701DF4" w:rsidRDefault="00B320A1">
          <w:pPr>
            <w:pStyle w:val="Innehll2"/>
            <w:rPr>
              <w:kern w:val="2"/>
              <w:sz w:val="22"/>
              <w:szCs w:val="22"/>
              <w:lang w:eastAsia="sv-SE"/>
              <w14:ligatures w14:val="standardContextual"/>
            </w:rPr>
          </w:pPr>
          <w:hyperlink w:anchor="_Toc158116546" w:history="1">
            <w:r w:rsidRPr="00701DF4">
              <w:rPr>
                <w:rStyle w:val="Hyperlnk"/>
              </w:rPr>
              <w:t>Informationsmodell, grafisk del</w:t>
            </w:r>
            <w:r w:rsidRPr="00701DF4">
              <w:rPr>
                <w:webHidden/>
              </w:rPr>
              <w:tab/>
            </w:r>
            <w:r w:rsidRPr="00701DF4">
              <w:rPr>
                <w:webHidden/>
              </w:rPr>
              <w:fldChar w:fldCharType="begin"/>
            </w:r>
            <w:r w:rsidRPr="00701DF4">
              <w:rPr>
                <w:webHidden/>
              </w:rPr>
              <w:instrText xml:space="preserve"> PAGEREF _Toc158116546 \h </w:instrText>
            </w:r>
            <w:r w:rsidRPr="00701DF4">
              <w:rPr>
                <w:webHidden/>
              </w:rPr>
            </w:r>
            <w:r w:rsidRPr="00701DF4">
              <w:rPr>
                <w:webHidden/>
              </w:rPr>
              <w:fldChar w:fldCharType="separate"/>
            </w:r>
            <w:r w:rsidRPr="00701DF4">
              <w:rPr>
                <w:webHidden/>
              </w:rPr>
              <w:t>39</w:t>
            </w:r>
            <w:r w:rsidRPr="00701DF4">
              <w:rPr>
                <w:webHidden/>
              </w:rPr>
              <w:fldChar w:fldCharType="end"/>
            </w:r>
          </w:hyperlink>
        </w:p>
        <w:p w14:paraId="1825DCE6" w14:textId="1472A8CE" w:rsidR="00B320A1" w:rsidRPr="00701DF4" w:rsidRDefault="00B320A1">
          <w:pPr>
            <w:pStyle w:val="Innehll2"/>
            <w:tabs>
              <w:tab w:val="left" w:pos="1361"/>
            </w:tabs>
            <w:rPr>
              <w:kern w:val="2"/>
              <w:sz w:val="22"/>
              <w:szCs w:val="22"/>
              <w:lang w:eastAsia="sv-SE"/>
              <w14:ligatures w14:val="standardContextual"/>
            </w:rPr>
          </w:pPr>
          <w:hyperlink w:anchor="_Toc158116547" w:history="1">
            <w:r w:rsidRPr="00701DF4">
              <w:rPr>
                <w:rStyle w:val="Hyperlnk"/>
              </w:rPr>
              <w:t>6.1</w:t>
            </w:r>
            <w:r w:rsidRPr="00701DF4">
              <w:rPr>
                <w:kern w:val="2"/>
                <w:sz w:val="22"/>
                <w:szCs w:val="22"/>
                <w:lang w:eastAsia="sv-SE"/>
                <w14:ligatures w14:val="standardContextual"/>
              </w:rPr>
              <w:tab/>
            </w:r>
            <w:r w:rsidRPr="00701DF4">
              <w:rPr>
                <w:rStyle w:val="Hyperlnk"/>
              </w:rPr>
              <w:t>Klasser och attribut</w:t>
            </w:r>
            <w:r w:rsidRPr="00701DF4">
              <w:rPr>
                <w:webHidden/>
              </w:rPr>
              <w:tab/>
            </w:r>
            <w:r w:rsidRPr="00701DF4">
              <w:rPr>
                <w:webHidden/>
              </w:rPr>
              <w:fldChar w:fldCharType="begin"/>
            </w:r>
            <w:r w:rsidRPr="00701DF4">
              <w:rPr>
                <w:webHidden/>
              </w:rPr>
              <w:instrText xml:space="preserve"> PAGEREF _Toc158116547 \h </w:instrText>
            </w:r>
            <w:r w:rsidRPr="00701DF4">
              <w:rPr>
                <w:webHidden/>
              </w:rPr>
            </w:r>
            <w:r w:rsidRPr="00701DF4">
              <w:rPr>
                <w:webHidden/>
              </w:rPr>
              <w:fldChar w:fldCharType="separate"/>
            </w:r>
            <w:r w:rsidRPr="00701DF4">
              <w:rPr>
                <w:webHidden/>
              </w:rPr>
              <w:t>41</w:t>
            </w:r>
            <w:r w:rsidRPr="00701DF4">
              <w:rPr>
                <w:webHidden/>
              </w:rPr>
              <w:fldChar w:fldCharType="end"/>
            </w:r>
          </w:hyperlink>
        </w:p>
        <w:p w14:paraId="7F981B86" w14:textId="3E43527C" w:rsidR="00B320A1" w:rsidRPr="00701DF4" w:rsidRDefault="00B320A1">
          <w:pPr>
            <w:pStyle w:val="Innehll3"/>
            <w:tabs>
              <w:tab w:val="left" w:pos="1701"/>
            </w:tabs>
            <w:rPr>
              <w:kern w:val="2"/>
              <w:sz w:val="22"/>
              <w:szCs w:val="22"/>
              <w:lang w:eastAsia="sv-SE"/>
              <w14:ligatures w14:val="standardContextual"/>
            </w:rPr>
          </w:pPr>
          <w:hyperlink w:anchor="_Toc158116548" w:history="1">
            <w:r w:rsidRPr="00701DF4">
              <w:rPr>
                <w:rStyle w:val="Hyperlnk"/>
              </w:rPr>
              <w:t>6.1.1</w:t>
            </w:r>
            <w:r w:rsidRPr="00701DF4">
              <w:rPr>
                <w:kern w:val="2"/>
                <w:sz w:val="22"/>
                <w:szCs w:val="22"/>
                <w:lang w:eastAsia="sv-SE"/>
                <w14:ligatures w14:val="standardContextual"/>
              </w:rPr>
              <w:tab/>
            </w:r>
            <w:r w:rsidRPr="00701DF4">
              <w:rPr>
                <w:rStyle w:val="Hyperlnk"/>
              </w:rPr>
              <w:t>AdministrativaUppgifter</w:t>
            </w:r>
            <w:r w:rsidRPr="00701DF4">
              <w:rPr>
                <w:webHidden/>
              </w:rPr>
              <w:tab/>
            </w:r>
            <w:r w:rsidRPr="00701DF4">
              <w:rPr>
                <w:webHidden/>
              </w:rPr>
              <w:fldChar w:fldCharType="begin"/>
            </w:r>
            <w:r w:rsidRPr="00701DF4">
              <w:rPr>
                <w:webHidden/>
              </w:rPr>
              <w:instrText xml:space="preserve"> PAGEREF _Toc158116548 \h </w:instrText>
            </w:r>
            <w:r w:rsidRPr="00701DF4">
              <w:rPr>
                <w:webHidden/>
              </w:rPr>
            </w:r>
            <w:r w:rsidRPr="00701DF4">
              <w:rPr>
                <w:webHidden/>
              </w:rPr>
              <w:fldChar w:fldCharType="separate"/>
            </w:r>
            <w:r w:rsidRPr="00701DF4">
              <w:rPr>
                <w:webHidden/>
              </w:rPr>
              <w:t>41</w:t>
            </w:r>
            <w:r w:rsidRPr="00701DF4">
              <w:rPr>
                <w:webHidden/>
              </w:rPr>
              <w:fldChar w:fldCharType="end"/>
            </w:r>
          </w:hyperlink>
        </w:p>
        <w:p w14:paraId="0964D7D2" w14:textId="529C710A" w:rsidR="00B320A1" w:rsidRPr="00701DF4" w:rsidRDefault="00B320A1">
          <w:pPr>
            <w:pStyle w:val="Innehll3"/>
            <w:tabs>
              <w:tab w:val="left" w:pos="1701"/>
            </w:tabs>
            <w:rPr>
              <w:kern w:val="2"/>
              <w:sz w:val="22"/>
              <w:szCs w:val="22"/>
              <w:lang w:eastAsia="sv-SE"/>
              <w14:ligatures w14:val="standardContextual"/>
            </w:rPr>
          </w:pPr>
          <w:hyperlink w:anchor="_Toc158116549" w:history="1">
            <w:r w:rsidRPr="00701DF4">
              <w:rPr>
                <w:rStyle w:val="Hyperlnk"/>
                <w:rFonts w:cstheme="minorHAnsi"/>
              </w:rPr>
              <w:t>6.1.2</w:t>
            </w:r>
            <w:r w:rsidRPr="00701DF4">
              <w:rPr>
                <w:kern w:val="2"/>
                <w:sz w:val="22"/>
                <w:szCs w:val="22"/>
                <w:lang w:eastAsia="sv-SE"/>
                <w14:ligatures w14:val="standardContextual"/>
              </w:rPr>
              <w:tab/>
            </w:r>
            <w:r w:rsidRPr="00701DF4">
              <w:rPr>
                <w:rStyle w:val="Hyperlnk"/>
                <w:rFonts w:cstheme="minorHAnsi"/>
              </w:rPr>
              <w:t>Adressuppgifter</w:t>
            </w:r>
            <w:r w:rsidRPr="00701DF4">
              <w:rPr>
                <w:webHidden/>
              </w:rPr>
              <w:tab/>
            </w:r>
            <w:r w:rsidRPr="00701DF4">
              <w:rPr>
                <w:webHidden/>
              </w:rPr>
              <w:fldChar w:fldCharType="begin"/>
            </w:r>
            <w:r w:rsidRPr="00701DF4">
              <w:rPr>
                <w:webHidden/>
              </w:rPr>
              <w:instrText xml:space="preserve"> PAGEREF _Toc158116549 \h </w:instrText>
            </w:r>
            <w:r w:rsidRPr="00701DF4">
              <w:rPr>
                <w:webHidden/>
              </w:rPr>
            </w:r>
            <w:r w:rsidRPr="00701DF4">
              <w:rPr>
                <w:webHidden/>
              </w:rPr>
              <w:fldChar w:fldCharType="separate"/>
            </w:r>
            <w:r w:rsidRPr="00701DF4">
              <w:rPr>
                <w:webHidden/>
              </w:rPr>
              <w:t>43</w:t>
            </w:r>
            <w:r w:rsidRPr="00701DF4">
              <w:rPr>
                <w:webHidden/>
              </w:rPr>
              <w:fldChar w:fldCharType="end"/>
            </w:r>
          </w:hyperlink>
        </w:p>
        <w:p w14:paraId="7CB85BBE" w14:textId="296F3084" w:rsidR="00B320A1" w:rsidRPr="00701DF4" w:rsidRDefault="00B320A1">
          <w:pPr>
            <w:pStyle w:val="Innehll3"/>
            <w:tabs>
              <w:tab w:val="left" w:pos="1701"/>
            </w:tabs>
            <w:rPr>
              <w:kern w:val="2"/>
              <w:sz w:val="22"/>
              <w:szCs w:val="22"/>
              <w:lang w:eastAsia="sv-SE"/>
              <w14:ligatures w14:val="standardContextual"/>
            </w:rPr>
          </w:pPr>
          <w:hyperlink w:anchor="_Toc158116550" w:history="1">
            <w:r w:rsidRPr="00701DF4">
              <w:rPr>
                <w:rStyle w:val="Hyperlnk"/>
              </w:rPr>
              <w:t>6.1.3</w:t>
            </w:r>
            <w:r w:rsidRPr="00701DF4">
              <w:rPr>
                <w:kern w:val="2"/>
                <w:sz w:val="22"/>
                <w:szCs w:val="22"/>
                <w:lang w:eastAsia="sv-SE"/>
                <w14:ligatures w14:val="standardContextual"/>
              </w:rPr>
              <w:tab/>
            </w:r>
            <w:r w:rsidRPr="00701DF4">
              <w:rPr>
                <w:rStyle w:val="Hyperlnk"/>
              </w:rPr>
              <w:t>Aktör</w:t>
            </w:r>
            <w:r w:rsidRPr="00701DF4">
              <w:rPr>
                <w:webHidden/>
              </w:rPr>
              <w:tab/>
            </w:r>
            <w:r w:rsidRPr="00701DF4">
              <w:rPr>
                <w:webHidden/>
              </w:rPr>
              <w:fldChar w:fldCharType="begin"/>
            </w:r>
            <w:r w:rsidRPr="00701DF4">
              <w:rPr>
                <w:webHidden/>
              </w:rPr>
              <w:instrText xml:space="preserve"> PAGEREF _Toc158116550 \h </w:instrText>
            </w:r>
            <w:r w:rsidRPr="00701DF4">
              <w:rPr>
                <w:webHidden/>
              </w:rPr>
            </w:r>
            <w:r w:rsidRPr="00701DF4">
              <w:rPr>
                <w:webHidden/>
              </w:rPr>
              <w:fldChar w:fldCharType="separate"/>
            </w:r>
            <w:r w:rsidRPr="00701DF4">
              <w:rPr>
                <w:webHidden/>
              </w:rPr>
              <w:t>45</w:t>
            </w:r>
            <w:r w:rsidRPr="00701DF4">
              <w:rPr>
                <w:webHidden/>
              </w:rPr>
              <w:fldChar w:fldCharType="end"/>
            </w:r>
          </w:hyperlink>
        </w:p>
        <w:p w14:paraId="47A47AAA" w14:textId="6D8F4F67" w:rsidR="00B320A1" w:rsidRPr="00701DF4" w:rsidRDefault="00B320A1">
          <w:pPr>
            <w:pStyle w:val="Innehll3"/>
            <w:tabs>
              <w:tab w:val="left" w:pos="1701"/>
            </w:tabs>
            <w:rPr>
              <w:kern w:val="2"/>
              <w:sz w:val="22"/>
              <w:szCs w:val="22"/>
              <w:lang w:eastAsia="sv-SE"/>
              <w14:ligatures w14:val="standardContextual"/>
            </w:rPr>
          </w:pPr>
          <w:hyperlink w:anchor="_Toc158116551" w:history="1">
            <w:r w:rsidRPr="00701DF4">
              <w:rPr>
                <w:rStyle w:val="Hyperlnk"/>
              </w:rPr>
              <w:t>6.1.4</w:t>
            </w:r>
            <w:r w:rsidRPr="00701DF4">
              <w:rPr>
                <w:kern w:val="2"/>
                <w:sz w:val="22"/>
                <w:szCs w:val="22"/>
                <w:lang w:eastAsia="sv-SE"/>
                <w14:ligatures w14:val="standardContextual"/>
              </w:rPr>
              <w:tab/>
            </w:r>
            <w:r w:rsidRPr="00701DF4">
              <w:rPr>
                <w:rStyle w:val="Hyperlnk"/>
              </w:rPr>
              <w:t>Avregistrering</w:t>
            </w:r>
            <w:r w:rsidRPr="00701DF4">
              <w:rPr>
                <w:webHidden/>
              </w:rPr>
              <w:tab/>
            </w:r>
            <w:r w:rsidRPr="00701DF4">
              <w:rPr>
                <w:webHidden/>
              </w:rPr>
              <w:fldChar w:fldCharType="begin"/>
            </w:r>
            <w:r w:rsidRPr="00701DF4">
              <w:rPr>
                <w:webHidden/>
              </w:rPr>
              <w:instrText xml:space="preserve"> PAGEREF _Toc158116551 \h </w:instrText>
            </w:r>
            <w:r w:rsidRPr="00701DF4">
              <w:rPr>
                <w:webHidden/>
              </w:rPr>
            </w:r>
            <w:r w:rsidRPr="00701DF4">
              <w:rPr>
                <w:webHidden/>
              </w:rPr>
              <w:fldChar w:fldCharType="separate"/>
            </w:r>
            <w:r w:rsidRPr="00701DF4">
              <w:rPr>
                <w:webHidden/>
              </w:rPr>
              <w:t>46</w:t>
            </w:r>
            <w:r w:rsidRPr="00701DF4">
              <w:rPr>
                <w:webHidden/>
              </w:rPr>
              <w:fldChar w:fldCharType="end"/>
            </w:r>
          </w:hyperlink>
        </w:p>
        <w:p w14:paraId="0C02A24E" w14:textId="083CB12D" w:rsidR="00B320A1" w:rsidRPr="00701DF4" w:rsidRDefault="00B320A1">
          <w:pPr>
            <w:pStyle w:val="Innehll3"/>
            <w:tabs>
              <w:tab w:val="left" w:pos="1701"/>
            </w:tabs>
            <w:rPr>
              <w:kern w:val="2"/>
              <w:sz w:val="22"/>
              <w:szCs w:val="22"/>
              <w:lang w:eastAsia="sv-SE"/>
              <w14:ligatures w14:val="standardContextual"/>
            </w:rPr>
          </w:pPr>
          <w:hyperlink w:anchor="_Toc158116552" w:history="1">
            <w:r w:rsidRPr="00701DF4">
              <w:rPr>
                <w:rStyle w:val="Hyperlnk"/>
              </w:rPr>
              <w:t>6.1.5</w:t>
            </w:r>
            <w:r w:rsidRPr="00701DF4">
              <w:rPr>
                <w:kern w:val="2"/>
                <w:sz w:val="22"/>
                <w:szCs w:val="22"/>
                <w:lang w:eastAsia="sv-SE"/>
                <w14:ligatures w14:val="standardContextual"/>
              </w:rPr>
              <w:tab/>
            </w:r>
            <w:r w:rsidRPr="00701DF4">
              <w:rPr>
                <w:rStyle w:val="Hyperlnk"/>
              </w:rPr>
              <w:t>Bilaga</w:t>
            </w:r>
            <w:r w:rsidRPr="00701DF4">
              <w:rPr>
                <w:webHidden/>
              </w:rPr>
              <w:tab/>
            </w:r>
            <w:r w:rsidRPr="00701DF4">
              <w:rPr>
                <w:webHidden/>
              </w:rPr>
              <w:fldChar w:fldCharType="begin"/>
            </w:r>
            <w:r w:rsidRPr="00701DF4">
              <w:rPr>
                <w:webHidden/>
              </w:rPr>
              <w:instrText xml:space="preserve"> PAGEREF _Toc158116552 \h </w:instrText>
            </w:r>
            <w:r w:rsidRPr="00701DF4">
              <w:rPr>
                <w:webHidden/>
              </w:rPr>
            </w:r>
            <w:r w:rsidRPr="00701DF4">
              <w:rPr>
                <w:webHidden/>
              </w:rPr>
              <w:fldChar w:fldCharType="separate"/>
            </w:r>
            <w:r w:rsidRPr="00701DF4">
              <w:rPr>
                <w:webHidden/>
              </w:rPr>
              <w:t>48</w:t>
            </w:r>
            <w:r w:rsidRPr="00701DF4">
              <w:rPr>
                <w:webHidden/>
              </w:rPr>
              <w:fldChar w:fldCharType="end"/>
            </w:r>
          </w:hyperlink>
        </w:p>
        <w:p w14:paraId="5C1935F1" w14:textId="025663FE" w:rsidR="00B320A1" w:rsidRPr="00701DF4" w:rsidRDefault="00B320A1">
          <w:pPr>
            <w:pStyle w:val="Innehll3"/>
            <w:tabs>
              <w:tab w:val="left" w:pos="1701"/>
            </w:tabs>
            <w:rPr>
              <w:kern w:val="2"/>
              <w:sz w:val="22"/>
              <w:szCs w:val="22"/>
              <w:lang w:eastAsia="sv-SE"/>
              <w14:ligatures w14:val="standardContextual"/>
            </w:rPr>
          </w:pPr>
          <w:hyperlink w:anchor="_Toc158116553" w:history="1">
            <w:r w:rsidRPr="00701DF4">
              <w:rPr>
                <w:rStyle w:val="Hyperlnk"/>
              </w:rPr>
              <w:t>6.1.6</w:t>
            </w:r>
            <w:r w:rsidRPr="00701DF4">
              <w:rPr>
                <w:kern w:val="2"/>
                <w:sz w:val="22"/>
                <w:szCs w:val="22"/>
                <w:lang w:eastAsia="sv-SE"/>
                <w14:ligatures w14:val="standardContextual"/>
              </w:rPr>
              <w:tab/>
            </w:r>
            <w:r w:rsidRPr="00701DF4">
              <w:rPr>
                <w:rStyle w:val="Hyperlnk"/>
              </w:rPr>
              <w:t>Civilstånd</w:t>
            </w:r>
            <w:r w:rsidRPr="00701DF4">
              <w:rPr>
                <w:webHidden/>
              </w:rPr>
              <w:tab/>
            </w:r>
            <w:r w:rsidRPr="00701DF4">
              <w:rPr>
                <w:webHidden/>
              </w:rPr>
              <w:fldChar w:fldCharType="begin"/>
            </w:r>
            <w:r w:rsidRPr="00701DF4">
              <w:rPr>
                <w:webHidden/>
              </w:rPr>
              <w:instrText xml:space="preserve"> PAGEREF _Toc158116553 \h </w:instrText>
            </w:r>
            <w:r w:rsidRPr="00701DF4">
              <w:rPr>
                <w:webHidden/>
              </w:rPr>
            </w:r>
            <w:r w:rsidRPr="00701DF4">
              <w:rPr>
                <w:webHidden/>
              </w:rPr>
              <w:fldChar w:fldCharType="separate"/>
            </w:r>
            <w:r w:rsidRPr="00701DF4">
              <w:rPr>
                <w:webHidden/>
              </w:rPr>
              <w:t>49</w:t>
            </w:r>
            <w:r w:rsidRPr="00701DF4">
              <w:rPr>
                <w:webHidden/>
              </w:rPr>
              <w:fldChar w:fldCharType="end"/>
            </w:r>
          </w:hyperlink>
        </w:p>
        <w:p w14:paraId="4E3753D0" w14:textId="7DC485C4" w:rsidR="00B320A1" w:rsidRPr="00701DF4" w:rsidRDefault="00B320A1">
          <w:pPr>
            <w:pStyle w:val="Innehll3"/>
            <w:tabs>
              <w:tab w:val="left" w:pos="1701"/>
            </w:tabs>
            <w:rPr>
              <w:kern w:val="2"/>
              <w:sz w:val="22"/>
              <w:szCs w:val="22"/>
              <w:lang w:eastAsia="sv-SE"/>
              <w14:ligatures w14:val="standardContextual"/>
            </w:rPr>
          </w:pPr>
          <w:hyperlink w:anchor="_Toc158116554" w:history="1">
            <w:r w:rsidRPr="00701DF4">
              <w:rPr>
                <w:rStyle w:val="Hyperlnk"/>
              </w:rPr>
              <w:t>6.1.7</w:t>
            </w:r>
            <w:r w:rsidRPr="00701DF4">
              <w:rPr>
                <w:kern w:val="2"/>
                <w:sz w:val="22"/>
                <w:szCs w:val="22"/>
                <w:lang w:eastAsia="sv-SE"/>
                <w14:ligatures w14:val="standardContextual"/>
              </w:rPr>
              <w:tab/>
            </w:r>
            <w:r w:rsidRPr="00701DF4">
              <w:rPr>
                <w:rStyle w:val="Hyperlnk"/>
              </w:rPr>
              <w:t>Distrikt</w:t>
            </w:r>
            <w:r w:rsidRPr="00701DF4">
              <w:rPr>
                <w:webHidden/>
              </w:rPr>
              <w:tab/>
            </w:r>
            <w:r w:rsidRPr="00701DF4">
              <w:rPr>
                <w:webHidden/>
              </w:rPr>
              <w:fldChar w:fldCharType="begin"/>
            </w:r>
            <w:r w:rsidRPr="00701DF4">
              <w:rPr>
                <w:webHidden/>
              </w:rPr>
              <w:instrText xml:space="preserve"> PAGEREF _Toc158116554 \h </w:instrText>
            </w:r>
            <w:r w:rsidRPr="00701DF4">
              <w:rPr>
                <w:webHidden/>
              </w:rPr>
            </w:r>
            <w:r w:rsidRPr="00701DF4">
              <w:rPr>
                <w:webHidden/>
              </w:rPr>
              <w:fldChar w:fldCharType="separate"/>
            </w:r>
            <w:r w:rsidRPr="00701DF4">
              <w:rPr>
                <w:webHidden/>
              </w:rPr>
              <w:t>50</w:t>
            </w:r>
            <w:r w:rsidRPr="00701DF4">
              <w:rPr>
                <w:webHidden/>
              </w:rPr>
              <w:fldChar w:fldCharType="end"/>
            </w:r>
          </w:hyperlink>
        </w:p>
        <w:p w14:paraId="3B9736AB" w14:textId="588319AB" w:rsidR="00B320A1" w:rsidRPr="00701DF4" w:rsidRDefault="00B320A1">
          <w:pPr>
            <w:pStyle w:val="Innehll3"/>
            <w:tabs>
              <w:tab w:val="left" w:pos="1701"/>
            </w:tabs>
            <w:rPr>
              <w:kern w:val="2"/>
              <w:sz w:val="22"/>
              <w:szCs w:val="22"/>
              <w:lang w:eastAsia="sv-SE"/>
              <w14:ligatures w14:val="standardContextual"/>
            </w:rPr>
          </w:pPr>
          <w:hyperlink w:anchor="_Toc158116555" w:history="1">
            <w:r w:rsidRPr="00701DF4">
              <w:rPr>
                <w:rStyle w:val="Hyperlnk"/>
              </w:rPr>
              <w:t>6.1.8</w:t>
            </w:r>
            <w:r w:rsidRPr="00701DF4">
              <w:rPr>
                <w:kern w:val="2"/>
                <w:sz w:val="22"/>
                <w:szCs w:val="22"/>
                <w:lang w:eastAsia="sv-SE"/>
                <w14:ligatures w14:val="standardContextual"/>
              </w:rPr>
              <w:tab/>
            </w:r>
            <w:r w:rsidRPr="00701DF4">
              <w:rPr>
                <w:rStyle w:val="Hyperlnk"/>
              </w:rPr>
              <w:t>Folkbokföring</w:t>
            </w:r>
            <w:r w:rsidRPr="00701DF4">
              <w:rPr>
                <w:webHidden/>
              </w:rPr>
              <w:tab/>
            </w:r>
            <w:r w:rsidRPr="00701DF4">
              <w:rPr>
                <w:webHidden/>
              </w:rPr>
              <w:fldChar w:fldCharType="begin"/>
            </w:r>
            <w:r w:rsidRPr="00701DF4">
              <w:rPr>
                <w:webHidden/>
              </w:rPr>
              <w:instrText xml:space="preserve"> PAGEREF _Toc158116555 \h </w:instrText>
            </w:r>
            <w:r w:rsidRPr="00701DF4">
              <w:rPr>
                <w:webHidden/>
              </w:rPr>
            </w:r>
            <w:r w:rsidRPr="00701DF4">
              <w:rPr>
                <w:webHidden/>
              </w:rPr>
              <w:fldChar w:fldCharType="separate"/>
            </w:r>
            <w:r w:rsidRPr="00701DF4">
              <w:rPr>
                <w:webHidden/>
              </w:rPr>
              <w:t>51</w:t>
            </w:r>
            <w:r w:rsidRPr="00701DF4">
              <w:rPr>
                <w:webHidden/>
              </w:rPr>
              <w:fldChar w:fldCharType="end"/>
            </w:r>
          </w:hyperlink>
        </w:p>
        <w:p w14:paraId="33190B60" w14:textId="670D3344" w:rsidR="00B320A1" w:rsidRPr="00701DF4" w:rsidRDefault="00B320A1">
          <w:pPr>
            <w:pStyle w:val="Innehll3"/>
            <w:tabs>
              <w:tab w:val="left" w:pos="1701"/>
            </w:tabs>
            <w:rPr>
              <w:kern w:val="2"/>
              <w:sz w:val="22"/>
              <w:szCs w:val="22"/>
              <w:lang w:eastAsia="sv-SE"/>
              <w14:ligatures w14:val="standardContextual"/>
            </w:rPr>
          </w:pPr>
          <w:hyperlink w:anchor="_Toc158116556" w:history="1">
            <w:r w:rsidRPr="00701DF4">
              <w:rPr>
                <w:rStyle w:val="Hyperlnk"/>
              </w:rPr>
              <w:t>6.1.9</w:t>
            </w:r>
            <w:r w:rsidRPr="00701DF4">
              <w:rPr>
                <w:kern w:val="2"/>
                <w:sz w:val="22"/>
                <w:szCs w:val="22"/>
                <w:lang w:eastAsia="sv-SE"/>
                <w14:ligatures w14:val="standardContextual"/>
              </w:rPr>
              <w:tab/>
            </w:r>
            <w:r w:rsidRPr="00701DF4">
              <w:rPr>
                <w:rStyle w:val="Hyperlnk"/>
              </w:rPr>
              <w:t>Folkbokföringsadress</w:t>
            </w:r>
            <w:r w:rsidRPr="00701DF4">
              <w:rPr>
                <w:webHidden/>
              </w:rPr>
              <w:tab/>
            </w:r>
            <w:r w:rsidRPr="00701DF4">
              <w:rPr>
                <w:webHidden/>
              </w:rPr>
              <w:fldChar w:fldCharType="begin"/>
            </w:r>
            <w:r w:rsidRPr="00701DF4">
              <w:rPr>
                <w:webHidden/>
              </w:rPr>
              <w:instrText xml:space="preserve"> PAGEREF _Toc158116556 \h </w:instrText>
            </w:r>
            <w:r w:rsidRPr="00701DF4">
              <w:rPr>
                <w:webHidden/>
              </w:rPr>
            </w:r>
            <w:r w:rsidRPr="00701DF4">
              <w:rPr>
                <w:webHidden/>
              </w:rPr>
              <w:fldChar w:fldCharType="separate"/>
            </w:r>
            <w:r w:rsidRPr="00701DF4">
              <w:rPr>
                <w:webHidden/>
              </w:rPr>
              <w:t>53</w:t>
            </w:r>
            <w:r w:rsidRPr="00701DF4">
              <w:rPr>
                <w:webHidden/>
              </w:rPr>
              <w:fldChar w:fldCharType="end"/>
            </w:r>
          </w:hyperlink>
        </w:p>
        <w:p w14:paraId="62D61FC4" w14:textId="23EBB325" w:rsidR="00B320A1" w:rsidRPr="00701DF4" w:rsidRDefault="00B320A1">
          <w:pPr>
            <w:pStyle w:val="Innehll3"/>
            <w:tabs>
              <w:tab w:val="left" w:pos="1701"/>
            </w:tabs>
            <w:rPr>
              <w:kern w:val="2"/>
              <w:sz w:val="22"/>
              <w:szCs w:val="22"/>
              <w:lang w:eastAsia="sv-SE"/>
              <w14:ligatures w14:val="standardContextual"/>
            </w:rPr>
          </w:pPr>
          <w:hyperlink w:anchor="_Toc158116557" w:history="1">
            <w:r w:rsidRPr="00701DF4">
              <w:rPr>
                <w:rStyle w:val="Hyperlnk"/>
              </w:rPr>
              <w:t>6.1.10</w:t>
            </w:r>
            <w:r w:rsidRPr="00701DF4">
              <w:rPr>
                <w:kern w:val="2"/>
                <w:sz w:val="22"/>
                <w:szCs w:val="22"/>
                <w:lang w:eastAsia="sv-SE"/>
                <w14:ligatures w14:val="standardContextual"/>
              </w:rPr>
              <w:tab/>
            </w:r>
            <w:r w:rsidRPr="00701DF4">
              <w:rPr>
                <w:rStyle w:val="Hyperlnk"/>
              </w:rPr>
              <w:t>Folkbokföringspost</w:t>
            </w:r>
            <w:r w:rsidRPr="00701DF4">
              <w:rPr>
                <w:webHidden/>
              </w:rPr>
              <w:tab/>
            </w:r>
            <w:r w:rsidRPr="00701DF4">
              <w:rPr>
                <w:webHidden/>
              </w:rPr>
              <w:fldChar w:fldCharType="begin"/>
            </w:r>
            <w:r w:rsidRPr="00701DF4">
              <w:rPr>
                <w:webHidden/>
              </w:rPr>
              <w:instrText xml:space="preserve"> PAGEREF _Toc158116557 \h </w:instrText>
            </w:r>
            <w:r w:rsidRPr="00701DF4">
              <w:rPr>
                <w:webHidden/>
              </w:rPr>
            </w:r>
            <w:r w:rsidRPr="00701DF4">
              <w:rPr>
                <w:webHidden/>
              </w:rPr>
              <w:fldChar w:fldCharType="separate"/>
            </w:r>
            <w:r w:rsidRPr="00701DF4">
              <w:rPr>
                <w:webHidden/>
              </w:rPr>
              <w:t>54</w:t>
            </w:r>
            <w:r w:rsidRPr="00701DF4">
              <w:rPr>
                <w:webHidden/>
              </w:rPr>
              <w:fldChar w:fldCharType="end"/>
            </w:r>
          </w:hyperlink>
        </w:p>
        <w:p w14:paraId="4B8D7D64" w14:textId="312ED02F" w:rsidR="00B320A1" w:rsidRPr="00701DF4" w:rsidRDefault="00B320A1">
          <w:pPr>
            <w:pStyle w:val="Innehll3"/>
            <w:tabs>
              <w:tab w:val="left" w:pos="1701"/>
            </w:tabs>
            <w:rPr>
              <w:kern w:val="2"/>
              <w:sz w:val="22"/>
              <w:szCs w:val="22"/>
              <w:lang w:eastAsia="sv-SE"/>
              <w14:ligatures w14:val="standardContextual"/>
            </w:rPr>
          </w:pPr>
          <w:hyperlink w:anchor="_Toc158116558" w:history="1">
            <w:r w:rsidRPr="00701DF4">
              <w:rPr>
                <w:rStyle w:val="Hyperlnk"/>
              </w:rPr>
              <w:t>6.1.11</w:t>
            </w:r>
            <w:r w:rsidRPr="00701DF4">
              <w:rPr>
                <w:kern w:val="2"/>
                <w:sz w:val="22"/>
                <w:szCs w:val="22"/>
                <w:lang w:eastAsia="sv-SE"/>
                <w14:ligatures w14:val="standardContextual"/>
              </w:rPr>
              <w:tab/>
            </w:r>
            <w:r w:rsidRPr="00701DF4">
              <w:rPr>
                <w:rStyle w:val="Hyperlnk"/>
              </w:rPr>
              <w:t>Födelse</w:t>
            </w:r>
            <w:r w:rsidRPr="00701DF4">
              <w:rPr>
                <w:webHidden/>
              </w:rPr>
              <w:tab/>
            </w:r>
            <w:r w:rsidRPr="00701DF4">
              <w:rPr>
                <w:webHidden/>
              </w:rPr>
              <w:fldChar w:fldCharType="begin"/>
            </w:r>
            <w:r w:rsidRPr="00701DF4">
              <w:rPr>
                <w:webHidden/>
              </w:rPr>
              <w:instrText xml:space="preserve"> PAGEREF _Toc158116558 \h </w:instrText>
            </w:r>
            <w:r w:rsidRPr="00701DF4">
              <w:rPr>
                <w:webHidden/>
              </w:rPr>
            </w:r>
            <w:r w:rsidRPr="00701DF4">
              <w:rPr>
                <w:webHidden/>
              </w:rPr>
              <w:fldChar w:fldCharType="separate"/>
            </w:r>
            <w:r w:rsidRPr="00701DF4">
              <w:rPr>
                <w:webHidden/>
              </w:rPr>
              <w:t>55</w:t>
            </w:r>
            <w:r w:rsidRPr="00701DF4">
              <w:rPr>
                <w:webHidden/>
              </w:rPr>
              <w:fldChar w:fldCharType="end"/>
            </w:r>
          </w:hyperlink>
        </w:p>
        <w:p w14:paraId="0E104158" w14:textId="1248FC6F" w:rsidR="00B320A1" w:rsidRPr="00701DF4" w:rsidRDefault="00B320A1">
          <w:pPr>
            <w:pStyle w:val="Innehll3"/>
            <w:tabs>
              <w:tab w:val="left" w:pos="1701"/>
            </w:tabs>
            <w:rPr>
              <w:kern w:val="2"/>
              <w:sz w:val="22"/>
              <w:szCs w:val="22"/>
              <w:lang w:eastAsia="sv-SE"/>
              <w14:ligatures w14:val="standardContextual"/>
            </w:rPr>
          </w:pPr>
          <w:hyperlink w:anchor="_Toc158116559" w:history="1">
            <w:r w:rsidRPr="00701DF4">
              <w:rPr>
                <w:rStyle w:val="Hyperlnk"/>
              </w:rPr>
              <w:t>6.1.12</w:t>
            </w:r>
            <w:r w:rsidRPr="00701DF4">
              <w:rPr>
                <w:kern w:val="2"/>
                <w:sz w:val="22"/>
                <w:szCs w:val="22"/>
                <w:lang w:eastAsia="sv-SE"/>
                <w14:ligatures w14:val="standardContextual"/>
              </w:rPr>
              <w:tab/>
            </w:r>
            <w:r w:rsidRPr="00701DF4">
              <w:rPr>
                <w:rStyle w:val="Hyperlnk"/>
              </w:rPr>
              <w:t>FödelseHemortSverige</w:t>
            </w:r>
            <w:r w:rsidRPr="00701DF4">
              <w:rPr>
                <w:webHidden/>
              </w:rPr>
              <w:tab/>
            </w:r>
            <w:r w:rsidRPr="00701DF4">
              <w:rPr>
                <w:webHidden/>
              </w:rPr>
              <w:fldChar w:fldCharType="begin"/>
            </w:r>
            <w:r w:rsidRPr="00701DF4">
              <w:rPr>
                <w:webHidden/>
              </w:rPr>
              <w:instrText xml:space="preserve"> PAGEREF _Toc158116559 \h </w:instrText>
            </w:r>
            <w:r w:rsidRPr="00701DF4">
              <w:rPr>
                <w:webHidden/>
              </w:rPr>
            </w:r>
            <w:r w:rsidRPr="00701DF4">
              <w:rPr>
                <w:webHidden/>
              </w:rPr>
              <w:fldChar w:fldCharType="separate"/>
            </w:r>
            <w:r w:rsidRPr="00701DF4">
              <w:rPr>
                <w:webHidden/>
              </w:rPr>
              <w:t>56</w:t>
            </w:r>
            <w:r w:rsidRPr="00701DF4">
              <w:rPr>
                <w:webHidden/>
              </w:rPr>
              <w:fldChar w:fldCharType="end"/>
            </w:r>
          </w:hyperlink>
        </w:p>
        <w:p w14:paraId="20A7828B" w14:textId="184A9C03" w:rsidR="00B320A1" w:rsidRPr="00701DF4" w:rsidRDefault="00B320A1">
          <w:pPr>
            <w:pStyle w:val="Innehll3"/>
            <w:tabs>
              <w:tab w:val="left" w:pos="1701"/>
            </w:tabs>
            <w:rPr>
              <w:kern w:val="2"/>
              <w:sz w:val="22"/>
              <w:szCs w:val="22"/>
              <w:lang w:eastAsia="sv-SE"/>
              <w14:ligatures w14:val="standardContextual"/>
            </w:rPr>
          </w:pPr>
          <w:hyperlink w:anchor="_Toc158116560" w:history="1">
            <w:r w:rsidRPr="00701DF4">
              <w:rPr>
                <w:rStyle w:val="Hyperlnk"/>
              </w:rPr>
              <w:t>6.1.13</w:t>
            </w:r>
            <w:r w:rsidRPr="00701DF4">
              <w:rPr>
                <w:kern w:val="2"/>
                <w:sz w:val="22"/>
                <w:szCs w:val="22"/>
                <w:lang w:eastAsia="sv-SE"/>
                <w14:ligatures w14:val="standardContextual"/>
              </w:rPr>
              <w:tab/>
            </w:r>
            <w:r w:rsidRPr="00701DF4">
              <w:rPr>
                <w:rStyle w:val="Hyperlnk"/>
              </w:rPr>
              <w:t>FödelseortUtland</w:t>
            </w:r>
            <w:r w:rsidRPr="00701DF4">
              <w:rPr>
                <w:webHidden/>
              </w:rPr>
              <w:tab/>
            </w:r>
            <w:r w:rsidRPr="00701DF4">
              <w:rPr>
                <w:webHidden/>
              </w:rPr>
              <w:fldChar w:fldCharType="begin"/>
            </w:r>
            <w:r w:rsidRPr="00701DF4">
              <w:rPr>
                <w:webHidden/>
              </w:rPr>
              <w:instrText xml:space="preserve"> PAGEREF _Toc158116560 \h </w:instrText>
            </w:r>
            <w:r w:rsidRPr="00701DF4">
              <w:rPr>
                <w:webHidden/>
              </w:rPr>
            </w:r>
            <w:r w:rsidRPr="00701DF4">
              <w:rPr>
                <w:webHidden/>
              </w:rPr>
              <w:fldChar w:fldCharType="separate"/>
            </w:r>
            <w:r w:rsidRPr="00701DF4">
              <w:rPr>
                <w:webHidden/>
              </w:rPr>
              <w:t>57</w:t>
            </w:r>
            <w:r w:rsidRPr="00701DF4">
              <w:rPr>
                <w:webHidden/>
              </w:rPr>
              <w:fldChar w:fldCharType="end"/>
            </w:r>
          </w:hyperlink>
        </w:p>
        <w:p w14:paraId="5547E377" w14:textId="7BDA258A" w:rsidR="00B320A1" w:rsidRPr="00701DF4" w:rsidRDefault="00B320A1">
          <w:pPr>
            <w:pStyle w:val="Innehll3"/>
            <w:tabs>
              <w:tab w:val="left" w:pos="1701"/>
            </w:tabs>
            <w:rPr>
              <w:kern w:val="2"/>
              <w:sz w:val="22"/>
              <w:szCs w:val="22"/>
              <w:lang w:eastAsia="sv-SE"/>
              <w14:ligatures w14:val="standardContextual"/>
            </w:rPr>
          </w:pPr>
          <w:hyperlink w:anchor="_Toc158116561" w:history="1">
            <w:r w:rsidRPr="00701DF4">
              <w:rPr>
                <w:rStyle w:val="Hyperlnk"/>
              </w:rPr>
              <w:t>6.1.14</w:t>
            </w:r>
            <w:r w:rsidRPr="00701DF4">
              <w:rPr>
                <w:kern w:val="2"/>
                <w:sz w:val="22"/>
                <w:szCs w:val="22"/>
                <w:lang w:eastAsia="sv-SE"/>
                <w14:ligatures w14:val="standardContextual"/>
              </w:rPr>
              <w:tab/>
            </w:r>
            <w:r w:rsidRPr="00701DF4">
              <w:rPr>
                <w:rStyle w:val="Hyperlnk"/>
              </w:rPr>
              <w:t>FödelseUtland</w:t>
            </w:r>
            <w:r w:rsidRPr="00701DF4">
              <w:rPr>
                <w:webHidden/>
              </w:rPr>
              <w:tab/>
            </w:r>
            <w:r w:rsidRPr="00701DF4">
              <w:rPr>
                <w:webHidden/>
              </w:rPr>
              <w:fldChar w:fldCharType="begin"/>
            </w:r>
            <w:r w:rsidRPr="00701DF4">
              <w:rPr>
                <w:webHidden/>
              </w:rPr>
              <w:instrText xml:space="preserve"> PAGEREF _Toc158116561 \h </w:instrText>
            </w:r>
            <w:r w:rsidRPr="00701DF4">
              <w:rPr>
                <w:webHidden/>
              </w:rPr>
            </w:r>
            <w:r w:rsidRPr="00701DF4">
              <w:rPr>
                <w:webHidden/>
              </w:rPr>
              <w:fldChar w:fldCharType="separate"/>
            </w:r>
            <w:r w:rsidRPr="00701DF4">
              <w:rPr>
                <w:webHidden/>
              </w:rPr>
              <w:t>58</w:t>
            </w:r>
            <w:r w:rsidRPr="00701DF4">
              <w:rPr>
                <w:webHidden/>
              </w:rPr>
              <w:fldChar w:fldCharType="end"/>
            </w:r>
          </w:hyperlink>
        </w:p>
        <w:p w14:paraId="41EE2552" w14:textId="42360C65" w:rsidR="00B320A1" w:rsidRPr="00701DF4" w:rsidRDefault="00B320A1">
          <w:pPr>
            <w:pStyle w:val="Innehll3"/>
            <w:tabs>
              <w:tab w:val="left" w:pos="1701"/>
            </w:tabs>
            <w:rPr>
              <w:kern w:val="2"/>
              <w:sz w:val="22"/>
              <w:szCs w:val="22"/>
              <w:lang w:eastAsia="sv-SE"/>
              <w14:ligatures w14:val="standardContextual"/>
            </w:rPr>
          </w:pPr>
          <w:hyperlink w:anchor="_Toc158116562" w:history="1">
            <w:r w:rsidRPr="00701DF4">
              <w:rPr>
                <w:rStyle w:val="Hyperlnk"/>
              </w:rPr>
              <w:t>6.1.15</w:t>
            </w:r>
            <w:r w:rsidRPr="00701DF4">
              <w:rPr>
                <w:kern w:val="2"/>
                <w:sz w:val="22"/>
                <w:szCs w:val="22"/>
                <w:lang w:eastAsia="sv-SE"/>
                <w14:ligatures w14:val="standardContextual"/>
              </w:rPr>
              <w:tab/>
            </w:r>
            <w:r w:rsidRPr="00701DF4">
              <w:rPr>
                <w:rStyle w:val="Hyperlnk"/>
              </w:rPr>
              <w:t>Historik</w:t>
            </w:r>
            <w:r w:rsidRPr="00701DF4">
              <w:rPr>
                <w:webHidden/>
              </w:rPr>
              <w:tab/>
            </w:r>
            <w:r w:rsidRPr="00701DF4">
              <w:rPr>
                <w:webHidden/>
              </w:rPr>
              <w:fldChar w:fldCharType="begin"/>
            </w:r>
            <w:r w:rsidRPr="00701DF4">
              <w:rPr>
                <w:webHidden/>
              </w:rPr>
              <w:instrText xml:space="preserve"> PAGEREF _Toc158116562 \h </w:instrText>
            </w:r>
            <w:r w:rsidRPr="00701DF4">
              <w:rPr>
                <w:webHidden/>
              </w:rPr>
            </w:r>
            <w:r w:rsidRPr="00701DF4">
              <w:rPr>
                <w:webHidden/>
              </w:rPr>
              <w:fldChar w:fldCharType="separate"/>
            </w:r>
            <w:r w:rsidRPr="00701DF4">
              <w:rPr>
                <w:webHidden/>
              </w:rPr>
              <w:t>59</w:t>
            </w:r>
            <w:r w:rsidRPr="00701DF4">
              <w:rPr>
                <w:webHidden/>
              </w:rPr>
              <w:fldChar w:fldCharType="end"/>
            </w:r>
          </w:hyperlink>
        </w:p>
        <w:p w14:paraId="681A9381" w14:textId="53DE0DC3" w:rsidR="00B320A1" w:rsidRPr="00701DF4" w:rsidRDefault="00B320A1">
          <w:pPr>
            <w:pStyle w:val="Innehll3"/>
            <w:tabs>
              <w:tab w:val="left" w:pos="1701"/>
            </w:tabs>
            <w:rPr>
              <w:kern w:val="2"/>
              <w:sz w:val="22"/>
              <w:szCs w:val="22"/>
              <w:lang w:eastAsia="sv-SE"/>
              <w14:ligatures w14:val="standardContextual"/>
            </w:rPr>
          </w:pPr>
          <w:hyperlink w:anchor="_Toc158116563" w:history="1">
            <w:r w:rsidRPr="00701DF4">
              <w:rPr>
                <w:rStyle w:val="Hyperlnk"/>
              </w:rPr>
              <w:t>6.1.16</w:t>
            </w:r>
            <w:r w:rsidRPr="00701DF4">
              <w:rPr>
                <w:kern w:val="2"/>
                <w:sz w:val="22"/>
                <w:szCs w:val="22"/>
                <w:lang w:eastAsia="sv-SE"/>
                <w14:ligatures w14:val="standardContextual"/>
              </w:rPr>
              <w:tab/>
            </w:r>
            <w:r w:rsidRPr="00701DF4">
              <w:rPr>
                <w:rStyle w:val="Hyperlnk"/>
              </w:rPr>
              <w:t>Hänvisningar</w:t>
            </w:r>
            <w:r w:rsidRPr="00701DF4">
              <w:rPr>
                <w:webHidden/>
              </w:rPr>
              <w:tab/>
            </w:r>
            <w:r w:rsidRPr="00701DF4">
              <w:rPr>
                <w:webHidden/>
              </w:rPr>
              <w:fldChar w:fldCharType="begin"/>
            </w:r>
            <w:r w:rsidRPr="00701DF4">
              <w:rPr>
                <w:webHidden/>
              </w:rPr>
              <w:instrText xml:space="preserve"> PAGEREF _Toc158116563 \h </w:instrText>
            </w:r>
            <w:r w:rsidRPr="00701DF4">
              <w:rPr>
                <w:webHidden/>
              </w:rPr>
            </w:r>
            <w:r w:rsidRPr="00701DF4">
              <w:rPr>
                <w:webHidden/>
              </w:rPr>
              <w:fldChar w:fldCharType="separate"/>
            </w:r>
            <w:r w:rsidRPr="00701DF4">
              <w:rPr>
                <w:webHidden/>
              </w:rPr>
              <w:t>60</w:t>
            </w:r>
            <w:r w:rsidRPr="00701DF4">
              <w:rPr>
                <w:webHidden/>
              </w:rPr>
              <w:fldChar w:fldCharType="end"/>
            </w:r>
          </w:hyperlink>
        </w:p>
        <w:p w14:paraId="5E999819" w14:textId="04C98802" w:rsidR="00B320A1" w:rsidRPr="00701DF4" w:rsidRDefault="00B320A1">
          <w:pPr>
            <w:pStyle w:val="Innehll3"/>
            <w:tabs>
              <w:tab w:val="left" w:pos="1701"/>
            </w:tabs>
            <w:rPr>
              <w:kern w:val="2"/>
              <w:sz w:val="22"/>
              <w:szCs w:val="22"/>
              <w:lang w:eastAsia="sv-SE"/>
              <w14:ligatures w14:val="standardContextual"/>
            </w:rPr>
          </w:pPr>
          <w:hyperlink w:anchor="_Toc158116564" w:history="1">
            <w:r w:rsidRPr="00701DF4">
              <w:rPr>
                <w:rStyle w:val="Hyperlnk"/>
              </w:rPr>
              <w:t>6.1.17</w:t>
            </w:r>
            <w:r w:rsidRPr="00701DF4">
              <w:rPr>
                <w:kern w:val="2"/>
                <w:sz w:val="22"/>
                <w:szCs w:val="22"/>
                <w:lang w:eastAsia="sv-SE"/>
                <w14:ligatures w14:val="standardContextual"/>
              </w:rPr>
              <w:tab/>
            </w:r>
            <w:r w:rsidRPr="00701DF4">
              <w:rPr>
                <w:rStyle w:val="Hyperlnk"/>
              </w:rPr>
              <w:t>Identitetsstatus</w:t>
            </w:r>
            <w:r w:rsidRPr="00701DF4">
              <w:rPr>
                <w:webHidden/>
              </w:rPr>
              <w:tab/>
            </w:r>
            <w:r w:rsidRPr="00701DF4">
              <w:rPr>
                <w:webHidden/>
              </w:rPr>
              <w:fldChar w:fldCharType="begin"/>
            </w:r>
            <w:r w:rsidRPr="00701DF4">
              <w:rPr>
                <w:webHidden/>
              </w:rPr>
              <w:instrText xml:space="preserve"> PAGEREF _Toc158116564 \h </w:instrText>
            </w:r>
            <w:r w:rsidRPr="00701DF4">
              <w:rPr>
                <w:webHidden/>
              </w:rPr>
            </w:r>
            <w:r w:rsidRPr="00701DF4">
              <w:rPr>
                <w:webHidden/>
              </w:rPr>
              <w:fldChar w:fldCharType="separate"/>
            </w:r>
            <w:r w:rsidRPr="00701DF4">
              <w:rPr>
                <w:webHidden/>
              </w:rPr>
              <w:t>62</w:t>
            </w:r>
            <w:r w:rsidRPr="00701DF4">
              <w:rPr>
                <w:webHidden/>
              </w:rPr>
              <w:fldChar w:fldCharType="end"/>
            </w:r>
          </w:hyperlink>
        </w:p>
        <w:p w14:paraId="456CE7ED" w14:textId="32264C29" w:rsidR="00B320A1" w:rsidRPr="00701DF4" w:rsidRDefault="00B320A1">
          <w:pPr>
            <w:pStyle w:val="Innehll3"/>
            <w:tabs>
              <w:tab w:val="left" w:pos="1701"/>
            </w:tabs>
            <w:rPr>
              <w:kern w:val="2"/>
              <w:sz w:val="22"/>
              <w:szCs w:val="22"/>
              <w:lang w:eastAsia="sv-SE"/>
              <w14:ligatures w14:val="standardContextual"/>
            </w:rPr>
          </w:pPr>
          <w:hyperlink w:anchor="_Toc158116565" w:history="1">
            <w:r w:rsidRPr="00701DF4">
              <w:rPr>
                <w:rStyle w:val="Hyperlnk"/>
              </w:rPr>
              <w:t>6.1.18</w:t>
            </w:r>
            <w:r w:rsidRPr="00701DF4">
              <w:rPr>
                <w:kern w:val="2"/>
                <w:sz w:val="22"/>
                <w:szCs w:val="22"/>
                <w:lang w:eastAsia="sv-SE"/>
                <w14:ligatures w14:val="standardContextual"/>
              </w:rPr>
              <w:tab/>
            </w:r>
            <w:r w:rsidRPr="00701DF4">
              <w:rPr>
                <w:rStyle w:val="Hyperlnk"/>
              </w:rPr>
              <w:t>Invandring</w:t>
            </w:r>
            <w:r w:rsidRPr="00701DF4">
              <w:rPr>
                <w:webHidden/>
              </w:rPr>
              <w:tab/>
            </w:r>
            <w:r w:rsidRPr="00701DF4">
              <w:rPr>
                <w:webHidden/>
              </w:rPr>
              <w:fldChar w:fldCharType="begin"/>
            </w:r>
            <w:r w:rsidRPr="00701DF4">
              <w:rPr>
                <w:webHidden/>
              </w:rPr>
              <w:instrText xml:space="preserve"> PAGEREF _Toc158116565 \h </w:instrText>
            </w:r>
            <w:r w:rsidRPr="00701DF4">
              <w:rPr>
                <w:webHidden/>
              </w:rPr>
            </w:r>
            <w:r w:rsidRPr="00701DF4">
              <w:rPr>
                <w:webHidden/>
              </w:rPr>
              <w:fldChar w:fldCharType="separate"/>
            </w:r>
            <w:r w:rsidRPr="00701DF4">
              <w:rPr>
                <w:webHidden/>
              </w:rPr>
              <w:t>63</w:t>
            </w:r>
            <w:r w:rsidRPr="00701DF4">
              <w:rPr>
                <w:webHidden/>
              </w:rPr>
              <w:fldChar w:fldCharType="end"/>
            </w:r>
          </w:hyperlink>
        </w:p>
        <w:p w14:paraId="7E0A37B3" w14:textId="2DA1A5B2" w:rsidR="00B320A1" w:rsidRPr="00701DF4" w:rsidRDefault="00B320A1">
          <w:pPr>
            <w:pStyle w:val="Innehll3"/>
            <w:tabs>
              <w:tab w:val="left" w:pos="1701"/>
            </w:tabs>
            <w:rPr>
              <w:kern w:val="2"/>
              <w:sz w:val="22"/>
              <w:szCs w:val="22"/>
              <w:lang w:eastAsia="sv-SE"/>
              <w14:ligatures w14:val="standardContextual"/>
            </w:rPr>
          </w:pPr>
          <w:hyperlink w:anchor="_Toc158116566" w:history="1">
            <w:r w:rsidRPr="00701DF4">
              <w:rPr>
                <w:rStyle w:val="Hyperlnk"/>
              </w:rPr>
              <w:t>6.1.19</w:t>
            </w:r>
            <w:r w:rsidRPr="00701DF4">
              <w:rPr>
                <w:kern w:val="2"/>
                <w:sz w:val="22"/>
                <w:szCs w:val="22"/>
                <w:lang w:eastAsia="sv-SE"/>
                <w14:ligatures w14:val="standardContextual"/>
              </w:rPr>
              <w:tab/>
            </w:r>
            <w:r w:rsidRPr="00701DF4">
              <w:rPr>
                <w:rStyle w:val="Hyperlnk"/>
              </w:rPr>
              <w:t>Kontaktperson</w:t>
            </w:r>
            <w:r w:rsidRPr="00701DF4">
              <w:rPr>
                <w:webHidden/>
              </w:rPr>
              <w:tab/>
            </w:r>
            <w:r w:rsidRPr="00701DF4">
              <w:rPr>
                <w:webHidden/>
              </w:rPr>
              <w:fldChar w:fldCharType="begin"/>
            </w:r>
            <w:r w:rsidRPr="00701DF4">
              <w:rPr>
                <w:webHidden/>
              </w:rPr>
              <w:instrText xml:space="preserve"> PAGEREF _Toc158116566 \h </w:instrText>
            </w:r>
            <w:r w:rsidRPr="00701DF4">
              <w:rPr>
                <w:webHidden/>
              </w:rPr>
            </w:r>
            <w:r w:rsidRPr="00701DF4">
              <w:rPr>
                <w:webHidden/>
              </w:rPr>
              <w:fldChar w:fldCharType="separate"/>
            </w:r>
            <w:r w:rsidRPr="00701DF4">
              <w:rPr>
                <w:webHidden/>
              </w:rPr>
              <w:t>64</w:t>
            </w:r>
            <w:r w:rsidRPr="00701DF4">
              <w:rPr>
                <w:webHidden/>
              </w:rPr>
              <w:fldChar w:fldCharType="end"/>
            </w:r>
          </w:hyperlink>
        </w:p>
        <w:p w14:paraId="6907CE9A" w14:textId="6E1A199C" w:rsidR="00B320A1" w:rsidRPr="00701DF4" w:rsidRDefault="00B320A1">
          <w:pPr>
            <w:pStyle w:val="Innehll3"/>
            <w:tabs>
              <w:tab w:val="left" w:pos="1701"/>
            </w:tabs>
            <w:rPr>
              <w:kern w:val="2"/>
              <w:sz w:val="22"/>
              <w:szCs w:val="22"/>
              <w:lang w:eastAsia="sv-SE"/>
              <w14:ligatures w14:val="standardContextual"/>
            </w:rPr>
          </w:pPr>
          <w:hyperlink w:anchor="_Toc158116567" w:history="1">
            <w:r w:rsidRPr="00701DF4">
              <w:rPr>
                <w:rStyle w:val="Hyperlnk"/>
              </w:rPr>
              <w:t>6.1.20</w:t>
            </w:r>
            <w:r w:rsidRPr="00701DF4">
              <w:rPr>
                <w:kern w:val="2"/>
                <w:sz w:val="22"/>
                <w:szCs w:val="22"/>
                <w:lang w:eastAsia="sv-SE"/>
                <w14:ligatures w14:val="standardContextual"/>
              </w:rPr>
              <w:tab/>
            </w:r>
            <w:r w:rsidRPr="00701DF4">
              <w:rPr>
                <w:rStyle w:val="Hyperlnk"/>
              </w:rPr>
              <w:t>KontaktpersonAdress</w:t>
            </w:r>
            <w:r w:rsidRPr="00701DF4">
              <w:rPr>
                <w:webHidden/>
              </w:rPr>
              <w:tab/>
            </w:r>
            <w:r w:rsidRPr="00701DF4">
              <w:rPr>
                <w:webHidden/>
              </w:rPr>
              <w:fldChar w:fldCharType="begin"/>
            </w:r>
            <w:r w:rsidRPr="00701DF4">
              <w:rPr>
                <w:webHidden/>
              </w:rPr>
              <w:instrText xml:space="preserve"> PAGEREF _Toc158116567 \h </w:instrText>
            </w:r>
            <w:r w:rsidRPr="00701DF4">
              <w:rPr>
                <w:webHidden/>
              </w:rPr>
            </w:r>
            <w:r w:rsidRPr="00701DF4">
              <w:rPr>
                <w:webHidden/>
              </w:rPr>
              <w:fldChar w:fldCharType="separate"/>
            </w:r>
            <w:r w:rsidRPr="00701DF4">
              <w:rPr>
                <w:webHidden/>
              </w:rPr>
              <w:t>66</w:t>
            </w:r>
            <w:r w:rsidRPr="00701DF4">
              <w:rPr>
                <w:webHidden/>
              </w:rPr>
              <w:fldChar w:fldCharType="end"/>
            </w:r>
          </w:hyperlink>
        </w:p>
        <w:p w14:paraId="6B8DDE75" w14:textId="7AE9A5D9" w:rsidR="00B320A1" w:rsidRPr="00701DF4" w:rsidRDefault="00B320A1">
          <w:pPr>
            <w:pStyle w:val="Innehll3"/>
            <w:tabs>
              <w:tab w:val="left" w:pos="1701"/>
            </w:tabs>
            <w:rPr>
              <w:kern w:val="2"/>
              <w:sz w:val="22"/>
              <w:szCs w:val="22"/>
              <w:lang w:eastAsia="sv-SE"/>
              <w14:ligatures w14:val="standardContextual"/>
            </w:rPr>
          </w:pPr>
          <w:hyperlink w:anchor="_Toc158116568" w:history="1">
            <w:r w:rsidRPr="00701DF4">
              <w:rPr>
                <w:rStyle w:val="Hyperlnk"/>
              </w:rPr>
              <w:t>6.1.21</w:t>
            </w:r>
            <w:r w:rsidRPr="00701DF4">
              <w:rPr>
                <w:kern w:val="2"/>
                <w:sz w:val="22"/>
                <w:szCs w:val="22"/>
                <w:lang w:eastAsia="sv-SE"/>
                <w14:ligatures w14:val="standardContextual"/>
              </w:rPr>
              <w:tab/>
            </w:r>
            <w:r w:rsidRPr="00701DF4">
              <w:rPr>
                <w:rStyle w:val="Hyperlnk"/>
              </w:rPr>
              <w:t>Kontaktuppgift</w:t>
            </w:r>
            <w:r w:rsidRPr="00701DF4">
              <w:rPr>
                <w:webHidden/>
              </w:rPr>
              <w:tab/>
            </w:r>
            <w:r w:rsidRPr="00701DF4">
              <w:rPr>
                <w:webHidden/>
              </w:rPr>
              <w:fldChar w:fldCharType="begin"/>
            </w:r>
            <w:r w:rsidRPr="00701DF4">
              <w:rPr>
                <w:webHidden/>
              </w:rPr>
              <w:instrText xml:space="preserve"> PAGEREF _Toc158116568 \h </w:instrText>
            </w:r>
            <w:r w:rsidRPr="00701DF4">
              <w:rPr>
                <w:webHidden/>
              </w:rPr>
            </w:r>
            <w:r w:rsidRPr="00701DF4">
              <w:rPr>
                <w:webHidden/>
              </w:rPr>
              <w:fldChar w:fldCharType="separate"/>
            </w:r>
            <w:r w:rsidRPr="00701DF4">
              <w:rPr>
                <w:webHidden/>
              </w:rPr>
              <w:t>67</w:t>
            </w:r>
            <w:r w:rsidRPr="00701DF4">
              <w:rPr>
                <w:webHidden/>
              </w:rPr>
              <w:fldChar w:fldCharType="end"/>
            </w:r>
          </w:hyperlink>
        </w:p>
        <w:p w14:paraId="3C9C19A7" w14:textId="1937EF0E" w:rsidR="00B320A1" w:rsidRPr="00701DF4" w:rsidRDefault="00B320A1">
          <w:pPr>
            <w:pStyle w:val="Innehll3"/>
            <w:tabs>
              <w:tab w:val="left" w:pos="1701"/>
            </w:tabs>
            <w:rPr>
              <w:kern w:val="2"/>
              <w:sz w:val="22"/>
              <w:szCs w:val="22"/>
              <w:lang w:eastAsia="sv-SE"/>
              <w14:ligatures w14:val="standardContextual"/>
            </w:rPr>
          </w:pPr>
          <w:hyperlink w:anchor="_Toc158116569" w:history="1">
            <w:r w:rsidRPr="00701DF4">
              <w:rPr>
                <w:rStyle w:val="Hyperlnk"/>
              </w:rPr>
              <w:t>6.1.22</w:t>
            </w:r>
            <w:r w:rsidRPr="00701DF4">
              <w:rPr>
                <w:kern w:val="2"/>
                <w:sz w:val="22"/>
                <w:szCs w:val="22"/>
                <w:lang w:eastAsia="sv-SE"/>
                <w14:ligatures w14:val="standardContextual"/>
              </w:rPr>
              <w:tab/>
            </w:r>
            <w:r w:rsidRPr="00701DF4">
              <w:rPr>
                <w:rStyle w:val="Hyperlnk"/>
              </w:rPr>
              <w:t>KoppladIdentitet</w:t>
            </w:r>
            <w:r w:rsidRPr="00701DF4">
              <w:rPr>
                <w:webHidden/>
              </w:rPr>
              <w:tab/>
            </w:r>
            <w:r w:rsidRPr="00701DF4">
              <w:rPr>
                <w:webHidden/>
              </w:rPr>
              <w:fldChar w:fldCharType="begin"/>
            </w:r>
            <w:r w:rsidRPr="00701DF4">
              <w:rPr>
                <w:webHidden/>
              </w:rPr>
              <w:instrText xml:space="preserve"> PAGEREF _Toc158116569 \h </w:instrText>
            </w:r>
            <w:r w:rsidRPr="00701DF4">
              <w:rPr>
                <w:webHidden/>
              </w:rPr>
            </w:r>
            <w:r w:rsidRPr="00701DF4">
              <w:rPr>
                <w:webHidden/>
              </w:rPr>
              <w:fldChar w:fldCharType="separate"/>
            </w:r>
            <w:r w:rsidRPr="00701DF4">
              <w:rPr>
                <w:webHidden/>
              </w:rPr>
              <w:t>69</w:t>
            </w:r>
            <w:r w:rsidRPr="00701DF4">
              <w:rPr>
                <w:webHidden/>
              </w:rPr>
              <w:fldChar w:fldCharType="end"/>
            </w:r>
          </w:hyperlink>
        </w:p>
        <w:p w14:paraId="4B90EBEA" w14:textId="595C593E" w:rsidR="00B320A1" w:rsidRPr="00701DF4" w:rsidRDefault="00B320A1">
          <w:pPr>
            <w:pStyle w:val="Innehll3"/>
            <w:tabs>
              <w:tab w:val="left" w:pos="1701"/>
            </w:tabs>
            <w:rPr>
              <w:kern w:val="2"/>
              <w:sz w:val="22"/>
              <w:szCs w:val="22"/>
              <w:lang w:eastAsia="sv-SE"/>
              <w14:ligatures w14:val="standardContextual"/>
            </w:rPr>
          </w:pPr>
          <w:hyperlink w:anchor="_Toc158116570" w:history="1">
            <w:r w:rsidRPr="00701DF4">
              <w:rPr>
                <w:rStyle w:val="Hyperlnk"/>
              </w:rPr>
              <w:t>6.1.23</w:t>
            </w:r>
            <w:r w:rsidRPr="00701DF4">
              <w:rPr>
                <w:kern w:val="2"/>
                <w:sz w:val="22"/>
                <w:szCs w:val="22"/>
                <w:lang w:eastAsia="sv-SE"/>
                <w14:ligatures w14:val="standardContextual"/>
              </w:rPr>
              <w:tab/>
            </w:r>
            <w:r w:rsidRPr="00701DF4">
              <w:rPr>
                <w:rStyle w:val="Hyperlnk"/>
              </w:rPr>
              <w:t>KoppladIdentitet</w:t>
            </w:r>
            <w:r w:rsidRPr="00701DF4">
              <w:rPr>
                <w:webHidden/>
              </w:rPr>
              <w:tab/>
            </w:r>
            <w:r w:rsidRPr="00701DF4">
              <w:rPr>
                <w:webHidden/>
              </w:rPr>
              <w:fldChar w:fldCharType="begin"/>
            </w:r>
            <w:r w:rsidRPr="00701DF4">
              <w:rPr>
                <w:webHidden/>
              </w:rPr>
              <w:instrText xml:space="preserve"> PAGEREF _Toc158116570 \h </w:instrText>
            </w:r>
            <w:r w:rsidRPr="00701DF4">
              <w:rPr>
                <w:webHidden/>
              </w:rPr>
            </w:r>
            <w:r w:rsidRPr="00701DF4">
              <w:rPr>
                <w:webHidden/>
              </w:rPr>
              <w:fldChar w:fldCharType="separate"/>
            </w:r>
            <w:r w:rsidRPr="00701DF4">
              <w:rPr>
                <w:webHidden/>
              </w:rPr>
              <w:t>70</w:t>
            </w:r>
            <w:r w:rsidRPr="00701DF4">
              <w:rPr>
                <w:webHidden/>
              </w:rPr>
              <w:fldChar w:fldCharType="end"/>
            </w:r>
          </w:hyperlink>
        </w:p>
        <w:p w14:paraId="11B75E75" w14:textId="6BAED854" w:rsidR="00B320A1" w:rsidRPr="00701DF4" w:rsidRDefault="00B320A1">
          <w:pPr>
            <w:pStyle w:val="Innehll3"/>
            <w:tabs>
              <w:tab w:val="left" w:pos="1701"/>
            </w:tabs>
            <w:rPr>
              <w:kern w:val="2"/>
              <w:sz w:val="22"/>
              <w:szCs w:val="22"/>
              <w:lang w:eastAsia="sv-SE"/>
              <w14:ligatures w14:val="standardContextual"/>
            </w:rPr>
          </w:pPr>
          <w:hyperlink w:anchor="_Toc158116571" w:history="1">
            <w:r w:rsidRPr="00701DF4">
              <w:rPr>
                <w:rStyle w:val="Hyperlnk"/>
              </w:rPr>
              <w:t>6.1.24</w:t>
            </w:r>
            <w:r w:rsidRPr="00701DF4">
              <w:rPr>
                <w:kern w:val="2"/>
                <w:sz w:val="22"/>
                <w:szCs w:val="22"/>
                <w:lang w:eastAsia="sv-SE"/>
                <w14:ligatures w14:val="standardContextual"/>
              </w:rPr>
              <w:tab/>
            </w:r>
            <w:r w:rsidRPr="00701DF4">
              <w:rPr>
                <w:rStyle w:val="Hyperlnk"/>
              </w:rPr>
              <w:t>Medborgarskap</w:t>
            </w:r>
            <w:r w:rsidRPr="00701DF4">
              <w:rPr>
                <w:webHidden/>
              </w:rPr>
              <w:tab/>
            </w:r>
            <w:r w:rsidRPr="00701DF4">
              <w:rPr>
                <w:webHidden/>
              </w:rPr>
              <w:fldChar w:fldCharType="begin"/>
            </w:r>
            <w:r w:rsidRPr="00701DF4">
              <w:rPr>
                <w:webHidden/>
              </w:rPr>
              <w:instrText xml:space="preserve"> PAGEREF _Toc158116571 \h </w:instrText>
            </w:r>
            <w:r w:rsidRPr="00701DF4">
              <w:rPr>
                <w:webHidden/>
              </w:rPr>
            </w:r>
            <w:r w:rsidRPr="00701DF4">
              <w:rPr>
                <w:webHidden/>
              </w:rPr>
              <w:fldChar w:fldCharType="separate"/>
            </w:r>
            <w:r w:rsidRPr="00701DF4">
              <w:rPr>
                <w:webHidden/>
              </w:rPr>
              <w:t>71</w:t>
            </w:r>
            <w:r w:rsidRPr="00701DF4">
              <w:rPr>
                <w:webHidden/>
              </w:rPr>
              <w:fldChar w:fldCharType="end"/>
            </w:r>
          </w:hyperlink>
        </w:p>
        <w:p w14:paraId="42AF57F0" w14:textId="53CADA3D" w:rsidR="00B320A1" w:rsidRPr="00701DF4" w:rsidRDefault="00B320A1">
          <w:pPr>
            <w:pStyle w:val="Innehll3"/>
            <w:tabs>
              <w:tab w:val="left" w:pos="1701"/>
            </w:tabs>
            <w:rPr>
              <w:kern w:val="2"/>
              <w:sz w:val="22"/>
              <w:szCs w:val="22"/>
              <w:lang w:eastAsia="sv-SE"/>
              <w14:ligatures w14:val="standardContextual"/>
            </w:rPr>
          </w:pPr>
          <w:hyperlink w:anchor="_Toc158116572" w:history="1">
            <w:r w:rsidRPr="00701DF4">
              <w:rPr>
                <w:rStyle w:val="Hyperlnk"/>
              </w:rPr>
              <w:t>6.1.25</w:t>
            </w:r>
            <w:r w:rsidRPr="00701DF4">
              <w:rPr>
                <w:kern w:val="2"/>
                <w:sz w:val="22"/>
                <w:szCs w:val="22"/>
                <w:lang w:eastAsia="sv-SE"/>
                <w14:ligatures w14:val="standardContextual"/>
              </w:rPr>
              <w:tab/>
            </w:r>
            <w:r w:rsidRPr="00701DF4">
              <w:rPr>
                <w:rStyle w:val="Hyperlnk"/>
              </w:rPr>
              <w:t>Medborgarskapsland</w:t>
            </w:r>
            <w:r w:rsidRPr="00701DF4">
              <w:rPr>
                <w:webHidden/>
              </w:rPr>
              <w:tab/>
            </w:r>
            <w:r w:rsidRPr="00701DF4">
              <w:rPr>
                <w:webHidden/>
              </w:rPr>
              <w:fldChar w:fldCharType="begin"/>
            </w:r>
            <w:r w:rsidRPr="00701DF4">
              <w:rPr>
                <w:webHidden/>
              </w:rPr>
              <w:instrText xml:space="preserve"> PAGEREF _Toc158116572 \h </w:instrText>
            </w:r>
            <w:r w:rsidRPr="00701DF4">
              <w:rPr>
                <w:webHidden/>
              </w:rPr>
            </w:r>
            <w:r w:rsidRPr="00701DF4">
              <w:rPr>
                <w:webHidden/>
              </w:rPr>
              <w:fldChar w:fldCharType="separate"/>
            </w:r>
            <w:r w:rsidRPr="00701DF4">
              <w:rPr>
                <w:webHidden/>
              </w:rPr>
              <w:t>72</w:t>
            </w:r>
            <w:r w:rsidRPr="00701DF4">
              <w:rPr>
                <w:webHidden/>
              </w:rPr>
              <w:fldChar w:fldCharType="end"/>
            </w:r>
          </w:hyperlink>
        </w:p>
        <w:p w14:paraId="5BCD7D2F" w14:textId="047E1300" w:rsidR="00B320A1" w:rsidRPr="00701DF4" w:rsidRDefault="00B320A1">
          <w:pPr>
            <w:pStyle w:val="Innehll3"/>
            <w:tabs>
              <w:tab w:val="left" w:pos="1701"/>
            </w:tabs>
            <w:rPr>
              <w:kern w:val="2"/>
              <w:sz w:val="22"/>
              <w:szCs w:val="22"/>
              <w:lang w:eastAsia="sv-SE"/>
              <w14:ligatures w14:val="standardContextual"/>
            </w:rPr>
          </w:pPr>
          <w:hyperlink w:anchor="_Toc158116573" w:history="1">
            <w:r w:rsidRPr="00701DF4">
              <w:rPr>
                <w:rStyle w:val="Hyperlnk"/>
              </w:rPr>
              <w:t>6.1.26</w:t>
            </w:r>
            <w:r w:rsidRPr="00701DF4">
              <w:rPr>
                <w:kern w:val="2"/>
                <w:sz w:val="22"/>
                <w:szCs w:val="22"/>
                <w:lang w:eastAsia="sv-SE"/>
                <w14:ligatures w14:val="standardContextual"/>
              </w:rPr>
              <w:tab/>
            </w:r>
            <w:r w:rsidRPr="00701DF4">
              <w:rPr>
                <w:rStyle w:val="Hyperlnk"/>
              </w:rPr>
              <w:t>Namn</w:t>
            </w:r>
            <w:r w:rsidRPr="00701DF4">
              <w:rPr>
                <w:webHidden/>
              </w:rPr>
              <w:tab/>
            </w:r>
            <w:r w:rsidRPr="00701DF4">
              <w:rPr>
                <w:webHidden/>
              </w:rPr>
              <w:fldChar w:fldCharType="begin"/>
            </w:r>
            <w:r w:rsidRPr="00701DF4">
              <w:rPr>
                <w:webHidden/>
              </w:rPr>
              <w:instrText xml:space="preserve"> PAGEREF _Toc158116573 \h </w:instrText>
            </w:r>
            <w:r w:rsidRPr="00701DF4">
              <w:rPr>
                <w:webHidden/>
              </w:rPr>
            </w:r>
            <w:r w:rsidRPr="00701DF4">
              <w:rPr>
                <w:webHidden/>
              </w:rPr>
              <w:fldChar w:fldCharType="separate"/>
            </w:r>
            <w:r w:rsidRPr="00701DF4">
              <w:rPr>
                <w:webHidden/>
              </w:rPr>
              <w:t>73</w:t>
            </w:r>
            <w:r w:rsidRPr="00701DF4">
              <w:rPr>
                <w:webHidden/>
              </w:rPr>
              <w:fldChar w:fldCharType="end"/>
            </w:r>
          </w:hyperlink>
        </w:p>
        <w:p w14:paraId="75485C99" w14:textId="26D0C252" w:rsidR="00B320A1" w:rsidRPr="00701DF4" w:rsidRDefault="00B320A1">
          <w:pPr>
            <w:pStyle w:val="Innehll3"/>
            <w:tabs>
              <w:tab w:val="left" w:pos="1701"/>
            </w:tabs>
            <w:rPr>
              <w:kern w:val="2"/>
              <w:sz w:val="22"/>
              <w:szCs w:val="22"/>
              <w:lang w:eastAsia="sv-SE"/>
              <w14:ligatures w14:val="standardContextual"/>
            </w:rPr>
          </w:pPr>
          <w:hyperlink w:anchor="_Toc158116574" w:history="1">
            <w:r w:rsidRPr="00701DF4">
              <w:rPr>
                <w:rStyle w:val="Hyperlnk"/>
              </w:rPr>
              <w:t>6.1.27</w:t>
            </w:r>
            <w:r w:rsidRPr="00701DF4">
              <w:rPr>
                <w:kern w:val="2"/>
                <w:sz w:val="22"/>
                <w:szCs w:val="22"/>
                <w:lang w:eastAsia="sv-SE"/>
                <w14:ligatures w14:val="standardContextual"/>
              </w:rPr>
              <w:tab/>
            </w:r>
            <w:r w:rsidRPr="00701DF4">
              <w:rPr>
                <w:rStyle w:val="Hyperlnk"/>
              </w:rPr>
              <w:t>Person</w:t>
            </w:r>
            <w:r w:rsidRPr="00701DF4">
              <w:rPr>
                <w:webHidden/>
              </w:rPr>
              <w:tab/>
            </w:r>
            <w:r w:rsidRPr="00701DF4">
              <w:rPr>
                <w:webHidden/>
              </w:rPr>
              <w:fldChar w:fldCharType="begin"/>
            </w:r>
            <w:r w:rsidRPr="00701DF4">
              <w:rPr>
                <w:webHidden/>
              </w:rPr>
              <w:instrText xml:space="preserve"> PAGEREF _Toc158116574 \h </w:instrText>
            </w:r>
            <w:r w:rsidRPr="00701DF4">
              <w:rPr>
                <w:webHidden/>
              </w:rPr>
            </w:r>
            <w:r w:rsidRPr="00701DF4">
              <w:rPr>
                <w:webHidden/>
              </w:rPr>
              <w:fldChar w:fldCharType="separate"/>
            </w:r>
            <w:r w:rsidRPr="00701DF4">
              <w:rPr>
                <w:webHidden/>
              </w:rPr>
              <w:t>75</w:t>
            </w:r>
            <w:r w:rsidRPr="00701DF4">
              <w:rPr>
                <w:webHidden/>
              </w:rPr>
              <w:fldChar w:fldCharType="end"/>
            </w:r>
          </w:hyperlink>
        </w:p>
        <w:p w14:paraId="74154254" w14:textId="3BA5FFF3" w:rsidR="00B320A1" w:rsidRPr="00701DF4" w:rsidRDefault="00B320A1">
          <w:pPr>
            <w:pStyle w:val="Innehll3"/>
            <w:tabs>
              <w:tab w:val="left" w:pos="1701"/>
            </w:tabs>
            <w:rPr>
              <w:kern w:val="2"/>
              <w:sz w:val="22"/>
              <w:szCs w:val="22"/>
              <w:lang w:eastAsia="sv-SE"/>
              <w14:ligatures w14:val="standardContextual"/>
            </w:rPr>
          </w:pPr>
          <w:hyperlink w:anchor="_Toc158116575" w:history="1">
            <w:r w:rsidRPr="00701DF4">
              <w:rPr>
                <w:rStyle w:val="Hyperlnk"/>
              </w:rPr>
              <w:t>6.1.28</w:t>
            </w:r>
            <w:r w:rsidRPr="00701DF4">
              <w:rPr>
                <w:kern w:val="2"/>
                <w:sz w:val="22"/>
                <w:szCs w:val="22"/>
                <w:lang w:eastAsia="sv-SE"/>
                <w14:ligatures w14:val="standardContextual"/>
              </w:rPr>
              <w:tab/>
            </w:r>
            <w:r w:rsidRPr="00701DF4">
              <w:rPr>
                <w:rStyle w:val="Hyperlnk"/>
              </w:rPr>
              <w:t>PersonIdUtland</w:t>
            </w:r>
            <w:r w:rsidRPr="00701DF4">
              <w:rPr>
                <w:webHidden/>
              </w:rPr>
              <w:tab/>
            </w:r>
            <w:r w:rsidRPr="00701DF4">
              <w:rPr>
                <w:webHidden/>
              </w:rPr>
              <w:fldChar w:fldCharType="begin"/>
            </w:r>
            <w:r w:rsidRPr="00701DF4">
              <w:rPr>
                <w:webHidden/>
              </w:rPr>
              <w:instrText xml:space="preserve"> PAGEREF _Toc158116575 \h </w:instrText>
            </w:r>
            <w:r w:rsidRPr="00701DF4">
              <w:rPr>
                <w:webHidden/>
              </w:rPr>
            </w:r>
            <w:r w:rsidRPr="00701DF4">
              <w:rPr>
                <w:webHidden/>
              </w:rPr>
              <w:fldChar w:fldCharType="separate"/>
            </w:r>
            <w:r w:rsidRPr="00701DF4">
              <w:rPr>
                <w:webHidden/>
              </w:rPr>
              <w:t>78</w:t>
            </w:r>
            <w:r w:rsidRPr="00701DF4">
              <w:rPr>
                <w:webHidden/>
              </w:rPr>
              <w:fldChar w:fldCharType="end"/>
            </w:r>
          </w:hyperlink>
        </w:p>
        <w:p w14:paraId="6E9E8E51" w14:textId="40BDB9BD" w:rsidR="00B320A1" w:rsidRPr="00701DF4" w:rsidRDefault="00B320A1">
          <w:pPr>
            <w:pStyle w:val="Innehll3"/>
            <w:tabs>
              <w:tab w:val="left" w:pos="1701"/>
            </w:tabs>
            <w:rPr>
              <w:kern w:val="2"/>
              <w:sz w:val="22"/>
              <w:szCs w:val="22"/>
              <w:lang w:eastAsia="sv-SE"/>
              <w14:ligatures w14:val="standardContextual"/>
            </w:rPr>
          </w:pPr>
          <w:hyperlink w:anchor="_Toc158116576" w:history="1">
            <w:r w:rsidRPr="00701DF4">
              <w:rPr>
                <w:rStyle w:val="Hyperlnk"/>
              </w:rPr>
              <w:t>6.1.29</w:t>
            </w:r>
            <w:r w:rsidRPr="00701DF4">
              <w:rPr>
                <w:kern w:val="2"/>
                <w:sz w:val="22"/>
                <w:szCs w:val="22"/>
                <w:lang w:eastAsia="sv-SE"/>
                <w14:ligatures w14:val="standardContextual"/>
              </w:rPr>
              <w:tab/>
            </w:r>
            <w:r w:rsidRPr="00701DF4">
              <w:rPr>
                <w:rStyle w:val="Hyperlnk"/>
              </w:rPr>
              <w:t>ProfessionellAktör</w:t>
            </w:r>
            <w:r w:rsidRPr="00701DF4">
              <w:rPr>
                <w:webHidden/>
              </w:rPr>
              <w:tab/>
            </w:r>
            <w:r w:rsidRPr="00701DF4">
              <w:rPr>
                <w:webHidden/>
              </w:rPr>
              <w:fldChar w:fldCharType="begin"/>
            </w:r>
            <w:r w:rsidRPr="00701DF4">
              <w:rPr>
                <w:webHidden/>
              </w:rPr>
              <w:instrText xml:space="preserve"> PAGEREF _Toc158116576 \h </w:instrText>
            </w:r>
            <w:r w:rsidRPr="00701DF4">
              <w:rPr>
                <w:webHidden/>
              </w:rPr>
            </w:r>
            <w:r w:rsidRPr="00701DF4">
              <w:rPr>
                <w:webHidden/>
              </w:rPr>
              <w:fldChar w:fldCharType="separate"/>
            </w:r>
            <w:r w:rsidRPr="00701DF4">
              <w:rPr>
                <w:webHidden/>
              </w:rPr>
              <w:t>79</w:t>
            </w:r>
            <w:r w:rsidRPr="00701DF4">
              <w:rPr>
                <w:webHidden/>
              </w:rPr>
              <w:fldChar w:fldCharType="end"/>
            </w:r>
          </w:hyperlink>
        </w:p>
        <w:p w14:paraId="53C6B8BA" w14:textId="3FB280C8" w:rsidR="00B320A1" w:rsidRPr="00701DF4" w:rsidRDefault="00B320A1">
          <w:pPr>
            <w:pStyle w:val="Innehll3"/>
            <w:tabs>
              <w:tab w:val="left" w:pos="1701"/>
            </w:tabs>
            <w:rPr>
              <w:kern w:val="2"/>
              <w:sz w:val="22"/>
              <w:szCs w:val="22"/>
              <w:lang w:eastAsia="sv-SE"/>
              <w14:ligatures w14:val="standardContextual"/>
            </w:rPr>
          </w:pPr>
          <w:hyperlink w:anchor="_Toc158116577" w:history="1">
            <w:r w:rsidRPr="00701DF4">
              <w:rPr>
                <w:rStyle w:val="Hyperlnk"/>
              </w:rPr>
              <w:t>6.1.30</w:t>
            </w:r>
            <w:r w:rsidRPr="00701DF4">
              <w:rPr>
                <w:kern w:val="2"/>
                <w:sz w:val="22"/>
                <w:szCs w:val="22"/>
                <w:lang w:eastAsia="sv-SE"/>
                <w14:ligatures w14:val="standardContextual"/>
              </w:rPr>
              <w:tab/>
            </w:r>
            <w:r w:rsidRPr="00701DF4">
              <w:rPr>
                <w:rStyle w:val="Hyperlnk"/>
              </w:rPr>
              <w:t>Relation</w:t>
            </w:r>
            <w:r w:rsidRPr="00701DF4">
              <w:rPr>
                <w:webHidden/>
              </w:rPr>
              <w:tab/>
            </w:r>
            <w:r w:rsidRPr="00701DF4">
              <w:rPr>
                <w:webHidden/>
              </w:rPr>
              <w:fldChar w:fldCharType="begin"/>
            </w:r>
            <w:r w:rsidRPr="00701DF4">
              <w:rPr>
                <w:webHidden/>
              </w:rPr>
              <w:instrText xml:space="preserve"> PAGEREF _Toc158116577 \h </w:instrText>
            </w:r>
            <w:r w:rsidRPr="00701DF4">
              <w:rPr>
                <w:webHidden/>
              </w:rPr>
            </w:r>
            <w:r w:rsidRPr="00701DF4">
              <w:rPr>
                <w:webHidden/>
              </w:rPr>
              <w:fldChar w:fldCharType="separate"/>
            </w:r>
            <w:r w:rsidRPr="00701DF4">
              <w:rPr>
                <w:webHidden/>
              </w:rPr>
              <w:t>80</w:t>
            </w:r>
            <w:r w:rsidRPr="00701DF4">
              <w:rPr>
                <w:webHidden/>
              </w:rPr>
              <w:fldChar w:fldCharType="end"/>
            </w:r>
          </w:hyperlink>
        </w:p>
        <w:p w14:paraId="09A9A8CA" w14:textId="5EA7F0DC" w:rsidR="00B320A1" w:rsidRPr="00701DF4" w:rsidRDefault="00B320A1">
          <w:pPr>
            <w:pStyle w:val="Innehll3"/>
            <w:tabs>
              <w:tab w:val="left" w:pos="1701"/>
            </w:tabs>
            <w:rPr>
              <w:kern w:val="2"/>
              <w:sz w:val="22"/>
              <w:szCs w:val="22"/>
              <w:lang w:eastAsia="sv-SE"/>
              <w14:ligatures w14:val="standardContextual"/>
            </w:rPr>
          </w:pPr>
          <w:hyperlink w:anchor="_Toc158116578" w:history="1">
            <w:r w:rsidRPr="00701DF4">
              <w:rPr>
                <w:rStyle w:val="Hyperlnk"/>
              </w:rPr>
              <w:t>6.1.31</w:t>
            </w:r>
            <w:r w:rsidRPr="00701DF4">
              <w:rPr>
                <w:kern w:val="2"/>
                <w:sz w:val="22"/>
                <w:szCs w:val="22"/>
                <w:lang w:eastAsia="sv-SE"/>
                <w14:ligatures w14:val="standardContextual"/>
              </w:rPr>
              <w:tab/>
            </w:r>
            <w:r w:rsidRPr="00701DF4">
              <w:rPr>
                <w:rStyle w:val="Hyperlnk"/>
              </w:rPr>
              <w:t>RelationsId</w:t>
            </w:r>
            <w:r w:rsidRPr="00701DF4">
              <w:rPr>
                <w:webHidden/>
              </w:rPr>
              <w:tab/>
            </w:r>
            <w:r w:rsidRPr="00701DF4">
              <w:rPr>
                <w:webHidden/>
              </w:rPr>
              <w:fldChar w:fldCharType="begin"/>
            </w:r>
            <w:r w:rsidRPr="00701DF4">
              <w:rPr>
                <w:webHidden/>
              </w:rPr>
              <w:instrText xml:space="preserve"> PAGEREF _Toc158116578 \h </w:instrText>
            </w:r>
            <w:r w:rsidRPr="00701DF4">
              <w:rPr>
                <w:webHidden/>
              </w:rPr>
            </w:r>
            <w:r w:rsidRPr="00701DF4">
              <w:rPr>
                <w:webHidden/>
              </w:rPr>
              <w:fldChar w:fldCharType="separate"/>
            </w:r>
            <w:r w:rsidRPr="00701DF4">
              <w:rPr>
                <w:webHidden/>
              </w:rPr>
              <w:t>82</w:t>
            </w:r>
            <w:r w:rsidRPr="00701DF4">
              <w:rPr>
                <w:webHidden/>
              </w:rPr>
              <w:fldChar w:fldCharType="end"/>
            </w:r>
          </w:hyperlink>
        </w:p>
        <w:p w14:paraId="4CBD1277" w14:textId="095D9CBB" w:rsidR="00B320A1" w:rsidRPr="00701DF4" w:rsidRDefault="00B320A1">
          <w:pPr>
            <w:pStyle w:val="Innehll3"/>
            <w:tabs>
              <w:tab w:val="left" w:pos="1701"/>
            </w:tabs>
            <w:rPr>
              <w:kern w:val="2"/>
              <w:sz w:val="22"/>
              <w:szCs w:val="22"/>
              <w:lang w:eastAsia="sv-SE"/>
              <w14:ligatures w14:val="standardContextual"/>
            </w:rPr>
          </w:pPr>
          <w:hyperlink w:anchor="_Toc158116579" w:history="1">
            <w:r w:rsidRPr="00701DF4">
              <w:rPr>
                <w:rStyle w:val="Hyperlnk"/>
              </w:rPr>
              <w:t>6.1.32</w:t>
            </w:r>
            <w:r w:rsidRPr="00701DF4">
              <w:rPr>
                <w:kern w:val="2"/>
                <w:sz w:val="22"/>
                <w:szCs w:val="22"/>
                <w:lang w:eastAsia="sv-SE"/>
                <w14:ligatures w14:val="standardContextual"/>
              </w:rPr>
              <w:tab/>
            </w:r>
            <w:r w:rsidRPr="00701DF4">
              <w:rPr>
                <w:rStyle w:val="Hyperlnk"/>
              </w:rPr>
              <w:t>Riksnycklar</w:t>
            </w:r>
            <w:r w:rsidRPr="00701DF4">
              <w:rPr>
                <w:webHidden/>
              </w:rPr>
              <w:tab/>
            </w:r>
            <w:r w:rsidRPr="00701DF4">
              <w:rPr>
                <w:webHidden/>
              </w:rPr>
              <w:fldChar w:fldCharType="begin"/>
            </w:r>
            <w:r w:rsidRPr="00701DF4">
              <w:rPr>
                <w:webHidden/>
              </w:rPr>
              <w:instrText xml:space="preserve"> PAGEREF _Toc158116579 \h </w:instrText>
            </w:r>
            <w:r w:rsidRPr="00701DF4">
              <w:rPr>
                <w:webHidden/>
              </w:rPr>
            </w:r>
            <w:r w:rsidRPr="00701DF4">
              <w:rPr>
                <w:webHidden/>
              </w:rPr>
              <w:fldChar w:fldCharType="separate"/>
            </w:r>
            <w:r w:rsidRPr="00701DF4">
              <w:rPr>
                <w:webHidden/>
              </w:rPr>
              <w:t>83</w:t>
            </w:r>
            <w:r w:rsidRPr="00701DF4">
              <w:rPr>
                <w:webHidden/>
              </w:rPr>
              <w:fldChar w:fldCharType="end"/>
            </w:r>
          </w:hyperlink>
        </w:p>
        <w:p w14:paraId="0C7A4B35" w14:textId="19D29D78" w:rsidR="00B320A1" w:rsidRPr="00701DF4" w:rsidRDefault="00B320A1">
          <w:pPr>
            <w:pStyle w:val="Innehll3"/>
            <w:tabs>
              <w:tab w:val="left" w:pos="1701"/>
            </w:tabs>
            <w:rPr>
              <w:kern w:val="2"/>
              <w:sz w:val="22"/>
              <w:szCs w:val="22"/>
              <w:lang w:eastAsia="sv-SE"/>
              <w14:ligatures w14:val="standardContextual"/>
            </w:rPr>
          </w:pPr>
          <w:hyperlink w:anchor="_Toc158116580" w:history="1">
            <w:r w:rsidRPr="00701DF4">
              <w:rPr>
                <w:rStyle w:val="Hyperlnk"/>
              </w:rPr>
              <w:t>6.1.33</w:t>
            </w:r>
            <w:r w:rsidRPr="00701DF4">
              <w:rPr>
                <w:kern w:val="2"/>
                <w:sz w:val="22"/>
                <w:szCs w:val="22"/>
                <w:lang w:eastAsia="sv-SE"/>
                <w14:ligatures w14:val="standardContextual"/>
              </w:rPr>
              <w:tab/>
            </w:r>
            <w:r w:rsidRPr="00701DF4">
              <w:rPr>
                <w:rStyle w:val="Hyperlnk"/>
              </w:rPr>
              <w:t>Samordningsnummeruppgifter</w:t>
            </w:r>
            <w:r w:rsidRPr="00701DF4">
              <w:rPr>
                <w:webHidden/>
              </w:rPr>
              <w:tab/>
            </w:r>
            <w:r w:rsidRPr="00701DF4">
              <w:rPr>
                <w:webHidden/>
              </w:rPr>
              <w:fldChar w:fldCharType="begin"/>
            </w:r>
            <w:r w:rsidRPr="00701DF4">
              <w:rPr>
                <w:webHidden/>
              </w:rPr>
              <w:instrText xml:space="preserve"> PAGEREF _Toc158116580 \h </w:instrText>
            </w:r>
            <w:r w:rsidRPr="00701DF4">
              <w:rPr>
                <w:webHidden/>
              </w:rPr>
            </w:r>
            <w:r w:rsidRPr="00701DF4">
              <w:rPr>
                <w:webHidden/>
              </w:rPr>
              <w:fldChar w:fldCharType="separate"/>
            </w:r>
            <w:r w:rsidRPr="00701DF4">
              <w:rPr>
                <w:webHidden/>
              </w:rPr>
              <w:t>84</w:t>
            </w:r>
            <w:r w:rsidRPr="00701DF4">
              <w:rPr>
                <w:webHidden/>
              </w:rPr>
              <w:fldChar w:fldCharType="end"/>
            </w:r>
          </w:hyperlink>
        </w:p>
        <w:p w14:paraId="4AA3D9EA" w14:textId="52884CAB" w:rsidR="00B320A1" w:rsidRPr="00701DF4" w:rsidRDefault="00B320A1">
          <w:pPr>
            <w:pStyle w:val="Innehll3"/>
            <w:tabs>
              <w:tab w:val="left" w:pos="1701"/>
            </w:tabs>
            <w:rPr>
              <w:kern w:val="2"/>
              <w:sz w:val="22"/>
              <w:szCs w:val="22"/>
              <w:lang w:eastAsia="sv-SE"/>
              <w14:ligatures w14:val="standardContextual"/>
            </w:rPr>
          </w:pPr>
          <w:hyperlink w:anchor="_Toc158116581" w:history="1">
            <w:r w:rsidRPr="00701DF4">
              <w:rPr>
                <w:rStyle w:val="Hyperlnk"/>
              </w:rPr>
              <w:t>6.1.34</w:t>
            </w:r>
            <w:r w:rsidRPr="00701DF4">
              <w:rPr>
                <w:kern w:val="2"/>
                <w:sz w:val="22"/>
                <w:szCs w:val="22"/>
                <w:lang w:eastAsia="sv-SE"/>
                <w14:ligatures w14:val="standardContextual"/>
              </w:rPr>
              <w:tab/>
            </w:r>
            <w:r w:rsidRPr="00701DF4">
              <w:rPr>
                <w:rStyle w:val="Hyperlnk"/>
              </w:rPr>
              <w:t>StyrktIdentitet</w:t>
            </w:r>
            <w:r w:rsidRPr="00701DF4">
              <w:rPr>
                <w:webHidden/>
              </w:rPr>
              <w:tab/>
            </w:r>
            <w:r w:rsidRPr="00701DF4">
              <w:rPr>
                <w:webHidden/>
              </w:rPr>
              <w:fldChar w:fldCharType="begin"/>
            </w:r>
            <w:r w:rsidRPr="00701DF4">
              <w:rPr>
                <w:webHidden/>
              </w:rPr>
              <w:instrText xml:space="preserve"> PAGEREF _Toc158116581 \h </w:instrText>
            </w:r>
            <w:r w:rsidRPr="00701DF4">
              <w:rPr>
                <w:webHidden/>
              </w:rPr>
            </w:r>
            <w:r w:rsidRPr="00701DF4">
              <w:rPr>
                <w:webHidden/>
              </w:rPr>
              <w:fldChar w:fldCharType="separate"/>
            </w:r>
            <w:r w:rsidRPr="00701DF4">
              <w:rPr>
                <w:webHidden/>
              </w:rPr>
              <w:t>86</w:t>
            </w:r>
            <w:r w:rsidRPr="00701DF4">
              <w:rPr>
                <w:webHidden/>
              </w:rPr>
              <w:fldChar w:fldCharType="end"/>
            </w:r>
          </w:hyperlink>
        </w:p>
        <w:p w14:paraId="0AEBBF8D" w14:textId="50459C28" w:rsidR="00B320A1" w:rsidRPr="00701DF4" w:rsidRDefault="00B320A1">
          <w:pPr>
            <w:pStyle w:val="Innehll3"/>
            <w:tabs>
              <w:tab w:val="left" w:pos="1701"/>
            </w:tabs>
            <w:rPr>
              <w:kern w:val="2"/>
              <w:sz w:val="22"/>
              <w:szCs w:val="22"/>
              <w:lang w:eastAsia="sv-SE"/>
              <w14:ligatures w14:val="standardContextual"/>
            </w:rPr>
          </w:pPr>
          <w:hyperlink w:anchor="_Toc158116582" w:history="1">
            <w:r w:rsidRPr="00701DF4">
              <w:rPr>
                <w:rStyle w:val="Hyperlnk"/>
              </w:rPr>
              <w:t>6.1.35</w:t>
            </w:r>
            <w:r w:rsidRPr="00701DF4">
              <w:rPr>
                <w:kern w:val="2"/>
                <w:sz w:val="22"/>
                <w:szCs w:val="22"/>
                <w:lang w:eastAsia="sv-SE"/>
                <w14:ligatures w14:val="standardContextual"/>
              </w:rPr>
              <w:tab/>
            </w:r>
            <w:r w:rsidRPr="00701DF4">
              <w:rPr>
                <w:rStyle w:val="Hyperlnk"/>
              </w:rPr>
              <w:t>SärskildPostadress</w:t>
            </w:r>
            <w:r w:rsidRPr="00701DF4">
              <w:rPr>
                <w:webHidden/>
              </w:rPr>
              <w:tab/>
            </w:r>
            <w:r w:rsidRPr="00701DF4">
              <w:rPr>
                <w:webHidden/>
              </w:rPr>
              <w:fldChar w:fldCharType="begin"/>
            </w:r>
            <w:r w:rsidRPr="00701DF4">
              <w:rPr>
                <w:webHidden/>
              </w:rPr>
              <w:instrText xml:space="preserve"> PAGEREF _Toc158116582 \h </w:instrText>
            </w:r>
            <w:r w:rsidRPr="00701DF4">
              <w:rPr>
                <w:webHidden/>
              </w:rPr>
            </w:r>
            <w:r w:rsidRPr="00701DF4">
              <w:rPr>
                <w:webHidden/>
              </w:rPr>
              <w:fldChar w:fldCharType="separate"/>
            </w:r>
            <w:r w:rsidRPr="00701DF4">
              <w:rPr>
                <w:webHidden/>
              </w:rPr>
              <w:t>87</w:t>
            </w:r>
            <w:r w:rsidRPr="00701DF4">
              <w:rPr>
                <w:webHidden/>
              </w:rPr>
              <w:fldChar w:fldCharType="end"/>
            </w:r>
          </w:hyperlink>
        </w:p>
        <w:p w14:paraId="11203A06" w14:textId="0F43F10D" w:rsidR="00B320A1" w:rsidRPr="00701DF4" w:rsidRDefault="00B320A1">
          <w:pPr>
            <w:pStyle w:val="Innehll3"/>
            <w:tabs>
              <w:tab w:val="left" w:pos="1701"/>
            </w:tabs>
            <w:rPr>
              <w:kern w:val="2"/>
              <w:sz w:val="22"/>
              <w:szCs w:val="22"/>
              <w:lang w:eastAsia="sv-SE"/>
              <w14:ligatures w14:val="standardContextual"/>
            </w:rPr>
          </w:pPr>
          <w:hyperlink w:anchor="_Toc158116583" w:history="1">
            <w:r w:rsidRPr="00701DF4">
              <w:rPr>
                <w:rStyle w:val="Hyperlnk"/>
              </w:rPr>
              <w:t>6.1.36</w:t>
            </w:r>
            <w:r w:rsidRPr="00701DF4">
              <w:rPr>
                <w:kern w:val="2"/>
                <w:sz w:val="22"/>
                <w:szCs w:val="22"/>
                <w:lang w:eastAsia="sv-SE"/>
                <w14:ligatures w14:val="standardContextual"/>
              </w:rPr>
              <w:tab/>
            </w:r>
            <w:r w:rsidRPr="00701DF4">
              <w:rPr>
                <w:rStyle w:val="Hyperlnk"/>
              </w:rPr>
              <w:t>UppgivenAdress</w:t>
            </w:r>
            <w:r w:rsidRPr="00701DF4">
              <w:rPr>
                <w:webHidden/>
              </w:rPr>
              <w:tab/>
            </w:r>
            <w:r w:rsidRPr="00701DF4">
              <w:rPr>
                <w:webHidden/>
              </w:rPr>
              <w:fldChar w:fldCharType="begin"/>
            </w:r>
            <w:r w:rsidRPr="00701DF4">
              <w:rPr>
                <w:webHidden/>
              </w:rPr>
              <w:instrText xml:space="preserve"> PAGEREF _Toc158116583 \h </w:instrText>
            </w:r>
            <w:r w:rsidRPr="00701DF4">
              <w:rPr>
                <w:webHidden/>
              </w:rPr>
            </w:r>
            <w:r w:rsidRPr="00701DF4">
              <w:rPr>
                <w:webHidden/>
              </w:rPr>
              <w:fldChar w:fldCharType="separate"/>
            </w:r>
            <w:r w:rsidRPr="00701DF4">
              <w:rPr>
                <w:webHidden/>
              </w:rPr>
              <w:t>88</w:t>
            </w:r>
            <w:r w:rsidRPr="00701DF4">
              <w:rPr>
                <w:webHidden/>
              </w:rPr>
              <w:fldChar w:fldCharType="end"/>
            </w:r>
          </w:hyperlink>
        </w:p>
        <w:p w14:paraId="1C5EBBB1" w14:textId="46251EC3" w:rsidR="00B320A1" w:rsidRPr="00701DF4" w:rsidRDefault="00B320A1">
          <w:pPr>
            <w:pStyle w:val="Innehll3"/>
            <w:tabs>
              <w:tab w:val="left" w:pos="1701"/>
            </w:tabs>
            <w:rPr>
              <w:kern w:val="2"/>
              <w:sz w:val="22"/>
              <w:szCs w:val="22"/>
              <w:lang w:eastAsia="sv-SE"/>
              <w14:ligatures w14:val="standardContextual"/>
            </w:rPr>
          </w:pPr>
          <w:hyperlink w:anchor="_Toc158116584" w:history="1">
            <w:r w:rsidRPr="00701DF4">
              <w:rPr>
                <w:rStyle w:val="Hyperlnk"/>
              </w:rPr>
              <w:t>6.1.37</w:t>
            </w:r>
            <w:r w:rsidRPr="00701DF4">
              <w:rPr>
                <w:kern w:val="2"/>
                <w:sz w:val="22"/>
                <w:szCs w:val="22"/>
                <w:lang w:eastAsia="sv-SE"/>
                <w14:ligatures w14:val="standardContextual"/>
              </w:rPr>
              <w:tab/>
            </w:r>
            <w:r w:rsidRPr="00701DF4">
              <w:rPr>
                <w:rStyle w:val="Hyperlnk"/>
              </w:rPr>
              <w:t>UtlandsAdress</w:t>
            </w:r>
            <w:r w:rsidRPr="00701DF4">
              <w:rPr>
                <w:webHidden/>
              </w:rPr>
              <w:tab/>
            </w:r>
            <w:r w:rsidRPr="00701DF4">
              <w:rPr>
                <w:webHidden/>
              </w:rPr>
              <w:fldChar w:fldCharType="begin"/>
            </w:r>
            <w:r w:rsidRPr="00701DF4">
              <w:rPr>
                <w:webHidden/>
              </w:rPr>
              <w:instrText xml:space="preserve"> PAGEREF _Toc158116584 \h </w:instrText>
            </w:r>
            <w:r w:rsidRPr="00701DF4">
              <w:rPr>
                <w:webHidden/>
              </w:rPr>
            </w:r>
            <w:r w:rsidRPr="00701DF4">
              <w:rPr>
                <w:webHidden/>
              </w:rPr>
              <w:fldChar w:fldCharType="separate"/>
            </w:r>
            <w:r w:rsidRPr="00701DF4">
              <w:rPr>
                <w:webHidden/>
              </w:rPr>
              <w:t>90</w:t>
            </w:r>
            <w:r w:rsidRPr="00701DF4">
              <w:rPr>
                <w:webHidden/>
              </w:rPr>
              <w:fldChar w:fldCharType="end"/>
            </w:r>
          </w:hyperlink>
        </w:p>
        <w:p w14:paraId="79534206" w14:textId="3B43BDAA" w:rsidR="00B320A1" w:rsidRPr="00701DF4" w:rsidRDefault="00B320A1">
          <w:pPr>
            <w:pStyle w:val="Innehll3"/>
            <w:tabs>
              <w:tab w:val="left" w:pos="1701"/>
            </w:tabs>
            <w:rPr>
              <w:kern w:val="2"/>
              <w:sz w:val="22"/>
              <w:szCs w:val="22"/>
              <w:lang w:eastAsia="sv-SE"/>
              <w14:ligatures w14:val="standardContextual"/>
            </w:rPr>
          </w:pPr>
          <w:hyperlink w:anchor="_Toc158116585" w:history="1">
            <w:r w:rsidRPr="00701DF4">
              <w:rPr>
                <w:rStyle w:val="Hyperlnk"/>
              </w:rPr>
              <w:t>6.1.38</w:t>
            </w:r>
            <w:r w:rsidRPr="00701DF4">
              <w:rPr>
                <w:kern w:val="2"/>
                <w:sz w:val="22"/>
                <w:szCs w:val="22"/>
                <w:lang w:eastAsia="sv-SE"/>
                <w14:ligatures w14:val="standardContextual"/>
              </w:rPr>
              <w:tab/>
            </w:r>
            <w:r w:rsidRPr="00701DF4">
              <w:rPr>
                <w:rStyle w:val="Hyperlnk"/>
              </w:rPr>
              <w:t>UUID</w:t>
            </w:r>
            <w:r w:rsidRPr="00701DF4">
              <w:rPr>
                <w:webHidden/>
              </w:rPr>
              <w:tab/>
            </w:r>
            <w:r w:rsidRPr="00701DF4">
              <w:rPr>
                <w:webHidden/>
              </w:rPr>
              <w:fldChar w:fldCharType="begin"/>
            </w:r>
            <w:r w:rsidRPr="00701DF4">
              <w:rPr>
                <w:webHidden/>
              </w:rPr>
              <w:instrText xml:space="preserve"> PAGEREF _Toc158116585 \h </w:instrText>
            </w:r>
            <w:r w:rsidRPr="00701DF4">
              <w:rPr>
                <w:webHidden/>
              </w:rPr>
            </w:r>
            <w:r w:rsidRPr="00701DF4">
              <w:rPr>
                <w:webHidden/>
              </w:rPr>
              <w:fldChar w:fldCharType="separate"/>
            </w:r>
            <w:r w:rsidRPr="00701DF4">
              <w:rPr>
                <w:webHidden/>
              </w:rPr>
              <w:t>92</w:t>
            </w:r>
            <w:r w:rsidRPr="00701DF4">
              <w:rPr>
                <w:webHidden/>
              </w:rPr>
              <w:fldChar w:fldCharType="end"/>
            </w:r>
          </w:hyperlink>
        </w:p>
        <w:p w14:paraId="0A18E063" w14:textId="47461BD1" w:rsidR="00B320A1" w:rsidRPr="00701DF4" w:rsidRDefault="00B320A1">
          <w:pPr>
            <w:pStyle w:val="Innehll3"/>
            <w:tabs>
              <w:tab w:val="left" w:pos="1701"/>
            </w:tabs>
            <w:rPr>
              <w:kern w:val="2"/>
              <w:sz w:val="22"/>
              <w:szCs w:val="22"/>
              <w:lang w:eastAsia="sv-SE"/>
              <w14:ligatures w14:val="standardContextual"/>
            </w:rPr>
          </w:pPr>
          <w:hyperlink w:anchor="_Toc158116586" w:history="1">
            <w:r w:rsidRPr="00701DF4">
              <w:rPr>
                <w:rStyle w:val="Hyperlnk"/>
              </w:rPr>
              <w:t>6.1.39</w:t>
            </w:r>
            <w:r w:rsidRPr="00701DF4">
              <w:rPr>
                <w:kern w:val="2"/>
                <w:sz w:val="22"/>
                <w:szCs w:val="22"/>
                <w:lang w:eastAsia="sv-SE"/>
                <w14:ligatures w14:val="standardContextual"/>
              </w:rPr>
              <w:tab/>
            </w:r>
            <w:r w:rsidRPr="00701DF4">
              <w:rPr>
                <w:rStyle w:val="Hyperlnk"/>
              </w:rPr>
              <w:t>Ärendeuppgifter</w:t>
            </w:r>
            <w:r w:rsidRPr="00701DF4">
              <w:rPr>
                <w:webHidden/>
              </w:rPr>
              <w:tab/>
            </w:r>
            <w:r w:rsidRPr="00701DF4">
              <w:rPr>
                <w:webHidden/>
              </w:rPr>
              <w:fldChar w:fldCharType="begin"/>
            </w:r>
            <w:r w:rsidRPr="00701DF4">
              <w:rPr>
                <w:webHidden/>
              </w:rPr>
              <w:instrText xml:space="preserve"> PAGEREF _Toc158116586 \h </w:instrText>
            </w:r>
            <w:r w:rsidRPr="00701DF4">
              <w:rPr>
                <w:webHidden/>
              </w:rPr>
            </w:r>
            <w:r w:rsidRPr="00701DF4">
              <w:rPr>
                <w:webHidden/>
              </w:rPr>
              <w:fldChar w:fldCharType="separate"/>
            </w:r>
            <w:r w:rsidRPr="00701DF4">
              <w:rPr>
                <w:webHidden/>
              </w:rPr>
              <w:t>93</w:t>
            </w:r>
            <w:r w:rsidRPr="00701DF4">
              <w:rPr>
                <w:webHidden/>
              </w:rPr>
              <w:fldChar w:fldCharType="end"/>
            </w:r>
          </w:hyperlink>
        </w:p>
        <w:p w14:paraId="7764E158" w14:textId="7C6464C6" w:rsidR="00B320A1" w:rsidRPr="00701DF4" w:rsidRDefault="00B320A1">
          <w:pPr>
            <w:pStyle w:val="Innehll2"/>
            <w:tabs>
              <w:tab w:val="left" w:pos="1361"/>
            </w:tabs>
            <w:rPr>
              <w:kern w:val="2"/>
              <w:sz w:val="22"/>
              <w:szCs w:val="22"/>
              <w:lang w:eastAsia="sv-SE"/>
              <w14:ligatures w14:val="standardContextual"/>
            </w:rPr>
          </w:pPr>
          <w:hyperlink w:anchor="_Toc158116587" w:history="1">
            <w:r w:rsidRPr="00701DF4">
              <w:rPr>
                <w:rStyle w:val="Hyperlnk"/>
              </w:rPr>
              <w:t>6.2</w:t>
            </w:r>
            <w:r w:rsidRPr="00701DF4">
              <w:rPr>
                <w:kern w:val="2"/>
                <w:sz w:val="22"/>
                <w:szCs w:val="22"/>
                <w:lang w:eastAsia="sv-SE"/>
                <w14:ligatures w14:val="standardContextual"/>
              </w:rPr>
              <w:tab/>
            </w:r>
            <w:r w:rsidRPr="00701DF4">
              <w:rPr>
                <w:rStyle w:val="Hyperlnk"/>
              </w:rPr>
              <w:t>Datatyper i informationsmodellen</w:t>
            </w:r>
            <w:r w:rsidRPr="00701DF4">
              <w:rPr>
                <w:webHidden/>
              </w:rPr>
              <w:tab/>
            </w:r>
            <w:r w:rsidRPr="00701DF4">
              <w:rPr>
                <w:webHidden/>
              </w:rPr>
              <w:fldChar w:fldCharType="begin"/>
            </w:r>
            <w:r w:rsidRPr="00701DF4">
              <w:rPr>
                <w:webHidden/>
              </w:rPr>
              <w:instrText xml:space="preserve"> PAGEREF _Toc158116587 \h </w:instrText>
            </w:r>
            <w:r w:rsidRPr="00701DF4">
              <w:rPr>
                <w:webHidden/>
              </w:rPr>
            </w:r>
            <w:r w:rsidRPr="00701DF4">
              <w:rPr>
                <w:webHidden/>
              </w:rPr>
              <w:fldChar w:fldCharType="separate"/>
            </w:r>
            <w:r w:rsidRPr="00701DF4">
              <w:rPr>
                <w:webHidden/>
              </w:rPr>
              <w:t>95</w:t>
            </w:r>
            <w:r w:rsidRPr="00701DF4">
              <w:rPr>
                <w:webHidden/>
              </w:rPr>
              <w:fldChar w:fldCharType="end"/>
            </w:r>
          </w:hyperlink>
        </w:p>
        <w:p w14:paraId="7425F3B0" w14:textId="5D6F8C79" w:rsidR="00B320A1" w:rsidRPr="00701DF4" w:rsidRDefault="00B320A1">
          <w:pPr>
            <w:pStyle w:val="Innehll2"/>
            <w:tabs>
              <w:tab w:val="left" w:pos="1361"/>
            </w:tabs>
            <w:rPr>
              <w:kern w:val="2"/>
              <w:sz w:val="22"/>
              <w:szCs w:val="22"/>
              <w:lang w:eastAsia="sv-SE"/>
              <w14:ligatures w14:val="standardContextual"/>
            </w:rPr>
          </w:pPr>
          <w:hyperlink w:anchor="_Toc158116588" w:history="1">
            <w:r w:rsidRPr="00701DF4">
              <w:rPr>
                <w:rStyle w:val="Hyperlnk"/>
              </w:rPr>
              <w:t>6.3</w:t>
            </w:r>
            <w:r w:rsidRPr="00701DF4">
              <w:rPr>
                <w:kern w:val="2"/>
                <w:sz w:val="22"/>
                <w:szCs w:val="22"/>
                <w:lang w:eastAsia="sv-SE"/>
                <w14:ligatures w14:val="standardContextual"/>
              </w:rPr>
              <w:tab/>
            </w:r>
            <w:r w:rsidRPr="00701DF4">
              <w:rPr>
                <w:rStyle w:val="Hyperlnk"/>
              </w:rPr>
              <w:t>Identifierare och kodverk informationsmodellen</w:t>
            </w:r>
            <w:r w:rsidRPr="00701DF4">
              <w:rPr>
                <w:webHidden/>
              </w:rPr>
              <w:tab/>
            </w:r>
            <w:r w:rsidRPr="00701DF4">
              <w:rPr>
                <w:webHidden/>
              </w:rPr>
              <w:fldChar w:fldCharType="begin"/>
            </w:r>
            <w:r w:rsidRPr="00701DF4">
              <w:rPr>
                <w:webHidden/>
              </w:rPr>
              <w:instrText xml:space="preserve"> PAGEREF _Toc158116588 \h </w:instrText>
            </w:r>
            <w:r w:rsidRPr="00701DF4">
              <w:rPr>
                <w:webHidden/>
              </w:rPr>
            </w:r>
            <w:r w:rsidRPr="00701DF4">
              <w:rPr>
                <w:webHidden/>
              </w:rPr>
              <w:fldChar w:fldCharType="separate"/>
            </w:r>
            <w:r w:rsidRPr="00701DF4">
              <w:rPr>
                <w:webHidden/>
              </w:rPr>
              <w:t>96</w:t>
            </w:r>
            <w:r w:rsidRPr="00701DF4">
              <w:rPr>
                <w:webHidden/>
              </w:rPr>
              <w:fldChar w:fldCharType="end"/>
            </w:r>
          </w:hyperlink>
        </w:p>
        <w:p w14:paraId="6F02978D" w14:textId="5DD2522D" w:rsidR="00B320A1" w:rsidRPr="00701DF4" w:rsidRDefault="00B320A1">
          <w:pPr>
            <w:pStyle w:val="Innehll2"/>
            <w:tabs>
              <w:tab w:val="left" w:pos="1361"/>
            </w:tabs>
            <w:rPr>
              <w:kern w:val="2"/>
              <w:sz w:val="22"/>
              <w:szCs w:val="22"/>
              <w:lang w:eastAsia="sv-SE"/>
              <w14:ligatures w14:val="standardContextual"/>
            </w:rPr>
          </w:pPr>
          <w:hyperlink w:anchor="_Toc158116589" w:history="1">
            <w:r w:rsidRPr="00701DF4">
              <w:rPr>
                <w:rStyle w:val="Hyperlnk"/>
              </w:rPr>
              <w:t>6.4</w:t>
            </w:r>
            <w:r w:rsidRPr="00701DF4">
              <w:rPr>
                <w:kern w:val="2"/>
                <w:sz w:val="22"/>
                <w:szCs w:val="22"/>
                <w:lang w:eastAsia="sv-SE"/>
                <w14:ligatures w14:val="standardContextual"/>
              </w:rPr>
              <w:tab/>
            </w:r>
            <w:r w:rsidRPr="00701DF4">
              <w:rPr>
                <w:rStyle w:val="Hyperlnk"/>
              </w:rPr>
              <w:t>Kodverk och urval i informationsmodellen</w:t>
            </w:r>
            <w:r w:rsidRPr="00701DF4">
              <w:rPr>
                <w:webHidden/>
              </w:rPr>
              <w:tab/>
            </w:r>
            <w:r w:rsidRPr="00701DF4">
              <w:rPr>
                <w:webHidden/>
              </w:rPr>
              <w:fldChar w:fldCharType="begin"/>
            </w:r>
            <w:r w:rsidRPr="00701DF4">
              <w:rPr>
                <w:webHidden/>
              </w:rPr>
              <w:instrText xml:space="preserve"> PAGEREF _Toc158116589 \h </w:instrText>
            </w:r>
            <w:r w:rsidRPr="00701DF4">
              <w:rPr>
                <w:webHidden/>
              </w:rPr>
            </w:r>
            <w:r w:rsidRPr="00701DF4">
              <w:rPr>
                <w:webHidden/>
              </w:rPr>
              <w:fldChar w:fldCharType="separate"/>
            </w:r>
            <w:r w:rsidRPr="00701DF4">
              <w:rPr>
                <w:webHidden/>
              </w:rPr>
              <w:t>101</w:t>
            </w:r>
            <w:r w:rsidRPr="00701DF4">
              <w:rPr>
                <w:webHidden/>
              </w:rPr>
              <w:fldChar w:fldCharType="end"/>
            </w:r>
          </w:hyperlink>
        </w:p>
        <w:p w14:paraId="517CFCB9" w14:textId="3825D227" w:rsidR="00B320A1" w:rsidRPr="00701DF4" w:rsidRDefault="00B320A1">
          <w:pPr>
            <w:pStyle w:val="Innehll2"/>
            <w:tabs>
              <w:tab w:val="left" w:pos="1361"/>
            </w:tabs>
            <w:rPr>
              <w:kern w:val="2"/>
              <w:sz w:val="22"/>
              <w:szCs w:val="22"/>
              <w:lang w:eastAsia="sv-SE"/>
              <w14:ligatures w14:val="standardContextual"/>
            </w:rPr>
          </w:pPr>
          <w:hyperlink w:anchor="_Toc158116590" w:history="1">
            <w:r w:rsidRPr="00701DF4">
              <w:rPr>
                <w:rStyle w:val="Hyperlnk"/>
              </w:rPr>
              <w:t>6.5</w:t>
            </w:r>
            <w:r w:rsidRPr="00701DF4">
              <w:rPr>
                <w:kern w:val="2"/>
                <w:sz w:val="22"/>
                <w:szCs w:val="22"/>
                <w:lang w:eastAsia="sv-SE"/>
                <w14:ligatures w14:val="standardContextual"/>
              </w:rPr>
              <w:tab/>
            </w:r>
            <w:r w:rsidRPr="00701DF4">
              <w:rPr>
                <w:rStyle w:val="Hyperlnk"/>
              </w:rPr>
              <w:t>Multipliciteter i informationsmodellen</w:t>
            </w:r>
            <w:r w:rsidRPr="00701DF4">
              <w:rPr>
                <w:webHidden/>
              </w:rPr>
              <w:tab/>
            </w:r>
            <w:r w:rsidRPr="00701DF4">
              <w:rPr>
                <w:webHidden/>
              </w:rPr>
              <w:fldChar w:fldCharType="begin"/>
            </w:r>
            <w:r w:rsidRPr="00701DF4">
              <w:rPr>
                <w:webHidden/>
              </w:rPr>
              <w:instrText xml:space="preserve"> PAGEREF _Toc158116590 \h </w:instrText>
            </w:r>
            <w:r w:rsidRPr="00701DF4">
              <w:rPr>
                <w:webHidden/>
              </w:rPr>
            </w:r>
            <w:r w:rsidRPr="00701DF4">
              <w:rPr>
                <w:webHidden/>
              </w:rPr>
              <w:fldChar w:fldCharType="separate"/>
            </w:r>
            <w:r w:rsidRPr="00701DF4">
              <w:rPr>
                <w:webHidden/>
              </w:rPr>
              <w:t>106</w:t>
            </w:r>
            <w:r w:rsidRPr="00701DF4">
              <w:rPr>
                <w:webHidden/>
              </w:rPr>
              <w:fldChar w:fldCharType="end"/>
            </w:r>
          </w:hyperlink>
        </w:p>
        <w:p w14:paraId="130C4B23" w14:textId="42F832D4" w:rsidR="00976057" w:rsidRPr="00701DF4" w:rsidRDefault="004F6E9F" w:rsidP="00EA678D">
          <w:pPr>
            <w:pStyle w:val="Innehll1"/>
            <w:ind w:left="0" w:firstLine="0"/>
            <w:rPr>
              <w:bCs/>
            </w:rPr>
          </w:pPr>
          <w:r w:rsidRPr="00701DF4">
            <w:rPr>
              <w:shd w:val="clear" w:color="auto" w:fill="F0F0F0"/>
            </w:rPr>
            <w:fldChar w:fldCharType="end"/>
          </w:r>
        </w:p>
      </w:sdtContent>
    </w:sdt>
    <w:p w14:paraId="609C56D5" w14:textId="77777777" w:rsidR="00303C3E" w:rsidRPr="00701DF4" w:rsidRDefault="00303C3E">
      <w:pPr>
        <w:rPr>
          <w:rFonts w:asciiTheme="majorHAnsi" w:eastAsiaTheme="majorEastAsia" w:hAnsiTheme="majorHAnsi" w:cstheme="majorBidi"/>
          <w:b/>
          <w:color w:val="A33662" w:themeColor="accent1"/>
          <w:sz w:val="28"/>
          <w:szCs w:val="28"/>
        </w:rPr>
      </w:pPr>
      <w:r w:rsidRPr="00701DF4">
        <w:br w:type="page"/>
      </w:r>
    </w:p>
    <w:p w14:paraId="53CE3178" w14:textId="7B1D7030" w:rsidR="004D4E2E" w:rsidRPr="00701DF4" w:rsidRDefault="0066768F" w:rsidP="00CE2355">
      <w:pPr>
        <w:pStyle w:val="Tabelltitel"/>
        <w:rPr>
          <w:color w:val="098394"/>
          <w:lang w:val="sv-SE"/>
        </w:rPr>
      </w:pPr>
      <w:r w:rsidRPr="00701DF4">
        <w:rPr>
          <w:lang w:val="sv-SE"/>
        </w:rPr>
        <w:lastRenderedPageBreak/>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701DF4" w14:paraId="5C6D7B22" w14:textId="77777777" w:rsidTr="0019186E">
        <w:trPr>
          <w:trHeight w:val="21"/>
        </w:trPr>
        <w:tc>
          <w:tcPr>
            <w:tcW w:w="1418" w:type="dxa"/>
            <w:shd w:val="clear" w:color="auto" w:fill="A33662" w:themeFill="accent1"/>
          </w:tcPr>
          <w:p w14:paraId="1887EB18" w14:textId="77777777" w:rsidR="0066768F" w:rsidRPr="00701DF4" w:rsidRDefault="0066768F" w:rsidP="0019186E">
            <w:pPr>
              <w:pStyle w:val="Tabellrubrik"/>
            </w:pPr>
            <w:r w:rsidRPr="00701DF4">
              <w:t>Version</w:t>
            </w:r>
          </w:p>
        </w:tc>
        <w:tc>
          <w:tcPr>
            <w:tcW w:w="1276" w:type="dxa"/>
            <w:shd w:val="clear" w:color="auto" w:fill="A33662" w:themeFill="accent1"/>
          </w:tcPr>
          <w:p w14:paraId="3152BFBA" w14:textId="77777777" w:rsidR="0066768F" w:rsidRPr="00701DF4" w:rsidRDefault="0066768F" w:rsidP="0019186E">
            <w:pPr>
              <w:pStyle w:val="Tabellrubrik"/>
            </w:pPr>
            <w:r w:rsidRPr="00701DF4">
              <w:t>Datum</w:t>
            </w:r>
          </w:p>
        </w:tc>
        <w:tc>
          <w:tcPr>
            <w:tcW w:w="2268" w:type="dxa"/>
            <w:shd w:val="clear" w:color="auto" w:fill="A33662" w:themeFill="accent1"/>
          </w:tcPr>
          <w:p w14:paraId="4E920B66" w14:textId="77777777" w:rsidR="0066768F" w:rsidRPr="00701DF4" w:rsidRDefault="0066768F" w:rsidP="0019186E">
            <w:pPr>
              <w:pStyle w:val="Tabellrubrik"/>
            </w:pPr>
            <w:r w:rsidRPr="00701DF4">
              <w:t>Författare</w:t>
            </w:r>
          </w:p>
        </w:tc>
        <w:tc>
          <w:tcPr>
            <w:tcW w:w="4100" w:type="dxa"/>
            <w:shd w:val="clear" w:color="auto" w:fill="A33662" w:themeFill="accent1"/>
          </w:tcPr>
          <w:p w14:paraId="53CC372C" w14:textId="77777777" w:rsidR="0066768F" w:rsidRPr="00701DF4" w:rsidRDefault="0066768F" w:rsidP="0019186E">
            <w:pPr>
              <w:pStyle w:val="Tabellrubrik"/>
              <w:rPr>
                <w:rFonts w:cstheme="minorHAnsi"/>
                <w:sz w:val="18"/>
                <w:szCs w:val="18"/>
              </w:rPr>
            </w:pPr>
            <w:r w:rsidRPr="00701DF4">
              <w:rPr>
                <w:rFonts w:cstheme="minorHAnsi"/>
                <w:sz w:val="18"/>
                <w:szCs w:val="18"/>
              </w:rPr>
              <w:t>Kommentar</w:t>
            </w:r>
          </w:p>
        </w:tc>
      </w:tr>
      <w:tr w:rsidR="00A05C13" w:rsidRPr="00701DF4" w14:paraId="594A9379" w14:textId="77777777" w:rsidTr="0019186E">
        <w:tc>
          <w:tcPr>
            <w:tcW w:w="1418" w:type="dxa"/>
            <w:tcBorders>
              <w:bottom w:val="single" w:sz="4" w:space="0" w:color="A33662" w:themeColor="accent1"/>
              <w:right w:val="single" w:sz="24" w:space="0" w:color="FFFFFF" w:themeColor="background1"/>
            </w:tcBorders>
          </w:tcPr>
          <w:p w14:paraId="6F19B39F" w14:textId="04B1A19F" w:rsidR="00A05C13" w:rsidRPr="00701DF4" w:rsidRDefault="00A05C13" w:rsidP="00A05C13">
            <w:pPr>
              <w:rPr>
                <w:i/>
                <w:color w:val="098394"/>
              </w:rPr>
            </w:pPr>
            <w:r w:rsidRPr="00701DF4">
              <w:t>3.1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480CC6A9" w14:textId="56C4BDCE" w:rsidR="00A05C13" w:rsidRPr="00701DF4" w:rsidRDefault="00A05C13" w:rsidP="00A05C13">
            <w:pPr>
              <w:rPr>
                <w:i/>
                <w:color w:val="098394"/>
              </w:rPr>
            </w:pPr>
            <w:r w:rsidRPr="00701DF4">
              <w:t>2018-06-21</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2D2E0A73" w14:textId="5A571BA6" w:rsidR="00A05C13" w:rsidRPr="00701DF4" w:rsidRDefault="00A05C13" w:rsidP="00A05C13">
            <w:pPr>
              <w:rPr>
                <w:i/>
                <w:color w:val="098394"/>
              </w:rPr>
            </w:pPr>
            <w:r w:rsidRPr="00701DF4">
              <w:t>Malin Ljunggren</w:t>
            </w:r>
          </w:p>
        </w:tc>
        <w:tc>
          <w:tcPr>
            <w:tcW w:w="4100" w:type="dxa"/>
            <w:tcBorders>
              <w:left w:val="single" w:sz="24" w:space="0" w:color="FFFFFF" w:themeColor="background1"/>
              <w:bottom w:val="single" w:sz="4" w:space="0" w:color="A33662" w:themeColor="accent1"/>
            </w:tcBorders>
          </w:tcPr>
          <w:p w14:paraId="7442FBC6"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Flytt av hela informationsspecifikationen till senaste mallen. </w:t>
            </w:r>
          </w:p>
          <w:p w14:paraId="5A53BB70" w14:textId="48C1D091" w:rsidR="00A05C13" w:rsidRPr="00701DF4" w:rsidRDefault="00A05C13" w:rsidP="00A05C13">
            <w:pPr>
              <w:rPr>
                <w:rFonts w:cstheme="minorHAnsi"/>
                <w:i/>
                <w:color w:val="098394"/>
                <w:sz w:val="18"/>
                <w:szCs w:val="18"/>
              </w:rPr>
            </w:pPr>
            <w:r w:rsidRPr="00701DF4">
              <w:rPr>
                <w:rFonts w:cstheme="minorHAnsi"/>
                <w:sz w:val="18"/>
                <w:szCs w:val="18"/>
              </w:rPr>
              <w:t>Gjort om samtliga flöden samt kompletterat med ytterligare flöden, lagt till begreppsmodeller och attribut i informationsmodellen gällande aviseringsväg (digital och papper). Flyttat attributet sekretessmarkering från Folkbokföringspost till Person. Korrigerat beskrivning av synkroniseringstidpunkt. Lagt till attributet "huvudidentitet" i Person.</w:t>
            </w:r>
          </w:p>
        </w:tc>
      </w:tr>
      <w:tr w:rsidR="00A05C13" w:rsidRPr="00701DF4" w14:paraId="55689EA0"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1D08765B" w14:textId="4E6B2B68" w:rsidR="00A05C13" w:rsidRPr="00701DF4" w:rsidRDefault="00A05C13" w:rsidP="00A05C13">
            <w:r w:rsidRPr="00701DF4">
              <w:t>3.1_1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B13C06" w14:textId="006D21BB" w:rsidR="00A05C13" w:rsidRPr="00701DF4" w:rsidRDefault="00A05C13" w:rsidP="00A05C13">
            <w:r w:rsidRPr="00701DF4">
              <w:t>2018-06-29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58B082" w14:textId="75B3BA74" w:rsidR="00A05C13" w:rsidRPr="00701DF4" w:rsidRDefault="00A05C13" w:rsidP="00A05C13">
            <w:r w:rsidRPr="00701DF4">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4F784E82" w14:textId="0B04E4D6" w:rsidR="00A05C13" w:rsidRPr="00701DF4" w:rsidRDefault="00A05C13" w:rsidP="00A05C13">
            <w:pPr>
              <w:rPr>
                <w:rFonts w:cstheme="minorHAnsi"/>
                <w:i/>
                <w:iCs/>
                <w:sz w:val="18"/>
                <w:szCs w:val="18"/>
              </w:rPr>
            </w:pPr>
            <w:r w:rsidRPr="00701DF4">
              <w:rPr>
                <w:rFonts w:cstheme="minorHAnsi"/>
                <w:sz w:val="18"/>
                <w:szCs w:val="18"/>
              </w:rPr>
              <w:t>Mindre rättelser. Lagt till krav på samtycke.</w:t>
            </w:r>
          </w:p>
        </w:tc>
      </w:tr>
      <w:tr w:rsidR="00A05C13" w:rsidRPr="00701DF4" w14:paraId="71216D59"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299A5251" w14:textId="55CBABF3" w:rsidR="00A05C13" w:rsidRPr="00701DF4" w:rsidRDefault="00A05C13" w:rsidP="00A05C13">
            <w:r w:rsidRPr="00701DF4">
              <w:t>3.1_2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54C060" w14:textId="01906AB0" w:rsidR="00A05C13" w:rsidRPr="00701DF4" w:rsidRDefault="00A05C13" w:rsidP="00A05C13">
            <w:r w:rsidRPr="00701DF4">
              <w:t>2018-07-04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64D945" w14:textId="1C599A83" w:rsidR="00A05C13" w:rsidRPr="00701DF4" w:rsidRDefault="00A05C13" w:rsidP="00A05C13">
            <w:r w:rsidRPr="00701DF4">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34894C63"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Ändrat tjänstekonsument till e-tjänster, journalsystem </w:t>
            </w:r>
          </w:p>
          <w:p w14:paraId="12444B2C"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Mindre ändringar i avsnittet informationssäkerhet (inkl text kring PUA) </w:t>
            </w:r>
          </w:p>
          <w:p w14:paraId="6104809B"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Bytt 'administrativa uppgifter' i begreppsmodellen till 'asylsökande' och 'turist' </w:t>
            </w:r>
          </w:p>
          <w:p w14:paraId="04C6A38D"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Lagt till personuppgifter i begreppsmodellen. </w:t>
            </w:r>
          </w:p>
          <w:p w14:paraId="2DF02753" w14:textId="537CFCF0" w:rsidR="00A05C13" w:rsidRPr="00701DF4" w:rsidRDefault="00A05C13" w:rsidP="00A05C13">
            <w:pPr>
              <w:rPr>
                <w:rFonts w:cstheme="minorHAnsi"/>
                <w:i/>
                <w:iCs/>
                <w:sz w:val="18"/>
                <w:szCs w:val="18"/>
              </w:rPr>
            </w:pPr>
            <w:r w:rsidRPr="00701DF4">
              <w:rPr>
                <w:rFonts w:cstheme="minorHAnsi"/>
                <w:sz w:val="18"/>
                <w:szCs w:val="18"/>
              </w:rPr>
              <w:t>Ändrat informationslager i arbetsflödena till e-tjänst/journalsystem/etc och Personuppgiftstjänst.</w:t>
            </w:r>
          </w:p>
        </w:tc>
      </w:tr>
      <w:tr w:rsidR="00A05C13" w:rsidRPr="00701DF4" w14:paraId="552523B2"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2A6CD323" w14:textId="7D005D2C" w:rsidR="00A05C13" w:rsidRPr="00701DF4" w:rsidRDefault="00A05C13" w:rsidP="00A05C13">
            <w:r w:rsidRPr="00701DF4">
              <w:t>3.1_3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ECBD75" w14:textId="120366F6" w:rsidR="00A05C13" w:rsidRPr="00701DF4" w:rsidRDefault="00A05C13" w:rsidP="00A05C13">
            <w:r w:rsidRPr="00701DF4">
              <w:t>2018-08-03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2CFFE1" w14:textId="27919627" w:rsidR="00A05C13" w:rsidRPr="00701DF4" w:rsidRDefault="00A05C13" w:rsidP="00A05C13">
            <w:r w:rsidRPr="00701DF4">
              <w:t>Björn Skeppner</w:t>
            </w:r>
          </w:p>
        </w:tc>
        <w:tc>
          <w:tcPr>
            <w:tcW w:w="4100" w:type="dxa"/>
            <w:tcBorders>
              <w:top w:val="single" w:sz="4" w:space="0" w:color="A33662" w:themeColor="accent1"/>
              <w:left w:val="single" w:sz="24" w:space="0" w:color="FFFFFF" w:themeColor="background1"/>
              <w:bottom w:val="single" w:sz="4" w:space="0" w:color="A33662" w:themeColor="accent1"/>
            </w:tcBorders>
          </w:tcPr>
          <w:p w14:paraId="3D61346E" w14:textId="173A2525" w:rsidR="00A05C13" w:rsidRPr="00701DF4" w:rsidRDefault="00A05C13" w:rsidP="00A05C13">
            <w:pPr>
              <w:rPr>
                <w:rFonts w:cstheme="minorHAnsi"/>
                <w:i/>
                <w:iCs/>
                <w:sz w:val="18"/>
                <w:szCs w:val="18"/>
              </w:rPr>
            </w:pPr>
            <w:r w:rsidRPr="00701DF4">
              <w:rPr>
                <w:rFonts w:cstheme="minorHAnsi"/>
                <w:sz w:val="18"/>
                <w:szCs w:val="18"/>
              </w:rPr>
              <w:t>Justerad efter synpunkter från remissgruppen. Enbart språkliga justeringar för ökad läsbarhet.</w:t>
            </w:r>
          </w:p>
        </w:tc>
      </w:tr>
      <w:tr w:rsidR="00A05C13" w:rsidRPr="00701DF4" w14:paraId="7EA04309"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500B013A" w14:textId="4C8364DD" w:rsidR="00A05C13" w:rsidRPr="00701DF4" w:rsidRDefault="00A05C13" w:rsidP="00A05C13">
            <w:r w:rsidRPr="00701DF4">
              <w:t>3.1_4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3AE4E9" w14:textId="67C155F0" w:rsidR="00A05C13" w:rsidRPr="00701DF4" w:rsidRDefault="00A05C13" w:rsidP="00A05C13">
            <w:r w:rsidRPr="00701DF4">
              <w:t>2018-08-28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6CAC7D" w14:textId="7F0AC85A" w:rsidR="00A05C13" w:rsidRPr="00701DF4" w:rsidRDefault="00A05C13" w:rsidP="00A05C13">
            <w:r w:rsidRPr="00701DF4">
              <w:t>Björn Skeppner</w:t>
            </w:r>
          </w:p>
        </w:tc>
        <w:tc>
          <w:tcPr>
            <w:tcW w:w="4100" w:type="dxa"/>
            <w:tcBorders>
              <w:top w:val="single" w:sz="4" w:space="0" w:color="A33662" w:themeColor="accent1"/>
              <w:left w:val="single" w:sz="24" w:space="0" w:color="FFFFFF" w:themeColor="background1"/>
              <w:bottom w:val="single" w:sz="4" w:space="0" w:color="A33662" w:themeColor="accent1"/>
            </w:tcBorders>
          </w:tcPr>
          <w:p w14:paraId="73221C30" w14:textId="5BB521AD" w:rsidR="00A05C13" w:rsidRPr="00701DF4" w:rsidRDefault="00A05C13" w:rsidP="00A05C13">
            <w:pPr>
              <w:rPr>
                <w:rFonts w:cstheme="minorHAnsi"/>
                <w:sz w:val="18"/>
                <w:szCs w:val="18"/>
              </w:rPr>
            </w:pPr>
            <w:r w:rsidRPr="00701DF4">
              <w:rPr>
                <w:rFonts w:cstheme="minorHAnsi"/>
                <w:sz w:val="18"/>
                <w:szCs w:val="18"/>
              </w:rPr>
              <w:t>Justerad efter fler synpunkter från ref.grupp samt avstämningsmöte med 1177</w:t>
            </w:r>
            <w:r w:rsidRPr="00701DF4">
              <w:rPr>
                <w:rFonts w:eastAsia="Times New Roman,serif" w:cstheme="minorHAnsi"/>
                <w:sz w:val="18"/>
                <w:szCs w:val="18"/>
              </w:rPr>
              <w:t xml:space="preserve">. </w:t>
            </w:r>
            <w:r w:rsidRPr="00701DF4">
              <w:rPr>
                <w:rFonts w:cstheme="minorHAnsi"/>
                <w:sz w:val="18"/>
                <w:szCs w:val="18"/>
              </w:rPr>
              <w:t>Enbart språkliga justeringar för ökad läsbarhet.</w:t>
            </w:r>
          </w:p>
        </w:tc>
      </w:tr>
      <w:tr w:rsidR="00A05C13" w:rsidRPr="00701DF4" w14:paraId="438C9E40"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6538BC29" w14:textId="4ED9C2C9" w:rsidR="00A05C13" w:rsidRPr="00701DF4" w:rsidRDefault="00A05C13" w:rsidP="00A05C13">
            <w:r w:rsidRPr="00701DF4">
              <w:t>3.1_5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974F87" w14:textId="13128A2A" w:rsidR="00A05C13" w:rsidRPr="00701DF4" w:rsidRDefault="00A05C13" w:rsidP="00A05C13">
            <w:r w:rsidRPr="00701DF4">
              <w:t>2018-09-17</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D2D7B1" w14:textId="494B2B60" w:rsidR="00A05C13" w:rsidRPr="00701DF4" w:rsidRDefault="00A05C13" w:rsidP="00A05C13">
            <w:r w:rsidRPr="00701DF4">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2AA97F7D" w14:textId="63CBCB9A" w:rsidR="00A05C13" w:rsidRPr="00701DF4" w:rsidRDefault="00A05C13" w:rsidP="00A05C13">
            <w:pPr>
              <w:rPr>
                <w:rFonts w:cstheme="minorHAnsi"/>
                <w:sz w:val="18"/>
                <w:szCs w:val="18"/>
              </w:rPr>
            </w:pPr>
            <w:r w:rsidRPr="00701DF4">
              <w:rPr>
                <w:rFonts w:cstheme="minorHAnsi"/>
                <w:sz w:val="18"/>
                <w:szCs w:val="18"/>
              </w:rPr>
              <w:t>Lagt till ny avregistreringsorsak (FI).</w:t>
            </w:r>
          </w:p>
        </w:tc>
      </w:tr>
      <w:tr w:rsidR="00A05C13" w:rsidRPr="00701DF4" w14:paraId="16D4E343"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049FCDCD" w14:textId="1C4EC8F6" w:rsidR="00A05C13" w:rsidRPr="00701DF4" w:rsidRDefault="00A05C13" w:rsidP="00A05C13">
            <w:r w:rsidRPr="00701DF4">
              <w:t>3.1_RC2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1A6EF11" w14:textId="15803C11" w:rsidR="00A05C13" w:rsidRPr="00701DF4" w:rsidRDefault="00A05C13" w:rsidP="00A05C13">
            <w:r w:rsidRPr="00701DF4">
              <w:t>2018-09-20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2E1E7D" w14:textId="738D2294" w:rsidR="00A05C13" w:rsidRPr="00701DF4" w:rsidRDefault="00A05C13" w:rsidP="00A05C13">
            <w:r w:rsidRPr="00701DF4">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08746FC5"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Uppdateringar efter VIS-granskning: </w:t>
            </w:r>
          </w:p>
          <w:p w14:paraId="75F09089"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uppdaterat säkerhetsavsnittet - rubrik Sekretessmarkerade uppgifter+ krav på konsument </w:t>
            </w:r>
          </w:p>
          <w:p w14:paraId="28E5CBE9"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korrigerat färgkod för "mappning saknas" (gul) + färgkod till Navet (ljusgrå) då tidigare var för lik den blå NI-färgen </w:t>
            </w:r>
          </w:p>
          <w:p w14:paraId="12CC721A"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uppdaterat så att integer är konsekvent skrivet </w:t>
            </w:r>
          </w:p>
          <w:p w14:paraId="48421BB9"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lagt till namn på kodverk + oid i klasstabellerna </w:t>
            </w:r>
          </w:p>
          <w:p w14:paraId="2B2E5E9A"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ändrat förvaltning av patienttyp, debiteringstyp och typ av legitimation till PU-förvaltningen </w:t>
            </w:r>
          </w:p>
          <w:p w14:paraId="2CEFFDFB"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info att trello-länk är till för förvaltningen </w:t>
            </w:r>
          </w:p>
          <w:p w14:paraId="10548DE9" w14:textId="0DEF5D54" w:rsidR="00A05C13" w:rsidRPr="00701DF4" w:rsidRDefault="00A05C13" w:rsidP="00A05C13">
            <w:pPr>
              <w:rPr>
                <w:rFonts w:cstheme="minorHAnsi"/>
                <w:sz w:val="18"/>
                <w:szCs w:val="18"/>
              </w:rPr>
            </w:pPr>
            <w:r w:rsidRPr="00701DF4">
              <w:rPr>
                <w:rFonts w:cstheme="minorHAnsi"/>
                <w:sz w:val="18"/>
                <w:szCs w:val="18"/>
              </w:rPr>
              <w:t>- uppdaterat länk till Navet (nyare version)</w:t>
            </w:r>
          </w:p>
        </w:tc>
      </w:tr>
      <w:tr w:rsidR="00A05C13" w:rsidRPr="00701DF4" w14:paraId="44364379"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43986434" w14:textId="32DC1C82" w:rsidR="00A05C13" w:rsidRPr="00701DF4" w:rsidRDefault="00A05C13" w:rsidP="00A05C13">
            <w:r w:rsidRPr="00701DF4">
              <w:lastRenderedPageBreak/>
              <w:t>3.1_RC2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48EE77" w14:textId="413E7B85" w:rsidR="00A05C13" w:rsidRPr="00701DF4" w:rsidRDefault="00A05C13" w:rsidP="00A05C13">
            <w:r w:rsidRPr="00701DF4">
              <w:t>2018-09-24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F12153" w14:textId="1515846C" w:rsidR="00A05C13" w:rsidRPr="00701DF4" w:rsidRDefault="00A05C13" w:rsidP="00A05C13">
            <w:r w:rsidRPr="00701DF4">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2D983BAE" w14:textId="7585D44F" w:rsidR="00A05C13" w:rsidRPr="00701DF4" w:rsidRDefault="00A05C13" w:rsidP="00A05C13">
            <w:pPr>
              <w:rPr>
                <w:rFonts w:cstheme="minorHAnsi"/>
                <w:sz w:val="18"/>
                <w:szCs w:val="18"/>
              </w:rPr>
            </w:pPr>
            <w:r w:rsidRPr="00701DF4">
              <w:rPr>
                <w:rFonts w:cstheme="minorHAnsi"/>
                <w:sz w:val="18"/>
                <w:szCs w:val="18"/>
              </w:rPr>
              <w:t>Uppdaterat länk till referens 4 (Navets XML struktur v.4.6).</w:t>
            </w:r>
          </w:p>
        </w:tc>
      </w:tr>
      <w:tr w:rsidR="00A05C13" w:rsidRPr="00701DF4" w14:paraId="37521EB8"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001F3CFD" w14:textId="2A2ED9EE" w:rsidR="00A05C13" w:rsidRPr="00701DF4" w:rsidRDefault="00A05C13" w:rsidP="00A05C13">
            <w:r w:rsidRPr="00701DF4">
              <w:t>3.1_RC3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735980" w14:textId="626B436B" w:rsidR="00A05C13" w:rsidRPr="00701DF4" w:rsidRDefault="00A05C13" w:rsidP="00A05C13">
            <w:r w:rsidRPr="00701DF4">
              <w:t>2018-11-09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3D680E" w14:textId="48065668" w:rsidR="00A05C13" w:rsidRPr="00701DF4" w:rsidRDefault="00A05C13" w:rsidP="00A05C13">
            <w:r w:rsidRPr="00701DF4">
              <w:t>Björn Skeppner</w:t>
            </w:r>
          </w:p>
        </w:tc>
        <w:tc>
          <w:tcPr>
            <w:tcW w:w="4100" w:type="dxa"/>
            <w:tcBorders>
              <w:top w:val="single" w:sz="4" w:space="0" w:color="A33662" w:themeColor="accent1"/>
              <w:left w:val="single" w:sz="24" w:space="0" w:color="FFFFFF" w:themeColor="background1"/>
              <w:bottom w:val="single" w:sz="4" w:space="0" w:color="A33662" w:themeColor="accent1"/>
            </w:tcBorders>
          </w:tcPr>
          <w:p w14:paraId="73CDC02B" w14:textId="362DBB42" w:rsidR="00A05C13" w:rsidRPr="00701DF4" w:rsidRDefault="00A05C13" w:rsidP="00A05C13">
            <w:pPr>
              <w:rPr>
                <w:rFonts w:cstheme="minorHAnsi"/>
                <w:sz w:val="18"/>
                <w:szCs w:val="18"/>
              </w:rPr>
            </w:pPr>
            <w:r w:rsidRPr="00701DF4">
              <w:rPr>
                <w:rFonts w:cstheme="minorHAnsi"/>
                <w:sz w:val="18"/>
                <w:szCs w:val="18"/>
              </w:rPr>
              <w:t>Uppdaterad efter nya attribut från SKV (Skyddad folkbokföring, Anträffad Död)</w:t>
            </w:r>
          </w:p>
        </w:tc>
      </w:tr>
      <w:tr w:rsidR="00A05C13" w:rsidRPr="00701DF4" w14:paraId="21AC5D36"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785F699D" w14:textId="1375A6E6" w:rsidR="00A05C13" w:rsidRPr="00701DF4" w:rsidRDefault="00A05C13" w:rsidP="00A05C13">
            <w:r w:rsidRPr="00701DF4">
              <w:t>3.1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63B321" w14:textId="239089D1" w:rsidR="00A05C13" w:rsidRPr="00701DF4" w:rsidRDefault="00A05C13" w:rsidP="00A05C13">
            <w:r w:rsidRPr="00701DF4">
              <w:t>2018-12-20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DBE603" w14:textId="7B03DC9B" w:rsidR="00A05C13" w:rsidRPr="00701DF4" w:rsidRDefault="00A05C13" w:rsidP="00A05C13">
            <w:r w:rsidRPr="00701DF4">
              <w:t>Björn Skeppner</w:t>
            </w:r>
          </w:p>
        </w:tc>
        <w:tc>
          <w:tcPr>
            <w:tcW w:w="4100" w:type="dxa"/>
            <w:tcBorders>
              <w:top w:val="single" w:sz="4" w:space="0" w:color="A33662" w:themeColor="accent1"/>
              <w:left w:val="single" w:sz="24" w:space="0" w:color="FFFFFF" w:themeColor="background1"/>
              <w:bottom w:val="single" w:sz="4" w:space="0" w:color="A33662" w:themeColor="accent1"/>
            </w:tcBorders>
          </w:tcPr>
          <w:p w14:paraId="4513BFA8" w14:textId="5E3323AA" w:rsidR="00A05C13" w:rsidRPr="00701DF4" w:rsidRDefault="00A05C13" w:rsidP="00A05C13">
            <w:pPr>
              <w:rPr>
                <w:rFonts w:cstheme="minorHAnsi"/>
                <w:sz w:val="18"/>
                <w:szCs w:val="18"/>
              </w:rPr>
            </w:pPr>
            <w:r w:rsidRPr="00701DF4">
              <w:rPr>
                <w:rFonts w:cstheme="minorHAnsi"/>
                <w:sz w:val="18"/>
                <w:szCs w:val="18"/>
              </w:rPr>
              <w:t>Fastställd version</w:t>
            </w:r>
          </w:p>
        </w:tc>
      </w:tr>
      <w:tr w:rsidR="00A05C13" w:rsidRPr="00701DF4" w14:paraId="763151AD"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45B5B2E8" w14:textId="6AEC0640" w:rsidR="00A05C13" w:rsidRPr="00701DF4" w:rsidRDefault="00A05C13" w:rsidP="00A05C13">
            <w:r w:rsidRPr="00701DF4">
              <w:t>3.1.1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9D4A24" w14:textId="7BB8A8C0" w:rsidR="00A05C13" w:rsidRPr="00701DF4" w:rsidRDefault="00A05C13" w:rsidP="00A05C13">
            <w:r w:rsidRPr="00701DF4">
              <w:t>2019-04-03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323B71" w14:textId="762ED657" w:rsidR="00A05C13" w:rsidRPr="00701DF4" w:rsidRDefault="00A05C13" w:rsidP="00A05C13">
            <w:r w:rsidRPr="00701DF4">
              <w:t>Björn Skeppner</w:t>
            </w:r>
          </w:p>
        </w:tc>
        <w:tc>
          <w:tcPr>
            <w:tcW w:w="4100" w:type="dxa"/>
            <w:tcBorders>
              <w:top w:val="single" w:sz="4" w:space="0" w:color="A33662" w:themeColor="accent1"/>
              <w:left w:val="single" w:sz="24" w:space="0" w:color="FFFFFF" w:themeColor="background1"/>
              <w:bottom w:val="single" w:sz="4" w:space="0" w:color="A33662" w:themeColor="accent1"/>
            </w:tcBorders>
          </w:tcPr>
          <w:p w14:paraId="111F3B44" w14:textId="7DE1CCE6" w:rsidR="00A05C13" w:rsidRPr="00701DF4" w:rsidRDefault="00A05C13" w:rsidP="00A05C13">
            <w:pPr>
              <w:rPr>
                <w:rFonts w:cstheme="minorHAnsi"/>
                <w:sz w:val="18"/>
                <w:szCs w:val="18"/>
              </w:rPr>
            </w:pPr>
            <w:r w:rsidRPr="00701DF4">
              <w:rPr>
                <w:rFonts w:cstheme="minorHAnsi"/>
                <w:sz w:val="18"/>
                <w:szCs w:val="18"/>
              </w:rPr>
              <w:t>Förtydligat länk till formatspec reservidentitet R[5] samt smärre textjusteringar</w:t>
            </w:r>
          </w:p>
        </w:tc>
      </w:tr>
      <w:tr w:rsidR="00A05C13" w:rsidRPr="00701DF4" w14:paraId="2A04A28D"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17FB24DF" w14:textId="5A7E9927" w:rsidR="00A05C13" w:rsidRPr="00701DF4" w:rsidRDefault="00A05C13" w:rsidP="00A05C13">
            <w:r w:rsidRPr="00701DF4">
              <w:t>3.1.2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8C23364" w14:textId="45C641E9" w:rsidR="00A05C13" w:rsidRPr="00701DF4" w:rsidRDefault="00A05C13" w:rsidP="00A05C13">
            <w:r w:rsidRPr="00701DF4">
              <w:t>2019-04-29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3A3587" w14:textId="61DB7231" w:rsidR="00A05C13" w:rsidRPr="00701DF4" w:rsidRDefault="00A05C13" w:rsidP="00A05C13">
            <w:r w:rsidRPr="00701DF4">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6D2470B4" w14:textId="3AB8A6E1" w:rsidR="00A05C13" w:rsidRPr="00701DF4" w:rsidRDefault="00A05C13" w:rsidP="00A05C13">
            <w:pPr>
              <w:rPr>
                <w:rFonts w:cstheme="minorHAnsi"/>
                <w:sz w:val="18"/>
                <w:szCs w:val="18"/>
              </w:rPr>
            </w:pPr>
            <w:r w:rsidRPr="00701DF4">
              <w:rPr>
                <w:rFonts w:cstheme="minorHAnsi"/>
                <w:sz w:val="18"/>
                <w:szCs w:val="18"/>
              </w:rPr>
              <w:t>Uppdaterat oid:ar för attributen ”typ av kontaktuppgift” och ”användning” (tillhör klassen Kontaktuppgift)</w:t>
            </w:r>
          </w:p>
        </w:tc>
      </w:tr>
      <w:tr w:rsidR="00A05C13" w:rsidRPr="00701DF4" w14:paraId="2215B786"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7E9CDD09" w14:textId="58E6E0DA" w:rsidR="00A05C13" w:rsidRPr="00701DF4" w:rsidRDefault="00A05C13" w:rsidP="00A05C13">
            <w:r w:rsidRPr="00701DF4">
              <w:t>3.1.2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D88C37" w14:textId="2C4CE03E" w:rsidR="00A05C13" w:rsidRPr="00701DF4" w:rsidRDefault="00A05C13" w:rsidP="00A05C13">
            <w:r w:rsidRPr="00701DF4">
              <w:t>2019-08-16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881431" w14:textId="1C436439" w:rsidR="00A05C13" w:rsidRPr="00701DF4" w:rsidRDefault="00A05C13" w:rsidP="00A05C13">
            <w:r w:rsidRPr="00701DF4">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077B5919" w14:textId="60688CF0" w:rsidR="00A05C13" w:rsidRPr="00701DF4" w:rsidRDefault="00A05C13" w:rsidP="00A05C13">
            <w:pPr>
              <w:rPr>
                <w:rFonts w:cstheme="minorHAnsi"/>
                <w:sz w:val="18"/>
                <w:szCs w:val="18"/>
              </w:rPr>
            </w:pPr>
            <w:r w:rsidRPr="00701DF4">
              <w:rPr>
                <w:rFonts w:cstheme="minorHAnsi"/>
                <w:sz w:val="18"/>
                <w:szCs w:val="18"/>
              </w:rPr>
              <w:t>Lagt till klassen UUID enligt Navet.</w:t>
            </w:r>
          </w:p>
        </w:tc>
      </w:tr>
      <w:tr w:rsidR="00A05C13" w:rsidRPr="00701DF4" w14:paraId="63897700"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56C8CA7D" w14:textId="25F3AFCD" w:rsidR="00A05C13" w:rsidRPr="00701DF4" w:rsidRDefault="00A05C13" w:rsidP="00A05C13">
            <w:r w:rsidRPr="00701DF4">
              <w:t>3.2.1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0CF406" w14:textId="10AC126F" w:rsidR="00A05C13" w:rsidRPr="00701DF4" w:rsidRDefault="00A05C13" w:rsidP="00A05C13">
            <w:r w:rsidRPr="00701DF4">
              <w:t>2019-10-08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FA897C" w14:textId="344BE053" w:rsidR="00A05C13" w:rsidRPr="00701DF4" w:rsidRDefault="00A05C13" w:rsidP="00A05C13">
            <w:r w:rsidRPr="00701DF4">
              <w:t>Björn Skeppner</w:t>
            </w:r>
          </w:p>
        </w:tc>
        <w:tc>
          <w:tcPr>
            <w:tcW w:w="4100" w:type="dxa"/>
            <w:tcBorders>
              <w:top w:val="single" w:sz="4" w:space="0" w:color="A33662" w:themeColor="accent1"/>
              <w:left w:val="single" w:sz="24" w:space="0" w:color="FFFFFF" w:themeColor="background1"/>
              <w:bottom w:val="single" w:sz="4" w:space="0" w:color="A33662" w:themeColor="accent1"/>
            </w:tcBorders>
          </w:tcPr>
          <w:p w14:paraId="157924E7" w14:textId="5DE9AC3D" w:rsidR="00A05C13" w:rsidRPr="00701DF4" w:rsidRDefault="00A05C13" w:rsidP="00A05C13">
            <w:pPr>
              <w:rPr>
                <w:rFonts w:cstheme="minorHAnsi"/>
                <w:sz w:val="18"/>
                <w:szCs w:val="18"/>
              </w:rPr>
            </w:pPr>
            <w:r w:rsidRPr="00701DF4">
              <w:rPr>
                <w:rFonts w:cstheme="minorHAnsi"/>
                <w:sz w:val="18"/>
                <w:szCs w:val="18"/>
              </w:rPr>
              <w:t>Justerat versionsnumret på dokumentet från revisionen ovan (3.1.2)</w:t>
            </w:r>
          </w:p>
        </w:tc>
      </w:tr>
      <w:tr w:rsidR="00A05C13" w:rsidRPr="00701DF4" w14:paraId="1513053C"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6F8A6AAB" w14:textId="68818310" w:rsidR="00A05C13" w:rsidRPr="00701DF4" w:rsidRDefault="00A05C13" w:rsidP="00A05C13">
            <w:r w:rsidRPr="00701DF4">
              <w:t>3.2.2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2B2326" w14:textId="4B8DF406" w:rsidR="00A05C13" w:rsidRPr="00701DF4" w:rsidRDefault="00A05C13" w:rsidP="00A05C13">
            <w:r w:rsidRPr="00701DF4">
              <w:t>2019-11-16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F03A8E" w14:textId="1FD763A5" w:rsidR="00A05C13" w:rsidRPr="00701DF4" w:rsidRDefault="00A05C13" w:rsidP="00A05C13">
            <w:r w:rsidRPr="00701DF4">
              <w:t>Björn Skeppner</w:t>
            </w:r>
          </w:p>
        </w:tc>
        <w:tc>
          <w:tcPr>
            <w:tcW w:w="4100" w:type="dxa"/>
            <w:tcBorders>
              <w:top w:val="single" w:sz="4" w:space="0" w:color="A33662" w:themeColor="accent1"/>
              <w:left w:val="single" w:sz="24" w:space="0" w:color="FFFFFF" w:themeColor="background1"/>
              <w:bottom w:val="single" w:sz="4" w:space="0" w:color="A33662" w:themeColor="accent1"/>
            </w:tcBorders>
          </w:tcPr>
          <w:p w14:paraId="54031394" w14:textId="25168623" w:rsidR="00A05C13" w:rsidRPr="00701DF4" w:rsidRDefault="00A05C13" w:rsidP="00A05C13">
            <w:pPr>
              <w:rPr>
                <w:rFonts w:cstheme="minorHAnsi"/>
                <w:sz w:val="18"/>
                <w:szCs w:val="18"/>
              </w:rPr>
            </w:pPr>
            <w:r w:rsidRPr="00701DF4">
              <w:rPr>
                <w:rFonts w:cstheme="minorHAnsi"/>
                <w:sz w:val="18"/>
                <w:szCs w:val="18"/>
              </w:rPr>
              <w:t>Korrigerat brutna länkar och smärre språkliga justeringar (läsbarhet)</w:t>
            </w:r>
          </w:p>
        </w:tc>
      </w:tr>
      <w:tr w:rsidR="00A05C13" w:rsidRPr="00701DF4" w14:paraId="52A23C27"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381F5BFD" w14:textId="4F612753" w:rsidR="00A05C13" w:rsidRPr="00701DF4" w:rsidRDefault="00A05C13" w:rsidP="00A05C13">
            <w:r w:rsidRPr="00701DF4">
              <w:t>3.3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18C7F6" w14:textId="5D2E83C0" w:rsidR="00A05C13" w:rsidRPr="00701DF4" w:rsidRDefault="00A05C13" w:rsidP="00A05C13">
            <w:r w:rsidRPr="00701DF4">
              <w:t>2020-06-17</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BBF40C" w14:textId="5C814C77" w:rsidR="00A05C13" w:rsidRPr="00701DF4" w:rsidRDefault="00A05C13" w:rsidP="00A05C13">
            <w:r w:rsidRPr="00701DF4">
              <w:t>Björn Skeppner</w:t>
            </w:r>
          </w:p>
        </w:tc>
        <w:tc>
          <w:tcPr>
            <w:tcW w:w="4100" w:type="dxa"/>
            <w:tcBorders>
              <w:top w:val="single" w:sz="4" w:space="0" w:color="A33662" w:themeColor="accent1"/>
              <w:left w:val="single" w:sz="24" w:space="0" w:color="FFFFFF" w:themeColor="background1"/>
              <w:bottom w:val="single" w:sz="4" w:space="0" w:color="A33662" w:themeColor="accent1"/>
            </w:tcBorders>
          </w:tcPr>
          <w:p w14:paraId="088E355F" w14:textId="675F6AC3" w:rsidR="00A05C13" w:rsidRPr="00701DF4" w:rsidRDefault="00A05C13" w:rsidP="00A05C13">
            <w:pPr>
              <w:rPr>
                <w:rFonts w:cstheme="minorHAnsi"/>
                <w:sz w:val="18"/>
                <w:szCs w:val="18"/>
              </w:rPr>
            </w:pPr>
            <w:r w:rsidRPr="00701DF4">
              <w:rPr>
                <w:rFonts w:cstheme="minorHAnsi"/>
                <w:sz w:val="18"/>
                <w:szCs w:val="18"/>
              </w:rPr>
              <w:t>Lagt till landskod i klassen styrktIdentitet</w:t>
            </w:r>
          </w:p>
        </w:tc>
      </w:tr>
      <w:tr w:rsidR="00A05C13" w:rsidRPr="00701DF4" w14:paraId="60F37B0C"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25F80C4A" w14:textId="528FAC81" w:rsidR="00A05C13" w:rsidRPr="00701DF4" w:rsidRDefault="00A05C13" w:rsidP="00A05C13">
            <w:r w:rsidRPr="00701DF4">
              <w:t>3.3.1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FC37F8" w14:textId="6CD9BFC1" w:rsidR="00A05C13" w:rsidRPr="00701DF4" w:rsidRDefault="00A05C13" w:rsidP="00A05C13">
            <w:r w:rsidRPr="00701DF4">
              <w:t>2021-04-09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FBEAB3" w14:textId="789E48B8" w:rsidR="00A05C13" w:rsidRPr="00701DF4" w:rsidRDefault="00A05C13" w:rsidP="00A05C13">
            <w:r w:rsidRPr="00701DF4">
              <w:t>Björn Skeppner</w:t>
            </w:r>
          </w:p>
        </w:tc>
        <w:tc>
          <w:tcPr>
            <w:tcW w:w="4100" w:type="dxa"/>
            <w:tcBorders>
              <w:top w:val="single" w:sz="4" w:space="0" w:color="A33662" w:themeColor="accent1"/>
              <w:left w:val="single" w:sz="24" w:space="0" w:color="FFFFFF" w:themeColor="background1"/>
              <w:bottom w:val="single" w:sz="4" w:space="0" w:color="A33662" w:themeColor="accent1"/>
            </w:tcBorders>
          </w:tcPr>
          <w:p w14:paraId="1867CB6B" w14:textId="6B58B38D" w:rsidR="00A05C13" w:rsidRPr="00701DF4" w:rsidRDefault="00A05C13" w:rsidP="00A05C13">
            <w:pPr>
              <w:rPr>
                <w:rFonts w:cstheme="minorHAnsi"/>
                <w:sz w:val="18"/>
                <w:szCs w:val="18"/>
              </w:rPr>
            </w:pPr>
            <w:r w:rsidRPr="00701DF4">
              <w:rPr>
                <w:rFonts w:cstheme="minorHAnsi"/>
                <w:sz w:val="18"/>
                <w:szCs w:val="18"/>
              </w:rPr>
              <w:t>Uppdaterat versionsnumret pga uppdaterad domänversion</w:t>
            </w:r>
          </w:p>
        </w:tc>
      </w:tr>
      <w:tr w:rsidR="00A05C13" w:rsidRPr="00701DF4" w14:paraId="2276F563"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2985E0AA" w14:textId="44ED1A0A" w:rsidR="00A05C13" w:rsidRPr="00701DF4" w:rsidRDefault="00A05C13" w:rsidP="00A05C13">
            <w:r w:rsidRPr="00701DF4">
              <w:t>4.0_RC1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08B386" w14:textId="570CC82D" w:rsidR="00A05C13" w:rsidRPr="00701DF4" w:rsidRDefault="00A05C13" w:rsidP="00A05C13">
            <w:r w:rsidRPr="00701DF4">
              <w:t>2021-11-02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DBE662" w14:textId="20683852" w:rsidR="00A05C13" w:rsidRPr="00701DF4" w:rsidRDefault="00A05C13" w:rsidP="00A05C13">
            <w:r w:rsidRPr="00701DF4">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594570B0"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Uppdateringar enligt förändringar i Navet:</w:t>
            </w:r>
          </w:p>
          <w:p w14:paraId="5800F40A"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Klasserna Samordningsnummeruppgift, Hänvisningar, Identitetsstatus tillagda.</w:t>
            </w:r>
          </w:p>
          <w:p w14:paraId="379F173F"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Avregistreringskoderna AS(Avslutad) och GS (Gammalt samordningsnummer) i klassen Avregistrering borttagna.</w:t>
            </w:r>
          </w:p>
          <w:p w14:paraId="6D4BB023"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Övrigt:</w:t>
            </w:r>
          </w:p>
          <w:p w14:paraId="0BB13045"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Korrigerat dokumentet efter senaste mallen (från 2019-05-28): Kapitel 5 och 6, 8.</w:t>
            </w:r>
          </w:p>
          <w:p w14:paraId="27957CCB"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Lagt till beskrivning för vilandeförklaring.</w:t>
            </w:r>
          </w:p>
          <w:p w14:paraId="2CE1344A"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Klassen Historik har utökats med attributen ”registreringstidpunkt” och ”tidpunkt då nyare historisk post finns”.</w:t>
            </w:r>
          </w:p>
          <w:p w14:paraId="67221B1C" w14:textId="569FCBBB" w:rsidR="00A05C13" w:rsidRPr="00701DF4" w:rsidRDefault="00A05C13" w:rsidP="00A05C13">
            <w:pPr>
              <w:rPr>
                <w:rFonts w:cstheme="minorHAnsi"/>
                <w:sz w:val="18"/>
                <w:szCs w:val="18"/>
              </w:rPr>
            </w:pPr>
            <w:r w:rsidRPr="00701DF4">
              <w:rPr>
                <w:rFonts w:cstheme="minorHAnsi"/>
                <w:sz w:val="18"/>
                <w:szCs w:val="18"/>
              </w:rPr>
              <w:t>Uppdaterat version av NI (2021:2)</w:t>
            </w:r>
          </w:p>
        </w:tc>
      </w:tr>
      <w:tr w:rsidR="00A05C13" w:rsidRPr="00701DF4" w14:paraId="38CB347C"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39E0E9DA" w14:textId="4B579E66" w:rsidR="00A05C13" w:rsidRPr="00701DF4" w:rsidRDefault="00A05C13" w:rsidP="00A05C13">
            <w:r w:rsidRPr="00701DF4">
              <w:t>4.0_RC1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7811E9" w14:textId="7B64843F" w:rsidR="00A05C13" w:rsidRPr="00701DF4" w:rsidRDefault="00A05C13" w:rsidP="00A05C13">
            <w:r w:rsidRPr="00701DF4">
              <w:t>2021-11-08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53D696" w14:textId="5A3252E1" w:rsidR="00A05C13" w:rsidRPr="00701DF4" w:rsidRDefault="00A05C13" w:rsidP="00A05C13">
            <w:r w:rsidRPr="00701DF4">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645C0225" w14:textId="57A27474" w:rsidR="00A05C13" w:rsidRPr="00701DF4" w:rsidRDefault="00A05C13" w:rsidP="00A05C13">
            <w:pPr>
              <w:rPr>
                <w:rFonts w:cstheme="minorHAnsi"/>
                <w:sz w:val="18"/>
                <w:szCs w:val="18"/>
              </w:rPr>
            </w:pPr>
            <w:r w:rsidRPr="00701DF4">
              <w:rPr>
                <w:rFonts w:cstheme="minorHAnsi"/>
                <w:sz w:val="18"/>
                <w:szCs w:val="18"/>
              </w:rPr>
              <w:t>Uppdaterat datatyper för attributen tillhörande Samordningsnummeruppgift till partialDate.</w:t>
            </w:r>
          </w:p>
        </w:tc>
      </w:tr>
      <w:tr w:rsidR="00A05C13" w:rsidRPr="00701DF4" w14:paraId="0B36F3FC"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305CC156" w14:textId="0E5A6381" w:rsidR="00A05C13" w:rsidRPr="00701DF4" w:rsidRDefault="00A05C13" w:rsidP="00A05C13">
            <w:r w:rsidRPr="00701DF4">
              <w:t>4.0_RC1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71C1BA" w14:textId="3CA80BC7" w:rsidR="00A05C13" w:rsidRPr="00701DF4" w:rsidRDefault="00A05C13" w:rsidP="00A05C13">
            <w:r w:rsidRPr="00701DF4">
              <w:t>2021-11-30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21F355" w14:textId="15D8A8D0" w:rsidR="00A05C13" w:rsidRPr="00701DF4" w:rsidRDefault="00A05C13" w:rsidP="00A05C13">
            <w:r w:rsidRPr="00701DF4">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33D0ED09"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Uppdateringar efter VI-granskning: </w:t>
            </w:r>
          </w:p>
          <w:p w14:paraId="712231F5"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Lagt till referens till SCB.</w:t>
            </w:r>
          </w:p>
          <w:p w14:paraId="47E36CFA" w14:textId="77777777" w:rsidR="00A05C13" w:rsidRPr="00701DF4" w:rsidRDefault="00A05C13" w:rsidP="00A05C13">
            <w:pPr>
              <w:pStyle w:val="SoSTabelltext"/>
              <w:rPr>
                <w:rFonts w:asciiTheme="minorHAnsi" w:hAnsiTheme="minorHAnsi" w:cstheme="minorHAnsi"/>
                <w:sz w:val="18"/>
                <w:szCs w:val="18"/>
              </w:rPr>
            </w:pPr>
            <w:r w:rsidRPr="00701DF4">
              <w:rPr>
                <w:rFonts w:asciiTheme="minorHAnsi" w:hAnsiTheme="minorHAnsi" w:cstheme="minorHAnsi"/>
                <w:sz w:val="18"/>
                <w:szCs w:val="18"/>
              </w:rPr>
              <w:t>Korrigerat termkod för hänvisningspersonnummerstatus</w:t>
            </w:r>
          </w:p>
          <w:p w14:paraId="1580D9F9" w14:textId="7AD89F17" w:rsidR="00A05C13" w:rsidRPr="00701DF4" w:rsidRDefault="00A05C13" w:rsidP="00A05C13">
            <w:pPr>
              <w:rPr>
                <w:rFonts w:cstheme="minorHAnsi"/>
                <w:sz w:val="18"/>
                <w:szCs w:val="18"/>
              </w:rPr>
            </w:pPr>
            <w:r w:rsidRPr="00701DF4">
              <w:rPr>
                <w:rFonts w:cstheme="minorHAnsi"/>
                <w:sz w:val="18"/>
                <w:szCs w:val="18"/>
              </w:rPr>
              <w:t>Korrigerat ägare/förvaltare av kodverket för kön och professionell aktör till Inera.</w:t>
            </w:r>
          </w:p>
        </w:tc>
      </w:tr>
      <w:tr w:rsidR="00A05C13" w:rsidRPr="00701DF4" w14:paraId="43666011"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000F568C" w14:textId="635C2140" w:rsidR="00A05C13" w:rsidRPr="00701DF4" w:rsidRDefault="00A05C13" w:rsidP="00A05C13">
            <w:r w:rsidRPr="00701DF4">
              <w:t>4.0_RC1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77EBA9" w14:textId="607483AB" w:rsidR="00A05C13" w:rsidRPr="00701DF4" w:rsidRDefault="00A05C13" w:rsidP="00A05C13">
            <w:r w:rsidRPr="00701DF4">
              <w:t>2022-03-23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989213" w14:textId="70EC14C7" w:rsidR="00A05C13" w:rsidRPr="00701DF4" w:rsidRDefault="00A05C13" w:rsidP="00A05C13">
            <w:r w:rsidRPr="00701DF4">
              <w:t>Björn Skeppner</w:t>
            </w:r>
          </w:p>
        </w:tc>
        <w:tc>
          <w:tcPr>
            <w:tcW w:w="4100" w:type="dxa"/>
            <w:tcBorders>
              <w:top w:val="single" w:sz="4" w:space="0" w:color="A33662" w:themeColor="accent1"/>
              <w:left w:val="single" w:sz="24" w:space="0" w:color="FFFFFF" w:themeColor="background1"/>
              <w:bottom w:val="single" w:sz="4" w:space="0" w:color="A33662" w:themeColor="accent1"/>
            </w:tcBorders>
          </w:tcPr>
          <w:p w14:paraId="3E28EF05" w14:textId="2BE61872" w:rsidR="00A05C13" w:rsidRPr="00701DF4" w:rsidRDefault="00A05C13" w:rsidP="00A05C13">
            <w:pPr>
              <w:rPr>
                <w:rFonts w:cstheme="minorHAnsi"/>
                <w:sz w:val="18"/>
                <w:szCs w:val="18"/>
              </w:rPr>
            </w:pPr>
            <w:r w:rsidRPr="00701DF4">
              <w:rPr>
                <w:rFonts w:cstheme="minorHAnsi"/>
                <w:sz w:val="18"/>
                <w:szCs w:val="18"/>
              </w:rPr>
              <w:t>Lagt till referens 14 samt not om trello.com</w:t>
            </w:r>
          </w:p>
        </w:tc>
      </w:tr>
      <w:tr w:rsidR="00A05C13" w:rsidRPr="00701DF4" w14:paraId="53CC9DFD"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7A0E0453" w14:textId="35449486" w:rsidR="00A05C13" w:rsidRPr="00701DF4" w:rsidRDefault="00A05C13" w:rsidP="00A05C13">
            <w:r w:rsidRPr="00701DF4">
              <w:t>4.0_RC2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C8EA94" w14:textId="23029A9E" w:rsidR="00A05C13" w:rsidRPr="00701DF4" w:rsidRDefault="00A05C13" w:rsidP="00A05C13">
            <w:r w:rsidRPr="00701DF4">
              <w:t>2022-04-04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DBDE25" w14:textId="35F2733E" w:rsidR="00A05C13" w:rsidRPr="00701DF4" w:rsidRDefault="00A05C13" w:rsidP="00A05C13">
            <w:r w:rsidRPr="00701DF4">
              <w:t>Jimmy Fridh</w:t>
            </w:r>
          </w:p>
        </w:tc>
        <w:tc>
          <w:tcPr>
            <w:tcW w:w="4100" w:type="dxa"/>
            <w:tcBorders>
              <w:top w:val="single" w:sz="4" w:space="0" w:color="A33662" w:themeColor="accent1"/>
              <w:left w:val="single" w:sz="24" w:space="0" w:color="FFFFFF" w:themeColor="background1"/>
              <w:bottom w:val="single" w:sz="4" w:space="0" w:color="A33662" w:themeColor="accent1"/>
            </w:tcBorders>
          </w:tcPr>
          <w:p w14:paraId="61E61BFD" w14:textId="313BF52E" w:rsidR="00A05C13" w:rsidRPr="00701DF4" w:rsidRDefault="00A05C13" w:rsidP="00A05C13">
            <w:pPr>
              <w:rPr>
                <w:rFonts w:cstheme="minorHAnsi"/>
                <w:sz w:val="18"/>
                <w:szCs w:val="18"/>
              </w:rPr>
            </w:pPr>
            <w:r w:rsidRPr="00701DF4">
              <w:rPr>
                <w:rFonts w:cstheme="minorHAnsi"/>
                <w:sz w:val="18"/>
                <w:szCs w:val="18"/>
              </w:rPr>
              <w:t>Rättningar efter automatisk I-granskning (VITS), såsom tomma tabell-celler, fel skiftläge på attribut, odefinierad datatyp.</w:t>
            </w:r>
          </w:p>
        </w:tc>
      </w:tr>
      <w:tr w:rsidR="00A05C13" w:rsidRPr="00701DF4" w14:paraId="2F8EDC2C"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06366E9E" w14:textId="6439AF83" w:rsidR="00A05C13" w:rsidRPr="00701DF4" w:rsidRDefault="00A05C13" w:rsidP="00A05C13">
            <w:r w:rsidRPr="00701DF4">
              <w:lastRenderedPageBreak/>
              <w:t>4.0_RC3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3E4470" w14:textId="140F3193" w:rsidR="00A05C13" w:rsidRPr="00701DF4" w:rsidRDefault="00A05C13" w:rsidP="00A05C13">
            <w:r w:rsidRPr="00701DF4">
              <w:t>2022-04-11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D480DC" w14:textId="25ED86FB" w:rsidR="00A05C13" w:rsidRPr="00701DF4" w:rsidRDefault="00A05C13" w:rsidP="00A05C13">
            <w:r w:rsidRPr="00701DF4">
              <w:t>Jimmy Fridh</w:t>
            </w:r>
          </w:p>
        </w:tc>
        <w:tc>
          <w:tcPr>
            <w:tcW w:w="4100" w:type="dxa"/>
            <w:tcBorders>
              <w:top w:val="single" w:sz="4" w:space="0" w:color="A33662" w:themeColor="accent1"/>
              <w:left w:val="single" w:sz="24" w:space="0" w:color="FFFFFF" w:themeColor="background1"/>
              <w:bottom w:val="single" w:sz="4" w:space="0" w:color="A33662" w:themeColor="accent1"/>
            </w:tcBorders>
          </w:tcPr>
          <w:p w14:paraId="7F6061A4" w14:textId="246015F7" w:rsidR="00A05C13" w:rsidRPr="00701DF4" w:rsidRDefault="00A05C13" w:rsidP="00A05C13">
            <w:pPr>
              <w:rPr>
                <w:rFonts w:cstheme="minorHAnsi"/>
                <w:sz w:val="18"/>
                <w:szCs w:val="18"/>
              </w:rPr>
            </w:pPr>
            <w:r w:rsidRPr="00701DF4">
              <w:rPr>
                <w:rFonts w:cstheme="minorHAnsi"/>
                <w:sz w:val="18"/>
                <w:szCs w:val="18"/>
              </w:rPr>
              <w:t>Rättningar efter automatisk I-granskning (VITS): tomma tabell-celler kompletterade.</w:t>
            </w:r>
          </w:p>
        </w:tc>
      </w:tr>
      <w:tr w:rsidR="0091300B" w:rsidRPr="00701DF4" w14:paraId="08CC7177"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6A9A8DF3" w14:textId="0680C098" w:rsidR="0091300B" w:rsidRPr="00701DF4" w:rsidRDefault="0091300B" w:rsidP="0091300B">
            <w:r w:rsidRPr="00701DF4">
              <w:t>4.0_RC4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44849C" w14:textId="14694124" w:rsidR="0091300B" w:rsidRPr="00701DF4" w:rsidRDefault="0091300B" w:rsidP="0091300B">
            <w:r w:rsidRPr="00701DF4">
              <w:t>2022-04-12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A02CA3" w14:textId="24F4C537" w:rsidR="0091300B" w:rsidRPr="00701DF4" w:rsidRDefault="0091300B" w:rsidP="0091300B">
            <w:r w:rsidRPr="00701DF4">
              <w:t>Jimmy Fridh</w:t>
            </w:r>
          </w:p>
        </w:tc>
        <w:tc>
          <w:tcPr>
            <w:tcW w:w="4100" w:type="dxa"/>
            <w:tcBorders>
              <w:top w:val="single" w:sz="4" w:space="0" w:color="A33662" w:themeColor="accent1"/>
              <w:left w:val="single" w:sz="24" w:space="0" w:color="FFFFFF" w:themeColor="background1"/>
              <w:bottom w:val="single" w:sz="4" w:space="0" w:color="A33662" w:themeColor="accent1"/>
            </w:tcBorders>
          </w:tcPr>
          <w:p w14:paraId="14DD4C7F" w14:textId="5D3E9F3A" w:rsidR="0091300B" w:rsidRPr="00701DF4" w:rsidRDefault="0091300B" w:rsidP="0091300B">
            <w:pPr>
              <w:rPr>
                <w:rFonts w:cstheme="minorHAnsi"/>
                <w:sz w:val="18"/>
                <w:szCs w:val="18"/>
              </w:rPr>
            </w:pPr>
            <w:r w:rsidRPr="00701DF4">
              <w:rPr>
                <w:rFonts w:cstheme="minorHAnsi"/>
                <w:sz w:val="18"/>
                <w:szCs w:val="18"/>
              </w:rPr>
              <w:t>Rättningar efter automatisk I-granskning (VITS): Trasiga länkar</w:t>
            </w:r>
          </w:p>
        </w:tc>
      </w:tr>
      <w:tr w:rsidR="0091300B" w:rsidRPr="00701DF4" w14:paraId="12EC348F"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0E668814" w14:textId="466F6284" w:rsidR="0091300B" w:rsidRPr="00701DF4" w:rsidRDefault="0091300B" w:rsidP="0091300B">
            <w:r w:rsidRPr="00701DF4">
              <w:t>4.0_RC5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7F1BF2" w14:textId="3A2331C1" w:rsidR="0091300B" w:rsidRPr="00701DF4" w:rsidRDefault="0091300B" w:rsidP="0091300B">
            <w:r w:rsidRPr="00701DF4">
              <w:t>2022-04-25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5FBAA0" w14:textId="73387DBF" w:rsidR="0091300B" w:rsidRPr="00701DF4" w:rsidRDefault="0091300B" w:rsidP="0091300B">
            <w:r w:rsidRPr="00701DF4">
              <w:t>Jimmy Fridh</w:t>
            </w:r>
          </w:p>
        </w:tc>
        <w:tc>
          <w:tcPr>
            <w:tcW w:w="4100" w:type="dxa"/>
            <w:tcBorders>
              <w:top w:val="single" w:sz="4" w:space="0" w:color="A33662" w:themeColor="accent1"/>
              <w:left w:val="single" w:sz="24" w:space="0" w:color="FFFFFF" w:themeColor="background1"/>
              <w:bottom w:val="single" w:sz="4" w:space="0" w:color="A33662" w:themeColor="accent1"/>
            </w:tcBorders>
          </w:tcPr>
          <w:p w14:paraId="1C87704E" w14:textId="593CF0E9" w:rsidR="0091300B" w:rsidRPr="00701DF4" w:rsidRDefault="0091300B" w:rsidP="0091300B">
            <w:pPr>
              <w:rPr>
                <w:rFonts w:cstheme="minorHAnsi"/>
                <w:sz w:val="18"/>
                <w:szCs w:val="18"/>
              </w:rPr>
            </w:pPr>
            <w:r w:rsidRPr="00701DF4">
              <w:rPr>
                <w:rFonts w:cstheme="minorHAnsi"/>
                <w:sz w:val="18"/>
                <w:szCs w:val="18"/>
              </w:rPr>
              <w:t>Versionsuppdatering för att matcha andra ändrade dokument.</w:t>
            </w:r>
          </w:p>
        </w:tc>
      </w:tr>
      <w:tr w:rsidR="0091300B" w:rsidRPr="00701DF4" w14:paraId="534E6CDD"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1E6742AF" w14:textId="11F30379" w:rsidR="0091300B" w:rsidRPr="00701DF4" w:rsidRDefault="0091300B" w:rsidP="0091300B">
            <w:r w:rsidRPr="00701DF4">
              <w:t>4.0_RC6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75FB0D" w14:textId="32D8F0DB" w:rsidR="0091300B" w:rsidRPr="00701DF4" w:rsidRDefault="0091300B" w:rsidP="0091300B">
            <w:r w:rsidRPr="00701DF4">
              <w:t>2022-10-03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2D2CDE" w14:textId="479CC85E" w:rsidR="0091300B" w:rsidRPr="00701DF4" w:rsidRDefault="0091300B" w:rsidP="0091300B">
            <w:r w:rsidRPr="00701DF4">
              <w:t>Jimmy Fridh</w:t>
            </w:r>
          </w:p>
        </w:tc>
        <w:tc>
          <w:tcPr>
            <w:tcW w:w="4100" w:type="dxa"/>
            <w:tcBorders>
              <w:top w:val="single" w:sz="4" w:space="0" w:color="A33662" w:themeColor="accent1"/>
              <w:left w:val="single" w:sz="24" w:space="0" w:color="FFFFFF" w:themeColor="background1"/>
              <w:bottom w:val="single" w:sz="4" w:space="0" w:color="A33662" w:themeColor="accent1"/>
            </w:tcBorders>
          </w:tcPr>
          <w:p w14:paraId="2F1EFFF7" w14:textId="64BF8A93" w:rsidR="0091300B" w:rsidRPr="00701DF4" w:rsidRDefault="0091300B" w:rsidP="0091300B">
            <w:pPr>
              <w:rPr>
                <w:rFonts w:cstheme="minorHAnsi"/>
                <w:sz w:val="18"/>
                <w:szCs w:val="18"/>
              </w:rPr>
            </w:pPr>
            <w:r w:rsidRPr="00701DF4">
              <w:rPr>
                <w:rFonts w:cstheme="minorHAnsi"/>
                <w:sz w:val="18"/>
                <w:szCs w:val="18"/>
              </w:rPr>
              <w:t xml:space="preserve">Korrigerade J/N i fältbeskrivningar till true/false under avsnitten 8.8, 8.14, 8.16, 8.20, 8.26, 8.27, 8.29. </w:t>
            </w:r>
          </w:p>
        </w:tc>
      </w:tr>
      <w:tr w:rsidR="0091300B" w:rsidRPr="00701DF4" w14:paraId="6FFB97B0"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3B13F013" w14:textId="23340DBC" w:rsidR="0091300B" w:rsidRPr="00701DF4" w:rsidRDefault="0091300B" w:rsidP="0091300B">
            <w:r w:rsidRPr="00701DF4">
              <w:t>4.0_RC7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EDCA78" w14:textId="1EFFA118" w:rsidR="0091300B" w:rsidRPr="00701DF4" w:rsidRDefault="0091300B" w:rsidP="0091300B">
            <w:r w:rsidRPr="00701DF4">
              <w:t>2022-10-10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7D0E98" w14:textId="4FD3C73F" w:rsidR="0091300B" w:rsidRPr="00701DF4" w:rsidRDefault="0091300B" w:rsidP="0091300B">
            <w:r w:rsidRPr="00701DF4">
              <w:t>Jimmy Fridh</w:t>
            </w:r>
          </w:p>
        </w:tc>
        <w:tc>
          <w:tcPr>
            <w:tcW w:w="4100" w:type="dxa"/>
            <w:tcBorders>
              <w:top w:val="single" w:sz="4" w:space="0" w:color="A33662" w:themeColor="accent1"/>
              <w:left w:val="single" w:sz="24" w:space="0" w:color="FFFFFF" w:themeColor="background1"/>
              <w:bottom w:val="single" w:sz="4" w:space="0" w:color="A33662" w:themeColor="accent1"/>
            </w:tcBorders>
          </w:tcPr>
          <w:p w14:paraId="37A5D57B" w14:textId="0A8F9834" w:rsidR="0091300B" w:rsidRPr="00701DF4" w:rsidRDefault="0091300B" w:rsidP="0091300B">
            <w:pPr>
              <w:rPr>
                <w:rFonts w:cstheme="minorHAnsi"/>
                <w:sz w:val="18"/>
                <w:szCs w:val="18"/>
              </w:rPr>
            </w:pPr>
            <w:r w:rsidRPr="00701DF4">
              <w:rPr>
                <w:rFonts w:cstheme="minorHAnsi"/>
                <w:sz w:val="18"/>
                <w:szCs w:val="18"/>
              </w:rPr>
              <w:t>Versionsuppdatering för att matcha andra ändrade dokument.</w:t>
            </w:r>
          </w:p>
        </w:tc>
      </w:tr>
      <w:tr w:rsidR="0091300B" w:rsidRPr="00701DF4" w14:paraId="4518C9E5"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73496808" w14:textId="41CEADFA" w:rsidR="0091300B" w:rsidRPr="00701DF4" w:rsidRDefault="0091300B" w:rsidP="0091300B">
            <w:r w:rsidRPr="00701DF4">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29012E" w14:textId="30F5144E" w:rsidR="0091300B" w:rsidRPr="00701DF4" w:rsidRDefault="0091300B" w:rsidP="0091300B">
            <w:r w:rsidRPr="00701DF4">
              <w:t>2022-10-31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1F1F72" w14:textId="4518CEED" w:rsidR="0091300B" w:rsidRPr="00701DF4" w:rsidRDefault="0091300B" w:rsidP="0091300B">
            <w:r w:rsidRPr="00701DF4">
              <w:t>Jimmy Fridh</w:t>
            </w:r>
          </w:p>
        </w:tc>
        <w:tc>
          <w:tcPr>
            <w:tcW w:w="4100" w:type="dxa"/>
            <w:tcBorders>
              <w:top w:val="single" w:sz="4" w:space="0" w:color="A33662" w:themeColor="accent1"/>
              <w:left w:val="single" w:sz="24" w:space="0" w:color="FFFFFF" w:themeColor="background1"/>
              <w:bottom w:val="single" w:sz="4" w:space="0" w:color="A33662" w:themeColor="accent1"/>
            </w:tcBorders>
          </w:tcPr>
          <w:p w14:paraId="77063B2B" w14:textId="63C724B9" w:rsidR="0091300B" w:rsidRPr="00701DF4" w:rsidRDefault="0091300B" w:rsidP="0091300B">
            <w:pPr>
              <w:rPr>
                <w:rFonts w:cstheme="minorHAnsi"/>
                <w:sz w:val="18"/>
                <w:szCs w:val="18"/>
              </w:rPr>
            </w:pPr>
            <w:r w:rsidRPr="00701DF4">
              <w:rPr>
                <w:rFonts w:cstheme="minorHAnsi"/>
                <w:sz w:val="18"/>
                <w:szCs w:val="18"/>
              </w:rPr>
              <w:t>Fastställd version. Uppdaterad länk i referenslista.</w:t>
            </w:r>
          </w:p>
        </w:tc>
      </w:tr>
      <w:tr w:rsidR="0091300B" w:rsidRPr="00701DF4" w14:paraId="19B4A1C8"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794DF5CE" w14:textId="69D8CA1C" w:rsidR="0091300B" w:rsidRPr="00701DF4" w:rsidRDefault="0091300B" w:rsidP="0091300B">
            <w:r w:rsidRPr="00701DF4">
              <w:t>4.0.1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DBCCDB" w14:textId="3CCE8C82" w:rsidR="0091300B" w:rsidRPr="00701DF4" w:rsidRDefault="0091300B" w:rsidP="0091300B">
            <w:r w:rsidRPr="00701DF4">
              <w:t>2023-01-20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4ED27D" w14:textId="5AF12620" w:rsidR="0091300B" w:rsidRPr="00701DF4" w:rsidRDefault="0091300B" w:rsidP="0091300B">
            <w:r w:rsidRPr="00701DF4">
              <w:t>Jimmy Fridh</w:t>
            </w:r>
          </w:p>
        </w:tc>
        <w:tc>
          <w:tcPr>
            <w:tcW w:w="4100" w:type="dxa"/>
            <w:tcBorders>
              <w:top w:val="single" w:sz="4" w:space="0" w:color="A33662" w:themeColor="accent1"/>
              <w:left w:val="single" w:sz="24" w:space="0" w:color="FFFFFF" w:themeColor="background1"/>
              <w:bottom w:val="single" w:sz="4" w:space="0" w:color="A33662" w:themeColor="accent1"/>
            </w:tcBorders>
          </w:tcPr>
          <w:p w14:paraId="17EDD297" w14:textId="70507DBA" w:rsidR="0091300B" w:rsidRPr="00701DF4" w:rsidRDefault="0091300B" w:rsidP="0091300B">
            <w:pPr>
              <w:rPr>
                <w:rFonts w:cstheme="minorHAnsi"/>
                <w:sz w:val="18"/>
                <w:szCs w:val="18"/>
              </w:rPr>
            </w:pPr>
            <w:r w:rsidRPr="00701DF4">
              <w:rPr>
                <w:rFonts w:cstheme="minorHAnsi"/>
                <w:sz w:val="18"/>
                <w:szCs w:val="18"/>
              </w:rPr>
              <w:t>Komplettering av testsviter och självdeklarationer för att domänen ska vara kompatibel med Inera Testmodell 2.</w:t>
            </w:r>
          </w:p>
        </w:tc>
      </w:tr>
      <w:tr w:rsidR="0091300B" w:rsidRPr="00701DF4" w14:paraId="7976D84E"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0304BB23" w14:textId="5AF43C2F" w:rsidR="0091300B" w:rsidRPr="00701DF4" w:rsidRDefault="0091300B" w:rsidP="0091300B">
            <w:r w:rsidRPr="00701DF4">
              <w:t>4.0.2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8BE96E" w14:textId="66B5BB67" w:rsidR="0091300B" w:rsidRPr="00701DF4" w:rsidRDefault="0091300B" w:rsidP="0091300B">
            <w:r w:rsidRPr="00701DF4">
              <w:t>2023-03-10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87183F" w14:textId="64E34092" w:rsidR="0091300B" w:rsidRPr="00701DF4" w:rsidRDefault="0091300B" w:rsidP="0091300B">
            <w:r w:rsidRPr="00701DF4">
              <w:t>Jimmy Fridh</w:t>
            </w:r>
          </w:p>
        </w:tc>
        <w:tc>
          <w:tcPr>
            <w:tcW w:w="4100" w:type="dxa"/>
            <w:tcBorders>
              <w:top w:val="single" w:sz="4" w:space="0" w:color="A33662" w:themeColor="accent1"/>
              <w:left w:val="single" w:sz="24" w:space="0" w:color="FFFFFF" w:themeColor="background1"/>
              <w:bottom w:val="single" w:sz="4" w:space="0" w:color="A33662" w:themeColor="accent1"/>
            </w:tcBorders>
          </w:tcPr>
          <w:p w14:paraId="42BA2053" w14:textId="7D311F4A" w:rsidR="0091300B" w:rsidRPr="00701DF4" w:rsidRDefault="0091300B" w:rsidP="0091300B">
            <w:pPr>
              <w:rPr>
                <w:rFonts w:cstheme="minorHAnsi"/>
                <w:sz w:val="18"/>
                <w:szCs w:val="18"/>
              </w:rPr>
            </w:pPr>
            <w:r w:rsidRPr="00701DF4">
              <w:rPr>
                <w:rFonts w:cstheme="minorHAnsi"/>
                <w:sz w:val="18"/>
                <w:szCs w:val="18"/>
              </w:rPr>
              <w:t>Versionsuppdatering för att matcha ny domänversion.</w:t>
            </w:r>
          </w:p>
        </w:tc>
      </w:tr>
      <w:tr w:rsidR="007E5DFF" w:rsidRPr="00701DF4" w14:paraId="3605282B"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03E11FB0" w14:textId="025167A3" w:rsidR="007E5DFF" w:rsidRPr="00701DF4" w:rsidRDefault="007E5DFF" w:rsidP="0091300B">
            <w:r w:rsidRPr="00701DF4">
              <w:t>4.10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894361" w14:textId="7BCB4BDD" w:rsidR="007E5DFF" w:rsidRPr="00701DF4" w:rsidRDefault="007E5DFF" w:rsidP="0091300B">
            <w:r w:rsidRPr="00701DF4">
              <w:t>2024-01-06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EAD308" w14:textId="17ABF2D4" w:rsidR="007E5DFF" w:rsidRPr="00701DF4" w:rsidRDefault="007E5DFF" w:rsidP="0091300B">
            <w:r w:rsidRPr="00701DF4">
              <w:t>Jimmy Fridh</w:t>
            </w:r>
          </w:p>
        </w:tc>
        <w:tc>
          <w:tcPr>
            <w:tcW w:w="4100" w:type="dxa"/>
            <w:tcBorders>
              <w:top w:val="single" w:sz="4" w:space="0" w:color="A33662" w:themeColor="accent1"/>
              <w:left w:val="single" w:sz="24" w:space="0" w:color="FFFFFF" w:themeColor="background1"/>
              <w:bottom w:val="single" w:sz="4" w:space="0" w:color="A33662" w:themeColor="accent1"/>
            </w:tcBorders>
          </w:tcPr>
          <w:p w14:paraId="25AE97E0" w14:textId="3B59AA06" w:rsidR="007E5DFF" w:rsidRPr="00701DF4" w:rsidRDefault="007E5DFF" w:rsidP="0091300B">
            <w:pPr>
              <w:rPr>
                <w:rFonts w:cstheme="minorHAnsi"/>
                <w:sz w:val="18"/>
                <w:szCs w:val="18"/>
              </w:rPr>
            </w:pPr>
            <w:r w:rsidRPr="00701DF4">
              <w:rPr>
                <w:rFonts w:cstheme="minorHAnsi"/>
                <w:sz w:val="18"/>
                <w:szCs w:val="18"/>
              </w:rPr>
              <w:t>Versionsuppdatering för att matcha ny domänversion.</w:t>
            </w:r>
          </w:p>
        </w:tc>
      </w:tr>
      <w:tr w:rsidR="0091300B" w:rsidRPr="00701DF4" w14:paraId="00B55B56"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540277D6" w14:textId="508AB65E" w:rsidR="0091300B" w:rsidRPr="00701DF4" w:rsidRDefault="0091300B" w:rsidP="0091300B">
            <w:r w:rsidRPr="00701DF4">
              <w:t>5.0</w:t>
            </w:r>
            <w:r w:rsidR="00CE2355" w:rsidRPr="00701DF4">
              <w:t>_RC1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BC2348" w14:textId="0F85B7A7" w:rsidR="0091300B" w:rsidRPr="00701DF4" w:rsidRDefault="00CE2355" w:rsidP="0091300B">
            <w:r w:rsidRPr="00701DF4">
              <w:t>2024</w:t>
            </w:r>
            <w:r w:rsidR="0091300B" w:rsidRPr="00701DF4">
              <w:t>-</w:t>
            </w:r>
            <w:r w:rsidRPr="00701DF4">
              <w:t>02</w:t>
            </w:r>
            <w:r w:rsidR="0091300B" w:rsidRPr="00701DF4">
              <w:t>-</w:t>
            </w:r>
            <w:r w:rsidRPr="00701DF4">
              <w:t>06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A2797E" w14:textId="2F185F1A" w:rsidR="0091300B" w:rsidRPr="00701DF4" w:rsidRDefault="00C92374" w:rsidP="0091300B">
            <w:r w:rsidRPr="00701DF4">
              <w:t>Jimmy Fridh</w:t>
            </w:r>
            <w:r w:rsidR="00A82A81" w:rsidRPr="00701DF4">
              <w:t xml:space="preserve"> &amp; Björn Skeppner</w:t>
            </w:r>
          </w:p>
        </w:tc>
        <w:tc>
          <w:tcPr>
            <w:tcW w:w="4100" w:type="dxa"/>
            <w:tcBorders>
              <w:top w:val="single" w:sz="4" w:space="0" w:color="A33662" w:themeColor="accent1"/>
              <w:left w:val="single" w:sz="24" w:space="0" w:color="FFFFFF" w:themeColor="background1"/>
              <w:bottom w:val="single" w:sz="4" w:space="0" w:color="A33662" w:themeColor="accent1"/>
            </w:tcBorders>
          </w:tcPr>
          <w:p w14:paraId="6F8D9126" w14:textId="5498176A" w:rsidR="00AB65A4" w:rsidRPr="00701DF4" w:rsidRDefault="00C92374" w:rsidP="0091300B">
            <w:pPr>
              <w:rPr>
                <w:rFonts w:cstheme="minorHAnsi"/>
                <w:sz w:val="18"/>
                <w:szCs w:val="18"/>
              </w:rPr>
            </w:pPr>
            <w:r w:rsidRPr="00701DF4">
              <w:rPr>
                <w:rFonts w:cstheme="minorHAnsi"/>
                <w:sz w:val="18"/>
                <w:szCs w:val="18"/>
              </w:rPr>
              <w:t>Ny majorversion p.g.a nya attribut för samordningsnummer och aktö</w:t>
            </w:r>
            <w:r w:rsidR="00AB65A4" w:rsidRPr="00701DF4">
              <w:rPr>
                <w:rFonts w:cstheme="minorHAnsi"/>
                <w:sz w:val="18"/>
                <w:szCs w:val="18"/>
              </w:rPr>
              <w:t>r..</w:t>
            </w:r>
          </w:p>
          <w:p w14:paraId="0AAEE0CF" w14:textId="616E007B" w:rsidR="00AB65A4" w:rsidRPr="00701DF4" w:rsidRDefault="00AB65A4" w:rsidP="00AB65A4">
            <w:pPr>
              <w:rPr>
                <w:rFonts w:cstheme="minorHAnsi"/>
                <w:sz w:val="18"/>
                <w:szCs w:val="18"/>
              </w:rPr>
            </w:pPr>
            <w:r w:rsidRPr="00701DF4">
              <w:rPr>
                <w:rFonts w:cstheme="minorHAnsi"/>
                <w:b/>
                <w:bCs/>
                <w:sz w:val="18"/>
                <w:szCs w:val="18"/>
              </w:rPr>
              <w:t>Borttagna:</w:t>
            </w:r>
            <w:r w:rsidRPr="00701DF4">
              <w:rPr>
                <w:rFonts w:cstheme="minorHAnsi"/>
                <w:sz w:val="18"/>
                <w:szCs w:val="18"/>
              </w:rPr>
              <w:t xml:space="preserve"> </w:t>
            </w:r>
            <w:r w:rsidRPr="00701DF4">
              <w:rPr>
                <w:rFonts w:cstheme="minorHAnsi"/>
                <w:sz w:val="18"/>
                <w:szCs w:val="18"/>
              </w:rPr>
              <w:br/>
              <w:t>Attribut:Fornamn-styrkt,</w:t>
            </w:r>
          </w:p>
          <w:p w14:paraId="71F30977" w14:textId="2248195D" w:rsidR="00AB65A4" w:rsidRPr="00701DF4" w:rsidRDefault="00AB65A4" w:rsidP="00AB65A4">
            <w:pPr>
              <w:rPr>
                <w:rFonts w:cstheme="minorHAnsi"/>
                <w:sz w:val="18"/>
                <w:szCs w:val="18"/>
              </w:rPr>
            </w:pPr>
            <w:r w:rsidRPr="00701DF4">
              <w:rPr>
                <w:rFonts w:cstheme="minorHAnsi"/>
                <w:sz w:val="18"/>
                <w:szCs w:val="18"/>
              </w:rPr>
              <w:t>Mellamnamn-styrkt,</w:t>
            </w:r>
          </w:p>
          <w:p w14:paraId="13BEFC47" w14:textId="4301C320" w:rsidR="00AB65A4" w:rsidRPr="00701DF4" w:rsidRDefault="00AB65A4" w:rsidP="00AB65A4">
            <w:pPr>
              <w:rPr>
                <w:rFonts w:cstheme="minorHAnsi"/>
                <w:sz w:val="18"/>
                <w:szCs w:val="18"/>
              </w:rPr>
            </w:pPr>
            <w:r w:rsidRPr="00701DF4">
              <w:rPr>
                <w:rFonts w:cstheme="minorHAnsi"/>
                <w:sz w:val="18"/>
                <w:szCs w:val="18"/>
              </w:rPr>
              <w:t>Efternamn-styrkt,</w:t>
            </w:r>
          </w:p>
          <w:p w14:paraId="20E0EA2A" w14:textId="35A78143" w:rsidR="00AB65A4" w:rsidRPr="00701DF4" w:rsidRDefault="00AB65A4" w:rsidP="00AB65A4">
            <w:pPr>
              <w:rPr>
                <w:rFonts w:cstheme="minorHAnsi"/>
                <w:sz w:val="18"/>
                <w:szCs w:val="18"/>
              </w:rPr>
            </w:pPr>
            <w:r w:rsidRPr="00701DF4">
              <w:rPr>
                <w:rFonts w:cstheme="minorHAnsi"/>
                <w:sz w:val="18"/>
                <w:szCs w:val="18"/>
              </w:rPr>
              <w:t>FodelseortUtland-styrkt,</w:t>
            </w:r>
          </w:p>
          <w:p w14:paraId="6F8413D6" w14:textId="6BBD8456" w:rsidR="00AB65A4" w:rsidRPr="00701DF4" w:rsidRDefault="00AB65A4" w:rsidP="00AB65A4">
            <w:pPr>
              <w:rPr>
                <w:rFonts w:cstheme="minorHAnsi"/>
                <w:sz w:val="18"/>
                <w:szCs w:val="18"/>
              </w:rPr>
            </w:pPr>
            <w:r w:rsidRPr="00701DF4">
              <w:rPr>
                <w:rFonts w:cstheme="minorHAnsi"/>
                <w:sz w:val="18"/>
                <w:szCs w:val="18"/>
              </w:rPr>
              <w:t>MedborgarskapslandKod-styrkt,</w:t>
            </w:r>
            <w:r w:rsidRPr="00701DF4">
              <w:rPr>
                <w:rFonts w:cstheme="minorHAnsi"/>
                <w:sz w:val="18"/>
                <w:szCs w:val="18"/>
              </w:rPr>
              <w:br/>
            </w:r>
          </w:p>
          <w:p w14:paraId="38F9FCFE" w14:textId="77777777" w:rsidR="00AB65A4" w:rsidRPr="00701DF4" w:rsidRDefault="00AB65A4" w:rsidP="00AB65A4">
            <w:pPr>
              <w:rPr>
                <w:rFonts w:cstheme="minorHAnsi"/>
                <w:sz w:val="18"/>
                <w:szCs w:val="18"/>
              </w:rPr>
            </w:pPr>
            <w:r w:rsidRPr="00701DF4">
              <w:rPr>
                <w:rFonts w:cstheme="minorHAnsi"/>
                <w:b/>
                <w:bCs/>
                <w:sz w:val="18"/>
                <w:szCs w:val="18"/>
              </w:rPr>
              <w:t>Tillagt</w:t>
            </w:r>
            <w:r w:rsidRPr="00701DF4">
              <w:rPr>
                <w:rFonts w:cstheme="minorHAnsi"/>
                <w:sz w:val="18"/>
                <w:szCs w:val="18"/>
              </w:rPr>
              <w:t>:</w:t>
            </w:r>
          </w:p>
          <w:p w14:paraId="696B66AD" w14:textId="1806B087" w:rsidR="00AB65A4" w:rsidRPr="00701DF4" w:rsidRDefault="002043DB" w:rsidP="00AB65A4">
            <w:pPr>
              <w:rPr>
                <w:rFonts w:cstheme="minorHAnsi"/>
                <w:sz w:val="18"/>
                <w:szCs w:val="18"/>
              </w:rPr>
            </w:pPr>
            <w:r w:rsidRPr="00701DF4">
              <w:rPr>
                <w:rFonts w:cstheme="minorHAnsi"/>
                <w:sz w:val="18"/>
                <w:szCs w:val="18"/>
              </w:rPr>
              <w:t>i</w:t>
            </w:r>
            <w:r w:rsidR="00AB65A4" w:rsidRPr="00701DF4">
              <w:rPr>
                <w:rFonts w:cstheme="minorHAnsi"/>
                <w:sz w:val="18"/>
                <w:szCs w:val="18"/>
              </w:rPr>
              <w:t>dentitets</w:t>
            </w:r>
            <w:r w:rsidRPr="00701DF4">
              <w:rPr>
                <w:rFonts w:cstheme="minorHAnsi"/>
                <w:sz w:val="18"/>
                <w:szCs w:val="18"/>
              </w:rPr>
              <w:t>n</w:t>
            </w:r>
            <w:r w:rsidR="00B620E9" w:rsidRPr="00701DF4">
              <w:rPr>
                <w:rFonts w:cstheme="minorHAnsi"/>
                <w:sz w:val="18"/>
                <w:szCs w:val="18"/>
              </w:rPr>
              <w:t>ivå</w:t>
            </w:r>
          </w:p>
          <w:p w14:paraId="584EE2D9" w14:textId="446C2AD9" w:rsidR="00AB65A4" w:rsidRPr="00701DF4" w:rsidRDefault="002043DB" w:rsidP="00AB65A4">
            <w:pPr>
              <w:rPr>
                <w:rFonts w:cstheme="minorHAnsi"/>
                <w:sz w:val="18"/>
                <w:szCs w:val="18"/>
              </w:rPr>
            </w:pPr>
            <w:r w:rsidRPr="00701DF4">
              <w:rPr>
                <w:rFonts w:cstheme="minorHAnsi"/>
                <w:sz w:val="18"/>
                <w:szCs w:val="18"/>
              </w:rPr>
              <w:t>i</w:t>
            </w:r>
            <w:r w:rsidR="00AB65A4" w:rsidRPr="00701DF4">
              <w:rPr>
                <w:rFonts w:cstheme="minorHAnsi"/>
                <w:sz w:val="18"/>
                <w:szCs w:val="18"/>
              </w:rPr>
              <w:t>dentitetsniv</w:t>
            </w:r>
            <w:r w:rsidR="00B620E9" w:rsidRPr="00701DF4">
              <w:rPr>
                <w:rFonts w:cstheme="minorHAnsi"/>
                <w:sz w:val="18"/>
                <w:szCs w:val="18"/>
              </w:rPr>
              <w:t>å</w:t>
            </w:r>
            <w:r w:rsidRPr="00701DF4">
              <w:rPr>
                <w:rFonts w:cstheme="minorHAnsi"/>
                <w:sz w:val="18"/>
                <w:szCs w:val="18"/>
              </w:rPr>
              <w:t xml:space="preserve"> d</w:t>
            </w:r>
            <w:r w:rsidR="00AB65A4" w:rsidRPr="00701DF4">
              <w:rPr>
                <w:rFonts w:cstheme="minorHAnsi"/>
                <w:sz w:val="18"/>
                <w:szCs w:val="18"/>
              </w:rPr>
              <w:t>atum</w:t>
            </w:r>
          </w:p>
          <w:p w14:paraId="351BA5D3" w14:textId="3FBE1222" w:rsidR="0091300B" w:rsidRPr="00701DF4" w:rsidRDefault="00B620E9" w:rsidP="0091300B">
            <w:pPr>
              <w:rPr>
                <w:rFonts w:cstheme="minorHAnsi"/>
                <w:sz w:val="18"/>
                <w:szCs w:val="18"/>
              </w:rPr>
            </w:pPr>
            <w:r w:rsidRPr="00701DF4">
              <w:rPr>
                <w:rFonts w:cstheme="minorHAnsi"/>
                <w:sz w:val="18"/>
                <w:szCs w:val="18"/>
              </w:rPr>
              <w:t>uppdaterings</w:t>
            </w:r>
            <w:r w:rsidR="00123C15" w:rsidRPr="00701DF4">
              <w:rPr>
                <w:rFonts w:cstheme="minorHAnsi"/>
                <w:sz w:val="18"/>
                <w:szCs w:val="18"/>
              </w:rPr>
              <w:t>t</w:t>
            </w:r>
            <w:r w:rsidRPr="00701DF4">
              <w:rPr>
                <w:rFonts w:cstheme="minorHAnsi"/>
                <w:sz w:val="18"/>
                <w:szCs w:val="18"/>
              </w:rPr>
              <w:t>id</w:t>
            </w:r>
          </w:p>
        </w:tc>
      </w:tr>
      <w:tr w:rsidR="00D67B54" w:rsidRPr="00701DF4" w14:paraId="14D4BB93"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2AEAF14B" w14:textId="519F62DC" w:rsidR="00D67B54" w:rsidRPr="00701DF4" w:rsidRDefault="00D67B54" w:rsidP="0091300B">
            <w:r w:rsidRPr="00701DF4">
              <w:t>5.0_RC2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378AC3" w14:textId="1AFAEBDC" w:rsidR="00D67B54" w:rsidRPr="00701DF4" w:rsidRDefault="00D67B54" w:rsidP="0091300B">
            <w:r w:rsidRPr="00701DF4">
              <w:t>2024-02-22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D31D60" w14:textId="4EBF2820" w:rsidR="00D67B54" w:rsidRPr="00701DF4" w:rsidRDefault="00D67B54" w:rsidP="0091300B">
            <w:r w:rsidRPr="00701DF4">
              <w:t>Jimmy Fridh</w:t>
            </w:r>
          </w:p>
        </w:tc>
        <w:tc>
          <w:tcPr>
            <w:tcW w:w="4100" w:type="dxa"/>
            <w:tcBorders>
              <w:top w:val="single" w:sz="4" w:space="0" w:color="A33662" w:themeColor="accent1"/>
              <w:left w:val="single" w:sz="24" w:space="0" w:color="FFFFFF" w:themeColor="background1"/>
              <w:bottom w:val="single" w:sz="4" w:space="0" w:color="A33662" w:themeColor="accent1"/>
            </w:tcBorders>
          </w:tcPr>
          <w:p w14:paraId="791AD11A" w14:textId="1673327D" w:rsidR="00D67B54" w:rsidRPr="00701DF4" w:rsidRDefault="00D67B54" w:rsidP="0091300B">
            <w:pPr>
              <w:rPr>
                <w:rFonts w:cstheme="minorHAnsi"/>
                <w:sz w:val="18"/>
                <w:szCs w:val="18"/>
              </w:rPr>
            </w:pPr>
            <w:r w:rsidRPr="00701DF4">
              <w:t>Ny releasekandidat där korrigeringar av namespace gjorts i schemafilerna.</w:t>
            </w:r>
          </w:p>
        </w:tc>
      </w:tr>
      <w:tr w:rsidR="00880C8B" w:rsidRPr="00701DF4" w14:paraId="6F99FA22"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2421E72A" w14:textId="7386B6C9" w:rsidR="00880C8B" w:rsidRPr="00701DF4" w:rsidRDefault="00880C8B" w:rsidP="0091300B">
            <w:r w:rsidRPr="00701DF4">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AE0682" w14:textId="676D17C3" w:rsidR="00880C8B" w:rsidRPr="00701DF4" w:rsidRDefault="00880C8B" w:rsidP="0091300B">
            <w:r w:rsidRPr="00701DF4">
              <w:t>2024-03-18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3C7150" w14:textId="2B03F646" w:rsidR="00880C8B" w:rsidRPr="00701DF4" w:rsidRDefault="00880C8B" w:rsidP="0091300B">
            <w:r w:rsidRPr="00701DF4">
              <w:t>Jimmy Fridh</w:t>
            </w:r>
          </w:p>
        </w:tc>
        <w:tc>
          <w:tcPr>
            <w:tcW w:w="4100" w:type="dxa"/>
            <w:tcBorders>
              <w:top w:val="single" w:sz="4" w:space="0" w:color="A33662" w:themeColor="accent1"/>
              <w:left w:val="single" w:sz="24" w:space="0" w:color="FFFFFF" w:themeColor="background1"/>
              <w:bottom w:val="single" w:sz="4" w:space="0" w:color="A33662" w:themeColor="accent1"/>
            </w:tcBorders>
          </w:tcPr>
          <w:p w14:paraId="443C9827" w14:textId="77777777" w:rsidR="00880C8B" w:rsidRPr="00701DF4" w:rsidRDefault="00880C8B" w:rsidP="0091300B">
            <w:r w:rsidRPr="00701DF4">
              <w:t>Major-version av Personuppgiftstjänsten, med innehåll enligt RC1 och RC2.</w:t>
            </w:r>
          </w:p>
          <w:p w14:paraId="1245B825" w14:textId="77777777" w:rsidR="00684A53" w:rsidRPr="00701DF4" w:rsidRDefault="00684A53" w:rsidP="0091300B">
            <w:r w:rsidRPr="00701DF4">
              <w:t>Följande förändringar ingår också:</w:t>
            </w:r>
          </w:p>
          <w:p w14:paraId="1D625FBB" w14:textId="77777777" w:rsidR="00684A53" w:rsidRPr="00701DF4" w:rsidRDefault="00684A53" w:rsidP="0091300B">
            <w:r w:rsidRPr="00701DF4">
              <w:t>- Byte till ny dokumentmall för IS</w:t>
            </w:r>
          </w:p>
          <w:p w14:paraId="0C49A287" w14:textId="77777777" w:rsidR="00684A53" w:rsidRPr="00701DF4" w:rsidRDefault="00684A53" w:rsidP="0091300B">
            <w:r w:rsidRPr="00701DF4">
              <w:t>- Uppdatering av referenslista</w:t>
            </w:r>
          </w:p>
          <w:p w14:paraId="57D3B37F" w14:textId="4E3F0100" w:rsidR="00684A53" w:rsidRPr="00701DF4" w:rsidRDefault="00684A53" w:rsidP="0091300B">
            <w:r w:rsidRPr="00701DF4">
              <w:t>- Rättat Navet-referens under KontaktPersonAdress</w:t>
            </w:r>
          </w:p>
        </w:tc>
      </w:tr>
      <w:tr w:rsidR="008D558C" w:rsidRPr="00701DF4" w14:paraId="40563251"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29FCAC3A" w14:textId="2F5E6F34" w:rsidR="008D558C" w:rsidRPr="00701DF4" w:rsidRDefault="008D558C" w:rsidP="008D558C">
            <w:r w:rsidRPr="00701DF4">
              <w:t>5.0.1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67F3BA" w14:textId="407A58AC" w:rsidR="008D558C" w:rsidRPr="00701DF4" w:rsidRDefault="008D558C" w:rsidP="008D558C">
            <w:r w:rsidRPr="00701DF4">
              <w:t>2024-06-04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FE0B6C" w14:textId="58264AEB" w:rsidR="008D558C" w:rsidRPr="00701DF4" w:rsidRDefault="008D558C" w:rsidP="008D558C">
            <w:r w:rsidRPr="00701DF4">
              <w:t>Jimmy Fridh</w:t>
            </w:r>
          </w:p>
        </w:tc>
        <w:tc>
          <w:tcPr>
            <w:tcW w:w="4100" w:type="dxa"/>
            <w:tcBorders>
              <w:top w:val="single" w:sz="4" w:space="0" w:color="A33662" w:themeColor="accent1"/>
              <w:left w:val="single" w:sz="24" w:space="0" w:color="FFFFFF" w:themeColor="background1"/>
              <w:bottom w:val="single" w:sz="4" w:space="0" w:color="A33662" w:themeColor="accent1"/>
            </w:tcBorders>
          </w:tcPr>
          <w:p w14:paraId="68091ACE" w14:textId="1F46296B" w:rsidR="008D558C" w:rsidRPr="00701DF4" w:rsidRDefault="008D558C" w:rsidP="008D558C">
            <w:r w:rsidRPr="00701DF4">
              <w:t xml:space="preserve">Regeländring för landsangivelse av utlandsadress (attributet landskod i gruppen UtlandsAdress) för </w:t>
            </w:r>
            <w:r w:rsidRPr="00701DF4">
              <w:lastRenderedPageBreak/>
              <w:t>reservidentiteter. Ingen ändring i scheman.</w:t>
            </w:r>
            <w:r w:rsidR="00057797" w:rsidRPr="00701DF4">
              <w:t>s</w:t>
            </w:r>
          </w:p>
        </w:tc>
      </w:tr>
      <w:tr w:rsidR="00120F94" w:rsidRPr="00701DF4" w14:paraId="12723E3D"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325285B0" w14:textId="251C7E7B" w:rsidR="00120F94" w:rsidRPr="00701DF4" w:rsidRDefault="00120F94" w:rsidP="008D558C">
            <w:r w:rsidRPr="00701DF4">
              <w:lastRenderedPageBreak/>
              <w:t>5.1</w:t>
            </w:r>
            <w:r w:rsidR="002F3694" w:rsidRPr="00701DF4">
              <w:t>_RC1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DF762D" w14:textId="2EFFCAA4" w:rsidR="00120F94" w:rsidRPr="00701DF4" w:rsidRDefault="00120F94" w:rsidP="008D558C">
            <w:r w:rsidRPr="00701DF4">
              <w:t>2024-10-04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C56088" w14:textId="33968D07" w:rsidR="00120F94" w:rsidRPr="00701DF4" w:rsidRDefault="00120F94" w:rsidP="008D558C">
            <w:r w:rsidRPr="00701DF4">
              <w:t>Jimmy Fridh</w:t>
            </w:r>
          </w:p>
        </w:tc>
        <w:tc>
          <w:tcPr>
            <w:tcW w:w="4100" w:type="dxa"/>
            <w:tcBorders>
              <w:top w:val="single" w:sz="4" w:space="0" w:color="A33662" w:themeColor="accent1"/>
              <w:left w:val="single" w:sz="24" w:space="0" w:color="FFFFFF" w:themeColor="background1"/>
              <w:bottom w:val="single" w:sz="4" w:space="0" w:color="A33662" w:themeColor="accent1"/>
            </w:tcBorders>
          </w:tcPr>
          <w:p w14:paraId="3C15267C" w14:textId="77935A71" w:rsidR="00120F94" w:rsidRPr="00701DF4" w:rsidRDefault="00120F94" w:rsidP="008D558C">
            <w:r w:rsidRPr="00701DF4">
              <w:t>Ny tjänstekontraktversion GetFilesForOrderId v4 för kompatibilitet med domänversion 5.</w:t>
            </w:r>
            <w:r w:rsidRPr="00701DF4">
              <w:br/>
              <w:t>Korrigering av svar från PU-tjänsten i tjänstekontrakt SearchPersonsForProfileByOrder v5 (samt Unrestricted v5) för att korrekt följa givet schema.</w:t>
            </w:r>
          </w:p>
        </w:tc>
      </w:tr>
      <w:tr w:rsidR="00701DF4" w:rsidRPr="00701DF4" w14:paraId="63F7D6C0"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55CE4A87" w14:textId="5BA22AF1" w:rsidR="00701DF4" w:rsidRPr="00701DF4" w:rsidRDefault="00701DF4" w:rsidP="008D558C">
            <w:r>
              <w:t>5.1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0E0005" w14:textId="558C3E86" w:rsidR="00701DF4" w:rsidRPr="00701DF4" w:rsidRDefault="00701DF4" w:rsidP="008D558C">
            <w:r>
              <w:t>2024-11-28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23BDFF" w14:textId="79BB7C3F" w:rsidR="00701DF4" w:rsidRPr="00701DF4" w:rsidRDefault="00701DF4" w:rsidP="008D558C">
            <w:r>
              <w:t>Jimmy Fridh</w:t>
            </w:r>
          </w:p>
        </w:tc>
        <w:tc>
          <w:tcPr>
            <w:tcW w:w="4100" w:type="dxa"/>
            <w:tcBorders>
              <w:top w:val="single" w:sz="4" w:space="0" w:color="A33662" w:themeColor="accent1"/>
              <w:left w:val="single" w:sz="24" w:space="0" w:color="FFFFFF" w:themeColor="background1"/>
              <w:bottom w:val="single" w:sz="4" w:space="0" w:color="A33662" w:themeColor="accent1"/>
            </w:tcBorders>
          </w:tcPr>
          <w:p w14:paraId="703CB4FA" w14:textId="6059DC8E" w:rsidR="00701DF4" w:rsidRPr="00701DF4" w:rsidRDefault="00701DF4" w:rsidP="008D558C">
            <w:r>
              <w:t xml:space="preserve">Enligt 5.1_RC1 ovan samt korrigering av tillåtna värden på attribut </w:t>
            </w:r>
            <w:r w:rsidRPr="00701DF4">
              <w:rPr>
                <w:i/>
                <w:iCs/>
              </w:rPr>
              <w:t>identitetsstatus</w:t>
            </w:r>
            <w:r>
              <w:t xml:space="preserve"> </w:t>
            </w:r>
            <w:r w:rsidRPr="00701DF4">
              <w:rPr>
                <w:i/>
                <w:iCs/>
              </w:rPr>
              <w:t>värde</w:t>
            </w:r>
            <w:r>
              <w:t xml:space="preserve"> samt </w:t>
            </w:r>
            <w:r w:rsidRPr="00701DF4">
              <w:rPr>
                <w:i/>
                <w:iCs/>
              </w:rPr>
              <w:t>indentitetsstatus</w:t>
            </w:r>
            <w:r>
              <w:t xml:space="preserve"> </w:t>
            </w:r>
            <w:r w:rsidRPr="00701DF4">
              <w:rPr>
                <w:i/>
                <w:iCs/>
              </w:rPr>
              <w:t>orsak</w:t>
            </w:r>
            <w:r>
              <w:rPr>
                <w:i/>
                <w:iCs/>
              </w:rPr>
              <w:t xml:space="preserve"> </w:t>
            </w:r>
            <w:r>
              <w:t>(avsnitt 6.2.17)</w:t>
            </w:r>
            <w:r w:rsidR="00D948DC">
              <w:t>.</w:t>
            </w:r>
          </w:p>
        </w:tc>
      </w:tr>
    </w:tbl>
    <w:p w14:paraId="2C679637" w14:textId="72314352" w:rsidR="00AB65A4" w:rsidRPr="00701DF4" w:rsidRDefault="00AB65A4" w:rsidP="004E1B5F"/>
    <w:p w14:paraId="66F0A197" w14:textId="77777777" w:rsidR="00AB65A4" w:rsidRPr="00701DF4" w:rsidRDefault="00AB65A4">
      <w:r w:rsidRPr="00701DF4">
        <w:br w:type="page"/>
      </w:r>
    </w:p>
    <w:p w14:paraId="4FFCDCE1" w14:textId="7F3A8352" w:rsidR="004D4E2E" w:rsidRPr="00701DF4" w:rsidRDefault="004D4E2E" w:rsidP="004D4E2E">
      <w:pPr>
        <w:pStyle w:val="Tabelltitel"/>
        <w:rPr>
          <w:color w:val="098394"/>
          <w:lang w:val="sv-SE"/>
        </w:rPr>
      </w:pPr>
      <w:r w:rsidRPr="00701DF4">
        <w:rPr>
          <w:lang w:val="sv-SE"/>
        </w:rPr>
        <w:lastRenderedPageBreak/>
        <w:t>Referenser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567"/>
        <w:gridCol w:w="2835"/>
        <w:gridCol w:w="5668"/>
      </w:tblGrid>
      <w:tr w:rsidR="00297CE9" w:rsidRPr="00701DF4" w14:paraId="29405E7B" w14:textId="77777777" w:rsidTr="008B45BE">
        <w:trPr>
          <w:trHeight w:val="19"/>
        </w:trPr>
        <w:tc>
          <w:tcPr>
            <w:tcW w:w="567" w:type="dxa"/>
            <w:shd w:val="clear" w:color="auto" w:fill="A33662" w:themeFill="accent1"/>
          </w:tcPr>
          <w:p w14:paraId="3D64E322" w14:textId="49CB81B5" w:rsidR="00297CE9" w:rsidRPr="00701DF4" w:rsidRDefault="00297CE9" w:rsidP="0019186E">
            <w:pPr>
              <w:pStyle w:val="Tabellrubrik"/>
            </w:pPr>
            <w:r w:rsidRPr="00701DF4">
              <w:t>Namn</w:t>
            </w:r>
          </w:p>
        </w:tc>
        <w:tc>
          <w:tcPr>
            <w:tcW w:w="2835" w:type="dxa"/>
            <w:shd w:val="clear" w:color="auto" w:fill="A33662" w:themeFill="accent1"/>
          </w:tcPr>
          <w:p w14:paraId="626A5C3A" w14:textId="71C48BAE" w:rsidR="00297CE9" w:rsidRPr="00701DF4" w:rsidRDefault="00297CE9" w:rsidP="0019186E">
            <w:pPr>
              <w:pStyle w:val="Tabellrubrik"/>
            </w:pPr>
            <w:r w:rsidRPr="00701DF4">
              <w:t>Dokument</w:t>
            </w:r>
          </w:p>
        </w:tc>
        <w:tc>
          <w:tcPr>
            <w:tcW w:w="5668" w:type="dxa"/>
            <w:shd w:val="clear" w:color="auto" w:fill="A33662" w:themeFill="accent1"/>
          </w:tcPr>
          <w:p w14:paraId="256104D9" w14:textId="2F13846F" w:rsidR="00297CE9" w:rsidRPr="00701DF4" w:rsidRDefault="00297CE9" w:rsidP="0019186E">
            <w:pPr>
              <w:pStyle w:val="Tabellrubrik"/>
            </w:pPr>
            <w:r w:rsidRPr="00701DF4">
              <w:t>Länk</w:t>
            </w:r>
          </w:p>
        </w:tc>
      </w:tr>
      <w:tr w:rsidR="0091300B" w:rsidRPr="00701DF4" w14:paraId="25F9F938" w14:textId="77777777" w:rsidTr="008B45BE">
        <w:trPr>
          <w:trHeight w:val="525"/>
        </w:trPr>
        <w:tc>
          <w:tcPr>
            <w:tcW w:w="567" w:type="dxa"/>
            <w:tcBorders>
              <w:bottom w:val="single" w:sz="4" w:space="0" w:color="A33662" w:themeColor="accent1"/>
              <w:right w:val="single" w:sz="24" w:space="0" w:color="FFFFFF" w:themeColor="background1"/>
            </w:tcBorders>
          </w:tcPr>
          <w:p w14:paraId="25755BDE" w14:textId="6CB6385B" w:rsidR="0091300B" w:rsidRPr="00701DF4" w:rsidRDefault="0091300B" w:rsidP="0091300B">
            <w:pPr>
              <w:rPr>
                <w:rFonts w:asciiTheme="majorHAnsi" w:hAnsiTheme="majorHAnsi" w:cstheme="majorHAnsi"/>
                <w:sz w:val="18"/>
                <w:szCs w:val="18"/>
              </w:rPr>
            </w:pPr>
            <w:r w:rsidRPr="00701DF4">
              <w:rPr>
                <w:rFonts w:asciiTheme="majorHAnsi" w:hAnsiTheme="majorHAnsi" w:cstheme="majorHAnsi"/>
                <w:sz w:val="18"/>
                <w:szCs w:val="18"/>
              </w:rPr>
              <w:t>R1</w:t>
            </w:r>
          </w:p>
        </w:tc>
        <w:tc>
          <w:tcPr>
            <w:tcW w:w="2835" w:type="dxa"/>
            <w:tcBorders>
              <w:left w:val="single" w:sz="24" w:space="0" w:color="FFFFFF" w:themeColor="background1"/>
              <w:bottom w:val="single" w:sz="4" w:space="0" w:color="A33662" w:themeColor="accent1"/>
              <w:right w:val="single" w:sz="24" w:space="0" w:color="FFFFFF" w:themeColor="background1"/>
            </w:tcBorders>
          </w:tcPr>
          <w:p w14:paraId="22521C8E" w14:textId="0E4C99F6" w:rsidR="0091300B" w:rsidRPr="00701DF4" w:rsidRDefault="0091300B" w:rsidP="0091300B">
            <w:pPr>
              <w:rPr>
                <w:rFonts w:asciiTheme="majorHAnsi" w:hAnsiTheme="majorHAnsi" w:cstheme="majorHAnsi"/>
                <w:sz w:val="18"/>
                <w:szCs w:val="18"/>
              </w:rPr>
            </w:pPr>
            <w:r w:rsidRPr="00701DF4">
              <w:rPr>
                <w:rFonts w:asciiTheme="majorHAnsi" w:hAnsiTheme="majorHAnsi" w:cstheme="majorHAnsi"/>
                <w:sz w:val="18"/>
                <w:szCs w:val="18"/>
              </w:rPr>
              <w:t>Arkitektur och regelverk</w:t>
            </w:r>
            <w:r w:rsidRPr="00701DF4">
              <w:rPr>
                <w:rFonts w:asciiTheme="majorHAnsi" w:hAnsiTheme="majorHAnsi" w:cstheme="majorHAnsi"/>
                <w:sz w:val="18"/>
                <w:szCs w:val="18"/>
              </w:rPr>
              <w:br/>
              <w:t>(Inera)</w:t>
            </w:r>
          </w:p>
        </w:tc>
        <w:tc>
          <w:tcPr>
            <w:tcW w:w="5668" w:type="dxa"/>
            <w:tcBorders>
              <w:left w:val="single" w:sz="24" w:space="0" w:color="FFFFFF" w:themeColor="background1"/>
              <w:bottom w:val="single" w:sz="4" w:space="0" w:color="A33662" w:themeColor="accent1"/>
              <w:right w:val="single" w:sz="24" w:space="0" w:color="FFFFFF" w:themeColor="background1"/>
            </w:tcBorders>
          </w:tcPr>
          <w:p w14:paraId="458DC24E" w14:textId="77777777" w:rsidR="0091300B" w:rsidRPr="00701DF4" w:rsidRDefault="0091300B" w:rsidP="0091300B">
            <w:pPr>
              <w:pStyle w:val="SoSTabelltext"/>
              <w:rPr>
                <w:rStyle w:val="Hyperlnk"/>
                <w:rFonts w:asciiTheme="majorHAnsi" w:eastAsiaTheme="majorEastAsia" w:hAnsiTheme="majorHAnsi" w:cstheme="majorHAnsi"/>
                <w:sz w:val="18"/>
                <w:szCs w:val="18"/>
              </w:rPr>
            </w:pPr>
            <w:r w:rsidRPr="00701DF4">
              <w:rPr>
                <w:rFonts w:asciiTheme="majorHAnsi" w:hAnsiTheme="majorHAnsi" w:cstheme="majorHAnsi"/>
                <w:sz w:val="18"/>
                <w:szCs w:val="18"/>
              </w:rPr>
              <w:fldChar w:fldCharType="begin"/>
            </w:r>
            <w:r w:rsidRPr="00701DF4">
              <w:rPr>
                <w:rFonts w:asciiTheme="majorHAnsi" w:hAnsiTheme="majorHAnsi" w:cstheme="majorHAnsi"/>
                <w:sz w:val="18"/>
                <w:szCs w:val="18"/>
              </w:rPr>
              <w:instrText xml:space="preserve"> HYPERLINK "http://rivta.se/" </w:instrText>
            </w:r>
            <w:r w:rsidRPr="00701DF4">
              <w:rPr>
                <w:rFonts w:asciiTheme="majorHAnsi" w:hAnsiTheme="majorHAnsi" w:cstheme="majorHAnsi"/>
                <w:sz w:val="18"/>
                <w:szCs w:val="18"/>
              </w:rPr>
            </w:r>
            <w:r w:rsidRPr="00701DF4">
              <w:rPr>
                <w:rFonts w:asciiTheme="majorHAnsi" w:hAnsiTheme="majorHAnsi" w:cstheme="majorHAnsi"/>
                <w:sz w:val="18"/>
                <w:szCs w:val="18"/>
              </w:rPr>
              <w:fldChar w:fldCharType="separate"/>
            </w:r>
            <w:r w:rsidRPr="00701DF4">
              <w:rPr>
                <w:rStyle w:val="Hyperlnk"/>
                <w:rFonts w:asciiTheme="majorHAnsi" w:eastAsiaTheme="majorEastAsia" w:hAnsiTheme="majorHAnsi" w:cstheme="majorHAnsi"/>
                <w:sz w:val="18"/>
                <w:szCs w:val="18"/>
              </w:rPr>
              <w:t>http://rivta.se/</w:t>
            </w:r>
          </w:p>
          <w:p w14:paraId="6A640273" w14:textId="77777777" w:rsidR="0091300B" w:rsidRPr="00701DF4" w:rsidRDefault="0091300B" w:rsidP="0091300B">
            <w:pPr>
              <w:pStyle w:val="SoSTabelltext"/>
              <w:rPr>
                <w:rFonts w:asciiTheme="majorHAnsi" w:hAnsiTheme="majorHAnsi" w:cstheme="majorHAnsi"/>
                <w:sz w:val="18"/>
                <w:szCs w:val="18"/>
              </w:rPr>
            </w:pPr>
            <w:r w:rsidRPr="00701DF4">
              <w:rPr>
                <w:rFonts w:asciiTheme="majorHAnsi" w:hAnsiTheme="majorHAnsi" w:cstheme="majorHAnsi"/>
                <w:sz w:val="18"/>
                <w:szCs w:val="18"/>
              </w:rPr>
              <w:fldChar w:fldCharType="end"/>
            </w:r>
          </w:p>
          <w:p w14:paraId="431E434F" w14:textId="10E0BCFE" w:rsidR="0091300B" w:rsidRPr="00701DF4" w:rsidRDefault="004740F5" w:rsidP="0091300B">
            <w:pPr>
              <w:rPr>
                <w:rFonts w:asciiTheme="majorHAnsi" w:hAnsiTheme="majorHAnsi" w:cstheme="majorHAnsi"/>
                <w:sz w:val="18"/>
                <w:szCs w:val="18"/>
              </w:rPr>
            </w:pPr>
            <w:hyperlink r:id="rId14" w:history="1">
              <w:r w:rsidRPr="00701DF4">
                <w:rPr>
                  <w:rStyle w:val="Hyperlnk"/>
                  <w:rFonts w:asciiTheme="majorHAnsi" w:hAnsiTheme="majorHAnsi" w:cstheme="majorHAnsi"/>
                  <w:sz w:val="18"/>
                  <w:szCs w:val="18"/>
                </w:rPr>
                <w:t>https://inera.atlassian.net/wiki/spaces/OITOF/overview</w:t>
              </w:r>
            </w:hyperlink>
          </w:p>
        </w:tc>
      </w:tr>
      <w:tr w:rsidR="008B45BE" w:rsidRPr="00701DF4" w14:paraId="5C4120C3" w14:textId="77777777" w:rsidTr="008B45BE">
        <w:trPr>
          <w:trHeight w:val="512"/>
        </w:trPr>
        <w:tc>
          <w:tcPr>
            <w:tcW w:w="567" w:type="dxa"/>
            <w:tcBorders>
              <w:top w:val="single" w:sz="4" w:space="0" w:color="A33662" w:themeColor="accent1"/>
              <w:bottom w:val="single" w:sz="4" w:space="0" w:color="A33662" w:themeColor="accent1"/>
              <w:right w:val="single" w:sz="24" w:space="0" w:color="FFFFFF" w:themeColor="background1"/>
            </w:tcBorders>
          </w:tcPr>
          <w:p w14:paraId="01DA9B82" w14:textId="203EC733"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R2</w:t>
            </w:r>
          </w:p>
        </w:tc>
        <w:tc>
          <w:tcPr>
            <w:tcW w:w="2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F5152C" w14:textId="77777777" w:rsidR="008B45BE" w:rsidRPr="00701DF4" w:rsidRDefault="008B45BE" w:rsidP="008B45BE">
            <w:pPr>
              <w:pStyle w:val="SoSTabelltext"/>
              <w:rPr>
                <w:rFonts w:asciiTheme="majorHAnsi" w:hAnsiTheme="majorHAnsi" w:cstheme="majorHAnsi"/>
                <w:sz w:val="18"/>
                <w:szCs w:val="18"/>
              </w:rPr>
            </w:pPr>
            <w:r w:rsidRPr="00701DF4">
              <w:rPr>
                <w:rFonts w:asciiTheme="majorHAnsi" w:hAnsiTheme="majorHAnsi" w:cstheme="majorHAnsi"/>
                <w:sz w:val="18"/>
                <w:szCs w:val="18"/>
              </w:rPr>
              <w:t>Referensinformationsmodell (RIM)</w:t>
            </w:r>
          </w:p>
          <w:p w14:paraId="3A8C8C9D" w14:textId="2439FFCB"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(Socialstyrelsen)</w:t>
            </w:r>
          </w:p>
        </w:tc>
        <w:tc>
          <w:tcPr>
            <w:tcW w:w="5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FB3A54" w14:textId="6016DB2C" w:rsidR="008B45BE" w:rsidRPr="00701DF4" w:rsidRDefault="008B45BE" w:rsidP="008B45BE">
            <w:pPr>
              <w:rPr>
                <w:rFonts w:asciiTheme="majorHAnsi" w:hAnsiTheme="majorHAnsi" w:cstheme="majorHAnsi"/>
                <w:sz w:val="18"/>
                <w:szCs w:val="18"/>
              </w:rPr>
            </w:pPr>
            <w:hyperlink r:id="rId15" w:history="1">
              <w:r w:rsidRPr="00701DF4">
                <w:rPr>
                  <w:rStyle w:val="Hyperlnk"/>
                  <w:rFonts w:asciiTheme="majorHAnsi" w:hAnsiTheme="majorHAnsi" w:cstheme="majorHAnsi"/>
                  <w:sz w:val="18"/>
                  <w:szCs w:val="18"/>
                </w:rPr>
                <w:t>https://www.socialstyrelsen.se/kunskapsstod-och-regler/omraden/e-halsa/nationell-informationsstruktur/</w:t>
              </w:r>
            </w:hyperlink>
          </w:p>
        </w:tc>
      </w:tr>
      <w:tr w:rsidR="008B45BE" w:rsidRPr="00701DF4" w14:paraId="5422C3D0" w14:textId="77777777" w:rsidTr="008B45BE">
        <w:trPr>
          <w:trHeight w:val="262"/>
        </w:trPr>
        <w:tc>
          <w:tcPr>
            <w:tcW w:w="567" w:type="dxa"/>
            <w:tcBorders>
              <w:top w:val="single" w:sz="4" w:space="0" w:color="A33662" w:themeColor="accent1"/>
              <w:bottom w:val="single" w:sz="4" w:space="0" w:color="A33662" w:themeColor="accent1"/>
              <w:right w:val="single" w:sz="24" w:space="0" w:color="FFFFFF" w:themeColor="background1"/>
            </w:tcBorders>
          </w:tcPr>
          <w:p w14:paraId="4992C184" w14:textId="0C35DE39"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R3</w:t>
            </w:r>
          </w:p>
        </w:tc>
        <w:tc>
          <w:tcPr>
            <w:tcW w:w="2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E5F41D" w14:textId="77777777" w:rsidR="008B45BE" w:rsidRPr="00701DF4" w:rsidRDefault="008B45BE" w:rsidP="008B45BE">
            <w:pPr>
              <w:pStyle w:val="SoSTabelltext"/>
              <w:rPr>
                <w:rFonts w:asciiTheme="majorHAnsi" w:hAnsiTheme="majorHAnsi" w:cstheme="majorHAnsi"/>
                <w:sz w:val="18"/>
                <w:szCs w:val="18"/>
              </w:rPr>
            </w:pPr>
            <w:r w:rsidRPr="00701DF4">
              <w:rPr>
                <w:rFonts w:asciiTheme="majorHAnsi" w:hAnsiTheme="majorHAnsi" w:cstheme="majorHAnsi"/>
                <w:sz w:val="18"/>
                <w:szCs w:val="18"/>
              </w:rPr>
              <w:t xml:space="preserve">Avisering av befolkningsuppgifter – Navet. </w:t>
            </w:r>
            <w:r w:rsidRPr="00701DF4">
              <w:rPr>
                <w:rFonts w:asciiTheme="majorHAnsi" w:hAnsiTheme="majorHAnsi" w:cstheme="majorHAnsi"/>
                <w:sz w:val="18"/>
                <w:szCs w:val="18"/>
              </w:rPr>
              <w:br/>
              <w:t>Allmän beskrivning.</w:t>
            </w:r>
          </w:p>
          <w:p w14:paraId="1E16B547" w14:textId="31D2A79F"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(Skatteverket)</w:t>
            </w:r>
          </w:p>
        </w:tc>
        <w:tc>
          <w:tcPr>
            <w:tcW w:w="5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3533D7" w14:textId="6B29BD36" w:rsidR="008B45BE" w:rsidRPr="00701DF4" w:rsidRDefault="004740F5" w:rsidP="008B45BE">
            <w:pPr>
              <w:rPr>
                <w:rStyle w:val="Hyperlnk"/>
              </w:rPr>
            </w:pPr>
            <w:hyperlink r:id="rId16" w:history="1">
              <w:r w:rsidRPr="00701DF4">
                <w:rPr>
                  <w:rStyle w:val="Hyperlnk"/>
                  <w:rFonts w:asciiTheme="majorHAnsi" w:hAnsiTheme="majorHAnsi" w:cstheme="majorHAnsi"/>
                  <w:sz w:val="18"/>
                  <w:szCs w:val="18"/>
                </w:rPr>
                <w:t>https://skatteverket.se/download/18.1657ce2817f5a993c3a84d8/1693563120781/Allm%C3%A4nBeskrivning.doc</w:t>
              </w:r>
            </w:hyperlink>
          </w:p>
        </w:tc>
      </w:tr>
      <w:tr w:rsidR="008B45BE" w:rsidRPr="00701DF4" w14:paraId="5ED109D7" w14:textId="77777777" w:rsidTr="008B45BE">
        <w:trPr>
          <w:trHeight w:val="512"/>
        </w:trPr>
        <w:tc>
          <w:tcPr>
            <w:tcW w:w="567" w:type="dxa"/>
            <w:tcBorders>
              <w:top w:val="single" w:sz="4" w:space="0" w:color="A33662" w:themeColor="accent1"/>
              <w:bottom w:val="single" w:sz="4" w:space="0" w:color="A33662" w:themeColor="accent1"/>
              <w:right w:val="single" w:sz="24" w:space="0" w:color="FFFFFF" w:themeColor="background1"/>
            </w:tcBorders>
          </w:tcPr>
          <w:p w14:paraId="54BEE791" w14:textId="65E7F864"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R4</w:t>
            </w:r>
          </w:p>
        </w:tc>
        <w:tc>
          <w:tcPr>
            <w:tcW w:w="2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C679D2" w14:textId="669791FA"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Informationsmodell Navet.</w:t>
            </w:r>
            <w:r w:rsidRPr="00701DF4">
              <w:rPr>
                <w:rFonts w:asciiTheme="majorHAnsi" w:hAnsiTheme="majorHAnsi" w:cstheme="majorHAnsi"/>
                <w:sz w:val="18"/>
                <w:szCs w:val="18"/>
              </w:rPr>
              <w:br/>
              <w:t>Teknisk beskrivning, bilaga 7, XML-struktur</w:t>
            </w:r>
            <w:r w:rsidRPr="00701DF4">
              <w:rPr>
                <w:rFonts w:asciiTheme="majorHAnsi" w:hAnsiTheme="majorHAnsi" w:cstheme="majorHAnsi"/>
                <w:sz w:val="18"/>
                <w:szCs w:val="18"/>
              </w:rPr>
              <w:br/>
              <w:t>(Skatteverket)</w:t>
            </w:r>
          </w:p>
        </w:tc>
        <w:tc>
          <w:tcPr>
            <w:tcW w:w="5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3C4674" w14:textId="3433C8E3" w:rsidR="008B45BE" w:rsidRPr="00701DF4" w:rsidRDefault="00E3432B" w:rsidP="008B45BE">
            <w:pPr>
              <w:rPr>
                <w:rFonts w:asciiTheme="majorHAnsi" w:hAnsiTheme="majorHAnsi" w:cstheme="majorHAnsi"/>
                <w:sz w:val="18"/>
                <w:szCs w:val="18"/>
              </w:rPr>
            </w:pPr>
            <w:hyperlink r:id="rId17" w:history="1">
              <w:r w:rsidRPr="00701DF4">
                <w:rPr>
                  <w:rStyle w:val="Hyperlnk"/>
                  <w:rFonts w:asciiTheme="majorHAnsi" w:hAnsiTheme="majorHAnsi" w:cstheme="majorHAnsi"/>
                  <w:sz w:val="18"/>
                  <w:szCs w:val="18"/>
                </w:rPr>
                <w:t>https://skatteverket.se/download/18.8cd61f61691938ed1ae23/1651653472599/na_TekniskBeskrivning.docx</w:t>
              </w:r>
            </w:hyperlink>
          </w:p>
        </w:tc>
      </w:tr>
      <w:tr w:rsidR="008B45BE" w:rsidRPr="00701DF4" w14:paraId="13193DEB" w14:textId="77777777" w:rsidTr="008B45BE">
        <w:trPr>
          <w:trHeight w:val="249"/>
        </w:trPr>
        <w:tc>
          <w:tcPr>
            <w:tcW w:w="567" w:type="dxa"/>
            <w:tcBorders>
              <w:top w:val="single" w:sz="4" w:space="0" w:color="A33662" w:themeColor="accent1"/>
              <w:bottom w:val="single" w:sz="4" w:space="0" w:color="A33662" w:themeColor="accent1"/>
              <w:right w:val="single" w:sz="24" w:space="0" w:color="FFFFFF" w:themeColor="background1"/>
            </w:tcBorders>
          </w:tcPr>
          <w:p w14:paraId="2C93246C" w14:textId="49CA2FA9"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R5</w:t>
            </w:r>
          </w:p>
        </w:tc>
        <w:tc>
          <w:tcPr>
            <w:tcW w:w="2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D7B22F" w14:textId="77777777" w:rsidR="008B45BE" w:rsidRPr="00701DF4" w:rsidRDefault="008B45BE" w:rsidP="008B45BE">
            <w:pPr>
              <w:pStyle w:val="SoSTabelltext"/>
              <w:rPr>
                <w:rFonts w:asciiTheme="majorHAnsi" w:hAnsiTheme="majorHAnsi" w:cstheme="majorHAnsi"/>
                <w:sz w:val="18"/>
                <w:szCs w:val="18"/>
              </w:rPr>
            </w:pPr>
            <w:r w:rsidRPr="00701DF4">
              <w:rPr>
                <w:rFonts w:asciiTheme="majorHAnsi" w:hAnsiTheme="majorHAnsi" w:cstheme="majorHAnsi"/>
                <w:sz w:val="18"/>
                <w:szCs w:val="18"/>
              </w:rPr>
              <w:t>Formatspecifikation reservidentitet</w:t>
            </w:r>
          </w:p>
          <w:p w14:paraId="23E918E1" w14:textId="6C933EA8" w:rsidR="008B45BE" w:rsidRPr="00701DF4" w:rsidRDefault="008B45BE" w:rsidP="008B45BE">
            <w:pPr>
              <w:rPr>
                <w:rFonts w:asciiTheme="majorHAnsi" w:hAnsiTheme="majorHAnsi" w:cstheme="majorHAnsi"/>
                <w:sz w:val="18"/>
                <w:szCs w:val="18"/>
              </w:rPr>
            </w:pPr>
          </w:p>
        </w:tc>
        <w:tc>
          <w:tcPr>
            <w:tcW w:w="5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70A862" w14:textId="77777777" w:rsidR="008B45BE" w:rsidRPr="00701DF4" w:rsidRDefault="008B45BE" w:rsidP="008B45BE">
            <w:pPr>
              <w:pStyle w:val="SoSTabelltext"/>
              <w:rPr>
                <w:rFonts w:asciiTheme="majorHAnsi" w:hAnsiTheme="majorHAnsi" w:cstheme="majorHAnsi"/>
                <w:sz w:val="18"/>
                <w:szCs w:val="18"/>
              </w:rPr>
            </w:pPr>
            <w:r w:rsidRPr="00701DF4">
              <w:rPr>
                <w:rFonts w:asciiTheme="majorHAnsi" w:hAnsiTheme="majorHAnsi" w:cstheme="majorHAnsi"/>
                <w:sz w:val="18"/>
                <w:szCs w:val="18"/>
              </w:rPr>
              <w:t>Bifogat:</w:t>
            </w:r>
          </w:p>
          <w:p w14:paraId="406C3AD1" w14:textId="44133812"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 xml:space="preserve">Formatspecifikation för nationell reservidentitet: </w:t>
            </w:r>
            <w:hyperlink r:id="rId18" w:history="1">
              <w:r w:rsidR="00E3432B" w:rsidRPr="00701DF4">
                <w:rPr>
                  <w:rStyle w:val="Hyperlnk"/>
                  <w:rFonts w:asciiTheme="majorHAnsi" w:hAnsiTheme="majorHAnsi" w:cstheme="majorHAnsi"/>
                  <w:sz w:val="18"/>
                  <w:szCs w:val="18"/>
                </w:rPr>
                <w:t>https://inera.atlassian.net/wiki/spaces/PU/pages/3353216812/Nationellt+Reservid</w:t>
              </w:r>
            </w:hyperlink>
            <w:r w:rsidRPr="00701DF4">
              <w:rPr>
                <w:rFonts w:asciiTheme="majorHAnsi" w:hAnsiTheme="majorHAnsi" w:cstheme="majorHAnsi"/>
                <w:sz w:val="18"/>
                <w:szCs w:val="18"/>
              </w:rPr>
              <w:t xml:space="preserve"> </w:t>
            </w:r>
          </w:p>
        </w:tc>
      </w:tr>
      <w:tr w:rsidR="008B45BE" w:rsidRPr="00701DF4" w14:paraId="20111776" w14:textId="77777777" w:rsidTr="008B45BE">
        <w:trPr>
          <w:trHeight w:val="249"/>
        </w:trPr>
        <w:tc>
          <w:tcPr>
            <w:tcW w:w="567" w:type="dxa"/>
            <w:tcBorders>
              <w:top w:val="single" w:sz="4" w:space="0" w:color="A33662" w:themeColor="accent1"/>
              <w:bottom w:val="single" w:sz="4" w:space="0" w:color="A33662" w:themeColor="accent1"/>
              <w:right w:val="single" w:sz="24" w:space="0" w:color="FFFFFF" w:themeColor="background1"/>
            </w:tcBorders>
          </w:tcPr>
          <w:p w14:paraId="43258CED" w14:textId="7C8B4FCA"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R6</w:t>
            </w:r>
          </w:p>
        </w:tc>
        <w:tc>
          <w:tcPr>
            <w:tcW w:w="2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81021B" w14:textId="77777777" w:rsidR="008B45BE" w:rsidRPr="00701DF4" w:rsidRDefault="008B45BE" w:rsidP="008B45BE">
            <w:pPr>
              <w:pStyle w:val="SoSTabelltext"/>
              <w:rPr>
                <w:rFonts w:asciiTheme="majorHAnsi" w:hAnsiTheme="majorHAnsi" w:cstheme="majorHAnsi"/>
                <w:sz w:val="18"/>
                <w:szCs w:val="18"/>
              </w:rPr>
            </w:pPr>
            <w:r w:rsidRPr="00701DF4">
              <w:rPr>
                <w:rFonts w:asciiTheme="majorHAnsi" w:hAnsiTheme="majorHAnsi" w:cstheme="majorHAnsi"/>
                <w:sz w:val="18"/>
                <w:szCs w:val="18"/>
              </w:rPr>
              <w:t xml:space="preserve">Header för JoL-kontrakten inklusive grunddatatjänster </w:t>
            </w:r>
          </w:p>
          <w:p w14:paraId="129C28B5" w14:textId="77777777" w:rsidR="008B45BE" w:rsidRPr="00701DF4" w:rsidRDefault="008B45BE" w:rsidP="008B45BE">
            <w:pPr>
              <w:rPr>
                <w:rFonts w:asciiTheme="majorHAnsi" w:hAnsiTheme="majorHAnsi" w:cstheme="majorHAnsi"/>
                <w:sz w:val="18"/>
                <w:szCs w:val="18"/>
              </w:rPr>
            </w:pPr>
          </w:p>
        </w:tc>
        <w:tc>
          <w:tcPr>
            <w:tcW w:w="5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D25B9C" w14:textId="1ED0D317" w:rsidR="008B45BE" w:rsidRPr="00701DF4" w:rsidRDefault="00924503" w:rsidP="008B45BE">
            <w:pPr>
              <w:rPr>
                <w:rFonts w:asciiTheme="majorHAnsi" w:hAnsiTheme="majorHAnsi" w:cstheme="majorHAnsi"/>
                <w:sz w:val="18"/>
                <w:szCs w:val="18"/>
              </w:rPr>
            </w:pPr>
            <w:hyperlink r:id="rId19" w:history="1">
              <w:r w:rsidRPr="00701DF4">
                <w:rPr>
                  <w:rStyle w:val="Hyperlnk"/>
                  <w:rFonts w:asciiTheme="majorHAnsi" w:hAnsiTheme="majorHAnsi" w:cstheme="majorHAnsi"/>
                  <w:sz w:val="18"/>
                  <w:szCs w:val="18"/>
                </w:rPr>
                <w:t>https://bitbucket.org/rivta-domains/best-practice/src/master/</w:t>
              </w:r>
            </w:hyperlink>
          </w:p>
        </w:tc>
      </w:tr>
      <w:tr w:rsidR="008B45BE" w:rsidRPr="00701DF4" w14:paraId="74E1A939" w14:textId="77777777" w:rsidTr="008B45BE">
        <w:trPr>
          <w:trHeight w:val="249"/>
        </w:trPr>
        <w:tc>
          <w:tcPr>
            <w:tcW w:w="567" w:type="dxa"/>
            <w:tcBorders>
              <w:top w:val="single" w:sz="4" w:space="0" w:color="A33662" w:themeColor="accent1"/>
              <w:bottom w:val="single" w:sz="4" w:space="0" w:color="A33662" w:themeColor="accent1"/>
              <w:right w:val="single" w:sz="24" w:space="0" w:color="FFFFFF" w:themeColor="background1"/>
            </w:tcBorders>
          </w:tcPr>
          <w:p w14:paraId="4798C814" w14:textId="0C7CC082"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R7</w:t>
            </w:r>
          </w:p>
        </w:tc>
        <w:tc>
          <w:tcPr>
            <w:tcW w:w="2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B407976" w14:textId="28F1E437"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Kravforum/Trellokort</w:t>
            </w:r>
          </w:p>
        </w:tc>
        <w:tc>
          <w:tcPr>
            <w:tcW w:w="5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CCD32B" w14:textId="77777777" w:rsidR="008B45BE" w:rsidRPr="00701DF4" w:rsidRDefault="008B45BE" w:rsidP="008B45BE">
            <w:pPr>
              <w:pStyle w:val="SoSTabelltext"/>
              <w:rPr>
                <w:rFonts w:asciiTheme="majorHAnsi" w:hAnsiTheme="majorHAnsi" w:cstheme="majorHAnsi"/>
                <w:sz w:val="18"/>
                <w:szCs w:val="18"/>
              </w:rPr>
            </w:pPr>
            <w:hyperlink r:id="rId20" w:history="1">
              <w:r w:rsidRPr="00701DF4">
                <w:rPr>
                  <w:rStyle w:val="Hyperlnk"/>
                  <w:rFonts w:asciiTheme="majorHAnsi" w:eastAsiaTheme="majorEastAsia" w:hAnsiTheme="majorHAnsi" w:cstheme="majorHAnsi"/>
                  <w:sz w:val="18"/>
                  <w:szCs w:val="18"/>
                </w:rPr>
                <w:t>https://trello.com/b/3Q3OjItK/personuppgifter-kravforum</w:t>
              </w:r>
            </w:hyperlink>
            <w:r w:rsidRPr="00701DF4">
              <w:rPr>
                <w:rFonts w:asciiTheme="majorHAnsi" w:hAnsiTheme="majorHAnsi" w:cstheme="majorHAnsi"/>
                <w:sz w:val="18"/>
                <w:szCs w:val="18"/>
              </w:rPr>
              <w:t xml:space="preserve"> </w:t>
            </w:r>
          </w:p>
          <w:p w14:paraId="66CDF382" w14:textId="77777777" w:rsidR="008B45BE" w:rsidRPr="00701DF4" w:rsidRDefault="008B45BE" w:rsidP="008B45BE">
            <w:pPr>
              <w:pStyle w:val="SoSTabelltext"/>
              <w:rPr>
                <w:rFonts w:asciiTheme="majorHAnsi" w:hAnsiTheme="majorHAnsi" w:cstheme="majorHAnsi"/>
                <w:sz w:val="18"/>
                <w:szCs w:val="18"/>
              </w:rPr>
            </w:pPr>
          </w:p>
          <w:p w14:paraId="038087AD" w14:textId="0603A8BB" w:rsidR="008B45BE" w:rsidRPr="00701DF4" w:rsidRDefault="008B45BE" w:rsidP="008B45BE">
            <w:pPr>
              <w:rPr>
                <w:rFonts w:asciiTheme="majorHAnsi" w:hAnsiTheme="majorHAnsi" w:cstheme="majorHAnsi"/>
                <w:sz w:val="18"/>
                <w:szCs w:val="18"/>
              </w:rPr>
            </w:pPr>
            <w:hyperlink r:id="rId21" w:history="1">
              <w:r w:rsidRPr="00701DF4">
                <w:rPr>
                  <w:rStyle w:val="Hyperlnk"/>
                  <w:rFonts w:asciiTheme="majorHAnsi" w:hAnsiTheme="majorHAnsi" w:cstheme="majorHAnsi"/>
                  <w:sz w:val="18"/>
                  <w:szCs w:val="18"/>
                </w:rPr>
                <w:t>https://trello.com/b/7eiw6xh4/patientens-aviseringar</w:t>
              </w:r>
            </w:hyperlink>
          </w:p>
        </w:tc>
      </w:tr>
      <w:tr w:rsidR="008B45BE" w:rsidRPr="00701DF4" w14:paraId="294FF63B" w14:textId="77777777" w:rsidTr="008B45BE">
        <w:trPr>
          <w:trHeight w:val="249"/>
        </w:trPr>
        <w:tc>
          <w:tcPr>
            <w:tcW w:w="567" w:type="dxa"/>
            <w:tcBorders>
              <w:top w:val="single" w:sz="4" w:space="0" w:color="A33662" w:themeColor="accent1"/>
              <w:bottom w:val="single" w:sz="4" w:space="0" w:color="A33662" w:themeColor="accent1"/>
              <w:right w:val="single" w:sz="24" w:space="0" w:color="FFFFFF" w:themeColor="background1"/>
            </w:tcBorders>
          </w:tcPr>
          <w:p w14:paraId="12F540BF" w14:textId="556CD3FE"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R8</w:t>
            </w:r>
          </w:p>
        </w:tc>
        <w:tc>
          <w:tcPr>
            <w:tcW w:w="2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C19EA0" w14:textId="4B0D8ABE"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Ramverk för aviseringar</w:t>
            </w:r>
          </w:p>
        </w:tc>
        <w:tc>
          <w:tcPr>
            <w:tcW w:w="5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EF45A7" w14:textId="61908233" w:rsidR="008B45BE" w:rsidRPr="00701DF4" w:rsidRDefault="008B45BE" w:rsidP="008B45BE">
            <w:pPr>
              <w:rPr>
                <w:rFonts w:asciiTheme="majorHAnsi" w:hAnsiTheme="majorHAnsi" w:cstheme="majorHAnsi"/>
                <w:sz w:val="18"/>
                <w:szCs w:val="18"/>
              </w:rPr>
            </w:pPr>
            <w:hyperlink r:id="rId22" w:history="1">
              <w:r w:rsidRPr="00701DF4">
                <w:rPr>
                  <w:rStyle w:val="Hyperlnk"/>
                  <w:rFonts w:asciiTheme="majorHAnsi" w:hAnsiTheme="majorHAnsi" w:cstheme="majorHAnsi"/>
                  <w:sz w:val="18"/>
                  <w:szCs w:val="18"/>
                </w:rPr>
                <w:t>https://www.inera.se/tjanster/personuppgiftstjansten/</w:t>
              </w:r>
            </w:hyperlink>
          </w:p>
        </w:tc>
      </w:tr>
      <w:tr w:rsidR="008B45BE" w:rsidRPr="00701DF4" w14:paraId="6BDE2478" w14:textId="77777777" w:rsidTr="008B45BE">
        <w:trPr>
          <w:trHeight w:val="249"/>
        </w:trPr>
        <w:tc>
          <w:tcPr>
            <w:tcW w:w="567" w:type="dxa"/>
            <w:tcBorders>
              <w:top w:val="single" w:sz="4" w:space="0" w:color="A33662" w:themeColor="accent1"/>
              <w:bottom w:val="single" w:sz="4" w:space="0" w:color="A33662" w:themeColor="accent1"/>
              <w:right w:val="single" w:sz="24" w:space="0" w:color="FFFFFF" w:themeColor="background1"/>
            </w:tcBorders>
          </w:tcPr>
          <w:p w14:paraId="622975DA" w14:textId="7FDFBCEF"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R9</w:t>
            </w:r>
          </w:p>
        </w:tc>
        <w:tc>
          <w:tcPr>
            <w:tcW w:w="2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9B04FC" w14:textId="456017EE"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GDPR, Dataskyddsförordningen</w:t>
            </w:r>
          </w:p>
        </w:tc>
        <w:tc>
          <w:tcPr>
            <w:tcW w:w="5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1B1AC1" w14:textId="1282F016" w:rsidR="008B45BE" w:rsidRPr="00701DF4" w:rsidRDefault="008B45BE" w:rsidP="008B45BE">
            <w:pPr>
              <w:rPr>
                <w:rFonts w:asciiTheme="majorHAnsi" w:hAnsiTheme="majorHAnsi" w:cstheme="majorHAnsi"/>
                <w:sz w:val="18"/>
                <w:szCs w:val="18"/>
              </w:rPr>
            </w:pPr>
            <w:hyperlink r:id="rId23" w:history="1">
              <w:r w:rsidRPr="00701DF4">
                <w:rPr>
                  <w:rStyle w:val="Hyperlnk"/>
                  <w:rFonts w:asciiTheme="majorHAnsi" w:hAnsiTheme="majorHAnsi" w:cstheme="majorHAnsi"/>
                  <w:sz w:val="18"/>
                  <w:szCs w:val="18"/>
                </w:rPr>
                <w:t>https://www.imy.se/verksamhet/dataskydd/</w:t>
              </w:r>
            </w:hyperlink>
          </w:p>
        </w:tc>
      </w:tr>
      <w:tr w:rsidR="008B45BE" w:rsidRPr="00701DF4" w14:paraId="217B7115" w14:textId="77777777" w:rsidTr="008B45BE">
        <w:trPr>
          <w:trHeight w:val="249"/>
        </w:trPr>
        <w:tc>
          <w:tcPr>
            <w:tcW w:w="567" w:type="dxa"/>
            <w:tcBorders>
              <w:top w:val="single" w:sz="4" w:space="0" w:color="A33662" w:themeColor="accent1"/>
              <w:bottom w:val="single" w:sz="4" w:space="0" w:color="A33662" w:themeColor="accent1"/>
              <w:right w:val="single" w:sz="24" w:space="0" w:color="FFFFFF" w:themeColor="background1"/>
            </w:tcBorders>
          </w:tcPr>
          <w:p w14:paraId="621B4856" w14:textId="444141AD"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R10</w:t>
            </w:r>
          </w:p>
        </w:tc>
        <w:tc>
          <w:tcPr>
            <w:tcW w:w="2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BB3036D" w14:textId="168160D8"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Instruktioner för utlämnande av personuppgifter</w:t>
            </w:r>
          </w:p>
        </w:tc>
        <w:tc>
          <w:tcPr>
            <w:tcW w:w="5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9753ED" w14:textId="7C6CED85" w:rsidR="008B45BE" w:rsidRPr="00701DF4" w:rsidRDefault="008B45BE" w:rsidP="008B45BE">
            <w:pPr>
              <w:rPr>
                <w:rFonts w:asciiTheme="majorHAnsi" w:hAnsiTheme="majorHAnsi" w:cstheme="majorHAnsi"/>
                <w:sz w:val="18"/>
                <w:szCs w:val="18"/>
              </w:rPr>
            </w:pPr>
            <w:hyperlink r:id="rId24" w:history="1">
              <w:r w:rsidRPr="00701DF4">
                <w:rPr>
                  <w:rStyle w:val="Hyperlnk"/>
                  <w:rFonts w:asciiTheme="majorHAnsi" w:hAnsiTheme="majorHAnsi" w:cstheme="majorHAnsi"/>
                  <w:sz w:val="18"/>
                  <w:szCs w:val="18"/>
                </w:rPr>
                <w:t>https://www.inera.se/tjanster/personuppgiftstjansten/</w:t>
              </w:r>
            </w:hyperlink>
          </w:p>
        </w:tc>
      </w:tr>
      <w:tr w:rsidR="008B45BE" w:rsidRPr="00701DF4" w14:paraId="2C262DC3" w14:textId="77777777" w:rsidTr="008B45BE">
        <w:trPr>
          <w:trHeight w:val="249"/>
        </w:trPr>
        <w:tc>
          <w:tcPr>
            <w:tcW w:w="567" w:type="dxa"/>
            <w:tcBorders>
              <w:top w:val="single" w:sz="4" w:space="0" w:color="A33662" w:themeColor="accent1"/>
              <w:bottom w:val="single" w:sz="4" w:space="0" w:color="A33662" w:themeColor="accent1"/>
              <w:right w:val="single" w:sz="24" w:space="0" w:color="FFFFFF" w:themeColor="background1"/>
            </w:tcBorders>
          </w:tcPr>
          <w:p w14:paraId="3DC74261" w14:textId="79E10A37"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R11</w:t>
            </w:r>
          </w:p>
        </w:tc>
        <w:tc>
          <w:tcPr>
            <w:tcW w:w="2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4A51FD" w14:textId="4951C668"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Nationellt ramverk för hantering av reservidentiteter</w:t>
            </w:r>
          </w:p>
        </w:tc>
        <w:tc>
          <w:tcPr>
            <w:tcW w:w="5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382D14" w14:textId="6CA8C00C" w:rsidR="008B45BE" w:rsidRPr="00701DF4" w:rsidRDefault="00924503" w:rsidP="008B45BE">
            <w:pPr>
              <w:rPr>
                <w:rFonts w:asciiTheme="majorHAnsi" w:hAnsiTheme="majorHAnsi" w:cstheme="majorHAnsi"/>
                <w:sz w:val="18"/>
                <w:szCs w:val="18"/>
              </w:rPr>
            </w:pPr>
            <w:hyperlink r:id="rId25" w:history="1">
              <w:r w:rsidRPr="00701DF4">
                <w:rPr>
                  <w:rStyle w:val="Hyperlnk"/>
                  <w:rFonts w:asciiTheme="majorHAnsi" w:hAnsiTheme="majorHAnsi" w:cstheme="majorHAnsi"/>
                  <w:sz w:val="18"/>
                  <w:szCs w:val="18"/>
                </w:rPr>
                <w:t>https://inera.atlassian.net/wiki/spaces/PNRFHAR/pages/282568677/Ramverk+f+r+hantering+av+reservidentiteter</w:t>
              </w:r>
            </w:hyperlink>
          </w:p>
        </w:tc>
      </w:tr>
      <w:tr w:rsidR="008B45BE" w:rsidRPr="00701DF4" w14:paraId="39B76FAC" w14:textId="77777777" w:rsidTr="008B45BE">
        <w:trPr>
          <w:trHeight w:val="249"/>
        </w:trPr>
        <w:tc>
          <w:tcPr>
            <w:tcW w:w="567" w:type="dxa"/>
            <w:tcBorders>
              <w:top w:val="single" w:sz="4" w:space="0" w:color="A33662" w:themeColor="accent1"/>
              <w:bottom w:val="single" w:sz="4" w:space="0" w:color="A33662" w:themeColor="accent1"/>
              <w:right w:val="single" w:sz="24" w:space="0" w:color="FFFFFF" w:themeColor="background1"/>
            </w:tcBorders>
          </w:tcPr>
          <w:p w14:paraId="6B441114" w14:textId="5915DA42"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R12</w:t>
            </w:r>
          </w:p>
        </w:tc>
        <w:tc>
          <w:tcPr>
            <w:tcW w:w="2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502D72" w14:textId="3662F8A8" w:rsidR="008B45BE" w:rsidRPr="00701DF4" w:rsidRDefault="008B45BE" w:rsidP="008B45BE">
            <w:pPr>
              <w:rPr>
                <w:rFonts w:asciiTheme="majorHAnsi" w:hAnsiTheme="majorHAnsi" w:cstheme="majorHAnsi"/>
                <w:sz w:val="18"/>
                <w:szCs w:val="18"/>
              </w:rPr>
            </w:pPr>
            <w:r w:rsidRPr="00701DF4">
              <w:rPr>
                <w:rFonts w:asciiTheme="majorHAnsi" w:hAnsiTheme="majorHAnsi" w:cstheme="majorHAnsi"/>
                <w:sz w:val="18"/>
                <w:szCs w:val="18"/>
              </w:rPr>
              <w:t>SCB Distriktskod</w:t>
            </w:r>
          </w:p>
        </w:tc>
        <w:tc>
          <w:tcPr>
            <w:tcW w:w="5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EC2795" w14:textId="0DEA2757" w:rsidR="008B45BE" w:rsidRPr="00701DF4" w:rsidRDefault="008B45BE" w:rsidP="008B45BE">
            <w:pPr>
              <w:rPr>
                <w:rFonts w:asciiTheme="majorHAnsi" w:hAnsiTheme="majorHAnsi" w:cstheme="majorHAnsi"/>
                <w:sz w:val="18"/>
                <w:szCs w:val="18"/>
              </w:rPr>
            </w:pPr>
            <w:hyperlink r:id="rId26" w:history="1">
              <w:r w:rsidRPr="00701DF4">
                <w:rPr>
                  <w:rStyle w:val="Hyperlnk"/>
                  <w:rFonts w:asciiTheme="majorHAnsi" w:hAnsiTheme="majorHAnsi" w:cstheme="majorHAnsi"/>
                  <w:sz w:val="18"/>
                  <w:szCs w:val="18"/>
                </w:rPr>
                <w:t>https://www.scb.se/hitta-statistik/regional-statistik-och-kartor/regionala-indelningar/distrikt/</w:t>
              </w:r>
            </w:hyperlink>
          </w:p>
        </w:tc>
      </w:tr>
      <w:tr w:rsidR="0028232B" w:rsidRPr="00701DF4" w14:paraId="3B5D09A6" w14:textId="77777777" w:rsidTr="008B45BE">
        <w:trPr>
          <w:trHeight w:val="249"/>
        </w:trPr>
        <w:tc>
          <w:tcPr>
            <w:tcW w:w="567" w:type="dxa"/>
            <w:tcBorders>
              <w:top w:val="single" w:sz="4" w:space="0" w:color="A33662" w:themeColor="accent1"/>
              <w:bottom w:val="single" w:sz="4" w:space="0" w:color="A33662" w:themeColor="accent1"/>
              <w:right w:val="single" w:sz="24" w:space="0" w:color="FFFFFF" w:themeColor="background1"/>
            </w:tcBorders>
          </w:tcPr>
          <w:p w14:paraId="59477727" w14:textId="4096B1E6" w:rsidR="0028232B" w:rsidRPr="00701DF4" w:rsidRDefault="0028232B" w:rsidP="008B45BE">
            <w:pPr>
              <w:rPr>
                <w:rFonts w:asciiTheme="majorHAnsi" w:hAnsiTheme="majorHAnsi" w:cstheme="majorHAnsi"/>
                <w:sz w:val="18"/>
                <w:szCs w:val="18"/>
              </w:rPr>
            </w:pPr>
            <w:r w:rsidRPr="00701DF4">
              <w:rPr>
                <w:rFonts w:asciiTheme="majorHAnsi" w:hAnsiTheme="majorHAnsi" w:cstheme="majorHAnsi"/>
                <w:sz w:val="18"/>
                <w:szCs w:val="18"/>
              </w:rPr>
              <w:t>R13</w:t>
            </w:r>
          </w:p>
        </w:tc>
        <w:tc>
          <w:tcPr>
            <w:tcW w:w="2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B2F0FB" w14:textId="146B037A" w:rsidR="0028232B" w:rsidRPr="00701DF4" w:rsidRDefault="0039512E" w:rsidP="008B45BE">
            <w:pPr>
              <w:rPr>
                <w:rFonts w:asciiTheme="majorHAnsi" w:hAnsiTheme="majorHAnsi" w:cstheme="majorHAnsi"/>
                <w:sz w:val="18"/>
                <w:szCs w:val="18"/>
              </w:rPr>
            </w:pPr>
            <w:r w:rsidRPr="00701DF4">
              <w:rPr>
                <w:rFonts w:asciiTheme="majorHAnsi" w:hAnsiTheme="majorHAnsi" w:cstheme="majorHAnsi"/>
                <w:sz w:val="18"/>
                <w:szCs w:val="18"/>
              </w:rPr>
              <w:t>Skatteverkets kodver ”Landskoder i folkbokföringen”</w:t>
            </w:r>
            <w:r w:rsidR="00CB0225" w:rsidRPr="00701DF4">
              <w:rPr>
                <w:rFonts w:asciiTheme="majorHAnsi" w:hAnsiTheme="majorHAnsi" w:cstheme="majorHAnsi"/>
                <w:sz w:val="18"/>
                <w:szCs w:val="18"/>
              </w:rPr>
              <w:t xml:space="preserve"> </w:t>
            </w:r>
          </w:p>
        </w:tc>
        <w:tc>
          <w:tcPr>
            <w:tcW w:w="5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D3908B" w14:textId="57EBC902" w:rsidR="0028232B" w:rsidRPr="00701DF4" w:rsidRDefault="00F62C65" w:rsidP="008B45BE">
            <w:hyperlink r:id="rId27" w:history="1">
              <w:r w:rsidRPr="00701DF4">
                <w:rPr>
                  <w:rStyle w:val="Hyperlnk"/>
                  <w:rFonts w:asciiTheme="majorHAnsi" w:hAnsiTheme="majorHAnsi" w:cstheme="majorHAnsi"/>
                  <w:sz w:val="18"/>
                  <w:szCs w:val="18"/>
                </w:rPr>
                <w:t>https://inera.atlassian.net/wiki/spaces/PU/pages/3791683627/Kodverk+f+r+Utlandsadress-land</w:t>
              </w:r>
            </w:hyperlink>
          </w:p>
        </w:tc>
      </w:tr>
    </w:tbl>
    <w:p w14:paraId="398A4216" w14:textId="7DB94720" w:rsidR="004E1B5F" w:rsidRPr="00701DF4" w:rsidRDefault="004E1B5F" w:rsidP="00297CE9"/>
    <w:p w14:paraId="3E8A1DF2" w14:textId="14EF5A82" w:rsidR="00297CE9" w:rsidRPr="00701DF4" w:rsidRDefault="00297CE9" w:rsidP="004A720A">
      <w:pPr>
        <w:pStyle w:val="Numreradrubrik1"/>
      </w:pPr>
      <w:bookmarkStart w:id="0" w:name="_Toc121211204"/>
      <w:bookmarkStart w:id="1" w:name="_Toc158116520"/>
      <w:r w:rsidRPr="00701DF4">
        <w:lastRenderedPageBreak/>
        <w:t>Inledning</w:t>
      </w:r>
      <w:bookmarkEnd w:id="0"/>
      <w:bookmarkEnd w:id="1"/>
    </w:p>
    <w:p w14:paraId="3C85A21F" w14:textId="77777777" w:rsidR="008B45BE" w:rsidRPr="00701DF4" w:rsidRDefault="008B45BE" w:rsidP="008B45BE">
      <w:pPr>
        <w:rPr>
          <w:lang w:eastAsia="sv-SE"/>
        </w:rPr>
      </w:pPr>
      <w:r w:rsidRPr="00701DF4">
        <w:rPr>
          <w:lang w:eastAsia="sv-SE"/>
        </w:rPr>
        <w:t>Domänen tillhandahåller information från bakomliggande datakälla (Folkbokföringsregistret), vilken Skatteverket ansvarar för. Domänen omfattar personuppgifter såsom namn, adress och familjerättsliga förhållanden (uppgifter om vårdnadshavare till barn etc). En person kan identifieras utifrån följande identitetsbegrepp: Personnummer, samordningsnummer samt reservidentitet. Se tabell nedan. Domänen tillhandahåller även av personen kompletterande uppgifter såsom kontaktpersoner och kontaktuppgifter (mail, telefon etc) samt har stöd för hantering av reservidentiteter.</w:t>
      </w:r>
      <w:r w:rsidRPr="00701DF4">
        <w:rPr>
          <w:lang w:eastAsia="sv-SE"/>
        </w:rPr>
        <w:br/>
        <w:t xml:space="preserve">Förkortningar som används i dokumentet beskrivs i tabellen nedan: </w:t>
      </w:r>
    </w:p>
    <w:p w14:paraId="6DA9659C" w14:textId="252D9771" w:rsidR="008B45BE" w:rsidRPr="00701DF4" w:rsidRDefault="008B45BE" w:rsidP="008B45BE">
      <w:r w:rsidRPr="00701DF4">
        <w:t xml:space="preserve">Informationen i domänen används bland annat för att säkerställa att rätt person har valts i IT-system, komplettera med folkbokfört namn, folkbokförd adress, få upplysning om personens </w:t>
      </w:r>
      <w:r w:rsidR="00AB65A4" w:rsidRPr="00701DF4">
        <w:t xml:space="preserve">relationer, </w:t>
      </w:r>
      <w:r w:rsidRPr="00701DF4">
        <w:t>eventuella kontaktuppgifter</w:t>
      </w:r>
      <w:r w:rsidR="004F5073" w:rsidRPr="00701DF4">
        <w:t>, om personen har sekretessmarkerade personuppgifter</w:t>
      </w:r>
      <w:r w:rsidRPr="00701DF4">
        <w:t xml:space="preserve"> osv. </w:t>
      </w:r>
    </w:p>
    <w:p w14:paraId="5114844E" w14:textId="1742B158" w:rsidR="008B45BE" w:rsidRPr="00701DF4" w:rsidRDefault="008B45BE" w:rsidP="008B45BE">
      <w:r w:rsidRPr="00701DF4">
        <w:t>Uppgifterna är i regel offentliga, men sekretess kan gälla i särskilda fall, se sekretessmarkerade personuppgifter nedan.</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709"/>
        <w:gridCol w:w="2693"/>
        <w:gridCol w:w="5668"/>
      </w:tblGrid>
      <w:tr w:rsidR="008B45BE" w:rsidRPr="00701DF4" w14:paraId="284E94D7" w14:textId="77777777" w:rsidTr="008B45BE">
        <w:trPr>
          <w:trHeight w:val="19"/>
        </w:trPr>
        <w:tc>
          <w:tcPr>
            <w:tcW w:w="709" w:type="dxa"/>
            <w:shd w:val="clear" w:color="auto" w:fill="A33662" w:themeFill="accent1"/>
          </w:tcPr>
          <w:p w14:paraId="1B2487EB" w14:textId="77777777" w:rsidR="008B45BE" w:rsidRPr="00701DF4" w:rsidRDefault="008B45BE" w:rsidP="00D65294">
            <w:pPr>
              <w:pStyle w:val="Tabellrubrik"/>
            </w:pPr>
            <w:r w:rsidRPr="00701DF4">
              <w:t>Namn</w:t>
            </w:r>
          </w:p>
        </w:tc>
        <w:tc>
          <w:tcPr>
            <w:tcW w:w="2693" w:type="dxa"/>
            <w:shd w:val="clear" w:color="auto" w:fill="A33662" w:themeFill="accent1"/>
          </w:tcPr>
          <w:p w14:paraId="637F0535" w14:textId="07F8B04C" w:rsidR="008B45BE" w:rsidRPr="00701DF4" w:rsidRDefault="008B45BE" w:rsidP="00D65294">
            <w:pPr>
              <w:pStyle w:val="Tabellrubrik"/>
            </w:pPr>
            <w:r w:rsidRPr="00701DF4">
              <w:t>beskrivning</w:t>
            </w:r>
          </w:p>
        </w:tc>
        <w:tc>
          <w:tcPr>
            <w:tcW w:w="5668" w:type="dxa"/>
            <w:shd w:val="clear" w:color="auto" w:fill="A33662" w:themeFill="accent1"/>
          </w:tcPr>
          <w:p w14:paraId="1AF79CFF" w14:textId="091544C9" w:rsidR="008B45BE" w:rsidRPr="00701DF4" w:rsidRDefault="008B45BE" w:rsidP="00D65294">
            <w:pPr>
              <w:pStyle w:val="Tabellrubrik"/>
            </w:pPr>
            <w:r w:rsidRPr="00701DF4">
              <w:t>referens</w:t>
            </w:r>
          </w:p>
        </w:tc>
      </w:tr>
      <w:tr w:rsidR="008B45BE" w:rsidRPr="00701DF4" w14:paraId="62277E73" w14:textId="77777777" w:rsidTr="008B45BE">
        <w:trPr>
          <w:trHeight w:val="525"/>
        </w:trPr>
        <w:tc>
          <w:tcPr>
            <w:tcW w:w="709" w:type="dxa"/>
            <w:tcBorders>
              <w:bottom w:val="single" w:sz="4" w:space="0" w:color="A33662" w:themeColor="accent1"/>
              <w:right w:val="single" w:sz="24" w:space="0" w:color="FFFFFF" w:themeColor="background1"/>
            </w:tcBorders>
          </w:tcPr>
          <w:p w14:paraId="69B0CA67" w14:textId="5EE06E26" w:rsidR="008B45BE" w:rsidRPr="00701DF4" w:rsidRDefault="008B45BE" w:rsidP="008B45BE">
            <w:pPr>
              <w:rPr>
                <w:rFonts w:cstheme="minorHAnsi"/>
              </w:rPr>
            </w:pPr>
            <w:r w:rsidRPr="00701DF4">
              <w:rPr>
                <w:rFonts w:cstheme="minorHAnsi"/>
              </w:rPr>
              <w:t xml:space="preserve">PNR </w:t>
            </w:r>
          </w:p>
        </w:tc>
        <w:tc>
          <w:tcPr>
            <w:tcW w:w="2693" w:type="dxa"/>
            <w:tcBorders>
              <w:left w:val="single" w:sz="24" w:space="0" w:color="FFFFFF" w:themeColor="background1"/>
              <w:bottom w:val="single" w:sz="4" w:space="0" w:color="A33662" w:themeColor="accent1"/>
              <w:right w:val="single" w:sz="24" w:space="0" w:color="FFFFFF" w:themeColor="background1"/>
            </w:tcBorders>
          </w:tcPr>
          <w:p w14:paraId="3E51CA81" w14:textId="72BCAAF0" w:rsidR="008B45BE" w:rsidRPr="00701DF4" w:rsidRDefault="008B45BE" w:rsidP="008B45BE">
            <w:pPr>
              <w:rPr>
                <w:rFonts w:cstheme="minorHAnsi"/>
              </w:rPr>
            </w:pPr>
            <w:r w:rsidRPr="00701DF4">
              <w:rPr>
                <w:rFonts w:eastAsia="Century Gothic" w:cstheme="minorHAnsi"/>
              </w:rPr>
              <w:t xml:space="preserve">Personnummer enligt Skatteverkets definition </w:t>
            </w:r>
            <w:r w:rsidRPr="00701DF4">
              <w:rPr>
                <w:rFonts w:cstheme="minorHAnsi"/>
              </w:rPr>
              <w:t xml:space="preserve"> </w:t>
            </w:r>
          </w:p>
        </w:tc>
        <w:tc>
          <w:tcPr>
            <w:tcW w:w="5668" w:type="dxa"/>
            <w:tcBorders>
              <w:left w:val="single" w:sz="24" w:space="0" w:color="FFFFFF" w:themeColor="background1"/>
              <w:bottom w:val="single" w:sz="4" w:space="0" w:color="A33662" w:themeColor="accent1"/>
              <w:right w:val="single" w:sz="24" w:space="0" w:color="FFFFFF" w:themeColor="background1"/>
            </w:tcBorders>
          </w:tcPr>
          <w:p w14:paraId="7A45C871" w14:textId="75C0083F" w:rsidR="008B45BE" w:rsidRPr="00701DF4" w:rsidRDefault="008B45BE" w:rsidP="008B45BE">
            <w:pPr>
              <w:rPr>
                <w:rFonts w:cstheme="minorHAnsi"/>
              </w:rPr>
            </w:pPr>
            <w:r w:rsidRPr="00701DF4">
              <w:rPr>
                <w:rFonts w:eastAsia="Century Gothic" w:cstheme="minorHAnsi"/>
              </w:rPr>
              <w:t>Navet</w:t>
            </w:r>
            <w:r w:rsidRPr="00701DF4">
              <w:rPr>
                <w:rFonts w:cstheme="minorHAnsi"/>
              </w:rPr>
              <w:t xml:space="preserve"> </w:t>
            </w:r>
          </w:p>
        </w:tc>
      </w:tr>
      <w:tr w:rsidR="008B45BE" w:rsidRPr="00701DF4" w14:paraId="020C3627" w14:textId="77777777" w:rsidTr="008B45BE">
        <w:trPr>
          <w:trHeight w:val="512"/>
        </w:trPr>
        <w:tc>
          <w:tcPr>
            <w:tcW w:w="709" w:type="dxa"/>
            <w:tcBorders>
              <w:top w:val="single" w:sz="4" w:space="0" w:color="A33662" w:themeColor="accent1"/>
              <w:bottom w:val="single" w:sz="4" w:space="0" w:color="A33662" w:themeColor="accent1"/>
              <w:right w:val="single" w:sz="24" w:space="0" w:color="FFFFFF" w:themeColor="background1"/>
            </w:tcBorders>
          </w:tcPr>
          <w:p w14:paraId="202AF518" w14:textId="759ADC7B" w:rsidR="008B45BE" w:rsidRPr="00701DF4" w:rsidRDefault="008B45BE" w:rsidP="008B45BE">
            <w:pPr>
              <w:rPr>
                <w:rFonts w:cstheme="minorHAnsi"/>
              </w:rPr>
            </w:pPr>
            <w:r w:rsidRPr="00701DF4">
              <w:rPr>
                <w:rFonts w:cstheme="minorHAnsi"/>
              </w:rPr>
              <w:t xml:space="preserve">SNR  </w:t>
            </w:r>
          </w:p>
        </w:tc>
        <w:tc>
          <w:tcPr>
            <w:tcW w:w="269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0544C2" w14:textId="6D163D9F" w:rsidR="008B45BE" w:rsidRPr="00701DF4" w:rsidRDefault="008B45BE" w:rsidP="008B45BE">
            <w:pPr>
              <w:rPr>
                <w:rFonts w:cstheme="minorHAnsi"/>
              </w:rPr>
            </w:pPr>
            <w:r w:rsidRPr="00701DF4">
              <w:rPr>
                <w:rFonts w:eastAsia="Century Gothic" w:cstheme="minorHAnsi"/>
              </w:rPr>
              <w:t xml:space="preserve">Samordningsnummer enligt Skatteverkets definition </w:t>
            </w:r>
            <w:r w:rsidRPr="00701DF4">
              <w:rPr>
                <w:rFonts w:cstheme="minorHAnsi"/>
              </w:rPr>
              <w:t xml:space="preserve"> </w:t>
            </w:r>
          </w:p>
        </w:tc>
        <w:tc>
          <w:tcPr>
            <w:tcW w:w="5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2B7AA1" w14:textId="03D37C83" w:rsidR="008B45BE" w:rsidRPr="00701DF4" w:rsidRDefault="008B45BE" w:rsidP="008B45BE">
            <w:pPr>
              <w:rPr>
                <w:rFonts w:cstheme="minorHAnsi"/>
              </w:rPr>
            </w:pPr>
            <w:r w:rsidRPr="00701DF4">
              <w:rPr>
                <w:rFonts w:eastAsia="Century Gothic" w:cstheme="minorHAnsi"/>
              </w:rPr>
              <w:t xml:space="preserve">Navet </w:t>
            </w:r>
            <w:r w:rsidRPr="00701DF4">
              <w:rPr>
                <w:rFonts w:cstheme="minorHAnsi"/>
              </w:rPr>
              <w:t xml:space="preserve"> </w:t>
            </w:r>
          </w:p>
        </w:tc>
      </w:tr>
      <w:tr w:rsidR="008B45BE" w:rsidRPr="00701DF4" w14:paraId="0817EEE7" w14:textId="77777777" w:rsidTr="008B45BE">
        <w:trPr>
          <w:trHeight w:val="262"/>
        </w:trPr>
        <w:tc>
          <w:tcPr>
            <w:tcW w:w="709" w:type="dxa"/>
            <w:tcBorders>
              <w:top w:val="single" w:sz="4" w:space="0" w:color="A33662" w:themeColor="accent1"/>
              <w:bottom w:val="single" w:sz="4" w:space="0" w:color="A33662" w:themeColor="accent1"/>
              <w:right w:val="single" w:sz="24" w:space="0" w:color="FFFFFF" w:themeColor="background1"/>
            </w:tcBorders>
          </w:tcPr>
          <w:p w14:paraId="29862A78" w14:textId="6AF3301C" w:rsidR="008B45BE" w:rsidRPr="00701DF4" w:rsidRDefault="008B45BE" w:rsidP="008B45BE">
            <w:pPr>
              <w:rPr>
                <w:rFonts w:cstheme="minorHAnsi"/>
              </w:rPr>
            </w:pPr>
            <w:r w:rsidRPr="00701DF4">
              <w:rPr>
                <w:rFonts w:eastAsia="Century Gothic" w:cstheme="minorHAnsi"/>
              </w:rPr>
              <w:t xml:space="preserve">RID </w:t>
            </w:r>
            <w:r w:rsidRPr="00701DF4">
              <w:rPr>
                <w:rFonts w:cstheme="minorHAnsi"/>
              </w:rPr>
              <w:t xml:space="preserve"> </w:t>
            </w:r>
          </w:p>
        </w:tc>
        <w:tc>
          <w:tcPr>
            <w:tcW w:w="269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0BB43B" w14:textId="519169C3" w:rsidR="008B45BE" w:rsidRPr="00701DF4" w:rsidRDefault="008B45BE" w:rsidP="008B45BE">
            <w:pPr>
              <w:rPr>
                <w:rFonts w:cstheme="minorHAnsi"/>
              </w:rPr>
            </w:pPr>
            <w:r w:rsidRPr="00701DF4">
              <w:rPr>
                <w:rFonts w:eastAsia="Century Gothic" w:cstheme="minorHAnsi"/>
              </w:rPr>
              <w:t xml:space="preserve">Samlingsbegrepp för lokal reservidentitet eller nationell reservidentitet (se nedan) </w:t>
            </w:r>
            <w:r w:rsidRPr="00701DF4">
              <w:rPr>
                <w:rFonts w:cstheme="minorHAnsi"/>
              </w:rPr>
              <w:t xml:space="preserve"> </w:t>
            </w:r>
          </w:p>
        </w:tc>
        <w:tc>
          <w:tcPr>
            <w:tcW w:w="5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DFFEF9" w14:textId="77777777" w:rsidR="008B45BE" w:rsidRPr="00701DF4" w:rsidRDefault="008B45BE" w:rsidP="008B45BE">
            <w:pPr>
              <w:pStyle w:val="SoSTabelltext"/>
              <w:rPr>
                <w:rFonts w:asciiTheme="minorHAnsi" w:eastAsia="Century Gothic" w:hAnsiTheme="minorHAnsi" w:cstheme="minorHAnsi"/>
                <w:sz w:val="20"/>
                <w:szCs w:val="20"/>
              </w:rPr>
            </w:pPr>
            <w:r w:rsidRPr="00701DF4">
              <w:rPr>
                <w:rFonts w:asciiTheme="minorHAnsi" w:eastAsia="Century Gothic" w:hAnsiTheme="minorHAnsi" w:cstheme="minorHAnsi"/>
                <w:sz w:val="20"/>
                <w:szCs w:val="20"/>
              </w:rPr>
              <w:t xml:space="preserve">PU3-projektet </w:t>
            </w:r>
          </w:p>
          <w:p w14:paraId="50459FBA" w14:textId="77777777" w:rsidR="008B45BE" w:rsidRPr="00701DF4" w:rsidRDefault="008B45BE" w:rsidP="008B45BE">
            <w:pPr>
              <w:pStyle w:val="SoSTabelltext"/>
              <w:rPr>
                <w:rFonts w:asciiTheme="minorHAnsi" w:hAnsiTheme="minorHAnsi" w:cstheme="minorHAnsi"/>
                <w:sz w:val="20"/>
                <w:szCs w:val="20"/>
              </w:rPr>
            </w:pPr>
            <w:hyperlink r:id="rId28" w:history="1">
              <w:r w:rsidRPr="00701DF4">
                <w:rPr>
                  <w:rStyle w:val="Hyperlnk"/>
                  <w:rFonts w:asciiTheme="minorHAnsi" w:eastAsiaTheme="majorEastAsia" w:hAnsiTheme="minorHAnsi" w:cstheme="minorHAnsi"/>
                  <w:sz w:val="20"/>
                  <w:szCs w:val="20"/>
                </w:rPr>
                <w:t>https://trello.com/b/3Q3OjItK/personuppgifter-kravforum</w:t>
              </w:r>
            </w:hyperlink>
          </w:p>
          <w:p w14:paraId="2D0DDE5A" w14:textId="1A0D736C" w:rsidR="008B45BE" w:rsidRPr="00701DF4" w:rsidRDefault="008B45BE" w:rsidP="008B45BE">
            <w:pPr>
              <w:rPr>
                <w:rFonts w:cstheme="minorHAnsi"/>
              </w:rPr>
            </w:pPr>
            <w:r w:rsidRPr="00701DF4">
              <w:rPr>
                <w:rFonts w:cstheme="minorHAnsi"/>
              </w:rPr>
              <w:t xml:space="preserve"> </w:t>
            </w:r>
          </w:p>
        </w:tc>
      </w:tr>
      <w:tr w:rsidR="008B45BE" w:rsidRPr="00701DF4" w14:paraId="4747B471" w14:textId="77777777" w:rsidTr="008B45BE">
        <w:trPr>
          <w:trHeight w:val="262"/>
        </w:trPr>
        <w:tc>
          <w:tcPr>
            <w:tcW w:w="709" w:type="dxa"/>
            <w:tcBorders>
              <w:top w:val="single" w:sz="4" w:space="0" w:color="A33662" w:themeColor="accent1"/>
              <w:bottom w:val="single" w:sz="4" w:space="0" w:color="A33662" w:themeColor="accent1"/>
              <w:right w:val="single" w:sz="24" w:space="0" w:color="FFFFFF" w:themeColor="background1"/>
            </w:tcBorders>
          </w:tcPr>
          <w:p w14:paraId="64A465F1" w14:textId="1111A957" w:rsidR="008B45BE" w:rsidRPr="00701DF4" w:rsidRDefault="008B45BE" w:rsidP="008B45BE">
            <w:pPr>
              <w:rPr>
                <w:rFonts w:cstheme="minorHAnsi"/>
              </w:rPr>
            </w:pPr>
            <w:r w:rsidRPr="00701DF4">
              <w:rPr>
                <w:rFonts w:cstheme="minorHAnsi"/>
              </w:rPr>
              <w:t xml:space="preserve">LRID  </w:t>
            </w:r>
          </w:p>
        </w:tc>
        <w:tc>
          <w:tcPr>
            <w:tcW w:w="269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E7B402" w14:textId="6D9A1D6F" w:rsidR="008B45BE" w:rsidRPr="00701DF4" w:rsidRDefault="008B45BE" w:rsidP="008B45BE">
            <w:pPr>
              <w:pStyle w:val="SoSTabelltext"/>
              <w:rPr>
                <w:rFonts w:asciiTheme="minorHAnsi" w:hAnsiTheme="minorHAnsi" w:cstheme="minorHAnsi"/>
                <w:sz w:val="20"/>
                <w:szCs w:val="20"/>
              </w:rPr>
            </w:pPr>
            <w:r w:rsidRPr="00701DF4">
              <w:rPr>
                <w:rFonts w:asciiTheme="minorHAnsi" w:eastAsia="Century Gothic" w:hAnsiTheme="minorHAnsi" w:cstheme="minorHAnsi"/>
                <w:sz w:val="20"/>
                <w:szCs w:val="20"/>
              </w:rPr>
              <w:t xml:space="preserve">Lokal reservidentitet (ofta benämnd som reservnummer) används då det inte finns en entydig identitet på en individ (saknar PNR/SNR) </w:t>
            </w:r>
            <w:r w:rsidRPr="00701DF4">
              <w:rPr>
                <w:rFonts w:asciiTheme="minorHAnsi" w:hAnsiTheme="minorHAnsi" w:cstheme="minorHAnsi"/>
                <w:sz w:val="20"/>
                <w:szCs w:val="20"/>
              </w:rPr>
              <w:t xml:space="preserve"> </w:t>
            </w:r>
          </w:p>
        </w:tc>
        <w:tc>
          <w:tcPr>
            <w:tcW w:w="5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681952" w14:textId="77777777" w:rsidR="008B45BE" w:rsidRPr="00701DF4" w:rsidRDefault="008B45BE" w:rsidP="008B45BE">
            <w:pPr>
              <w:pStyle w:val="SoSTabelltext"/>
              <w:rPr>
                <w:rFonts w:asciiTheme="minorHAnsi" w:eastAsia="Century Gothic" w:hAnsiTheme="minorHAnsi" w:cstheme="minorHAnsi"/>
                <w:sz w:val="20"/>
                <w:szCs w:val="20"/>
              </w:rPr>
            </w:pPr>
            <w:r w:rsidRPr="00701DF4">
              <w:rPr>
                <w:rFonts w:asciiTheme="minorHAnsi" w:eastAsia="Century Gothic" w:hAnsiTheme="minorHAnsi" w:cstheme="minorHAnsi"/>
                <w:sz w:val="20"/>
                <w:szCs w:val="20"/>
              </w:rPr>
              <w:t>PU3-projektet</w:t>
            </w:r>
          </w:p>
          <w:p w14:paraId="50A02B24" w14:textId="77777777" w:rsidR="008B45BE" w:rsidRPr="00701DF4" w:rsidRDefault="008B45BE" w:rsidP="008B45BE">
            <w:pPr>
              <w:pStyle w:val="SoSTabelltext"/>
              <w:rPr>
                <w:rFonts w:asciiTheme="minorHAnsi" w:eastAsia="Century Gothic" w:hAnsiTheme="minorHAnsi" w:cstheme="minorHAnsi"/>
                <w:sz w:val="20"/>
                <w:szCs w:val="20"/>
              </w:rPr>
            </w:pPr>
            <w:hyperlink r:id="rId29" w:history="1">
              <w:r w:rsidRPr="00701DF4">
                <w:rPr>
                  <w:rStyle w:val="Hyperlnk"/>
                  <w:rFonts w:asciiTheme="minorHAnsi" w:eastAsia="Century Gothic" w:hAnsiTheme="minorHAnsi" w:cstheme="minorHAnsi"/>
                  <w:sz w:val="20"/>
                  <w:szCs w:val="20"/>
                </w:rPr>
                <w:t>https://trello.com/b/3Q3OjItK/personuppgifter-kravforum</w:t>
              </w:r>
            </w:hyperlink>
          </w:p>
          <w:p w14:paraId="00F161F5" w14:textId="2BA3E171" w:rsidR="008B45BE" w:rsidRPr="00701DF4" w:rsidRDefault="008B45BE" w:rsidP="008B45BE">
            <w:pPr>
              <w:rPr>
                <w:rFonts w:cstheme="minorHAnsi"/>
              </w:rPr>
            </w:pPr>
            <w:r w:rsidRPr="00701DF4">
              <w:rPr>
                <w:rFonts w:eastAsia="Century Gothic" w:cstheme="minorHAnsi"/>
              </w:rPr>
              <w:t xml:space="preserve"> </w:t>
            </w:r>
            <w:r w:rsidRPr="00701DF4">
              <w:rPr>
                <w:rFonts w:cstheme="minorHAnsi"/>
              </w:rPr>
              <w:t xml:space="preserve"> </w:t>
            </w:r>
          </w:p>
        </w:tc>
      </w:tr>
      <w:tr w:rsidR="008B45BE" w:rsidRPr="00701DF4" w14:paraId="3EB5B7F4" w14:textId="77777777" w:rsidTr="008B45BE">
        <w:trPr>
          <w:trHeight w:val="262"/>
        </w:trPr>
        <w:tc>
          <w:tcPr>
            <w:tcW w:w="709" w:type="dxa"/>
            <w:tcBorders>
              <w:top w:val="single" w:sz="4" w:space="0" w:color="A33662" w:themeColor="accent1"/>
              <w:bottom w:val="single" w:sz="4" w:space="0" w:color="A33662" w:themeColor="accent1"/>
              <w:right w:val="single" w:sz="24" w:space="0" w:color="FFFFFF" w:themeColor="background1"/>
            </w:tcBorders>
          </w:tcPr>
          <w:p w14:paraId="3DDD5B39" w14:textId="490C6BF7" w:rsidR="008B45BE" w:rsidRPr="00701DF4" w:rsidRDefault="008B45BE" w:rsidP="008B45BE">
            <w:pPr>
              <w:rPr>
                <w:rFonts w:cstheme="minorHAnsi"/>
              </w:rPr>
            </w:pPr>
            <w:r w:rsidRPr="00701DF4">
              <w:rPr>
                <w:rFonts w:eastAsia="Century Gothic" w:cstheme="minorHAnsi"/>
              </w:rPr>
              <w:t xml:space="preserve">NRID </w:t>
            </w:r>
            <w:r w:rsidRPr="00701DF4">
              <w:rPr>
                <w:rFonts w:cstheme="minorHAnsi"/>
              </w:rPr>
              <w:t xml:space="preserve"> </w:t>
            </w:r>
          </w:p>
        </w:tc>
        <w:tc>
          <w:tcPr>
            <w:tcW w:w="269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96BA3E" w14:textId="77777777" w:rsidR="008B45BE" w:rsidRPr="00701DF4" w:rsidRDefault="008B45BE" w:rsidP="008B45BE">
            <w:pPr>
              <w:pStyle w:val="SoSTabelltext"/>
              <w:rPr>
                <w:rFonts w:asciiTheme="minorHAnsi" w:hAnsiTheme="minorHAnsi" w:cstheme="minorHAnsi"/>
                <w:sz w:val="20"/>
                <w:szCs w:val="20"/>
              </w:rPr>
            </w:pPr>
            <w:r w:rsidRPr="00701DF4">
              <w:rPr>
                <w:rFonts w:asciiTheme="minorHAnsi" w:eastAsia="Century Gothic" w:hAnsiTheme="minorHAnsi" w:cstheme="minorHAnsi"/>
                <w:sz w:val="20"/>
                <w:szCs w:val="20"/>
              </w:rPr>
              <w:t xml:space="preserve">Nationell reservidentitet. En reservidentitet som kan tas ut från den nationella PU-instansen </w:t>
            </w:r>
            <w:r w:rsidRPr="00701DF4">
              <w:rPr>
                <w:rFonts w:asciiTheme="minorHAnsi" w:hAnsiTheme="minorHAnsi" w:cstheme="minorHAnsi"/>
                <w:sz w:val="20"/>
                <w:szCs w:val="20"/>
              </w:rPr>
              <w:t xml:space="preserve"> </w:t>
            </w:r>
          </w:p>
          <w:p w14:paraId="70017BB6" w14:textId="77777777" w:rsidR="008B45BE" w:rsidRPr="00701DF4" w:rsidRDefault="008B45BE" w:rsidP="008B45BE">
            <w:pPr>
              <w:pStyle w:val="SoSTabelltext"/>
              <w:rPr>
                <w:rFonts w:asciiTheme="minorHAnsi" w:hAnsiTheme="minorHAnsi" w:cstheme="minorHAnsi"/>
                <w:sz w:val="20"/>
                <w:szCs w:val="20"/>
              </w:rPr>
            </w:pPr>
          </w:p>
        </w:tc>
        <w:tc>
          <w:tcPr>
            <w:tcW w:w="5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73E2B8" w14:textId="77777777" w:rsidR="008B45BE" w:rsidRPr="00701DF4" w:rsidRDefault="008B45BE" w:rsidP="008B45BE">
            <w:pPr>
              <w:pStyle w:val="SoSTabelltext"/>
              <w:rPr>
                <w:rFonts w:asciiTheme="minorHAnsi" w:eastAsia="Century Gothic" w:hAnsiTheme="minorHAnsi" w:cstheme="minorHAnsi"/>
                <w:sz w:val="20"/>
                <w:szCs w:val="20"/>
              </w:rPr>
            </w:pPr>
            <w:r w:rsidRPr="00701DF4">
              <w:rPr>
                <w:rFonts w:asciiTheme="minorHAnsi" w:eastAsia="Century Gothic" w:hAnsiTheme="minorHAnsi" w:cstheme="minorHAnsi"/>
                <w:sz w:val="20"/>
                <w:szCs w:val="20"/>
              </w:rPr>
              <w:t>PU3-projektet</w:t>
            </w:r>
          </w:p>
          <w:p w14:paraId="21CD92F9" w14:textId="77777777" w:rsidR="008B45BE" w:rsidRPr="00701DF4" w:rsidRDefault="008B45BE" w:rsidP="008B45BE">
            <w:pPr>
              <w:pStyle w:val="SoSTabelltext"/>
              <w:rPr>
                <w:rFonts w:asciiTheme="minorHAnsi" w:hAnsiTheme="minorHAnsi" w:cstheme="minorHAnsi"/>
                <w:sz w:val="20"/>
                <w:szCs w:val="20"/>
              </w:rPr>
            </w:pPr>
            <w:hyperlink r:id="rId30" w:history="1">
              <w:r w:rsidRPr="00701DF4">
                <w:rPr>
                  <w:rStyle w:val="Hyperlnk"/>
                  <w:rFonts w:asciiTheme="minorHAnsi" w:eastAsiaTheme="majorEastAsia" w:hAnsiTheme="minorHAnsi" w:cstheme="minorHAnsi"/>
                  <w:sz w:val="20"/>
                  <w:szCs w:val="20"/>
                </w:rPr>
                <w:t>https://trello.com/b/3Q3OjItK/personuppgifter-kravforum</w:t>
              </w:r>
            </w:hyperlink>
          </w:p>
          <w:p w14:paraId="03F3E570" w14:textId="668C2409" w:rsidR="008B45BE" w:rsidRPr="00701DF4" w:rsidRDefault="008B45BE" w:rsidP="008B45BE">
            <w:pPr>
              <w:rPr>
                <w:rFonts w:cstheme="minorHAnsi"/>
              </w:rPr>
            </w:pPr>
            <w:r w:rsidRPr="00701DF4">
              <w:rPr>
                <w:rFonts w:cstheme="minorHAnsi"/>
              </w:rPr>
              <w:t xml:space="preserve"> </w:t>
            </w:r>
          </w:p>
        </w:tc>
      </w:tr>
    </w:tbl>
    <w:p w14:paraId="15FD968F" w14:textId="77777777" w:rsidR="008B45BE" w:rsidRPr="00701DF4" w:rsidRDefault="008B45BE" w:rsidP="00297CE9">
      <w:pPr>
        <w:rPr>
          <w:color w:val="098394"/>
        </w:rPr>
      </w:pPr>
    </w:p>
    <w:p w14:paraId="0D886389" w14:textId="38D86045" w:rsidR="00297CE9" w:rsidRPr="00701DF4" w:rsidRDefault="00297CE9" w:rsidP="004A720A">
      <w:pPr>
        <w:pStyle w:val="Numreradrubrik1"/>
      </w:pPr>
      <w:bookmarkStart w:id="2" w:name="_Toc449170160"/>
      <w:bookmarkStart w:id="3" w:name="_Toc121211205"/>
      <w:bookmarkStart w:id="4" w:name="_Toc158116521"/>
      <w:r w:rsidRPr="00701DF4">
        <w:lastRenderedPageBreak/>
        <w:t>Informationssäkerhet</w:t>
      </w:r>
      <w:bookmarkEnd w:id="2"/>
      <w:bookmarkEnd w:id="3"/>
      <w:bookmarkEnd w:id="4"/>
    </w:p>
    <w:p w14:paraId="101FF9F8" w14:textId="2DF41217" w:rsidR="00297CE9" w:rsidRPr="00701DF4" w:rsidRDefault="00297CE9" w:rsidP="004F5073">
      <w:pPr>
        <w:rPr>
          <w:i/>
          <w:iCs/>
          <w:color w:val="098394"/>
        </w:rPr>
      </w:pPr>
      <w:r w:rsidRPr="00701DF4">
        <w:t>I det här avsnittet beskrivs olika informationssäkerhetsrelaterade aspekter på den information som informationsmodellen beskriver</w:t>
      </w:r>
      <w:r w:rsidR="0024006A" w:rsidRPr="00701DF4">
        <w:t xml:space="preserve"> och på hur den</w:t>
      </w:r>
      <w:r w:rsidR="00111A07" w:rsidRPr="00701DF4">
        <w:t>na information ska</w:t>
      </w:r>
      <w:r w:rsidR="0024006A" w:rsidRPr="00701DF4">
        <w:t xml:space="preserve"> hanteras</w:t>
      </w:r>
      <w:r w:rsidR="00111A07" w:rsidRPr="00701DF4">
        <w:t xml:space="preserve">. </w:t>
      </w:r>
    </w:p>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297CE9" w:rsidRPr="00701DF4" w14:paraId="4900FCAA" w14:textId="77777777" w:rsidTr="62B378BD">
        <w:trPr>
          <w:trHeight w:val="19"/>
        </w:trPr>
        <w:tc>
          <w:tcPr>
            <w:tcW w:w="9090" w:type="dxa"/>
            <w:gridSpan w:val="2"/>
            <w:shd w:val="clear" w:color="auto" w:fill="A33662" w:themeFill="accent1"/>
          </w:tcPr>
          <w:p w14:paraId="13DE0F63" w14:textId="0DAC00D1" w:rsidR="00297CE9" w:rsidRPr="00701DF4" w:rsidRDefault="00297CE9" w:rsidP="0019186E">
            <w:pPr>
              <w:pStyle w:val="Tabellrubrik"/>
            </w:pPr>
            <w:r w:rsidRPr="00701DF4">
              <w:rPr>
                <w:sz w:val="16"/>
                <w:szCs w:val="18"/>
              </w:rPr>
              <w:t>Beskrivning av informationen</w:t>
            </w:r>
          </w:p>
        </w:tc>
      </w:tr>
      <w:tr w:rsidR="00915F82" w:rsidRPr="00701DF4" w14:paraId="12366410" w14:textId="77777777" w:rsidTr="62B378BD">
        <w:trPr>
          <w:trHeight w:val="525"/>
        </w:trPr>
        <w:tc>
          <w:tcPr>
            <w:tcW w:w="3828" w:type="dxa"/>
            <w:tcBorders>
              <w:bottom w:val="single" w:sz="4" w:space="0" w:color="A33662" w:themeColor="accent1"/>
              <w:right w:val="single" w:sz="24" w:space="0" w:color="FFFFFF" w:themeColor="background1"/>
            </w:tcBorders>
          </w:tcPr>
          <w:p w14:paraId="3A1C6C45" w14:textId="2C920132" w:rsidR="00915F82" w:rsidRPr="00701DF4" w:rsidRDefault="00915F82" w:rsidP="00915F82">
            <w:r w:rsidRPr="00701DF4">
              <w:t>Översiktlig beskrivning av informationen</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7B71209B"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Domänen omfattar personuppgifter såsom namn, adress och familjerättsliga förhållanden (uppgifter om vårdnadshavare till barn etc). En person kan identifieras utifrån följande identitetsbegrepp: Personnummer, samordningsnummer samt reservidentitet. Reservidentiteten kan vara av lokal variant. Till exempel unik reservidentitet inom ett landsting. Reservidentiteten kan även vara av nationell variant (NRID), dvs en identitet som är unik inom av den nationella instansen av Personuppgiftstjänsten. </w:t>
            </w:r>
          </w:p>
          <w:p w14:paraId="3DFCD51E"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Den innehåller även uppgifter om skyddade personuppgifter. De flesta uppgifterna kommer från Skatteverkets folkbokföringsregister, men domänen kan även innehålla kontaktuppgifter som personen själv har kompletterat med, till exempel mail, mobilnummer m.m. Kontaktuppgifterna kan antingen gälla personen själv eller av personen utpekade kontaktpersoner, till exempel make/maka, syskon, god man m.m. </w:t>
            </w:r>
          </w:p>
          <w:p w14:paraId="2788AEA6"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Informationen i domänen används bland annat för att </w:t>
            </w:r>
          </w:p>
          <w:p w14:paraId="41A0EC79"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Säkerställa att rätt person har valts i IT-system. </w:t>
            </w:r>
          </w:p>
          <w:p w14:paraId="559CB373"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Komplettera vald person med folkbokfört namn, folkbokförd adress osv. </w:t>
            </w:r>
          </w:p>
          <w:p w14:paraId="779D2647"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Erhålla adressuppgifter för t.ex. utskick till individ </w:t>
            </w:r>
          </w:p>
          <w:p w14:paraId="62D27A63"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Få information om att personuppgift är skyddad genom s.k. sekretessmarkering som sätts av Skatteverket i folkbokföringsregistret, för att kunna hantera personens uppgifter enligt särskild rutin. </w:t>
            </w:r>
          </w:p>
          <w:p w14:paraId="3FAE06E6"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Få information om att person har avlidit. </w:t>
            </w:r>
          </w:p>
          <w:p w14:paraId="124B84B7"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Komplettera den information som erhålls från Skatteverket med patientens egna kontaktuppgifter. Uppgifter som personens t.ex. har angivet via 1177.se. Dessa uppgifter ska ses som komplement </w:t>
            </w:r>
          </w:p>
          <w:p w14:paraId="762F2E2E"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*Hantering av personuppgifter för personer som vid t.ex. journalföringstillfället saknar PNR alt SNR (personnummer/samordningsnummer). Detta genom att tilldela personen en reservidentitet. </w:t>
            </w:r>
          </w:p>
          <w:p w14:paraId="0B0B826A"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Kunna koppla en persons reservidentitet till personens personnummer eller samordningsnummer  </w:t>
            </w:r>
          </w:p>
          <w:p w14:paraId="5396DEF8"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Kunna få information om eventuella digitala aviseringsvägar som personen har angivit (se begreppsmodell och informationsmodell för beskrivning av aviseringsväg).</w:t>
            </w:r>
          </w:p>
          <w:p w14:paraId="6F72626A" w14:textId="78449E12" w:rsidR="00915F82" w:rsidRPr="00701DF4" w:rsidRDefault="00915F82" w:rsidP="00915F82">
            <w:pPr>
              <w:rPr>
                <w:rFonts w:cstheme="minorHAnsi"/>
                <w:color w:val="098394"/>
                <w:sz w:val="18"/>
                <w:szCs w:val="18"/>
              </w:rPr>
            </w:pPr>
          </w:p>
        </w:tc>
      </w:tr>
      <w:tr w:rsidR="00915F82" w:rsidRPr="00701DF4" w14:paraId="38ECC404" w14:textId="77777777" w:rsidTr="62B378BD">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3E007F7C" w14:textId="5DF4AE5A" w:rsidR="00915F82" w:rsidRPr="00701DF4" w:rsidRDefault="00915F82" w:rsidP="00915F82">
            <w:r w:rsidRPr="00701DF4">
              <w:t>Innehåller informationen personuppgifter?</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A1314A" w14:textId="1AEED414" w:rsidR="00915F82" w:rsidRPr="00701DF4" w:rsidRDefault="00915F82" w:rsidP="00915F82">
            <w:pPr>
              <w:rPr>
                <w:rFonts w:cstheme="minorHAnsi"/>
                <w:color w:val="098394"/>
                <w:sz w:val="18"/>
                <w:szCs w:val="18"/>
              </w:rPr>
            </w:pPr>
            <w:r w:rsidRPr="00701DF4">
              <w:rPr>
                <w:rFonts w:cstheme="minorHAnsi"/>
                <w:sz w:val="18"/>
                <w:szCs w:val="18"/>
              </w:rPr>
              <w:t>Ja, informationen innehåller personuppgifter.</w:t>
            </w:r>
          </w:p>
        </w:tc>
      </w:tr>
      <w:tr w:rsidR="00915F82" w:rsidRPr="00701DF4" w14:paraId="75A95CAB" w14:textId="77777777" w:rsidTr="62B378BD">
        <w:trPr>
          <w:trHeight w:val="262"/>
        </w:trPr>
        <w:tc>
          <w:tcPr>
            <w:tcW w:w="3828" w:type="dxa"/>
            <w:tcBorders>
              <w:top w:val="single" w:sz="4" w:space="0" w:color="A33662" w:themeColor="accent1"/>
              <w:bottom w:val="single" w:sz="4" w:space="0" w:color="A33662" w:themeColor="accent1"/>
              <w:right w:val="single" w:sz="24" w:space="0" w:color="FFFFFF" w:themeColor="background1"/>
            </w:tcBorders>
          </w:tcPr>
          <w:p w14:paraId="28EBB6D1" w14:textId="574AC13B" w:rsidR="00915F82" w:rsidRPr="00701DF4" w:rsidRDefault="00915F82" w:rsidP="00915F82">
            <w:r w:rsidRPr="00701DF4">
              <w:lastRenderedPageBreak/>
              <w:t>Innehåller informationen känsliga personuppgifter, exempelvis patientuppgifter?</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D13349" w14:textId="69E3D696" w:rsidR="00915F82" w:rsidRPr="00701DF4" w:rsidRDefault="00915F82" w:rsidP="00915F82">
            <w:pPr>
              <w:rPr>
                <w:rFonts w:cstheme="minorHAnsi"/>
                <w:color w:val="098394"/>
                <w:sz w:val="18"/>
                <w:szCs w:val="18"/>
              </w:rPr>
            </w:pPr>
            <w:r w:rsidRPr="00701DF4">
              <w:rPr>
                <w:rFonts w:cstheme="minorHAnsi"/>
                <w:sz w:val="18"/>
                <w:szCs w:val="18"/>
              </w:rPr>
              <w:t>Informationen innehåller inga känsliga personuppgifter. Se stycket 'Övrigt' för information om sekretessmarkerade uppgifter.</w:t>
            </w:r>
          </w:p>
        </w:tc>
      </w:tr>
      <w:tr w:rsidR="00915F82" w:rsidRPr="00701DF4" w14:paraId="268CB1B2" w14:textId="77777777" w:rsidTr="62B378BD">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44088F6A" w14:textId="3DBD19B3" w:rsidR="00915F82" w:rsidRPr="00701DF4" w:rsidRDefault="00915F82" w:rsidP="00915F82">
            <w:r w:rsidRPr="00701DF4">
              <w:t xml:space="preserve">Finns informationsmängder som kräver särskilt hantering och hur ska den ske? </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8FB97A" w14:textId="77777777" w:rsidR="00915F82" w:rsidRPr="00701DF4" w:rsidRDefault="00915F82" w:rsidP="00915F82">
            <w:pPr>
              <w:pStyle w:val="SoSTabelltext"/>
              <w:spacing w:before="80" w:after="40"/>
              <w:ind w:right="143"/>
              <w:rPr>
                <w:rFonts w:asciiTheme="minorHAnsi" w:hAnsiTheme="minorHAnsi" w:cstheme="minorHAnsi"/>
                <w:sz w:val="18"/>
                <w:szCs w:val="18"/>
              </w:rPr>
            </w:pPr>
            <w:r w:rsidRPr="00701DF4">
              <w:rPr>
                <w:rFonts w:asciiTheme="minorHAnsi" w:hAnsiTheme="minorHAnsi" w:cstheme="minorHAnsi"/>
                <w:sz w:val="18"/>
                <w:szCs w:val="18"/>
              </w:rPr>
              <w:t xml:space="preserve">Domänen kan innehålla informationsmängder som kräver särskild hantering, t.ex. personer med skyddade personuppgifter </w:t>
            </w:r>
          </w:p>
          <w:p w14:paraId="16CB41CF" w14:textId="77777777" w:rsidR="00915F82" w:rsidRPr="00701DF4" w:rsidRDefault="00915F82" w:rsidP="00915F82">
            <w:pPr>
              <w:pStyle w:val="SoSTabelltext"/>
              <w:spacing w:before="80" w:after="40"/>
              <w:ind w:right="143"/>
              <w:rPr>
                <w:rFonts w:asciiTheme="minorHAnsi" w:hAnsiTheme="minorHAnsi" w:cstheme="minorHAnsi"/>
                <w:sz w:val="18"/>
                <w:szCs w:val="18"/>
              </w:rPr>
            </w:pPr>
            <w:r w:rsidRPr="00701DF4">
              <w:rPr>
                <w:rFonts w:asciiTheme="minorHAnsi" w:hAnsiTheme="minorHAnsi" w:cstheme="minorHAnsi"/>
                <w:sz w:val="18"/>
                <w:szCs w:val="18"/>
              </w:rPr>
              <w:t>Se ” Sekretessmarkerade uppgifter” nedan.</w:t>
            </w:r>
          </w:p>
          <w:p w14:paraId="1772B4BF" w14:textId="3FADF57B" w:rsidR="00915F82" w:rsidRPr="00701DF4" w:rsidRDefault="00915F82" w:rsidP="00915F82">
            <w:pPr>
              <w:rPr>
                <w:rFonts w:cstheme="minorHAnsi"/>
                <w:color w:val="098394"/>
                <w:sz w:val="18"/>
                <w:szCs w:val="18"/>
              </w:rPr>
            </w:pPr>
          </w:p>
        </w:tc>
      </w:tr>
    </w:tbl>
    <w:p w14:paraId="328464E7" w14:textId="3C430744" w:rsidR="00297CE9" w:rsidRPr="00701DF4" w:rsidRDefault="00297CE9" w:rsidP="00297CE9"/>
    <w:p w14:paraId="727A8BF3" w14:textId="6257D7B8" w:rsidR="00AC71C3" w:rsidRPr="00701DF4" w:rsidRDefault="00AC71C3" w:rsidP="00297CE9"/>
    <w:p w14:paraId="5EFBA427" w14:textId="77777777" w:rsidR="00AC71C3" w:rsidRPr="00701DF4" w:rsidRDefault="00AC71C3" w:rsidP="00297CE9"/>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701DF4" w14:paraId="6D2746D3" w14:textId="77777777" w:rsidTr="0019186E">
        <w:trPr>
          <w:trHeight w:val="19"/>
        </w:trPr>
        <w:tc>
          <w:tcPr>
            <w:tcW w:w="9090" w:type="dxa"/>
            <w:gridSpan w:val="2"/>
            <w:shd w:val="clear" w:color="auto" w:fill="A33662" w:themeFill="accent1"/>
          </w:tcPr>
          <w:p w14:paraId="0C106CB6" w14:textId="2FF563F6" w:rsidR="00AC71C3" w:rsidRPr="00701DF4" w:rsidRDefault="00AC71C3" w:rsidP="0019186E">
            <w:pPr>
              <w:pStyle w:val="Tabellrubrik"/>
            </w:pPr>
            <w:r w:rsidRPr="00701DF4">
              <w:rPr>
                <w:sz w:val="16"/>
                <w:szCs w:val="18"/>
              </w:rPr>
              <w:t>Informationsansvar</w:t>
            </w:r>
          </w:p>
        </w:tc>
      </w:tr>
      <w:tr w:rsidR="00AC71C3" w:rsidRPr="00701DF4" w14:paraId="3768B6A9" w14:textId="77777777" w:rsidTr="0019186E">
        <w:trPr>
          <w:trHeight w:val="525"/>
        </w:trPr>
        <w:tc>
          <w:tcPr>
            <w:tcW w:w="3828" w:type="dxa"/>
            <w:tcBorders>
              <w:bottom w:val="single" w:sz="4" w:space="0" w:color="A33662" w:themeColor="accent1"/>
              <w:right w:val="single" w:sz="24" w:space="0" w:color="FFFFFF" w:themeColor="background1"/>
            </w:tcBorders>
          </w:tcPr>
          <w:p w14:paraId="03D9FC13" w14:textId="09865628" w:rsidR="00AC71C3" w:rsidRPr="00701DF4" w:rsidRDefault="00AC71C3" w:rsidP="00AC71C3">
            <w:r w:rsidRPr="00701DF4">
              <w:t>Vem är personuppgiftsansvarig (ägare) till informationen?</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5CA81634" w14:textId="1C7210BD" w:rsidR="00AC71C3" w:rsidRPr="00701DF4" w:rsidRDefault="00915F82" w:rsidP="00AC71C3">
            <w:pPr>
              <w:rPr>
                <w:rFonts w:cstheme="minorHAnsi"/>
                <w:i/>
                <w:iCs/>
                <w:color w:val="098394"/>
                <w:szCs w:val="16"/>
              </w:rPr>
            </w:pPr>
            <w:r w:rsidRPr="00701DF4">
              <w:rPr>
                <w:rStyle w:val="Diskretbetoning"/>
                <w:i w:val="0"/>
                <w:iCs w:val="0"/>
                <w:lang w:eastAsia="en-GB"/>
              </w:rPr>
              <w:t>Respektive verksamhet/region som nyttjar personuppgifterna</w:t>
            </w:r>
          </w:p>
        </w:tc>
      </w:tr>
    </w:tbl>
    <w:p w14:paraId="081618CB" w14:textId="0BA7E506" w:rsidR="004E1B5F" w:rsidRPr="00701DF4" w:rsidRDefault="004E1B5F"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701DF4" w14:paraId="0C548492" w14:textId="77777777" w:rsidTr="62B378BD">
        <w:trPr>
          <w:trHeight w:val="19"/>
        </w:trPr>
        <w:tc>
          <w:tcPr>
            <w:tcW w:w="9090" w:type="dxa"/>
            <w:gridSpan w:val="2"/>
            <w:shd w:val="clear" w:color="auto" w:fill="A33662" w:themeFill="accent1"/>
          </w:tcPr>
          <w:p w14:paraId="6AC46B47" w14:textId="620EE311" w:rsidR="00AC71C3" w:rsidRPr="00701DF4" w:rsidRDefault="00AC71C3" w:rsidP="0019186E">
            <w:pPr>
              <w:pStyle w:val="Tabellrubrik"/>
            </w:pPr>
            <w:r w:rsidRPr="00701DF4">
              <w:rPr>
                <w:sz w:val="16"/>
                <w:szCs w:val="18"/>
              </w:rPr>
              <w:t>Lagrum</w:t>
            </w:r>
          </w:p>
        </w:tc>
      </w:tr>
      <w:tr w:rsidR="00915F82" w:rsidRPr="00701DF4" w14:paraId="049984A2" w14:textId="77777777" w:rsidTr="62B378BD">
        <w:trPr>
          <w:trHeight w:val="525"/>
        </w:trPr>
        <w:tc>
          <w:tcPr>
            <w:tcW w:w="3828" w:type="dxa"/>
            <w:tcBorders>
              <w:bottom w:val="single" w:sz="4" w:space="0" w:color="A33662" w:themeColor="accent1"/>
              <w:right w:val="single" w:sz="24" w:space="0" w:color="FFFFFF" w:themeColor="background1"/>
            </w:tcBorders>
          </w:tcPr>
          <w:p w14:paraId="2BED59CB" w14:textId="15328489" w:rsidR="00915F82" w:rsidRPr="00701DF4" w:rsidRDefault="00915F82" w:rsidP="00915F82">
            <w:r w:rsidRPr="00701DF4">
              <w:t>Har en juridisk analys/rättsutredning gjorts?</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7E0C12A6"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En utredning om det lagliga stödet för Inera att tillhandahålla personuppgifter genom Personuppgiftstjänsten har genomförts enligt nedan: </w:t>
            </w:r>
          </w:p>
          <w:p w14:paraId="303460C5" w14:textId="77777777" w:rsidR="00915F82" w:rsidRPr="00701DF4" w:rsidRDefault="00915F82" w:rsidP="00915F82">
            <w:pPr>
              <w:pStyle w:val="SoSTabelltext"/>
              <w:rPr>
                <w:rFonts w:asciiTheme="minorHAnsi" w:hAnsiTheme="minorHAnsi" w:cstheme="minorHAnsi"/>
                <w:sz w:val="18"/>
                <w:szCs w:val="18"/>
              </w:rPr>
            </w:pPr>
          </w:p>
          <w:p w14:paraId="64711FC9"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b/>
                <w:sz w:val="18"/>
                <w:szCs w:val="18"/>
              </w:rPr>
              <w:t>Grundläggande lagstöd för personuppgiftsbehandling enligt PDL</w:t>
            </w:r>
            <w:r w:rsidRPr="00701DF4">
              <w:rPr>
                <w:rFonts w:asciiTheme="minorHAnsi" w:hAnsiTheme="minorHAnsi" w:cstheme="minorHAnsi"/>
                <w:sz w:val="18"/>
                <w:szCs w:val="18"/>
              </w:rPr>
              <w:t xml:space="preserve"> </w:t>
            </w:r>
          </w:p>
          <w:p w14:paraId="62DD4107"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Enligt 2 kap. 4 § patientdatalagen får en vårdgivare bl.a. behandla personuppgifter om det är nödvändigt för administration som rör patienter och som syftar till att ge vård i enskilda fall eller som annars föranleds av vård i enskilda fall. På personuppgiftsbehandlingen i Personuppgiftstjänsten är således patientdatalagen tillämplig, och det är den lagens bestämmelser som ska beaktas av personuppgiftsansvariga och personuppgiftsbiträden. </w:t>
            </w:r>
          </w:p>
          <w:p w14:paraId="5D148FAB" w14:textId="77777777" w:rsidR="00915F82" w:rsidRPr="00701DF4" w:rsidRDefault="00915F82" w:rsidP="00915F82">
            <w:pPr>
              <w:pStyle w:val="SoSTabelltext"/>
              <w:rPr>
                <w:rFonts w:asciiTheme="minorHAnsi" w:hAnsiTheme="minorHAnsi" w:cstheme="minorHAnsi"/>
                <w:sz w:val="18"/>
                <w:szCs w:val="18"/>
              </w:rPr>
            </w:pPr>
          </w:p>
          <w:p w14:paraId="78D88310"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b/>
                <w:sz w:val="18"/>
                <w:szCs w:val="18"/>
              </w:rPr>
              <w:t>Elektronisk åtkomst inom huvudmannens verksamheter</w:t>
            </w:r>
            <w:r w:rsidRPr="00701DF4">
              <w:rPr>
                <w:rFonts w:asciiTheme="minorHAnsi" w:hAnsiTheme="minorHAnsi" w:cstheme="minorHAnsi"/>
                <w:sz w:val="18"/>
                <w:szCs w:val="18"/>
              </w:rPr>
              <w:t xml:space="preserve"> </w:t>
            </w:r>
          </w:p>
          <w:p w14:paraId="2528E4E4"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Så länge som huvudmannen tar del av uppgifter i sin egen logiskt separerade lagringsyta i Personuppgiftstjänst sker det genom elektronisk åtkomst och utgör en laglig behandling av personuppgifter. Detta användningsfall kan t.ex. applicera på en regional instans av Personuppgiftstjänst som regionen själv hämtar uppgifter från. </w:t>
            </w:r>
          </w:p>
          <w:p w14:paraId="2CE1BDD8" w14:textId="77777777" w:rsidR="00915F82" w:rsidRPr="00701DF4" w:rsidRDefault="00915F82" w:rsidP="00915F82">
            <w:pPr>
              <w:pStyle w:val="SoSTabelltext"/>
              <w:rPr>
                <w:rFonts w:asciiTheme="minorHAnsi" w:hAnsiTheme="minorHAnsi" w:cstheme="minorHAnsi"/>
                <w:sz w:val="18"/>
                <w:szCs w:val="18"/>
              </w:rPr>
            </w:pPr>
          </w:p>
          <w:p w14:paraId="6B3CD817"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b/>
                <w:sz w:val="18"/>
                <w:szCs w:val="18"/>
              </w:rPr>
              <w:t>Utlämnande av uppgifter från Personuppgiftstjänst</w:t>
            </w:r>
            <w:r w:rsidRPr="00701DF4">
              <w:rPr>
                <w:rFonts w:asciiTheme="minorHAnsi" w:hAnsiTheme="minorHAnsi" w:cstheme="minorHAnsi"/>
                <w:sz w:val="18"/>
                <w:szCs w:val="18"/>
              </w:rPr>
              <w:t xml:space="preserve"> </w:t>
            </w:r>
          </w:p>
          <w:p w14:paraId="183AD548"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För en gemensam Personuppgiftstjänst som delas och konsumeras av flera huvudmän, är det huvudsakliga användningsfallet att leverera svar till godkända e-tjänster, </w:t>
            </w:r>
            <w:r w:rsidRPr="00701DF4">
              <w:rPr>
                <w:rFonts w:asciiTheme="minorHAnsi" w:hAnsiTheme="minorHAnsi" w:cstheme="minorHAnsi"/>
                <w:sz w:val="18"/>
                <w:szCs w:val="18"/>
              </w:rPr>
              <w:lastRenderedPageBreak/>
              <w:t xml:space="preserve">journalsystem etc. för samtliga personer i tjänsten, oavsett huvudmannagränser. </w:t>
            </w:r>
          </w:p>
          <w:p w14:paraId="2414E66D"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Elektroniskt utlämnande av personuppgifter från Personuppgiftstjänst kan ske i form av ett s.k. ADB-utlämnande. Utlämnandet initieras med en fråga från godkänd tjänstekonsument (e-tjänst/journalsystem etc) om huruvida en viss person finns i Personuppgiftstjänsten, och vid träff fås ett i förväg avgränsat svar som lämnas ut av huvudmannen (landstinget/regionen). </w:t>
            </w:r>
          </w:p>
          <w:p w14:paraId="50D8B113"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Utlämnandet bygger på att personuppgiftsansvarig huvudman har gjort en prövning av varje enskilt fall baserat på ett i förväg fattat schablonmässigt menprövningsbeslut. Menprövningsbeslutet ska inkludera vad som kan lämnas ut för uppgift som är skyddad (sekretessmarkerad). Processen för utlämnandet kan under dessa förutsättningar automatiseras. </w:t>
            </w:r>
          </w:p>
          <w:p w14:paraId="240DF8B3" w14:textId="77777777" w:rsidR="00915F82" w:rsidRPr="00701DF4" w:rsidRDefault="00915F82" w:rsidP="00915F82">
            <w:pPr>
              <w:pStyle w:val="SoSTabelltext"/>
              <w:rPr>
                <w:rFonts w:asciiTheme="minorHAnsi" w:hAnsiTheme="minorHAnsi" w:cstheme="minorHAnsi"/>
                <w:sz w:val="18"/>
                <w:szCs w:val="18"/>
              </w:rPr>
            </w:pPr>
          </w:p>
          <w:p w14:paraId="470AB9DA"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b/>
                <w:sz w:val="18"/>
                <w:szCs w:val="18"/>
              </w:rPr>
              <w:t>Instruktioner till personuppgiftsbiträden</w:t>
            </w:r>
            <w:r w:rsidRPr="00701DF4">
              <w:rPr>
                <w:rFonts w:asciiTheme="minorHAnsi" w:hAnsiTheme="minorHAnsi" w:cstheme="minorHAnsi"/>
                <w:sz w:val="18"/>
                <w:szCs w:val="18"/>
              </w:rPr>
              <w:t xml:space="preserve"> </w:t>
            </w:r>
          </w:p>
          <w:p w14:paraId="0188BD56"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Personuppgiftsansvarig ska ge instruktioner till (förekommande) personuppgiftsbiträden enligt ovan, för utlämnande av uppgifter från dennes logiska lagringsyta från Personuppgiftstjänst. Detta kan regleras i avtal kring tillhandahållande av Personuppgiftstjänst. </w:t>
            </w:r>
          </w:p>
          <w:p w14:paraId="75D43740"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w:t>
            </w:r>
            <w:r w:rsidRPr="00701DF4">
              <w:rPr>
                <w:rFonts w:asciiTheme="minorHAnsi" w:hAnsiTheme="minorHAnsi" w:cstheme="minorHAnsi"/>
                <w:sz w:val="18"/>
                <w:szCs w:val="18"/>
              </w:rPr>
              <w:br/>
            </w:r>
          </w:p>
          <w:p w14:paraId="69587621"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b/>
                <w:sz w:val="18"/>
                <w:szCs w:val="18"/>
              </w:rPr>
              <w:t>Personens kontaktuppgifter (inkluderar även aviseringsvägar)</w:t>
            </w:r>
            <w:r w:rsidRPr="00701DF4">
              <w:rPr>
                <w:rFonts w:asciiTheme="minorHAnsi" w:hAnsiTheme="minorHAnsi" w:cstheme="minorHAnsi"/>
                <w:sz w:val="18"/>
                <w:szCs w:val="18"/>
              </w:rPr>
              <w:t xml:space="preserve"> </w:t>
            </w:r>
          </w:p>
          <w:p w14:paraId="01B8BA51"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Personuppgifterna kan kompletteras med personens kontaktuppgifter, såsom mailadress, telefonnummer etc. Personuppgiftsansvaret har utretts och kommit fram till följande (från 1177’s ramverk avseende personuppgiftsansvar): </w:t>
            </w:r>
          </w:p>
          <w:p w14:paraId="26D05F3D" w14:textId="77777777" w:rsidR="00915F82" w:rsidRPr="00701DF4" w:rsidRDefault="00915F82" w:rsidP="00915F82">
            <w:pPr>
              <w:pStyle w:val="SoSTabelltext"/>
              <w:rPr>
                <w:rFonts w:asciiTheme="minorHAnsi" w:hAnsiTheme="minorHAnsi" w:cstheme="minorHAnsi"/>
                <w:sz w:val="18"/>
                <w:szCs w:val="18"/>
              </w:rPr>
            </w:pPr>
          </w:p>
          <w:p w14:paraId="22E26847"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Berörda uppgifter är av två slag: </w:t>
            </w:r>
          </w:p>
          <w:p w14:paraId="62C7305A"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A-handlingar gällande invånares ärende eller meddelande hos eller kommunikation med en vårdgivare (A-handlingar) </w:t>
            </w:r>
          </w:p>
          <w:p w14:paraId="0E96CE41"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B-handlingar som inte rör kommunikation med någon utpekad vårdgivare. Det kan exempelvis vara folkbokföringsadress och personliga inställningar (B-handlingar). </w:t>
            </w:r>
          </w:p>
          <w:p w14:paraId="4A735A1F"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För A-handlingar är varje samverkande vårdgivare (allmän respektive enskild vårdgivare) personuppgiftsansvarig. </w:t>
            </w:r>
          </w:p>
          <w:p w14:paraId="46552E2E"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För B-handlingar är det landsting/region där invånaren är folkbokförd personuppgiftsansvarig.” </w:t>
            </w:r>
          </w:p>
          <w:p w14:paraId="4CD96929" w14:textId="77777777" w:rsidR="00915F82" w:rsidRPr="00701DF4" w:rsidRDefault="00915F82" w:rsidP="00915F82">
            <w:pPr>
              <w:pStyle w:val="SoSTabelltext"/>
              <w:rPr>
                <w:rFonts w:asciiTheme="minorHAnsi" w:hAnsiTheme="minorHAnsi" w:cstheme="minorHAnsi"/>
                <w:sz w:val="18"/>
                <w:szCs w:val="18"/>
              </w:rPr>
            </w:pPr>
          </w:p>
          <w:p w14:paraId="4BA42A8D"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Dvs för personens kontaktuppgifter så är det landsting/region där invånaren är folkbokförd i som är personuppgiftsansvarig.</w:t>
            </w:r>
          </w:p>
          <w:p w14:paraId="4B9A96D7" w14:textId="0EAC2B76" w:rsidR="00915F82" w:rsidRPr="00701DF4" w:rsidRDefault="00915F82" w:rsidP="00915F82">
            <w:pPr>
              <w:rPr>
                <w:rFonts w:cstheme="minorHAnsi"/>
                <w:color w:val="098394"/>
                <w:sz w:val="18"/>
                <w:szCs w:val="18"/>
              </w:rPr>
            </w:pPr>
          </w:p>
        </w:tc>
      </w:tr>
      <w:tr w:rsidR="00915F82" w:rsidRPr="00701DF4" w14:paraId="68FE288C" w14:textId="77777777" w:rsidTr="62B378BD">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65B1C664" w14:textId="52188620" w:rsidR="00915F82" w:rsidRPr="00701DF4" w:rsidRDefault="00915F82" w:rsidP="00915F82">
            <w:r w:rsidRPr="00701DF4">
              <w:lastRenderedPageBreak/>
              <w:t xml:space="preserve">Vilka lagrum reglerar hur informationen får hanteras </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A818AC"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Dataskyddsförordningen (EU 2016/679) [R9] </w:t>
            </w:r>
          </w:p>
          <w:p w14:paraId="7014CCB5" w14:textId="20A8778E"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lastRenderedPageBreak/>
              <w:t>Om personuppgifterna används inom hälso- och sjukvården så gäller även patientdatalagen eller motsvarande lagrum beroende på i vilket sammanhang personuppgifterna används.</w:t>
            </w:r>
          </w:p>
        </w:tc>
      </w:tr>
      <w:tr w:rsidR="00915F82" w:rsidRPr="00701DF4" w14:paraId="576165B4" w14:textId="77777777" w:rsidTr="62B378BD">
        <w:trPr>
          <w:trHeight w:val="262"/>
        </w:trPr>
        <w:tc>
          <w:tcPr>
            <w:tcW w:w="3828" w:type="dxa"/>
            <w:tcBorders>
              <w:top w:val="single" w:sz="4" w:space="0" w:color="A33662" w:themeColor="accent1"/>
              <w:bottom w:val="single" w:sz="4" w:space="0" w:color="A33662" w:themeColor="accent1"/>
              <w:right w:val="single" w:sz="24" w:space="0" w:color="FFFFFF" w:themeColor="background1"/>
            </w:tcBorders>
          </w:tcPr>
          <w:p w14:paraId="6B435F8E" w14:textId="4F7C4FE2" w:rsidR="00915F82" w:rsidRPr="00701DF4" w:rsidRDefault="00915F82" w:rsidP="00915F82">
            <w:r w:rsidRPr="00701DF4">
              <w:lastRenderedPageBreak/>
              <w:t>Vilka specifika lagkrav har identifierats?</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6EAFF6" w14:textId="7E1543D9" w:rsidR="00915F82" w:rsidRPr="00701DF4" w:rsidRDefault="00915F82" w:rsidP="00915F82">
            <w:pPr>
              <w:rPr>
                <w:color w:val="098394"/>
                <w:sz w:val="18"/>
                <w:szCs w:val="18"/>
              </w:rPr>
            </w:pPr>
            <w:r w:rsidRPr="00701DF4">
              <w:rPr>
                <w:sz w:val="18"/>
                <w:szCs w:val="18"/>
              </w:rPr>
              <w:t>Den personuppgiftsansvarige och personuppgiftsbiträdet ska vidta åtgärder för att säkerställa att varje fysisk person som utför arbete under den personuppgiftsansvariges eller personuppgiftsbiträdets överinseende, och som får tillgång till personuppgifter, endast behandlar dessa på instruktion från den personuppgiftsansvarige, om inte unionsrätten eller medlemsstaternas nationella rätt ålägger honom eller henne att göra det. Åtkomst ska regleras genom personuppgiftsbiträdesavtal.</w:t>
            </w:r>
          </w:p>
        </w:tc>
      </w:tr>
    </w:tbl>
    <w:p w14:paraId="4309D1DA" w14:textId="51AEBA2F" w:rsidR="00AC71C3" w:rsidRPr="00701DF4"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701DF4" w14:paraId="72B3D797" w14:textId="77777777" w:rsidTr="0019186E">
        <w:trPr>
          <w:trHeight w:val="19"/>
        </w:trPr>
        <w:tc>
          <w:tcPr>
            <w:tcW w:w="9090" w:type="dxa"/>
            <w:gridSpan w:val="2"/>
            <w:shd w:val="clear" w:color="auto" w:fill="A33662" w:themeFill="accent1"/>
          </w:tcPr>
          <w:p w14:paraId="4F89C0BC" w14:textId="3E1AC507" w:rsidR="00AC71C3" w:rsidRPr="00701DF4" w:rsidRDefault="00AC71C3" w:rsidP="0019186E">
            <w:pPr>
              <w:pStyle w:val="Tabellrubrik"/>
            </w:pPr>
            <w:r w:rsidRPr="00701DF4">
              <w:rPr>
                <w:sz w:val="16"/>
                <w:szCs w:val="18"/>
              </w:rPr>
              <w:t>Informationsflöde</w:t>
            </w:r>
          </w:p>
        </w:tc>
      </w:tr>
      <w:tr w:rsidR="00AC71C3" w:rsidRPr="00701DF4" w14:paraId="79CC5179" w14:textId="77777777" w:rsidTr="0019186E">
        <w:trPr>
          <w:trHeight w:val="525"/>
        </w:trPr>
        <w:tc>
          <w:tcPr>
            <w:tcW w:w="3828" w:type="dxa"/>
            <w:tcBorders>
              <w:bottom w:val="single" w:sz="4" w:space="0" w:color="A33662" w:themeColor="accent1"/>
              <w:right w:val="single" w:sz="24" w:space="0" w:color="FFFFFF" w:themeColor="background1"/>
            </w:tcBorders>
          </w:tcPr>
          <w:p w14:paraId="7862C040" w14:textId="44CDCDDE" w:rsidR="00AC71C3" w:rsidRPr="00701DF4" w:rsidRDefault="00AC71C3" w:rsidP="0019186E">
            <w:r w:rsidRPr="00701DF4">
              <w:t>Hur/mellan vilka parter kommer informationen att flöda?</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526F8880"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Domänen tillhandahåller information från Folkbokföringsregistret som Skatteverket ansvarar för. Alla myndigheter i samhället har rätt att, mot avgift, erhålla uppgifter från folkbokföringen genom Navet (Skatteverkets system för distribution av folkbokföringsuppgifter till myndigheter). Navets funktioner regleras av lagen (2001:182) och förordningen (2001:589) om behandling av personuppgifter i Skatteverkets folkbokföringsverksamhet. Utlämnande kan ske antingen genom direktåtkomst eller på medium för automatiserad behandling. En huvudprincip i regleringen är att de uppgifter som mottagaren själv har rätt att behandla i sitt register också får inhämtas från Skatteverket. Avtal om denna hämtning/utlämning måste dock alltid tecknas mellan landstinget/regionen och Skatteverket. När uppgift är utlämnad till mottagare, är det denne som ansvarar för att hanteringen av uppgiften sker på korrekt sätt. </w:t>
            </w:r>
          </w:p>
          <w:p w14:paraId="1BD476DC" w14:textId="77777777" w:rsidR="00915F82" w:rsidRPr="00701DF4" w:rsidRDefault="00915F82" w:rsidP="00915F82">
            <w:pPr>
              <w:pStyle w:val="SoSTabelltext"/>
              <w:rPr>
                <w:rFonts w:asciiTheme="minorHAnsi" w:hAnsiTheme="minorHAnsi" w:cstheme="minorHAnsi"/>
                <w:sz w:val="18"/>
                <w:szCs w:val="18"/>
              </w:rPr>
            </w:pPr>
          </w:p>
          <w:p w14:paraId="40E0A007"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Användaren (en fysisk person) kan endast få åtkomst till uppgifter i Personuppgiftstjänsten via en godkänd nationell e-tjänst, ett journalsystem, ett patientadministrativt system osv. Exakt vilka uppgifter som tillhandahålls till slutanvändaren inom ramen för e-tjänsten/journalsystemet (t.ex. inom ramen för en läkemedelslista), beslutar den part som ansvarar för e-tjänsten/journalsystemet. </w:t>
            </w:r>
          </w:p>
          <w:p w14:paraId="0467F8AD"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Ansvariga för e-tjänsten, journalsystemet etc. ska garantera att slutanvändaren är identifierad inklusive dennes organisatoriska tillhörighet och är behörig att ta del av informationen i e-tjänsten samt att slutanvändarens aktiviteter loggas. Vilken slutanvändaren var och vilken åtkomst som skedde loggas och spåras således i e-tjänsterna inte direkt i Personuppgiftstjänst. </w:t>
            </w:r>
          </w:p>
          <w:p w14:paraId="23BBA6F1"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Det måste av ovan anledning finnas en teknisk mekanism för att säkerställa att endast godkända (avtalade) e-tjänster/journalsystem får tillgång till uppgifterna i Personuppgiftstjänst, t.ex. genom ett reglerat </w:t>
            </w:r>
            <w:r w:rsidRPr="00701DF4">
              <w:rPr>
                <w:rFonts w:asciiTheme="minorHAnsi" w:hAnsiTheme="minorHAnsi" w:cstheme="minorHAnsi"/>
                <w:sz w:val="18"/>
                <w:szCs w:val="18"/>
              </w:rPr>
              <w:lastRenderedPageBreak/>
              <w:t xml:space="preserve">anslutningsförfarande till tjänsten. En del av kravet för godkännande av e-tjänst/journalsystem är att ändamålet för åtkomsten är i enlighet med det grundläggande lagstödet enligt ovan. </w:t>
            </w:r>
          </w:p>
          <w:p w14:paraId="7F7655F3" w14:textId="710037D3" w:rsidR="00AC71C3" w:rsidRPr="00701DF4" w:rsidRDefault="00915F82" w:rsidP="00915F82">
            <w:pPr>
              <w:rPr>
                <w:color w:val="098394"/>
                <w:sz w:val="18"/>
                <w:szCs w:val="18"/>
              </w:rPr>
            </w:pPr>
            <w:r w:rsidRPr="00701DF4">
              <w:rPr>
                <w:sz w:val="18"/>
                <w:szCs w:val="18"/>
              </w:rPr>
              <w:t>I övrigt, se [R10], ”Instruktioner för utlämnande av personuppgifter”</w:t>
            </w:r>
          </w:p>
        </w:tc>
      </w:tr>
      <w:tr w:rsidR="00AC71C3" w:rsidRPr="00701DF4" w14:paraId="42A626FC" w14:textId="77777777" w:rsidTr="0019186E">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2E5E7516" w14:textId="6FDAB2C2" w:rsidR="00AC71C3" w:rsidRPr="00701DF4" w:rsidRDefault="00AC71C3" w:rsidP="0019186E">
            <w:r w:rsidRPr="00701DF4">
              <w:lastRenderedPageBreak/>
              <w:t>Hanteras överföring av uppgifter (utlämnande), direktåtkomst (sammanhållen journalföring) och/eller individens direktåtkomst?</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8BE96A5" w14:textId="7A96BEFD" w:rsidR="00AC71C3" w:rsidRPr="00701DF4" w:rsidRDefault="00915F82" w:rsidP="0019186E">
            <w:pPr>
              <w:rPr>
                <w:color w:val="098394"/>
                <w:sz w:val="18"/>
                <w:szCs w:val="18"/>
              </w:rPr>
            </w:pPr>
            <w:r w:rsidRPr="00701DF4">
              <w:rPr>
                <w:sz w:val="18"/>
                <w:szCs w:val="18"/>
              </w:rPr>
              <w:t>Utlämnande av uppgifter, se ”Instruktioner för utlämnande av personuppgifter” [R10].</w:t>
            </w:r>
          </w:p>
        </w:tc>
      </w:tr>
    </w:tbl>
    <w:p w14:paraId="3729896C" w14:textId="70A09819" w:rsidR="00AC71C3" w:rsidRPr="00701DF4"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701DF4" w14:paraId="02332406" w14:textId="77777777" w:rsidTr="0019186E">
        <w:trPr>
          <w:trHeight w:val="19"/>
        </w:trPr>
        <w:tc>
          <w:tcPr>
            <w:tcW w:w="9090" w:type="dxa"/>
            <w:gridSpan w:val="2"/>
            <w:shd w:val="clear" w:color="auto" w:fill="A33662" w:themeFill="accent1"/>
          </w:tcPr>
          <w:p w14:paraId="4FC2E0B3" w14:textId="09DAE7A7" w:rsidR="00AC71C3" w:rsidRPr="00701DF4" w:rsidRDefault="00AC71C3" w:rsidP="0019186E">
            <w:pPr>
              <w:pStyle w:val="Tabellrubrik"/>
            </w:pPr>
            <w:r w:rsidRPr="00701DF4">
              <w:rPr>
                <w:sz w:val="16"/>
                <w:szCs w:val="18"/>
              </w:rPr>
              <w:t>Spårbarhet, tillgänglighet och arkivering</w:t>
            </w:r>
          </w:p>
        </w:tc>
      </w:tr>
      <w:tr w:rsidR="00AC71C3" w:rsidRPr="00701DF4" w14:paraId="54886F20" w14:textId="77777777" w:rsidTr="0019186E">
        <w:trPr>
          <w:trHeight w:val="525"/>
        </w:trPr>
        <w:tc>
          <w:tcPr>
            <w:tcW w:w="3828" w:type="dxa"/>
            <w:tcBorders>
              <w:bottom w:val="single" w:sz="4" w:space="0" w:color="A33662" w:themeColor="accent1"/>
              <w:right w:val="single" w:sz="24" w:space="0" w:color="FFFFFF" w:themeColor="background1"/>
            </w:tcBorders>
          </w:tcPr>
          <w:p w14:paraId="4073A161" w14:textId="77777777" w:rsidR="00AC71C3" w:rsidRPr="00701DF4" w:rsidRDefault="00AC71C3" w:rsidP="00AC71C3">
            <w:r w:rsidRPr="00701DF4">
              <w:t>Vilka krav finns på spårbarhet (loggning)?</w:t>
            </w:r>
          </w:p>
          <w:p w14:paraId="7EF9AA5B" w14:textId="53BACDBD" w:rsidR="00AC71C3" w:rsidRPr="00701DF4" w:rsidRDefault="00AC71C3" w:rsidP="00AC71C3"/>
        </w:tc>
        <w:tc>
          <w:tcPr>
            <w:tcW w:w="5262" w:type="dxa"/>
            <w:tcBorders>
              <w:left w:val="single" w:sz="24" w:space="0" w:color="FFFFFF" w:themeColor="background1"/>
              <w:bottom w:val="single" w:sz="4" w:space="0" w:color="A33662" w:themeColor="accent1"/>
              <w:right w:val="single" w:sz="24" w:space="0" w:color="FFFFFF" w:themeColor="background1"/>
            </w:tcBorders>
          </w:tcPr>
          <w:p w14:paraId="4150D1AB" w14:textId="2286BC66" w:rsidR="00AC71C3" w:rsidRPr="00701DF4" w:rsidRDefault="00915F82" w:rsidP="00AC71C3">
            <w:pPr>
              <w:rPr>
                <w:color w:val="098394"/>
                <w:sz w:val="18"/>
                <w:szCs w:val="18"/>
              </w:rPr>
            </w:pPr>
            <w:r w:rsidRPr="00701DF4">
              <w:rPr>
                <w:sz w:val="18"/>
                <w:szCs w:val="18"/>
              </w:rPr>
              <w:t>Åtkomst till informationen ska loggas. Detta ska ske av tjänstekonsumenten (e-tjänsten, journalsystemet). Ändringar av informationen loggas av Personuppgiftstjänsten (vem, från vilken organisation och när).</w:t>
            </w:r>
          </w:p>
        </w:tc>
      </w:tr>
      <w:tr w:rsidR="00AC71C3" w:rsidRPr="00701DF4" w14:paraId="59879481" w14:textId="77777777" w:rsidTr="0019186E">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111C0EF2" w14:textId="5950F9A3" w:rsidR="00AC71C3" w:rsidRPr="00701DF4" w:rsidRDefault="00AC71C3" w:rsidP="00AC71C3">
            <w:r w:rsidRPr="00701DF4">
              <w:t>Finns det uttalade krav från verksamheten gällande tillgänglighet?</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76181A" w14:textId="58440398" w:rsidR="00AC71C3" w:rsidRPr="00701DF4" w:rsidRDefault="00915F82" w:rsidP="00AC71C3">
            <w:pPr>
              <w:rPr>
                <w:color w:val="098394"/>
                <w:sz w:val="18"/>
                <w:szCs w:val="18"/>
              </w:rPr>
            </w:pPr>
            <w:r w:rsidRPr="00701DF4">
              <w:rPr>
                <w:sz w:val="18"/>
                <w:szCs w:val="18"/>
              </w:rPr>
              <w:t>Ineras instans av Personuppgiftstjänsten (nationella instansen) ska ha minst 99.8% tillgänglighet.</w:t>
            </w:r>
          </w:p>
        </w:tc>
      </w:tr>
      <w:tr w:rsidR="00AC71C3" w:rsidRPr="00701DF4" w14:paraId="50FA9078" w14:textId="77777777" w:rsidTr="0019186E">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7FE280C1" w14:textId="0AEE3A02" w:rsidR="00AC71C3" w:rsidRPr="00701DF4" w:rsidRDefault="00AC71C3" w:rsidP="00AC71C3">
            <w:r w:rsidRPr="00701DF4">
              <w:t>Finns krav på arkivering?</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725A2F" w14:textId="08825CB5" w:rsidR="00AC71C3" w:rsidRPr="00701DF4" w:rsidRDefault="00915F82" w:rsidP="00AC71C3">
            <w:pPr>
              <w:rPr>
                <w:rStyle w:val="Diskretbetoning"/>
                <w:color w:val="098394"/>
                <w:szCs w:val="16"/>
              </w:rPr>
            </w:pPr>
            <w:r w:rsidRPr="00701DF4">
              <w:t>Ej aktuellt</w:t>
            </w:r>
          </w:p>
        </w:tc>
      </w:tr>
    </w:tbl>
    <w:p w14:paraId="5BF7E2C1" w14:textId="535159E3" w:rsidR="00AC71C3" w:rsidRPr="00701DF4"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701DF4" w14:paraId="7649189B" w14:textId="77777777" w:rsidTr="62B378BD">
        <w:trPr>
          <w:trHeight w:val="19"/>
        </w:trPr>
        <w:tc>
          <w:tcPr>
            <w:tcW w:w="9090" w:type="dxa"/>
            <w:gridSpan w:val="2"/>
            <w:shd w:val="clear" w:color="auto" w:fill="A33662" w:themeFill="accent1"/>
          </w:tcPr>
          <w:p w14:paraId="4F11BB3E" w14:textId="7E5D1619" w:rsidR="00AC71C3" w:rsidRPr="00701DF4" w:rsidRDefault="00AC71C3" w:rsidP="0019186E">
            <w:pPr>
              <w:pStyle w:val="Tabellrubrik"/>
            </w:pPr>
            <w:r w:rsidRPr="00701DF4">
              <w:rPr>
                <w:sz w:val="16"/>
                <w:szCs w:val="18"/>
              </w:rPr>
              <w:t>Krav på den som konsumerar informationen</w:t>
            </w:r>
          </w:p>
        </w:tc>
      </w:tr>
      <w:tr w:rsidR="00AC71C3" w:rsidRPr="00701DF4" w14:paraId="3AE54C53" w14:textId="77777777" w:rsidTr="62B378BD">
        <w:trPr>
          <w:trHeight w:val="525"/>
        </w:trPr>
        <w:tc>
          <w:tcPr>
            <w:tcW w:w="3828" w:type="dxa"/>
            <w:tcBorders>
              <w:bottom w:val="single" w:sz="4" w:space="0" w:color="A33662" w:themeColor="accent1"/>
              <w:right w:val="single" w:sz="24" w:space="0" w:color="FFFFFF" w:themeColor="background1"/>
            </w:tcBorders>
          </w:tcPr>
          <w:p w14:paraId="13245E3E" w14:textId="09F41CF7" w:rsidR="00AC71C3" w:rsidRPr="00701DF4" w:rsidRDefault="00AC71C3" w:rsidP="0019186E">
            <w:r w:rsidRPr="00701DF4">
              <w:t>Vilka åtgärder krävs av den part som ansluter till tjänsten i egenskap av informationskonsument?</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5C156C45" w14:textId="77777777" w:rsidR="00915F82" w:rsidRPr="00701DF4" w:rsidRDefault="00915F82" w:rsidP="00915F82">
            <w:pPr>
              <w:pStyle w:val="SoSTabelltext"/>
              <w:rPr>
                <w:rStyle w:val="Diskretbetoning"/>
                <w:rFonts w:asciiTheme="minorHAnsi" w:hAnsiTheme="minorHAnsi" w:cstheme="minorHAnsi"/>
                <w:color w:val="A33662" w:themeColor="accent1"/>
                <w:sz w:val="18"/>
                <w:szCs w:val="18"/>
              </w:rPr>
            </w:pPr>
            <w:r w:rsidRPr="00701DF4">
              <w:rPr>
                <w:rFonts w:asciiTheme="minorHAnsi" w:hAnsiTheme="minorHAnsi" w:cstheme="minorHAnsi"/>
                <w:sz w:val="18"/>
                <w:szCs w:val="18"/>
              </w:rPr>
              <w:t xml:space="preserve">Följsamhet till RIV Tekniska anvisningar [R11]. </w:t>
            </w:r>
          </w:p>
          <w:p w14:paraId="3CE784BC"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Följsamhet till domänens tjänstekontraktsbeskrivningar. </w:t>
            </w:r>
          </w:p>
          <w:p w14:paraId="18DBE8D5"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Tjänstekonsumenten (e-tjänst, journalsystem etc.) av domänens information ska följa de regelverk som Inera kräver för konsumenter som ansluter till Ineras infrastruktur, t.ex. den nationella tjänsteplattformen. </w:t>
            </w:r>
          </w:p>
          <w:p w14:paraId="477FE043"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Konsumenten ska säkerställa att användaren är starkt autentiserad. </w:t>
            </w:r>
          </w:p>
          <w:p w14:paraId="0FCB3C9D"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Konsumenten ska säkerställa att endast behörig person får ha åtkomst till personuppgifterna. </w:t>
            </w:r>
          </w:p>
          <w:p w14:paraId="02E11773"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Tecknande av Personuppgiftsbiträdesavtal samt Tjänsteavtal för Personuppgiftstjänsten. </w:t>
            </w:r>
          </w:p>
          <w:p w14:paraId="104D440A" w14:textId="77777777" w:rsidR="00915F82" w:rsidRPr="00701DF4" w:rsidRDefault="00915F82" w:rsidP="00915F82">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I de fall en verksamhetsperson tillför nya eller uppdaterar befintliga uppgifter, t.ex. kontaktuppgifter för en persons räkning, ska samtycke inhämtas av personen och registreras i konsumenten. </w:t>
            </w:r>
          </w:p>
          <w:p w14:paraId="754032AF" w14:textId="7F37DC05" w:rsidR="00AC71C3" w:rsidRPr="00701DF4" w:rsidRDefault="00915F82" w:rsidP="00915F82">
            <w:pPr>
              <w:rPr>
                <w:color w:val="098394"/>
              </w:rPr>
            </w:pPr>
            <w:r w:rsidRPr="00701DF4">
              <w:rPr>
                <w:rFonts w:cstheme="minorHAnsi"/>
                <w:sz w:val="18"/>
                <w:szCs w:val="18"/>
              </w:rPr>
              <w:t>Den som konsumerar information om personens aviseringsuppgifter, måste följa de krav som beskrivs i Socialstyrelsens föreskrifter 3 kap. 17 § HSLF-FS 2016:40 samt i ramverket för aviseringar [R8].</w:t>
            </w:r>
            <w:r w:rsidRPr="00701DF4">
              <w:t xml:space="preserve"> Exempelvis att känsliga uppgifter (om hälsotillstånd etc.) inte får skickas i ett sms till personen</w:t>
            </w:r>
          </w:p>
        </w:tc>
      </w:tr>
    </w:tbl>
    <w:p w14:paraId="72F228BC" w14:textId="15868C78" w:rsidR="00AC71C3" w:rsidRPr="00701DF4"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701DF4" w14:paraId="5CB5C6D2" w14:textId="77777777" w:rsidTr="0019186E">
        <w:trPr>
          <w:trHeight w:val="19"/>
        </w:trPr>
        <w:tc>
          <w:tcPr>
            <w:tcW w:w="9090" w:type="dxa"/>
            <w:gridSpan w:val="2"/>
            <w:shd w:val="clear" w:color="auto" w:fill="A33662" w:themeFill="accent1"/>
          </w:tcPr>
          <w:p w14:paraId="34207859" w14:textId="70E513A1" w:rsidR="00AC71C3" w:rsidRPr="00701DF4" w:rsidRDefault="00AC71C3" w:rsidP="0019186E">
            <w:pPr>
              <w:pStyle w:val="Tabellrubrik"/>
            </w:pPr>
            <w:r w:rsidRPr="00701DF4">
              <w:rPr>
                <w:sz w:val="16"/>
                <w:szCs w:val="18"/>
              </w:rPr>
              <w:lastRenderedPageBreak/>
              <w:t>Krav på den som producerar informationen</w:t>
            </w:r>
          </w:p>
        </w:tc>
      </w:tr>
      <w:tr w:rsidR="00745BD5" w:rsidRPr="00701DF4" w14:paraId="56CB6E4A" w14:textId="77777777" w:rsidTr="0019186E">
        <w:trPr>
          <w:trHeight w:val="525"/>
        </w:trPr>
        <w:tc>
          <w:tcPr>
            <w:tcW w:w="3828" w:type="dxa"/>
            <w:tcBorders>
              <w:bottom w:val="single" w:sz="4" w:space="0" w:color="A33662" w:themeColor="accent1"/>
              <w:right w:val="single" w:sz="24" w:space="0" w:color="FFFFFF" w:themeColor="background1"/>
            </w:tcBorders>
          </w:tcPr>
          <w:p w14:paraId="449953FC" w14:textId="4A8D3785" w:rsidR="00745BD5" w:rsidRPr="00701DF4" w:rsidRDefault="00745BD5" w:rsidP="00745BD5">
            <w:r w:rsidRPr="00701DF4">
              <w:t>Vilka åtgärder krävs av den part som ansluter till tjänsten i egenskap av informationsproducent?</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14E80EAF" w14:textId="77777777" w:rsidR="00745BD5" w:rsidRPr="00701DF4" w:rsidRDefault="00745BD5" w:rsidP="00745BD5">
            <w:pPr>
              <w:pStyle w:val="SoSTabelltext"/>
              <w:rPr>
                <w:rFonts w:asciiTheme="minorHAnsi" w:hAnsiTheme="minorHAnsi" w:cstheme="minorHAnsi"/>
                <w:sz w:val="18"/>
                <w:szCs w:val="18"/>
              </w:rPr>
            </w:pPr>
            <w:r w:rsidRPr="00701DF4">
              <w:rPr>
                <w:rFonts w:asciiTheme="minorHAnsi" w:hAnsiTheme="minorHAnsi" w:cstheme="minorHAnsi"/>
                <w:sz w:val="18"/>
                <w:szCs w:val="18"/>
              </w:rPr>
              <w:t>Producenten ansvarar för att godkänna till vilka konsumenter information lämnas. Producenten ansvarar för att erforderliga avtal tecknas med konsumenten, se ref R11</w:t>
            </w:r>
          </w:p>
          <w:p w14:paraId="2588012E" w14:textId="77777777" w:rsidR="00745BD5" w:rsidRPr="00701DF4" w:rsidRDefault="00745BD5" w:rsidP="00745BD5">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Producenten ansvarar för att sekretesspröva informationen innan utlämnande. </w:t>
            </w:r>
          </w:p>
          <w:p w14:paraId="6DA1FEA0" w14:textId="77777777" w:rsidR="00745BD5" w:rsidRPr="00701DF4" w:rsidRDefault="00745BD5" w:rsidP="00745BD5">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Producenten ansvarar för att undanta vissa informationsmängder för de personer som har skyddade personuppgifter. Idag så utlämnas enbart namn och länskod för dessa personer. </w:t>
            </w:r>
          </w:p>
          <w:p w14:paraId="7AB233D0" w14:textId="77777777" w:rsidR="00745BD5" w:rsidRPr="00701DF4" w:rsidRDefault="00745BD5" w:rsidP="00745BD5">
            <w:pPr>
              <w:pStyle w:val="SoSTabelltext"/>
              <w:rPr>
                <w:rFonts w:asciiTheme="minorHAnsi" w:hAnsiTheme="minorHAnsi" w:cstheme="minorHAnsi"/>
                <w:sz w:val="18"/>
                <w:szCs w:val="18"/>
              </w:rPr>
            </w:pPr>
          </w:p>
          <w:p w14:paraId="217A9DC9" w14:textId="77777777" w:rsidR="00745BD5" w:rsidRPr="00701DF4" w:rsidRDefault="00745BD5" w:rsidP="00745BD5">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Producenten ansvarar för att ändringar som görs i tjänsteproducentens data ska minst loggas med vilken identifierad individ, från vilket system och vid vilken tidpunkt som en förändring har skett. Såsom ändringar kan exemplifieras: Koppling av RNR till PNR, ändring av födelsedatum, skapande av reservidentitet, ändringar av adressuppgifter etc. </w:t>
            </w:r>
          </w:p>
          <w:p w14:paraId="53A0B1A2" w14:textId="7803FF28" w:rsidR="00745BD5" w:rsidRPr="00701DF4" w:rsidRDefault="00745BD5" w:rsidP="00745BD5">
            <w:pPr>
              <w:rPr>
                <w:rFonts w:cstheme="minorHAnsi"/>
                <w:color w:val="098394"/>
                <w:sz w:val="18"/>
                <w:szCs w:val="18"/>
              </w:rPr>
            </w:pPr>
            <w:r w:rsidRPr="00701DF4">
              <w:rPr>
                <w:rFonts w:cstheme="minorHAnsi"/>
                <w:sz w:val="18"/>
                <w:szCs w:val="18"/>
              </w:rPr>
              <w:t xml:space="preserve">Notera att detta krav inte applicerar på de automatiska aviseringarna som sker från Navet. </w:t>
            </w:r>
          </w:p>
        </w:tc>
      </w:tr>
    </w:tbl>
    <w:p w14:paraId="73351D5E" w14:textId="77777777" w:rsidR="00745BD5" w:rsidRPr="00701DF4" w:rsidRDefault="00745BD5" w:rsidP="00745BD5"/>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572"/>
        <w:gridCol w:w="6518"/>
      </w:tblGrid>
      <w:tr w:rsidR="00CD7236" w:rsidRPr="00701DF4" w14:paraId="33C38ABA" w14:textId="77777777" w:rsidTr="00D65294">
        <w:trPr>
          <w:trHeight w:val="19"/>
        </w:trPr>
        <w:tc>
          <w:tcPr>
            <w:tcW w:w="9090" w:type="dxa"/>
            <w:gridSpan w:val="2"/>
            <w:shd w:val="clear" w:color="auto" w:fill="A33662" w:themeFill="accent1"/>
          </w:tcPr>
          <w:p w14:paraId="3E3C8B94" w14:textId="6CBC923F" w:rsidR="00CD7236" w:rsidRPr="00701DF4" w:rsidRDefault="00CD7236" w:rsidP="00D65294">
            <w:pPr>
              <w:pStyle w:val="Tabellrubrik"/>
            </w:pPr>
            <w:r w:rsidRPr="00701DF4">
              <w:rPr>
                <w:sz w:val="16"/>
                <w:szCs w:val="18"/>
              </w:rPr>
              <w:t>övrigt</w:t>
            </w:r>
          </w:p>
        </w:tc>
      </w:tr>
      <w:tr w:rsidR="00CD7236" w:rsidRPr="00701DF4" w14:paraId="238BD59D" w14:textId="77777777" w:rsidTr="00CD7236">
        <w:trPr>
          <w:trHeight w:val="525"/>
        </w:trPr>
        <w:tc>
          <w:tcPr>
            <w:tcW w:w="2572" w:type="dxa"/>
            <w:tcBorders>
              <w:bottom w:val="single" w:sz="4" w:space="0" w:color="A33662" w:themeColor="accent1"/>
              <w:right w:val="single" w:sz="24" w:space="0" w:color="FFFFFF" w:themeColor="background1"/>
            </w:tcBorders>
          </w:tcPr>
          <w:p w14:paraId="7A7F6B8E" w14:textId="77777777" w:rsidR="00CD7236" w:rsidRPr="00701DF4" w:rsidRDefault="00CD7236" w:rsidP="00CD7236"/>
        </w:tc>
        <w:tc>
          <w:tcPr>
            <w:tcW w:w="6518" w:type="dxa"/>
            <w:tcBorders>
              <w:left w:val="single" w:sz="24" w:space="0" w:color="FFFFFF" w:themeColor="background1"/>
              <w:bottom w:val="single" w:sz="4" w:space="0" w:color="A33662" w:themeColor="accent1"/>
              <w:right w:val="single" w:sz="24" w:space="0" w:color="FFFFFF" w:themeColor="background1"/>
            </w:tcBorders>
          </w:tcPr>
          <w:p w14:paraId="1D0DCA20" w14:textId="77777777" w:rsidR="00CD7236" w:rsidRPr="00701DF4" w:rsidRDefault="00CD7236" w:rsidP="00CD7236">
            <w:pPr>
              <w:pStyle w:val="SoSTabelltext"/>
              <w:rPr>
                <w:rStyle w:val="Diskretbetoning"/>
                <w:rFonts w:asciiTheme="minorHAnsi" w:hAnsiTheme="minorHAnsi" w:cstheme="minorHAnsi"/>
                <w:color w:val="A33662" w:themeColor="accent1"/>
                <w:sz w:val="18"/>
                <w:szCs w:val="18"/>
              </w:rPr>
            </w:pPr>
            <w:r w:rsidRPr="00701DF4">
              <w:rPr>
                <w:rFonts w:asciiTheme="minorHAnsi" w:hAnsiTheme="minorHAnsi" w:cstheme="minorHAnsi"/>
                <w:sz w:val="18"/>
                <w:szCs w:val="18"/>
              </w:rPr>
              <w:t xml:space="preserve">Domänen tillhandahåller information från Folkbokföringsregistret som Skatteverket ansvarar för. Alla myndigheter i samhället har rätt att, mot avgift, erhålla uppgifter från folkbokföringen genom Navet (Skatteverkets system för distribution av folkbokföringsuppgifter till myndigheter). Navets funktioner regleras av lagen (2001:182) och förordningen (2001:589) om behandling av personuppgifter i Skatteverkets folkbokföringsverksamhet. Utlämnande kan ske antingen genom direktåtkomst eller på medium för automatiserad behandling. En huvudprincip i regleringen är att de uppgifter som mottagaren själv har rätt att behandla i sitt register också får inhämtas från Skatteverket. Avtal om denna hämtning/utlämning måste dock alltid tecknas mellan landstinget/regionen och Skatteverket. När uppgift är utlämnad till mottagare, är det denne som ansvarar för att hanteringen av uppgiften sker på korrekt sätt. </w:t>
            </w:r>
          </w:p>
          <w:p w14:paraId="350FF6FB" w14:textId="77777777" w:rsidR="00CD7236" w:rsidRPr="00701DF4" w:rsidRDefault="00CD7236" w:rsidP="00CD7236">
            <w:pPr>
              <w:pStyle w:val="SoSTabelltext"/>
              <w:rPr>
                <w:rFonts w:asciiTheme="minorHAnsi" w:hAnsiTheme="minorHAnsi" w:cstheme="minorHAnsi"/>
                <w:sz w:val="18"/>
                <w:szCs w:val="18"/>
              </w:rPr>
            </w:pPr>
          </w:p>
          <w:p w14:paraId="4082CE5B" w14:textId="77777777" w:rsidR="00CD7236" w:rsidRPr="00701DF4" w:rsidRDefault="00CD7236" w:rsidP="00CD7236">
            <w:pPr>
              <w:pStyle w:val="SoSTabelltext"/>
              <w:rPr>
                <w:rFonts w:asciiTheme="minorHAnsi" w:hAnsiTheme="minorHAnsi" w:cstheme="minorHAnsi"/>
                <w:sz w:val="18"/>
                <w:szCs w:val="18"/>
              </w:rPr>
            </w:pPr>
            <w:r w:rsidRPr="00701DF4">
              <w:rPr>
                <w:rFonts w:asciiTheme="minorHAnsi" w:hAnsiTheme="minorHAnsi" w:cstheme="minorHAnsi"/>
                <w:sz w:val="18"/>
                <w:szCs w:val="18"/>
              </w:rPr>
              <w:t>Domänen tillhandahåller även uppgifter om personer som identifieras med hjälp av en reservidentitet (RID). Reservidentiteten kan vara av lokal variant. Till exempel unik reservidentitet inom ett landsting. Reservidentiteten kan även vara av nationell variant (NRID), dvs en identitet som är unik inom av den nationella instansen av PU-tjänsten.</w:t>
            </w:r>
          </w:p>
          <w:p w14:paraId="054E2FC9" w14:textId="564E833E" w:rsidR="00CD7236" w:rsidRPr="00701DF4" w:rsidRDefault="00CD7236" w:rsidP="00D65294">
            <w:pPr>
              <w:rPr>
                <w:rFonts w:cstheme="minorHAnsi"/>
                <w:color w:val="098394"/>
                <w:sz w:val="18"/>
                <w:szCs w:val="18"/>
              </w:rPr>
            </w:pPr>
          </w:p>
        </w:tc>
      </w:tr>
      <w:tr w:rsidR="00CD7236" w:rsidRPr="00701DF4" w14:paraId="33AE8418" w14:textId="77777777" w:rsidTr="00CD7236">
        <w:trPr>
          <w:trHeight w:val="512"/>
        </w:trPr>
        <w:tc>
          <w:tcPr>
            <w:tcW w:w="2572" w:type="dxa"/>
            <w:tcBorders>
              <w:top w:val="single" w:sz="4" w:space="0" w:color="A33662" w:themeColor="accent1"/>
              <w:bottom w:val="single" w:sz="4" w:space="0" w:color="A33662" w:themeColor="accent1"/>
              <w:right w:val="single" w:sz="24" w:space="0" w:color="FFFFFF" w:themeColor="background1"/>
            </w:tcBorders>
          </w:tcPr>
          <w:p w14:paraId="468EA63A" w14:textId="19D534F0" w:rsidR="00CD7236" w:rsidRPr="00701DF4" w:rsidRDefault="00CD7236" w:rsidP="00CD7236">
            <w:r w:rsidRPr="00701DF4">
              <w:t>Grundläggande regleringar kring aviseringar och hantering av personuppgifter från folkbokföringsdatabasen</w:t>
            </w:r>
          </w:p>
        </w:tc>
        <w:tc>
          <w:tcPr>
            <w:tcW w:w="65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0FC193" w14:textId="77777777" w:rsidR="00CD7236" w:rsidRPr="00701DF4" w:rsidRDefault="00CD7236" w:rsidP="00CD7236">
            <w:pPr>
              <w:pStyle w:val="SoSTabelltext"/>
              <w:rPr>
                <w:rStyle w:val="Diskretbetoning"/>
                <w:rFonts w:asciiTheme="minorHAnsi" w:hAnsiTheme="minorHAnsi" w:cstheme="minorHAnsi"/>
                <w:color w:val="A33662" w:themeColor="accent1"/>
                <w:sz w:val="18"/>
                <w:szCs w:val="18"/>
              </w:rPr>
            </w:pPr>
            <w:r w:rsidRPr="00701DF4">
              <w:rPr>
                <w:rFonts w:asciiTheme="minorHAnsi" w:hAnsiTheme="minorHAnsi" w:cstheme="minorHAnsi"/>
                <w:sz w:val="18"/>
                <w:szCs w:val="18"/>
              </w:rPr>
              <w:t xml:space="preserve">Uppgifter om hela Sveriges befolkning registreras i folkbokföringsdatabasen som förs av Skatteverket. Enligt 22 kap. 1 § offentlighets- och sekretesslagen (OSL) är uppgifter inom folkbokföringsverksamheten i regel offentliga. Sekretess kan dock gälla för uppgifterna om det av särskild anledning kan antas att en person, eller någon närstående, kan lida skada eller men om uppgifter om personen lämnas ut. Sådana uppgifter benämns ”skyddade personuppgifter”, vilket är en samlingsrubrik som Skatteverket använder för </w:t>
            </w:r>
            <w:r w:rsidRPr="00701DF4">
              <w:rPr>
                <w:rFonts w:asciiTheme="minorHAnsi" w:hAnsiTheme="minorHAnsi" w:cstheme="minorHAnsi"/>
                <w:sz w:val="18"/>
                <w:szCs w:val="18"/>
              </w:rPr>
              <w:lastRenderedPageBreak/>
              <w:t xml:space="preserve">de olika skyddsåtgärderna sekretessmarkering, kvarskrivning och fingerade personuppgifter. </w:t>
            </w:r>
          </w:p>
          <w:p w14:paraId="268226B4" w14:textId="77777777" w:rsidR="00CD7236" w:rsidRPr="00701DF4" w:rsidRDefault="00CD7236" w:rsidP="00CD7236">
            <w:pPr>
              <w:pStyle w:val="SoSTabelltext"/>
              <w:rPr>
                <w:rFonts w:asciiTheme="minorHAnsi" w:hAnsiTheme="minorHAnsi" w:cstheme="minorHAnsi"/>
                <w:sz w:val="18"/>
                <w:szCs w:val="18"/>
              </w:rPr>
            </w:pPr>
          </w:p>
          <w:p w14:paraId="6A139C6F" w14:textId="77777777" w:rsidR="00CD7236" w:rsidRPr="00701DF4" w:rsidRDefault="00CD7236" w:rsidP="00CD7236">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Enligt 25 kap. 1 § OSL gäller sekretess inom hälso- och sjukvården för uppgift om en enskilds hälsotillstånd eller andra personliga förhållanden, om det inte står klart att uppgiften kan röjas utan att den enskilde eller någon närstående till denne lider men. Enligt 25 kap. 11 § 5 p. hindrar dock inte denna sekretess att en uppgift lämnas från en myndighet som bedriver hälso- och sjukvårdsverksamhet inom en kommun eller ett landsting/region till annan sådan myndighet för bl.a. administration på verksamhetsområdet, om det inte kan antas att den enskilde eller någon närstående till den enskilde lider men om uppgiften röjs. Utgångspunkten enligt den sistnämnda bestämmelsen är att uppgifterna är offentliga hos en offentlig vårdgivare för administrativa syften. </w:t>
            </w:r>
          </w:p>
          <w:p w14:paraId="0D652E63" w14:textId="77777777" w:rsidR="00CD7236" w:rsidRPr="00701DF4" w:rsidRDefault="00CD7236" w:rsidP="00CD7236">
            <w:pPr>
              <w:pStyle w:val="SoSTabelltext"/>
              <w:rPr>
                <w:rFonts w:asciiTheme="minorHAnsi" w:hAnsiTheme="minorHAnsi" w:cstheme="minorHAnsi"/>
                <w:sz w:val="18"/>
                <w:szCs w:val="18"/>
              </w:rPr>
            </w:pPr>
          </w:p>
          <w:p w14:paraId="7DB13A31" w14:textId="77777777" w:rsidR="00CD7236" w:rsidRPr="00701DF4" w:rsidRDefault="00CD7236" w:rsidP="00CD7236">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I de fall skattekontoret på förhand kan bedöma att utlämnande av uppgifter om en person kan förorsaka personförföljelse eller annan skada kan en s.k. markering för särskild sekretessprövning (”sekretessmarkering”) sättas för personen i folkbokföringsdatabasen. En sådan bedömning på förhand kan exempelvis grundas på att personen själv redogör för omständigheterna, se nedan, "Sekretessmarkerade uppgifter". </w:t>
            </w:r>
          </w:p>
          <w:p w14:paraId="13126CC7" w14:textId="77777777" w:rsidR="00CD7236" w:rsidRPr="00701DF4" w:rsidRDefault="00CD7236" w:rsidP="00CD7236">
            <w:pPr>
              <w:pStyle w:val="SoSTabelltext"/>
              <w:rPr>
                <w:rStyle w:val="Hyperlnk"/>
                <w:rFonts w:asciiTheme="minorHAnsi" w:eastAsiaTheme="majorEastAsia" w:hAnsiTheme="minorHAnsi" w:cstheme="minorHAnsi"/>
                <w:sz w:val="18"/>
                <w:szCs w:val="18"/>
              </w:rPr>
            </w:pPr>
            <w:r w:rsidRPr="00701DF4">
              <w:rPr>
                <w:rFonts w:asciiTheme="minorHAnsi" w:hAnsiTheme="minorHAnsi" w:cstheme="minorHAnsi"/>
                <w:sz w:val="18"/>
                <w:szCs w:val="18"/>
              </w:rPr>
              <w:t xml:space="preserve">För mer information se Skatteverkets rättsliga vägledning kring "Folkbokföringsverksamheten och angränsande verksamheter": </w:t>
            </w:r>
            <w:hyperlink r:id="rId31" w:history="1">
              <w:r w:rsidRPr="00701DF4">
                <w:rPr>
                  <w:rStyle w:val="Hyperlnk"/>
                  <w:rFonts w:asciiTheme="minorHAnsi" w:eastAsiaTheme="majorEastAsia" w:hAnsiTheme="minorHAnsi" w:cstheme="minorHAnsi"/>
                  <w:sz w:val="18"/>
                  <w:szCs w:val="18"/>
                </w:rPr>
                <w:t>https://www4.skatteverket.se/rattsligvagledning/edition/2018.7/329108.html</w:t>
              </w:r>
            </w:hyperlink>
          </w:p>
          <w:p w14:paraId="698BCFC4" w14:textId="2A64E0C5" w:rsidR="00CD7236" w:rsidRPr="00701DF4" w:rsidRDefault="00CD7236" w:rsidP="00CD7236">
            <w:pPr>
              <w:rPr>
                <w:rFonts w:cstheme="minorHAnsi"/>
                <w:color w:val="098394"/>
                <w:sz w:val="18"/>
                <w:szCs w:val="18"/>
              </w:rPr>
            </w:pPr>
          </w:p>
        </w:tc>
      </w:tr>
      <w:tr w:rsidR="00CD7236" w:rsidRPr="00701DF4" w14:paraId="50BF80E7" w14:textId="77777777" w:rsidTr="00CD7236">
        <w:trPr>
          <w:trHeight w:val="512"/>
        </w:trPr>
        <w:tc>
          <w:tcPr>
            <w:tcW w:w="2572" w:type="dxa"/>
            <w:tcBorders>
              <w:top w:val="single" w:sz="4" w:space="0" w:color="A33662" w:themeColor="accent1"/>
              <w:bottom w:val="single" w:sz="4" w:space="0" w:color="A33662" w:themeColor="accent1"/>
              <w:right w:val="single" w:sz="24" w:space="0" w:color="FFFFFF" w:themeColor="background1"/>
            </w:tcBorders>
          </w:tcPr>
          <w:p w14:paraId="490E6A27" w14:textId="354A6386" w:rsidR="00CD7236" w:rsidRPr="00701DF4" w:rsidRDefault="00CD7236" w:rsidP="00CD7236">
            <w:bookmarkStart w:id="5" w:name="_Hlk150006289"/>
            <w:r w:rsidRPr="00701DF4">
              <w:lastRenderedPageBreak/>
              <w:t>Sekretessmarkerade uppgifter</w:t>
            </w:r>
            <w:bookmarkEnd w:id="5"/>
          </w:p>
        </w:tc>
        <w:tc>
          <w:tcPr>
            <w:tcW w:w="65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348F35" w14:textId="77777777" w:rsidR="00CD7236" w:rsidRPr="00701DF4" w:rsidRDefault="00CD7236" w:rsidP="00CD7236">
            <w:pPr>
              <w:pStyle w:val="SoSTabelltext"/>
              <w:rPr>
                <w:rStyle w:val="Diskretbetoning"/>
                <w:rFonts w:asciiTheme="minorHAnsi" w:hAnsiTheme="minorHAnsi" w:cstheme="minorHAnsi"/>
                <w:color w:val="A33662" w:themeColor="accent1"/>
                <w:sz w:val="18"/>
                <w:szCs w:val="18"/>
              </w:rPr>
            </w:pPr>
            <w:r w:rsidRPr="00701DF4">
              <w:rPr>
                <w:rFonts w:asciiTheme="minorHAnsi" w:hAnsiTheme="minorHAnsi" w:cstheme="minorHAnsi"/>
                <w:sz w:val="18"/>
                <w:szCs w:val="18"/>
              </w:rPr>
              <w:t xml:space="preserve">Personuppgifter kan bli sekretessmarkerade enligt ett regelverk som Skatteverket ansvarar för, vilket då alltid framgår när uppgiften hämtas via tjänster i denna domän. Sekretessmarkeringen kvarstår alltid på posten i Personuppgiftstjänsten tills det kommer en ny uppgift från Skatteverket att markeringen är hävd. </w:t>
            </w:r>
          </w:p>
          <w:p w14:paraId="78669840" w14:textId="77777777" w:rsidR="00CD7236" w:rsidRPr="00701DF4" w:rsidRDefault="00CD7236" w:rsidP="00CD7236">
            <w:pPr>
              <w:pStyle w:val="SoSTabelltext"/>
              <w:rPr>
                <w:rFonts w:asciiTheme="minorHAnsi" w:hAnsiTheme="minorHAnsi" w:cstheme="minorHAnsi"/>
                <w:sz w:val="18"/>
                <w:szCs w:val="18"/>
              </w:rPr>
            </w:pPr>
          </w:p>
          <w:p w14:paraId="12EBD1B4" w14:textId="77777777" w:rsidR="00CD7236" w:rsidRPr="00701DF4" w:rsidRDefault="00CD7236" w:rsidP="00CD7236">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Personuppgiftsbiträde behöver ha instruktion om vilka uppgifter som kan lämnas ut till godkänd e-tjänst (tjänstekonsument) som ställer fråga kring viss personidentitet om denne är sekretessmarkerad, se ”Instruktion för utlämnande av personuppgifter” [R10]. </w:t>
            </w:r>
          </w:p>
          <w:p w14:paraId="7BD8A301" w14:textId="77777777" w:rsidR="00CD7236" w:rsidRPr="00701DF4" w:rsidRDefault="00CD7236" w:rsidP="00CD7236">
            <w:pPr>
              <w:pStyle w:val="SoSTabelltext"/>
              <w:rPr>
                <w:rFonts w:asciiTheme="minorHAnsi" w:hAnsiTheme="minorHAnsi" w:cstheme="minorHAnsi"/>
                <w:sz w:val="18"/>
                <w:szCs w:val="18"/>
              </w:rPr>
            </w:pPr>
          </w:p>
          <w:p w14:paraId="40F25B8B" w14:textId="77777777" w:rsidR="00CD7236" w:rsidRPr="00701DF4" w:rsidRDefault="00CD7236" w:rsidP="00CD7236">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Sekretessmarkeringen motsvarar i princip den hemligstämpling som, enligt 5 kap. 5 § offentlighets- och sekretesslagen, kan åsättas en allmän handling. Det framgår inte av själva markeringen vilken uppgift om personen i folkbokföringen som kan vara känslig. Det behöver inte bara vara adressen som är den skyddsvärda uppgiften, det kan även t.ex. vara nytt namn eller uppgifter om närstående. </w:t>
            </w:r>
          </w:p>
          <w:p w14:paraId="2CAEB8D7" w14:textId="77777777" w:rsidR="00CD7236" w:rsidRPr="00701DF4" w:rsidRDefault="00CD7236" w:rsidP="00CD7236">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Sekretessmarkeringen är således en varningssignal för andra myndigheter om att uppgifterna inte kan lämnas ut utan en sekretessprövning. Respektive myndighet har egna regler för sekretess i sin verksamhet. </w:t>
            </w:r>
          </w:p>
          <w:p w14:paraId="490B476A" w14:textId="45F5E5AC" w:rsidR="00CD7236" w:rsidRPr="00701DF4" w:rsidRDefault="00CD7236" w:rsidP="00CD7236">
            <w:pPr>
              <w:rPr>
                <w:rStyle w:val="Diskretbetoning"/>
                <w:rFonts w:cstheme="minorHAnsi"/>
                <w:color w:val="098394"/>
                <w:sz w:val="18"/>
                <w:szCs w:val="18"/>
              </w:rPr>
            </w:pPr>
            <w:r w:rsidRPr="00701DF4">
              <w:rPr>
                <w:rFonts w:cstheme="minorHAnsi"/>
                <w:sz w:val="18"/>
                <w:szCs w:val="18"/>
              </w:rPr>
              <w:t>I Skatteverkets vägledning om hantering av sekretessmarkerade personuppgifter i offentlig förvaltning finns råd för hur den mottagande parten bör agera för att skyddet för en persons sekretessmarkerade uppgifter ska fungera.</w:t>
            </w:r>
          </w:p>
        </w:tc>
      </w:tr>
      <w:tr w:rsidR="00507932" w:rsidRPr="00701DF4" w14:paraId="10B435AA" w14:textId="77777777" w:rsidTr="00CD7236">
        <w:trPr>
          <w:trHeight w:val="512"/>
        </w:trPr>
        <w:tc>
          <w:tcPr>
            <w:tcW w:w="2572" w:type="dxa"/>
            <w:tcBorders>
              <w:top w:val="single" w:sz="4" w:space="0" w:color="A33662" w:themeColor="accent1"/>
              <w:bottom w:val="single" w:sz="4" w:space="0" w:color="A33662" w:themeColor="accent1"/>
              <w:right w:val="single" w:sz="24" w:space="0" w:color="FFFFFF" w:themeColor="background1"/>
            </w:tcBorders>
          </w:tcPr>
          <w:p w14:paraId="7E395FC2" w14:textId="5F7D4C4D" w:rsidR="00507932" w:rsidRPr="00701DF4" w:rsidRDefault="00507932" w:rsidP="00507932">
            <w:r w:rsidRPr="00701DF4">
              <w:t>Uppdatering av personuppgifter</w:t>
            </w:r>
          </w:p>
        </w:tc>
        <w:tc>
          <w:tcPr>
            <w:tcW w:w="65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091EB9" w14:textId="77777777" w:rsidR="00507932" w:rsidRPr="00701DF4" w:rsidRDefault="00507932" w:rsidP="00507932">
            <w:pPr>
              <w:pStyle w:val="SoSTabelltext"/>
              <w:rPr>
                <w:rStyle w:val="Diskretbetoning"/>
                <w:rFonts w:asciiTheme="minorHAnsi" w:hAnsiTheme="minorHAnsi" w:cstheme="minorHAnsi"/>
                <w:color w:val="A33662" w:themeColor="accent1"/>
                <w:sz w:val="18"/>
                <w:szCs w:val="18"/>
              </w:rPr>
            </w:pPr>
            <w:r w:rsidRPr="00701DF4">
              <w:rPr>
                <w:rFonts w:asciiTheme="minorHAnsi" w:hAnsiTheme="minorHAnsi" w:cstheme="minorHAnsi"/>
                <w:sz w:val="18"/>
                <w:szCs w:val="18"/>
              </w:rPr>
              <w:t xml:space="preserve">Ändringar som görs i tjänsteproducentens data ska minst loggas med vilken identifierad individ, från vilket system och vid vilken tidpunkt som en </w:t>
            </w:r>
            <w:r w:rsidRPr="00701DF4">
              <w:rPr>
                <w:rFonts w:asciiTheme="minorHAnsi" w:hAnsiTheme="minorHAnsi" w:cstheme="minorHAnsi"/>
                <w:sz w:val="18"/>
                <w:szCs w:val="18"/>
              </w:rPr>
              <w:lastRenderedPageBreak/>
              <w:t xml:space="preserve">förändring har skett. Såsom ändringar kan exemplifieras: Koppling av RNR till PNR, ändring av födelsedatum, skapande av reservidentitet, ändringar av adressuppgifter etc. </w:t>
            </w:r>
          </w:p>
          <w:p w14:paraId="7A1B9F1E" w14:textId="46EC71C7" w:rsidR="00507932" w:rsidRPr="00701DF4" w:rsidRDefault="00507932" w:rsidP="00507932">
            <w:r w:rsidRPr="00701DF4">
              <w:rPr>
                <w:rFonts w:cstheme="minorHAnsi"/>
                <w:sz w:val="18"/>
                <w:szCs w:val="18"/>
              </w:rPr>
              <w:t>Notera att detta krav inte applicerar på de automatiska aviseringarna som sker från Navet.</w:t>
            </w:r>
          </w:p>
        </w:tc>
      </w:tr>
    </w:tbl>
    <w:p w14:paraId="2B3A35F7" w14:textId="77777777" w:rsidR="00745BD5" w:rsidRPr="00701DF4" w:rsidRDefault="00745BD5" w:rsidP="004E1B5F"/>
    <w:p w14:paraId="2FAB40FC" w14:textId="7F0CC8C1" w:rsidR="00AC71C3" w:rsidRPr="00701DF4" w:rsidRDefault="00AC71C3" w:rsidP="004F5073">
      <w:pPr>
        <w:pStyle w:val="Numreradrubrik1"/>
      </w:pPr>
      <w:bookmarkStart w:id="6" w:name="_Toc121211206"/>
      <w:bookmarkStart w:id="7" w:name="_Toc158116522"/>
      <w:r w:rsidRPr="00701DF4">
        <w:t>Referensmodellsförteckning</w:t>
      </w:r>
      <w:bookmarkEnd w:id="6"/>
      <w:bookmarkEnd w:id="7"/>
    </w:p>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543"/>
        <w:gridCol w:w="2728"/>
        <w:gridCol w:w="4819"/>
      </w:tblGrid>
      <w:tr w:rsidR="00AC71C3" w:rsidRPr="00701DF4" w14:paraId="2D478153" w14:textId="77777777" w:rsidTr="00063026">
        <w:trPr>
          <w:trHeight w:val="19"/>
        </w:trPr>
        <w:tc>
          <w:tcPr>
            <w:tcW w:w="1543" w:type="dxa"/>
            <w:shd w:val="clear" w:color="auto" w:fill="A33662" w:themeFill="accent1"/>
          </w:tcPr>
          <w:p w14:paraId="40CF39DE" w14:textId="513C7E20" w:rsidR="00AC71C3" w:rsidRPr="00701DF4" w:rsidRDefault="00AC71C3" w:rsidP="0019186E">
            <w:pPr>
              <w:pStyle w:val="Tabellrubrik"/>
            </w:pPr>
            <w:r w:rsidRPr="00701DF4">
              <w:t>Referensmodell</w:t>
            </w:r>
          </w:p>
        </w:tc>
        <w:tc>
          <w:tcPr>
            <w:tcW w:w="2728" w:type="dxa"/>
            <w:shd w:val="clear" w:color="auto" w:fill="A33662" w:themeFill="accent1"/>
          </w:tcPr>
          <w:p w14:paraId="68EBC433" w14:textId="429A98A6" w:rsidR="00AC71C3" w:rsidRPr="00701DF4" w:rsidRDefault="00AC71C3" w:rsidP="0019186E">
            <w:pPr>
              <w:pStyle w:val="Tabellrubrik"/>
            </w:pPr>
            <w:r w:rsidRPr="00701DF4">
              <w:t>Version</w:t>
            </w:r>
          </w:p>
        </w:tc>
        <w:tc>
          <w:tcPr>
            <w:tcW w:w="4819" w:type="dxa"/>
            <w:shd w:val="clear" w:color="auto" w:fill="A33662" w:themeFill="accent1"/>
          </w:tcPr>
          <w:p w14:paraId="37D2CE77" w14:textId="5BB83835" w:rsidR="00AC71C3" w:rsidRPr="00701DF4" w:rsidRDefault="00AC71C3" w:rsidP="0019186E">
            <w:pPr>
              <w:pStyle w:val="Tabellrubrik"/>
            </w:pPr>
            <w:r w:rsidRPr="00701DF4">
              <w:t>Färg + färgkod</w:t>
            </w:r>
          </w:p>
        </w:tc>
      </w:tr>
      <w:tr w:rsidR="00AC71C3" w:rsidRPr="00701DF4" w14:paraId="6E181FF1" w14:textId="77777777" w:rsidTr="00063026">
        <w:trPr>
          <w:trHeight w:val="525"/>
        </w:trPr>
        <w:tc>
          <w:tcPr>
            <w:tcW w:w="1543" w:type="dxa"/>
            <w:tcBorders>
              <w:bottom w:val="single" w:sz="4" w:space="0" w:color="A33662" w:themeColor="accent1"/>
              <w:right w:val="single" w:sz="24" w:space="0" w:color="FFFFFF" w:themeColor="background1"/>
            </w:tcBorders>
          </w:tcPr>
          <w:p w14:paraId="2B391BAE" w14:textId="3E42E54A" w:rsidR="00AC71C3" w:rsidRPr="00701DF4" w:rsidRDefault="00AC71C3" w:rsidP="00AC71C3">
            <w:pPr>
              <w:rPr>
                <w:color w:val="353636" w:themeColor="text1"/>
              </w:rPr>
            </w:pPr>
            <w:r w:rsidRPr="00701DF4">
              <w:rPr>
                <w:rStyle w:val="Diskretbetoning"/>
                <w:i w:val="0"/>
                <w:iCs w:val="0"/>
                <w:color w:val="353636" w:themeColor="text1"/>
              </w:rPr>
              <w:t>NI – Vård- och omsorgsvy</w:t>
            </w:r>
          </w:p>
        </w:tc>
        <w:tc>
          <w:tcPr>
            <w:tcW w:w="2728" w:type="dxa"/>
            <w:tcBorders>
              <w:left w:val="single" w:sz="24" w:space="0" w:color="FFFFFF" w:themeColor="background1"/>
              <w:bottom w:val="single" w:sz="4" w:space="0" w:color="A33662" w:themeColor="accent1"/>
              <w:right w:val="single" w:sz="24" w:space="0" w:color="FFFFFF" w:themeColor="background1"/>
            </w:tcBorders>
          </w:tcPr>
          <w:p w14:paraId="48E7A379" w14:textId="1ECAC096" w:rsidR="00AC71C3" w:rsidRPr="00701DF4" w:rsidRDefault="00063026" w:rsidP="00AC71C3">
            <w:pPr>
              <w:rPr>
                <w:color w:val="353636" w:themeColor="text1"/>
              </w:rPr>
            </w:pPr>
            <w:r w:rsidRPr="00701DF4">
              <w:rPr>
                <w:color w:val="353636" w:themeColor="text1"/>
              </w:rPr>
              <w:t>2021:2</w:t>
            </w:r>
          </w:p>
        </w:tc>
        <w:tc>
          <w:tcPr>
            <w:tcW w:w="4819" w:type="dxa"/>
            <w:tcBorders>
              <w:left w:val="single" w:sz="24" w:space="0" w:color="FFFFFF" w:themeColor="background1"/>
              <w:bottom w:val="single" w:sz="4" w:space="0" w:color="A33662" w:themeColor="accent1"/>
              <w:right w:val="single" w:sz="24" w:space="0" w:color="FFFFFF" w:themeColor="background1"/>
            </w:tcBorders>
          </w:tcPr>
          <w:p w14:paraId="7CDB6D80" w14:textId="77777777" w:rsidR="00AC71C3" w:rsidRPr="00701DF4" w:rsidRDefault="00AC71C3" w:rsidP="00AC71C3">
            <w:pPr>
              <w:rPr>
                <w:rStyle w:val="Diskretbetoning"/>
                <w:i w:val="0"/>
                <w:iCs w:val="0"/>
                <w:color w:val="353636" w:themeColor="text1"/>
              </w:rPr>
            </w:pPr>
            <w:r w:rsidRPr="00701DF4">
              <w:rPr>
                <w:rStyle w:val="Diskretbetoning"/>
                <w:i w:val="0"/>
                <w:iCs w:val="0"/>
                <w:color w:val="353636" w:themeColor="text1"/>
              </w:rPr>
              <w:t>Ljusrosa</w:t>
            </w:r>
          </w:p>
          <w:p w14:paraId="79773ACF" w14:textId="0904C72E" w:rsidR="00AC71C3" w:rsidRPr="00701DF4" w:rsidRDefault="00AC71C3" w:rsidP="00AC71C3">
            <w:pPr>
              <w:rPr>
                <w:color w:val="353636" w:themeColor="text1"/>
              </w:rPr>
            </w:pPr>
            <w:r w:rsidRPr="00701DF4">
              <w:rPr>
                <w:rStyle w:val="Diskretbetoning"/>
                <w:i w:val="0"/>
                <w:iCs w:val="0"/>
                <w:color w:val="353636" w:themeColor="text1"/>
              </w:rPr>
              <w:t>R227/G200/B201</w:t>
            </w:r>
          </w:p>
        </w:tc>
      </w:tr>
      <w:tr w:rsidR="00063026" w:rsidRPr="00701DF4" w14:paraId="51523644" w14:textId="77777777" w:rsidTr="00063026">
        <w:trPr>
          <w:trHeight w:val="512"/>
        </w:trPr>
        <w:tc>
          <w:tcPr>
            <w:tcW w:w="1543" w:type="dxa"/>
            <w:tcBorders>
              <w:top w:val="single" w:sz="4" w:space="0" w:color="A33662" w:themeColor="accent1"/>
              <w:bottom w:val="single" w:sz="4" w:space="0" w:color="A33662" w:themeColor="accent1"/>
              <w:right w:val="single" w:sz="24" w:space="0" w:color="FFFFFF" w:themeColor="background1"/>
            </w:tcBorders>
          </w:tcPr>
          <w:p w14:paraId="2E8E4D6C" w14:textId="53D2F4ED" w:rsidR="00063026" w:rsidRPr="00701DF4" w:rsidRDefault="00063026" w:rsidP="00063026">
            <w:pPr>
              <w:rPr>
                <w:color w:val="098394"/>
              </w:rPr>
            </w:pPr>
            <w:r w:rsidRPr="00701DF4">
              <w:t>Navet</w:t>
            </w:r>
          </w:p>
        </w:tc>
        <w:tc>
          <w:tcPr>
            <w:tcW w:w="272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3CFF3A" w14:textId="45636AF5" w:rsidR="00063026" w:rsidRPr="00701DF4" w:rsidRDefault="00063026" w:rsidP="00063026">
            <w:pPr>
              <w:rPr>
                <w:color w:val="098394"/>
              </w:rPr>
            </w:pPr>
            <w:r w:rsidRPr="00701DF4">
              <w:t>4.4</w:t>
            </w:r>
            <w:r w:rsidR="001B456C" w:rsidRPr="00701DF4">
              <w:t>5</w:t>
            </w:r>
          </w:p>
        </w:tc>
        <w:tc>
          <w:tcPr>
            <w:tcW w:w="48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FC7CF2" w14:textId="23F970D2" w:rsidR="00063026" w:rsidRPr="00701DF4" w:rsidRDefault="00063026" w:rsidP="00063026">
            <w:pPr>
              <w:rPr>
                <w:color w:val="098394"/>
              </w:rPr>
            </w:pPr>
            <w:r w:rsidRPr="00701DF4">
              <w:t>Grå</w:t>
            </w:r>
            <w:r w:rsidRPr="00701DF4">
              <w:br/>
              <w:t>224/224/224</w:t>
            </w:r>
          </w:p>
        </w:tc>
      </w:tr>
      <w:tr w:rsidR="00AC71C3" w:rsidRPr="00701DF4" w14:paraId="2DA4C70B" w14:textId="77777777" w:rsidTr="00063026">
        <w:trPr>
          <w:trHeight w:val="512"/>
        </w:trPr>
        <w:tc>
          <w:tcPr>
            <w:tcW w:w="1543" w:type="dxa"/>
            <w:tcBorders>
              <w:top w:val="single" w:sz="4" w:space="0" w:color="A33662" w:themeColor="accent1"/>
              <w:bottom w:val="single" w:sz="4" w:space="0" w:color="A33662" w:themeColor="accent1"/>
              <w:right w:val="single" w:sz="24" w:space="0" w:color="FFFFFF" w:themeColor="background1"/>
            </w:tcBorders>
          </w:tcPr>
          <w:p w14:paraId="19F9FE0F" w14:textId="53476121" w:rsidR="00AC71C3" w:rsidRPr="00701DF4" w:rsidRDefault="00AC71C3" w:rsidP="00AC71C3">
            <w:r w:rsidRPr="00701DF4">
              <w:rPr>
                <w:rStyle w:val="Diskretbetoning"/>
                <w:i w:val="0"/>
                <w:iCs w:val="0"/>
              </w:rPr>
              <w:t>Saknar referensmodell</w:t>
            </w:r>
          </w:p>
        </w:tc>
        <w:tc>
          <w:tcPr>
            <w:tcW w:w="272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9445E4" w14:textId="1175204D" w:rsidR="00AC71C3" w:rsidRPr="00701DF4" w:rsidRDefault="00AC71C3" w:rsidP="00AC71C3">
            <w:r w:rsidRPr="00701DF4">
              <w:t>-</w:t>
            </w:r>
          </w:p>
        </w:tc>
        <w:tc>
          <w:tcPr>
            <w:tcW w:w="481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37DAC42" w14:textId="77777777" w:rsidR="00AC71C3" w:rsidRPr="00701DF4" w:rsidRDefault="00AC71C3" w:rsidP="00AC71C3">
            <w:pPr>
              <w:rPr>
                <w:rStyle w:val="Diskretbetoning"/>
                <w:i w:val="0"/>
                <w:iCs w:val="0"/>
              </w:rPr>
            </w:pPr>
            <w:r w:rsidRPr="00701DF4">
              <w:rPr>
                <w:rStyle w:val="Diskretbetoning"/>
                <w:i w:val="0"/>
                <w:iCs w:val="0"/>
              </w:rPr>
              <w:t>Gul</w:t>
            </w:r>
          </w:p>
          <w:p w14:paraId="2149F766" w14:textId="17464AC1" w:rsidR="00AC71C3" w:rsidRPr="00701DF4" w:rsidRDefault="00AC71C3" w:rsidP="00AC71C3">
            <w:r w:rsidRPr="00701DF4">
              <w:rPr>
                <w:rStyle w:val="Diskretbetoning"/>
                <w:i w:val="0"/>
                <w:iCs w:val="0"/>
              </w:rPr>
              <w:t>R255/G255/B192</w:t>
            </w:r>
          </w:p>
        </w:tc>
      </w:tr>
    </w:tbl>
    <w:p w14:paraId="2444CDAB" w14:textId="2A1DC50A" w:rsidR="00AC71C3" w:rsidRPr="00701DF4" w:rsidRDefault="00AC71C3" w:rsidP="004E1B5F"/>
    <w:p w14:paraId="68EA888E" w14:textId="327DCF6A" w:rsidR="004A720A" w:rsidRPr="00701DF4" w:rsidRDefault="00BF41DB" w:rsidP="004A720A">
      <w:pPr>
        <w:pStyle w:val="Numreradrubrik1"/>
        <w:rPr>
          <w:lang w:val="sv-SE"/>
        </w:rPr>
      </w:pPr>
      <w:bookmarkStart w:id="8" w:name="_Toc121211207"/>
      <w:bookmarkStart w:id="9" w:name="_Toc158116523"/>
      <w:bookmarkStart w:id="10" w:name="_Toc449170162"/>
      <w:r w:rsidRPr="00701DF4">
        <w:rPr>
          <w:lang w:val="sv-SE"/>
        </w:rPr>
        <w:t>Beskrivning av i</w:t>
      </w:r>
      <w:r w:rsidR="004A720A" w:rsidRPr="00701DF4">
        <w:rPr>
          <w:lang w:val="sv-SE"/>
        </w:rPr>
        <w:t>nformationens sammanhang</w:t>
      </w:r>
      <w:bookmarkEnd w:id="8"/>
      <w:bookmarkEnd w:id="9"/>
      <w:r w:rsidR="004A720A" w:rsidRPr="00701DF4">
        <w:rPr>
          <w:lang w:val="sv-SE"/>
        </w:rPr>
        <w:t xml:space="preserve"> </w:t>
      </w:r>
    </w:p>
    <w:p w14:paraId="2800AE6E" w14:textId="53C836CE" w:rsidR="004A720A" w:rsidRPr="00701DF4" w:rsidRDefault="004F5073" w:rsidP="004A720A">
      <w:pPr>
        <w:rPr>
          <w:b/>
          <w:bCs/>
        </w:rPr>
      </w:pPr>
      <w:r w:rsidRPr="00701DF4">
        <w:rPr>
          <w:b/>
          <w:bCs/>
        </w:rPr>
        <w:t>Se kapitel 1, Inledning</w:t>
      </w:r>
    </w:p>
    <w:p w14:paraId="0248EA9C" w14:textId="77777777" w:rsidR="00BE0974" w:rsidRPr="00701DF4" w:rsidRDefault="004A720A" w:rsidP="004A720A">
      <w:pPr>
        <w:pStyle w:val="Numreradrubrik2"/>
      </w:pPr>
      <w:bookmarkStart w:id="11" w:name="_Toc158116524"/>
      <w:bookmarkStart w:id="12" w:name="_Toc121211208"/>
      <w:r w:rsidRPr="00701DF4">
        <w:t>Processmodeller</w:t>
      </w:r>
      <w:bookmarkEnd w:id="11"/>
    </w:p>
    <w:p w14:paraId="4F2A9716" w14:textId="5537A85F" w:rsidR="004A720A" w:rsidRPr="00701DF4" w:rsidRDefault="004A720A" w:rsidP="00BE0974">
      <w:r w:rsidRPr="00701DF4">
        <w:t xml:space="preserve"> </w:t>
      </w:r>
      <w:bookmarkEnd w:id="12"/>
      <w:r w:rsidR="00BE0974" w:rsidRPr="00701DF4">
        <w:t>N/A</w:t>
      </w:r>
    </w:p>
    <w:p w14:paraId="510342C1" w14:textId="77777777" w:rsidR="004F5073" w:rsidRPr="00701DF4" w:rsidRDefault="004F5073" w:rsidP="004F5073">
      <w:pPr>
        <w:rPr>
          <w:lang w:val="en-US"/>
        </w:rPr>
      </w:pPr>
    </w:p>
    <w:p w14:paraId="7E6DF966" w14:textId="45C0F2C5" w:rsidR="004A720A" w:rsidRPr="00701DF4" w:rsidRDefault="004A720A" w:rsidP="004A720A">
      <w:pPr>
        <w:pStyle w:val="Numreradrubrik2"/>
      </w:pPr>
      <w:bookmarkStart w:id="13" w:name="_Toc158116526"/>
      <w:bookmarkStart w:id="14" w:name="_Toc121211210"/>
      <w:bookmarkEnd w:id="10"/>
      <w:r w:rsidRPr="00701DF4">
        <w:lastRenderedPageBreak/>
        <w:t>Arbetsflödesmodeller</w:t>
      </w:r>
      <w:bookmarkEnd w:id="13"/>
      <w:r w:rsidRPr="00701DF4">
        <w:t xml:space="preserve"> </w:t>
      </w:r>
      <w:bookmarkEnd w:id="14"/>
    </w:p>
    <w:p w14:paraId="7B1FC23F" w14:textId="43318B4A" w:rsidR="004A720A" w:rsidRPr="00701DF4" w:rsidRDefault="003F5A0F" w:rsidP="004A720A">
      <w:pPr>
        <w:pStyle w:val="Numreradrubrik3"/>
        <w:rPr>
          <w:lang w:val="sv-SE"/>
        </w:rPr>
      </w:pPr>
      <w:bookmarkStart w:id="15" w:name="_Toc158116527"/>
      <w:r w:rsidRPr="00701DF4">
        <w:rPr>
          <w:lang w:val="sv-SE"/>
        </w:rPr>
        <w:t>Flödesbeskrivning: Hämta personuppgift baserat på personidentitet</w:t>
      </w:r>
      <w:bookmarkEnd w:id="15"/>
    </w:p>
    <w:p w14:paraId="6C7532EE" w14:textId="1CB55CA5" w:rsidR="004A720A" w:rsidRPr="00701DF4" w:rsidRDefault="003F5A0F" w:rsidP="004A720A">
      <w:pPr>
        <w:keepNext/>
      </w:pPr>
      <w:r w:rsidRPr="00701DF4">
        <w:rPr>
          <w:noProof/>
          <w:lang w:val="en-US" w:eastAsia="sv-SE"/>
        </w:rPr>
        <w:drawing>
          <wp:inline distT="0" distB="0" distL="0" distR="0" wp14:anchorId="04FACB1A" wp14:editId="244E645D">
            <wp:extent cx="5305425" cy="2486025"/>
            <wp:effectExtent l="0" t="0" r="635" b="635"/>
            <wp:docPr id="25" name="image.png" title="Hämta personuppgift baserat på personident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png"/>
                    <pic:cNvPicPr/>
                  </pic:nvPicPr>
                  <pic:blipFill>
                    <a:blip r:embed="rId32"/>
                    <a:stretch>
                      <a:fillRect/>
                    </a:stretch>
                  </pic:blipFill>
                  <pic:spPr>
                    <a:xfrm>
                      <a:off x="0" y="0"/>
                      <a:ext cx="5305425" cy="2486025"/>
                    </a:xfrm>
                    <a:prstGeom prst="rect">
                      <a:avLst/>
                    </a:prstGeom>
                  </pic:spPr>
                </pic:pic>
              </a:graphicData>
            </a:graphic>
          </wp:inline>
        </w:drawing>
      </w:r>
    </w:p>
    <w:p w14:paraId="07645C5F" w14:textId="77777777" w:rsidR="004A720A" w:rsidRPr="00701DF4" w:rsidRDefault="004A720A" w:rsidP="004A720A">
      <w:pPr>
        <w:rPr>
          <w:i/>
          <w:iCs/>
          <w:color w:val="098394"/>
        </w:rPr>
      </w:pPr>
    </w:p>
    <w:p w14:paraId="56493596" w14:textId="46F88C9C" w:rsidR="004A720A" w:rsidRPr="00701DF4" w:rsidRDefault="004A720A" w:rsidP="004A720A">
      <w:pPr>
        <w:rPr>
          <w:b/>
          <w:bCs/>
        </w:rPr>
      </w:pPr>
      <w:bookmarkStart w:id="16" w:name="_Toc384977815"/>
      <w:bookmarkStart w:id="17" w:name="_Toc382295472"/>
      <w:r w:rsidRPr="00701DF4">
        <w:rPr>
          <w:b/>
          <w:bCs/>
        </w:rPr>
        <w:t>Aktörer/Roller i arbetsflödet</w:t>
      </w:r>
      <w:bookmarkEnd w:id="16"/>
      <w:bookmarkEnd w:id="17"/>
      <w:r w:rsidRPr="00701DF4">
        <w:rPr>
          <w:b/>
          <w:bCs/>
        </w:rPr>
        <w:t xml:space="preserve">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4A720A" w:rsidRPr="00701DF4" w14:paraId="2DCBD83C" w14:textId="77777777" w:rsidTr="004A720A">
        <w:trPr>
          <w:trHeight w:val="21"/>
        </w:trPr>
        <w:tc>
          <w:tcPr>
            <w:tcW w:w="2977" w:type="dxa"/>
            <w:shd w:val="clear" w:color="auto" w:fill="A33662" w:themeFill="accent1"/>
          </w:tcPr>
          <w:p w14:paraId="2F1BA931" w14:textId="0F54DC02" w:rsidR="004A720A" w:rsidRPr="00701DF4" w:rsidRDefault="004A720A" w:rsidP="0019186E">
            <w:pPr>
              <w:pStyle w:val="Tabellrubrik"/>
            </w:pPr>
            <w:r w:rsidRPr="00701DF4">
              <w:t>Namn</w:t>
            </w:r>
          </w:p>
        </w:tc>
        <w:tc>
          <w:tcPr>
            <w:tcW w:w="5954" w:type="dxa"/>
            <w:shd w:val="clear" w:color="auto" w:fill="A33662" w:themeFill="accent1"/>
          </w:tcPr>
          <w:p w14:paraId="70DEDC01" w14:textId="77777777" w:rsidR="004A720A" w:rsidRPr="00701DF4" w:rsidRDefault="004A720A" w:rsidP="0019186E">
            <w:pPr>
              <w:pStyle w:val="Tabellrubrik"/>
            </w:pPr>
            <w:r w:rsidRPr="00701DF4">
              <w:t>Beskrivning</w:t>
            </w:r>
          </w:p>
        </w:tc>
      </w:tr>
      <w:tr w:rsidR="003F5A0F" w:rsidRPr="00701DF4" w14:paraId="2C5E5052" w14:textId="77777777" w:rsidTr="004A720A">
        <w:tc>
          <w:tcPr>
            <w:tcW w:w="2977" w:type="dxa"/>
            <w:tcBorders>
              <w:bottom w:val="single" w:sz="4" w:space="0" w:color="A33662" w:themeColor="accent1"/>
              <w:right w:val="single" w:sz="24" w:space="0" w:color="FFFFFF" w:themeColor="background1"/>
            </w:tcBorders>
          </w:tcPr>
          <w:p w14:paraId="4EFD1F3E" w14:textId="77777777" w:rsidR="003F5A0F" w:rsidRPr="00701DF4" w:rsidRDefault="003F5A0F" w:rsidP="003F5A0F">
            <w:pPr>
              <w:pStyle w:val="Brdtext"/>
              <w:rPr>
                <w:rFonts w:asciiTheme="minorHAnsi" w:hAnsiTheme="minorHAnsi" w:cstheme="minorHAnsi"/>
                <w:sz w:val="20"/>
                <w:szCs w:val="20"/>
              </w:rPr>
            </w:pPr>
            <w:r w:rsidRPr="00701DF4">
              <w:rPr>
                <w:rFonts w:asciiTheme="minorHAnsi" w:hAnsiTheme="minorHAnsi" w:cstheme="minorHAnsi"/>
                <w:sz w:val="20"/>
                <w:szCs w:val="20"/>
              </w:rPr>
              <w:t xml:space="preserve">Person                </w:t>
            </w:r>
          </w:p>
          <w:p w14:paraId="00334321" w14:textId="59A2A0BC" w:rsidR="003F5A0F" w:rsidRPr="00701DF4" w:rsidRDefault="003F5A0F" w:rsidP="003F5A0F">
            <w:pPr>
              <w:rPr>
                <w:rFonts w:cstheme="minorHAnsi"/>
                <w:i/>
                <w:iCs/>
                <w:color w:val="098394"/>
              </w:rPr>
            </w:pPr>
          </w:p>
        </w:tc>
        <w:tc>
          <w:tcPr>
            <w:tcW w:w="5954" w:type="dxa"/>
            <w:tcBorders>
              <w:left w:val="single" w:sz="24" w:space="0" w:color="FFFFFF" w:themeColor="background1"/>
              <w:bottom w:val="single" w:sz="4" w:space="0" w:color="A33662" w:themeColor="accent1"/>
              <w:right w:val="single" w:sz="24" w:space="0" w:color="FFFFFF" w:themeColor="background1"/>
            </w:tcBorders>
          </w:tcPr>
          <w:p w14:paraId="0997571E" w14:textId="59569310" w:rsidR="003F5A0F" w:rsidRPr="00701DF4" w:rsidRDefault="003F5A0F" w:rsidP="00BE0974">
            <w:pPr>
              <w:pStyle w:val="Brdtext"/>
              <w:rPr>
                <w:rFonts w:cstheme="minorHAnsi"/>
                <w:i/>
                <w:iCs/>
                <w:color w:val="098394"/>
              </w:rPr>
            </w:pPr>
            <w:r w:rsidRPr="00701DF4">
              <w:rPr>
                <w:rFonts w:asciiTheme="minorHAnsi" w:hAnsiTheme="minorHAnsi" w:cstheme="minorHAnsi"/>
                <w:sz w:val="20"/>
                <w:szCs w:val="20"/>
              </w:rPr>
              <w:t>Den individ som önskar hämta sina egna personuppgifter. Exempelvis i samband med att personen uppdaterar sina kontaktuppgifter.</w:t>
            </w:r>
          </w:p>
        </w:tc>
      </w:tr>
      <w:tr w:rsidR="003F5A0F" w:rsidRPr="00701DF4" w14:paraId="14BB3A9A" w14:textId="77777777" w:rsidTr="004A720A">
        <w:tc>
          <w:tcPr>
            <w:tcW w:w="2977" w:type="dxa"/>
            <w:tcBorders>
              <w:top w:val="single" w:sz="4" w:space="0" w:color="A33662" w:themeColor="accent1"/>
              <w:bottom w:val="single" w:sz="4" w:space="0" w:color="A33662" w:themeColor="accent1"/>
              <w:right w:val="single" w:sz="24" w:space="0" w:color="FFFFFF" w:themeColor="background1"/>
            </w:tcBorders>
          </w:tcPr>
          <w:p w14:paraId="53EC0C4D" w14:textId="73139D99" w:rsidR="003F5A0F" w:rsidRPr="00701DF4" w:rsidRDefault="003F5A0F" w:rsidP="00BE0974">
            <w:pPr>
              <w:pStyle w:val="Brdtext"/>
              <w:rPr>
                <w:rFonts w:cstheme="minorHAnsi"/>
                <w:i/>
                <w:iCs/>
                <w:color w:val="098394"/>
              </w:rPr>
            </w:pPr>
            <w:r w:rsidRPr="00701DF4">
              <w:rPr>
                <w:rFonts w:asciiTheme="minorHAnsi" w:hAnsiTheme="minorHAnsi" w:cstheme="minorHAnsi"/>
                <w:sz w:val="20"/>
                <w:szCs w:val="20"/>
              </w:rPr>
              <w:t>Vårdnadshavare</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514EE7" w14:textId="6954BE40" w:rsidR="003F5A0F" w:rsidRPr="00701DF4" w:rsidRDefault="003F5A0F" w:rsidP="00BE0974">
            <w:pPr>
              <w:pStyle w:val="Brdtext"/>
              <w:rPr>
                <w:rFonts w:cstheme="minorHAnsi"/>
                <w:i/>
                <w:iCs/>
                <w:color w:val="098394"/>
                <w:lang w:eastAsia="sv-SE"/>
              </w:rPr>
            </w:pPr>
            <w:r w:rsidRPr="00701DF4">
              <w:rPr>
                <w:rFonts w:asciiTheme="minorHAnsi" w:hAnsiTheme="minorHAnsi" w:cstheme="minorHAnsi"/>
                <w:sz w:val="20"/>
                <w:szCs w:val="20"/>
              </w:rPr>
              <w:t>Den individ som önskar hämta sitt barns personuppgifter.</w:t>
            </w:r>
          </w:p>
        </w:tc>
      </w:tr>
    </w:tbl>
    <w:p w14:paraId="1D9E7C9B" w14:textId="4504845C" w:rsidR="004A720A" w:rsidRPr="00701DF4" w:rsidRDefault="00BE0974" w:rsidP="004A720A">
      <w:pPr>
        <w:rPr>
          <w:b/>
          <w:bCs/>
        </w:rPr>
      </w:pPr>
      <w:bookmarkStart w:id="18" w:name="_Toc384977816"/>
      <w:bookmarkStart w:id="19" w:name="_Toc382295473"/>
      <w:r w:rsidRPr="00701DF4">
        <w:rPr>
          <w:b/>
          <w:bCs/>
        </w:rPr>
        <w:br/>
      </w:r>
      <w:r w:rsidR="004A720A" w:rsidRPr="00701DF4">
        <w:rPr>
          <w:b/>
          <w:bCs/>
        </w:rPr>
        <w:t>Arbetssteg</w:t>
      </w:r>
      <w:bookmarkEnd w:id="18"/>
      <w:bookmarkEnd w:id="19"/>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4A720A" w:rsidRPr="00701DF4" w14:paraId="416A7D3B" w14:textId="77777777" w:rsidTr="0019186E">
        <w:trPr>
          <w:trHeight w:val="21"/>
        </w:trPr>
        <w:tc>
          <w:tcPr>
            <w:tcW w:w="2977" w:type="dxa"/>
            <w:shd w:val="clear" w:color="auto" w:fill="A33662" w:themeFill="accent1"/>
          </w:tcPr>
          <w:p w14:paraId="7EF8061B" w14:textId="77777777" w:rsidR="004A720A" w:rsidRPr="00701DF4" w:rsidRDefault="004A720A" w:rsidP="0019186E">
            <w:pPr>
              <w:pStyle w:val="Tabellrubrik"/>
            </w:pPr>
            <w:r w:rsidRPr="00701DF4">
              <w:t>Namn</w:t>
            </w:r>
          </w:p>
        </w:tc>
        <w:tc>
          <w:tcPr>
            <w:tcW w:w="5954" w:type="dxa"/>
            <w:shd w:val="clear" w:color="auto" w:fill="A33662" w:themeFill="accent1"/>
          </w:tcPr>
          <w:p w14:paraId="0C0F48DA" w14:textId="77777777" w:rsidR="004A720A" w:rsidRPr="00701DF4" w:rsidRDefault="004A720A" w:rsidP="0019186E">
            <w:pPr>
              <w:pStyle w:val="Tabellrubrik"/>
            </w:pPr>
            <w:r w:rsidRPr="00701DF4">
              <w:t>Beskrivning</w:t>
            </w:r>
          </w:p>
        </w:tc>
      </w:tr>
      <w:tr w:rsidR="000D3ACE" w:rsidRPr="00701DF4" w14:paraId="46ACC369" w14:textId="77777777" w:rsidTr="0019186E">
        <w:tc>
          <w:tcPr>
            <w:tcW w:w="2977" w:type="dxa"/>
            <w:tcBorders>
              <w:bottom w:val="single" w:sz="4" w:space="0" w:color="A33662" w:themeColor="accent1"/>
              <w:right w:val="single" w:sz="24" w:space="0" w:color="FFFFFF" w:themeColor="background1"/>
            </w:tcBorders>
          </w:tcPr>
          <w:p w14:paraId="2D531674" w14:textId="49D67729" w:rsidR="000D3ACE" w:rsidRPr="00701DF4" w:rsidRDefault="000D3ACE" w:rsidP="000D3ACE">
            <w:pPr>
              <w:rPr>
                <w:rFonts w:cstheme="minorHAnsi"/>
                <w:i/>
                <w:iCs/>
                <w:color w:val="098394"/>
              </w:rPr>
            </w:pPr>
            <w:r w:rsidRPr="00701DF4">
              <w:rPr>
                <w:rFonts w:cstheme="minorHAnsi"/>
              </w:rPr>
              <w:t>Behov av att hämta personuppgifter</w:t>
            </w:r>
          </w:p>
        </w:tc>
        <w:tc>
          <w:tcPr>
            <w:tcW w:w="5954" w:type="dxa"/>
            <w:tcBorders>
              <w:left w:val="single" w:sz="24" w:space="0" w:color="FFFFFF" w:themeColor="background1"/>
              <w:bottom w:val="single" w:sz="4" w:space="0" w:color="A33662" w:themeColor="accent1"/>
              <w:right w:val="single" w:sz="24" w:space="0" w:color="FFFFFF" w:themeColor="background1"/>
            </w:tcBorders>
          </w:tcPr>
          <w:p w14:paraId="5AAE56B8" w14:textId="77777777" w:rsidR="000D3ACE" w:rsidRPr="00701DF4" w:rsidRDefault="000D3ACE" w:rsidP="000D3ACE">
            <w:pPr>
              <w:pStyle w:val="SoSTabelltext"/>
              <w:rPr>
                <w:rFonts w:asciiTheme="minorHAnsi" w:hAnsiTheme="minorHAnsi" w:cstheme="minorHAnsi"/>
                <w:sz w:val="20"/>
                <w:szCs w:val="20"/>
              </w:rPr>
            </w:pPr>
            <w:r w:rsidRPr="00701DF4">
              <w:rPr>
                <w:rFonts w:asciiTheme="minorHAnsi" w:hAnsiTheme="minorHAnsi" w:cstheme="minorHAnsi"/>
                <w:sz w:val="20"/>
                <w:szCs w:val="20"/>
              </w:rPr>
              <w:t xml:space="preserve">En person kan ha behov av att läsa sina egna personuppgifter. </w:t>
            </w:r>
          </w:p>
          <w:p w14:paraId="6D41AEA7" w14:textId="77777777" w:rsidR="000D3ACE" w:rsidRPr="00701DF4" w:rsidRDefault="000D3ACE" w:rsidP="000D3ACE">
            <w:pPr>
              <w:pStyle w:val="SoSTabelltext"/>
              <w:rPr>
                <w:rFonts w:asciiTheme="minorHAnsi" w:hAnsiTheme="minorHAnsi" w:cstheme="minorHAnsi"/>
                <w:sz w:val="20"/>
                <w:szCs w:val="20"/>
              </w:rPr>
            </w:pPr>
            <w:r w:rsidRPr="00701DF4">
              <w:rPr>
                <w:rFonts w:asciiTheme="minorHAnsi" w:hAnsiTheme="minorHAnsi" w:cstheme="minorHAnsi"/>
                <w:sz w:val="20"/>
                <w:szCs w:val="20"/>
              </w:rPr>
              <w:t xml:space="preserve">En vårdnadshavare kan ha behov av att läsa sitt (eller sina) barns personuppgifter. </w:t>
            </w:r>
          </w:p>
          <w:p w14:paraId="679127B2" w14:textId="346F0583" w:rsidR="000D3ACE" w:rsidRPr="00701DF4" w:rsidRDefault="000D3ACE" w:rsidP="000D3ACE">
            <w:pPr>
              <w:pStyle w:val="SoSTabelltext"/>
              <w:rPr>
                <w:rFonts w:asciiTheme="minorHAnsi" w:hAnsiTheme="minorHAnsi" w:cstheme="minorHAnsi"/>
                <w:sz w:val="20"/>
                <w:szCs w:val="20"/>
              </w:rPr>
            </w:pPr>
            <w:r w:rsidRPr="00701DF4">
              <w:rPr>
                <w:rFonts w:asciiTheme="minorHAnsi" w:hAnsiTheme="minorHAnsi" w:cstheme="minorHAnsi"/>
                <w:sz w:val="20"/>
                <w:szCs w:val="20"/>
              </w:rPr>
              <w:t>En verksamhetsperson kan ha behov av att läsa/hämta en eller flera personers personuppgifter.</w:t>
            </w:r>
          </w:p>
        </w:tc>
      </w:tr>
      <w:tr w:rsidR="000D3ACE" w:rsidRPr="00701DF4" w14:paraId="4F4D92C2" w14:textId="77777777" w:rsidTr="0019186E">
        <w:tc>
          <w:tcPr>
            <w:tcW w:w="2977" w:type="dxa"/>
            <w:tcBorders>
              <w:top w:val="single" w:sz="4" w:space="0" w:color="A33662" w:themeColor="accent1"/>
              <w:bottom w:val="single" w:sz="4" w:space="0" w:color="A33662" w:themeColor="accent1"/>
              <w:right w:val="single" w:sz="24" w:space="0" w:color="FFFFFF" w:themeColor="background1"/>
            </w:tcBorders>
          </w:tcPr>
          <w:p w14:paraId="07853135" w14:textId="318BAF8F" w:rsidR="000D3ACE" w:rsidRPr="00701DF4" w:rsidRDefault="000D3ACE" w:rsidP="000D3ACE">
            <w:pPr>
              <w:rPr>
                <w:rFonts w:cstheme="minorHAnsi"/>
              </w:rPr>
            </w:pPr>
            <w:r w:rsidRPr="00701DF4">
              <w:rPr>
                <w:rFonts w:cstheme="minorHAnsi"/>
              </w:rPr>
              <w:t>Anger personidentitet (er)</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901105" w14:textId="3DCEE3C3" w:rsidR="000D3ACE" w:rsidRPr="00701DF4" w:rsidRDefault="000D3ACE" w:rsidP="000D3ACE">
            <w:pPr>
              <w:pStyle w:val="SoSTabelltext"/>
              <w:rPr>
                <w:rFonts w:asciiTheme="minorHAnsi" w:hAnsiTheme="minorHAnsi" w:cstheme="minorHAnsi"/>
                <w:sz w:val="20"/>
                <w:szCs w:val="20"/>
              </w:rPr>
            </w:pPr>
            <w:r w:rsidRPr="00701DF4">
              <w:rPr>
                <w:rFonts w:asciiTheme="minorHAnsi" w:hAnsiTheme="minorHAnsi" w:cstheme="minorHAnsi"/>
                <w:sz w:val="20"/>
                <w:szCs w:val="20"/>
              </w:rPr>
              <w:t xml:space="preserve">Behörig användare gör i ett system direkt eller indirekt ett urval av personidentitet, antingen en specifik person, alternativt en lista med personer. Ifall systemets e-tjänst riktar sig till invånare/patient, är det normalt invånarens egen personidentitet som används. </w:t>
            </w:r>
          </w:p>
          <w:p w14:paraId="54C282E4" w14:textId="5291FC8E" w:rsidR="000D3ACE" w:rsidRPr="00701DF4" w:rsidRDefault="000D3ACE" w:rsidP="000D3ACE">
            <w:pPr>
              <w:pStyle w:val="SoSTabelltext"/>
              <w:rPr>
                <w:rFonts w:asciiTheme="minorHAnsi" w:hAnsiTheme="minorHAnsi" w:cstheme="minorHAnsi"/>
                <w:sz w:val="20"/>
                <w:szCs w:val="20"/>
              </w:rPr>
            </w:pPr>
            <w:r w:rsidRPr="00701DF4">
              <w:rPr>
                <w:rFonts w:asciiTheme="minorHAnsi" w:hAnsiTheme="minorHAnsi" w:cstheme="minorHAnsi"/>
                <w:sz w:val="20"/>
                <w:szCs w:val="20"/>
              </w:rPr>
              <w:t xml:space="preserve">Det system som användaren använder för att göra sökningen, söker i Personuppgiftstjänst. </w:t>
            </w:r>
          </w:p>
          <w:p w14:paraId="1BBD7C13" w14:textId="4592A4BC" w:rsidR="000D3ACE" w:rsidRPr="00701DF4" w:rsidRDefault="000D3ACE" w:rsidP="00BE0974">
            <w:pPr>
              <w:pStyle w:val="SoSTabelltext"/>
              <w:rPr>
                <w:rFonts w:cstheme="minorHAnsi"/>
              </w:rPr>
            </w:pPr>
            <w:r w:rsidRPr="00701DF4">
              <w:rPr>
                <w:rFonts w:asciiTheme="minorHAnsi" w:hAnsiTheme="minorHAnsi" w:cstheme="minorHAnsi"/>
                <w:sz w:val="20"/>
                <w:szCs w:val="20"/>
              </w:rPr>
              <w:lastRenderedPageBreak/>
              <w:t>Om en personpost saknas i Personuppgiftstjänst för given personidentitet, görs uppslag i bakomliggande system. Master för uppgifterna är Navet, Skatteverket.</w:t>
            </w:r>
          </w:p>
        </w:tc>
      </w:tr>
      <w:tr w:rsidR="000D3ACE" w:rsidRPr="00701DF4" w14:paraId="2E547E70" w14:textId="77777777" w:rsidTr="0019186E">
        <w:tc>
          <w:tcPr>
            <w:tcW w:w="2977" w:type="dxa"/>
            <w:tcBorders>
              <w:top w:val="single" w:sz="4" w:space="0" w:color="A33662" w:themeColor="accent1"/>
              <w:bottom w:val="single" w:sz="4" w:space="0" w:color="A33662" w:themeColor="accent1"/>
              <w:right w:val="single" w:sz="24" w:space="0" w:color="FFFFFF" w:themeColor="background1"/>
            </w:tcBorders>
          </w:tcPr>
          <w:p w14:paraId="6E03FC9B" w14:textId="1A8217ED" w:rsidR="000D3ACE" w:rsidRPr="00701DF4" w:rsidRDefault="000D3ACE" w:rsidP="000D3ACE">
            <w:pPr>
              <w:rPr>
                <w:rFonts w:cstheme="minorHAnsi"/>
              </w:rPr>
            </w:pPr>
            <w:r w:rsidRPr="00701DF4">
              <w:rPr>
                <w:rFonts w:cstheme="minorHAnsi"/>
              </w:rPr>
              <w:lastRenderedPageBreak/>
              <w:t>Läser personuppgifter</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DC9640" w14:textId="77777777" w:rsidR="000D3ACE" w:rsidRPr="00701DF4" w:rsidRDefault="000D3ACE" w:rsidP="000D3ACE">
            <w:pPr>
              <w:pStyle w:val="SoSTabelltext"/>
              <w:rPr>
                <w:rFonts w:asciiTheme="minorHAnsi" w:hAnsiTheme="minorHAnsi" w:cstheme="minorHAnsi"/>
                <w:sz w:val="20"/>
                <w:szCs w:val="20"/>
              </w:rPr>
            </w:pPr>
            <w:r w:rsidRPr="00701DF4">
              <w:rPr>
                <w:rFonts w:asciiTheme="minorHAnsi" w:hAnsiTheme="minorHAnsi" w:cstheme="minorHAnsi"/>
                <w:sz w:val="20"/>
                <w:szCs w:val="20"/>
              </w:rPr>
              <w:t xml:space="preserve">Personuppgiftstjänsten levererar funna personposter för de givna personidentiteterna. </w:t>
            </w:r>
          </w:p>
          <w:p w14:paraId="287CBCBD" w14:textId="77777777" w:rsidR="000D3ACE" w:rsidRPr="00701DF4" w:rsidRDefault="000D3ACE" w:rsidP="000D3ACE">
            <w:pPr>
              <w:pStyle w:val="SoSTabelltext"/>
              <w:rPr>
                <w:rFonts w:asciiTheme="minorHAnsi" w:hAnsiTheme="minorHAnsi" w:cstheme="minorHAnsi"/>
                <w:sz w:val="20"/>
                <w:szCs w:val="20"/>
              </w:rPr>
            </w:pPr>
            <w:r w:rsidRPr="00701DF4">
              <w:rPr>
                <w:rFonts w:asciiTheme="minorHAnsi" w:hAnsiTheme="minorHAnsi" w:cstheme="minorHAnsi"/>
                <w:sz w:val="20"/>
                <w:szCs w:val="20"/>
              </w:rPr>
              <w:t xml:space="preserve">Ifall personposten är sekretessmarkerad eller har Skyddad folkbokföring levereras endast attribut enligt gällande regelverk/instruktion, se Bilaga 2 </w:t>
            </w:r>
            <w:hyperlink r:id="rId33" w:history="1">
              <w:r w:rsidRPr="00701DF4">
                <w:rPr>
                  <w:rStyle w:val="Hyperlnk"/>
                  <w:rFonts w:asciiTheme="minorHAnsi" w:eastAsiaTheme="majorEastAsia" w:hAnsiTheme="minorHAnsi" w:cstheme="minorHAnsi"/>
                  <w:sz w:val="20"/>
                  <w:szCs w:val="20"/>
                </w:rPr>
                <w:t>https://www.inera.se/kundservice/dokument-och-lankar/avtal/avtalsdokument-personuppgiftstjansten/</w:t>
              </w:r>
            </w:hyperlink>
            <w:r w:rsidRPr="00701DF4">
              <w:rPr>
                <w:rFonts w:asciiTheme="minorHAnsi" w:hAnsiTheme="minorHAnsi" w:cstheme="minorHAnsi"/>
                <w:sz w:val="20"/>
                <w:szCs w:val="20"/>
              </w:rPr>
              <w:t xml:space="preserve">. </w:t>
            </w:r>
          </w:p>
          <w:p w14:paraId="54616DEF" w14:textId="77777777" w:rsidR="000D3ACE" w:rsidRPr="00701DF4" w:rsidRDefault="000D3ACE" w:rsidP="000D3ACE">
            <w:pPr>
              <w:pStyle w:val="SoSTabelltext"/>
              <w:rPr>
                <w:rFonts w:asciiTheme="minorHAnsi" w:hAnsiTheme="minorHAnsi" w:cstheme="minorHAnsi"/>
                <w:sz w:val="20"/>
                <w:szCs w:val="20"/>
              </w:rPr>
            </w:pPr>
          </w:p>
          <w:p w14:paraId="29FEC83C" w14:textId="25C68F46" w:rsidR="000D3ACE" w:rsidRPr="00701DF4" w:rsidRDefault="000D3ACE" w:rsidP="00BE0974">
            <w:pPr>
              <w:pStyle w:val="SoSTabelltext"/>
              <w:rPr>
                <w:rFonts w:cstheme="minorHAnsi"/>
              </w:rPr>
            </w:pPr>
            <w:r w:rsidRPr="00701DF4">
              <w:rPr>
                <w:rFonts w:asciiTheme="minorHAnsi" w:hAnsiTheme="minorHAnsi" w:cstheme="minorHAnsi"/>
                <w:sz w:val="20"/>
                <w:szCs w:val="20"/>
              </w:rPr>
              <w:t>E-tjänsten/journalsystemet visar svaret för användaren.</w:t>
            </w:r>
          </w:p>
        </w:tc>
      </w:tr>
    </w:tbl>
    <w:p w14:paraId="1839DDA0" w14:textId="3F8048DE" w:rsidR="000D3ACE" w:rsidRPr="00701DF4" w:rsidRDefault="000D3ACE" w:rsidP="004A720A"/>
    <w:p w14:paraId="37784D9B" w14:textId="77777777" w:rsidR="000D3ACE" w:rsidRPr="00701DF4" w:rsidRDefault="000D3ACE">
      <w:r w:rsidRPr="00701DF4">
        <w:br w:type="page"/>
      </w:r>
    </w:p>
    <w:p w14:paraId="20DA99BF" w14:textId="56451CA9" w:rsidR="000D3ACE" w:rsidRPr="00701DF4" w:rsidRDefault="000D3ACE" w:rsidP="000D3ACE">
      <w:pPr>
        <w:pStyle w:val="Numreradrubrik3"/>
        <w:rPr>
          <w:lang w:val="sv-SE"/>
        </w:rPr>
      </w:pPr>
      <w:bookmarkStart w:id="20" w:name="_Toc158116528"/>
      <w:r w:rsidRPr="00701DF4">
        <w:rPr>
          <w:lang w:val="sv-SE"/>
        </w:rPr>
        <w:lastRenderedPageBreak/>
        <w:t>Flödesbeskrivning: Hämta personuppgift baserat på sökvillkor</w:t>
      </w:r>
      <w:bookmarkEnd w:id="20"/>
    </w:p>
    <w:p w14:paraId="2900F389" w14:textId="248BA6E3" w:rsidR="000D3ACE" w:rsidRPr="00701DF4" w:rsidRDefault="000D3ACE" w:rsidP="004A720A">
      <w:r w:rsidRPr="00701DF4">
        <w:rPr>
          <w:noProof/>
          <w:lang w:val="en-US" w:eastAsia="sv-SE"/>
        </w:rPr>
        <w:drawing>
          <wp:inline distT="0" distB="0" distL="0" distR="0" wp14:anchorId="1C8E1D52" wp14:editId="130797E0">
            <wp:extent cx="5305425" cy="2047874"/>
            <wp:effectExtent l="0" t="0" r="635" b="635"/>
            <wp:docPr id="1277494361" name="Bildobjekt 1277494361" title="Hämta personuppgift baserat på sökvillk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png"/>
                    <pic:cNvPicPr/>
                  </pic:nvPicPr>
                  <pic:blipFill>
                    <a:blip r:embed="rId34"/>
                    <a:stretch>
                      <a:fillRect/>
                    </a:stretch>
                  </pic:blipFill>
                  <pic:spPr>
                    <a:xfrm>
                      <a:off x="0" y="0"/>
                      <a:ext cx="5305425" cy="2047874"/>
                    </a:xfrm>
                    <a:prstGeom prst="rect">
                      <a:avLst/>
                    </a:prstGeom>
                  </pic:spPr>
                </pic:pic>
              </a:graphicData>
            </a:graphic>
          </wp:inline>
        </w:drawing>
      </w:r>
    </w:p>
    <w:p w14:paraId="0623AECF" w14:textId="4D733523" w:rsidR="00CA3B0F" w:rsidRPr="00701DF4" w:rsidRDefault="000D3ACE" w:rsidP="004A720A">
      <w:pPr>
        <w:rPr>
          <w:b/>
          <w:bCs/>
        </w:rPr>
      </w:pPr>
      <w:r w:rsidRPr="00701DF4">
        <w:rPr>
          <w:b/>
          <w:bCs/>
        </w:rPr>
        <w:t xml:space="preserve">Aktörer/Roller i arbetsflödet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0D3ACE" w:rsidRPr="00701DF4" w14:paraId="517A23AE" w14:textId="77777777" w:rsidTr="00D65294">
        <w:trPr>
          <w:trHeight w:val="21"/>
        </w:trPr>
        <w:tc>
          <w:tcPr>
            <w:tcW w:w="2977" w:type="dxa"/>
            <w:shd w:val="clear" w:color="auto" w:fill="A33662" w:themeFill="accent1"/>
          </w:tcPr>
          <w:p w14:paraId="4260BC61" w14:textId="77777777" w:rsidR="000D3ACE" w:rsidRPr="00701DF4" w:rsidRDefault="000D3ACE" w:rsidP="00D65294">
            <w:pPr>
              <w:pStyle w:val="Tabellrubrik"/>
            </w:pPr>
            <w:r w:rsidRPr="00701DF4">
              <w:t>Namn</w:t>
            </w:r>
          </w:p>
        </w:tc>
        <w:tc>
          <w:tcPr>
            <w:tcW w:w="5954" w:type="dxa"/>
            <w:shd w:val="clear" w:color="auto" w:fill="A33662" w:themeFill="accent1"/>
          </w:tcPr>
          <w:p w14:paraId="1427AF3B" w14:textId="77777777" w:rsidR="000D3ACE" w:rsidRPr="00701DF4" w:rsidRDefault="000D3ACE" w:rsidP="00D65294">
            <w:pPr>
              <w:pStyle w:val="Tabellrubrik"/>
            </w:pPr>
            <w:r w:rsidRPr="00701DF4">
              <w:t>Beskrivning</w:t>
            </w:r>
          </w:p>
        </w:tc>
      </w:tr>
      <w:tr w:rsidR="000D3ACE" w:rsidRPr="00701DF4" w14:paraId="3D83C161" w14:textId="77777777" w:rsidTr="00D65294">
        <w:tc>
          <w:tcPr>
            <w:tcW w:w="2977" w:type="dxa"/>
            <w:tcBorders>
              <w:bottom w:val="single" w:sz="4" w:space="0" w:color="A33662" w:themeColor="accent1"/>
              <w:right w:val="single" w:sz="24" w:space="0" w:color="FFFFFF" w:themeColor="background1"/>
            </w:tcBorders>
          </w:tcPr>
          <w:p w14:paraId="7FCFE765" w14:textId="1181B264" w:rsidR="000D3ACE" w:rsidRPr="00701DF4" w:rsidRDefault="000D3ACE" w:rsidP="000D3ACE">
            <w:pPr>
              <w:pStyle w:val="Brdtext"/>
              <w:rPr>
                <w:rFonts w:asciiTheme="minorHAnsi" w:hAnsiTheme="minorHAnsi" w:cstheme="minorHAnsi"/>
                <w:sz w:val="20"/>
                <w:szCs w:val="20"/>
              </w:rPr>
            </w:pPr>
            <w:r w:rsidRPr="00701DF4">
              <w:rPr>
                <w:rFonts w:asciiTheme="minorHAnsi" w:hAnsiTheme="minorHAnsi" w:cstheme="minorHAnsi"/>
                <w:sz w:val="20"/>
                <w:szCs w:val="20"/>
              </w:rPr>
              <w:t>Verksamhetsperson</w:t>
            </w:r>
          </w:p>
        </w:tc>
        <w:tc>
          <w:tcPr>
            <w:tcW w:w="5954" w:type="dxa"/>
            <w:tcBorders>
              <w:left w:val="single" w:sz="24" w:space="0" w:color="FFFFFF" w:themeColor="background1"/>
              <w:bottom w:val="single" w:sz="4" w:space="0" w:color="A33662" w:themeColor="accent1"/>
              <w:right w:val="single" w:sz="24" w:space="0" w:color="FFFFFF" w:themeColor="background1"/>
            </w:tcBorders>
          </w:tcPr>
          <w:p w14:paraId="4F104068" w14:textId="37A56A4A" w:rsidR="000D3ACE" w:rsidRPr="00701DF4" w:rsidRDefault="000D3ACE" w:rsidP="000D3ACE">
            <w:pPr>
              <w:pStyle w:val="Brdtext"/>
              <w:rPr>
                <w:rFonts w:asciiTheme="minorHAnsi" w:hAnsiTheme="minorHAnsi" w:cstheme="minorHAnsi"/>
                <w:i/>
                <w:iCs/>
                <w:color w:val="098394"/>
                <w:sz w:val="20"/>
                <w:szCs w:val="20"/>
              </w:rPr>
            </w:pPr>
            <w:r w:rsidRPr="00701DF4">
              <w:rPr>
                <w:rFonts w:asciiTheme="minorHAnsi" w:hAnsiTheme="minorHAnsi" w:cstheme="minorHAnsi"/>
                <w:sz w:val="20"/>
                <w:szCs w:val="20"/>
              </w:rPr>
              <w:t>Den person som önskar söka personuppgifter för en specifik individ alternativt en grupp personer.</w:t>
            </w:r>
          </w:p>
        </w:tc>
      </w:tr>
    </w:tbl>
    <w:p w14:paraId="265267B1" w14:textId="77777777" w:rsidR="000D3ACE" w:rsidRPr="00701DF4" w:rsidRDefault="000D3ACE" w:rsidP="004A720A"/>
    <w:p w14:paraId="652A258F" w14:textId="4DD93908" w:rsidR="000D3ACE" w:rsidRPr="00701DF4" w:rsidRDefault="000D3ACE" w:rsidP="004A720A">
      <w:pPr>
        <w:rPr>
          <w:b/>
          <w:bCs/>
        </w:rPr>
      </w:pPr>
      <w:r w:rsidRPr="00701DF4">
        <w:rPr>
          <w:b/>
          <w:bCs/>
        </w:rPr>
        <w:t>Arbetssteg</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121C54" w:rsidRPr="00701DF4" w14:paraId="7F48B59D" w14:textId="77777777" w:rsidTr="00D65294">
        <w:trPr>
          <w:trHeight w:val="21"/>
        </w:trPr>
        <w:tc>
          <w:tcPr>
            <w:tcW w:w="2977" w:type="dxa"/>
            <w:shd w:val="clear" w:color="auto" w:fill="A33662" w:themeFill="accent1"/>
          </w:tcPr>
          <w:p w14:paraId="00C3296B" w14:textId="77777777" w:rsidR="00121C54" w:rsidRPr="00701DF4" w:rsidRDefault="00121C54" w:rsidP="00D65294">
            <w:pPr>
              <w:pStyle w:val="Tabellrubrik"/>
            </w:pPr>
            <w:r w:rsidRPr="00701DF4">
              <w:t>Namn</w:t>
            </w:r>
          </w:p>
        </w:tc>
        <w:tc>
          <w:tcPr>
            <w:tcW w:w="5954" w:type="dxa"/>
            <w:shd w:val="clear" w:color="auto" w:fill="A33662" w:themeFill="accent1"/>
          </w:tcPr>
          <w:p w14:paraId="5A18AA43" w14:textId="77777777" w:rsidR="00121C54" w:rsidRPr="00701DF4" w:rsidRDefault="00121C54" w:rsidP="00D65294">
            <w:pPr>
              <w:pStyle w:val="Tabellrubrik"/>
            </w:pPr>
            <w:r w:rsidRPr="00701DF4">
              <w:t>Beskrivning</w:t>
            </w:r>
          </w:p>
        </w:tc>
      </w:tr>
      <w:tr w:rsidR="00121C54" w:rsidRPr="00701DF4" w14:paraId="6AA273F9" w14:textId="77777777" w:rsidTr="00D65294">
        <w:tc>
          <w:tcPr>
            <w:tcW w:w="2977" w:type="dxa"/>
            <w:tcBorders>
              <w:bottom w:val="single" w:sz="4" w:space="0" w:color="A33662" w:themeColor="accent1"/>
              <w:right w:val="single" w:sz="24" w:space="0" w:color="FFFFFF" w:themeColor="background1"/>
            </w:tcBorders>
          </w:tcPr>
          <w:p w14:paraId="236C3535" w14:textId="77777777" w:rsidR="00121C54" w:rsidRPr="00701DF4" w:rsidRDefault="00121C54" w:rsidP="00D65294">
            <w:pPr>
              <w:rPr>
                <w:rFonts w:cstheme="minorHAnsi"/>
                <w:i/>
                <w:iCs/>
                <w:color w:val="098394"/>
              </w:rPr>
            </w:pPr>
            <w:r w:rsidRPr="00701DF4">
              <w:rPr>
                <w:rFonts w:cstheme="minorHAnsi"/>
              </w:rPr>
              <w:t>Behov av att hämta personuppgifter</w:t>
            </w:r>
          </w:p>
        </w:tc>
        <w:tc>
          <w:tcPr>
            <w:tcW w:w="5954" w:type="dxa"/>
            <w:tcBorders>
              <w:left w:val="single" w:sz="24" w:space="0" w:color="FFFFFF" w:themeColor="background1"/>
              <w:bottom w:val="single" w:sz="4" w:space="0" w:color="A33662" w:themeColor="accent1"/>
              <w:right w:val="single" w:sz="24" w:space="0" w:color="FFFFFF" w:themeColor="background1"/>
            </w:tcBorders>
          </w:tcPr>
          <w:p w14:paraId="2E90232E" w14:textId="57CA6F35" w:rsidR="00121C54" w:rsidRPr="00701DF4" w:rsidRDefault="00121C54" w:rsidP="00BE0974">
            <w:pPr>
              <w:pStyle w:val="SoSTabelltext"/>
              <w:rPr>
                <w:rFonts w:asciiTheme="minorHAnsi" w:hAnsiTheme="minorHAnsi" w:cstheme="minorHAnsi"/>
                <w:sz w:val="18"/>
                <w:szCs w:val="18"/>
              </w:rPr>
            </w:pPr>
            <w:r w:rsidRPr="00701DF4">
              <w:rPr>
                <w:rFonts w:asciiTheme="minorHAnsi" w:hAnsiTheme="minorHAnsi" w:cstheme="minorHAnsi"/>
                <w:sz w:val="18"/>
                <w:szCs w:val="18"/>
              </w:rPr>
              <w:t>En verksamhetsperson kan ha behov av att läsa/hämta en eller flera personers personuppgifter. För användning vid exempelvis screening där ett utskick till en grupp ska göras.</w:t>
            </w:r>
          </w:p>
        </w:tc>
      </w:tr>
      <w:tr w:rsidR="00121C54" w:rsidRPr="00701DF4" w14:paraId="02CBD05A"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7548169B" w14:textId="5D9F8B06" w:rsidR="00121C54" w:rsidRPr="00701DF4" w:rsidRDefault="00121C54" w:rsidP="00D65294">
            <w:pPr>
              <w:rPr>
                <w:rFonts w:cstheme="minorHAnsi"/>
              </w:rPr>
            </w:pPr>
            <w:r w:rsidRPr="00701DF4">
              <w:t>Anger annat sökvillkor än personidentitet</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A4981D" w14:textId="77777777" w:rsidR="00121C54" w:rsidRPr="00701DF4" w:rsidRDefault="00121C54" w:rsidP="00121C54">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Behörig användare gör i ett system ett urval av sökkriterier.  </w:t>
            </w:r>
          </w:p>
          <w:p w14:paraId="686C94C8" w14:textId="77777777" w:rsidR="00121C54" w:rsidRPr="00701DF4" w:rsidRDefault="00121C54" w:rsidP="00121C54">
            <w:pPr>
              <w:pStyle w:val="SoSTabelltext"/>
              <w:rPr>
                <w:rFonts w:asciiTheme="minorHAnsi" w:hAnsiTheme="minorHAnsi" w:cstheme="minorHAnsi"/>
                <w:sz w:val="18"/>
                <w:szCs w:val="18"/>
              </w:rPr>
            </w:pPr>
          </w:p>
          <w:p w14:paraId="6EC12596" w14:textId="2894AD6D" w:rsidR="00121C54" w:rsidRPr="00701DF4" w:rsidRDefault="00121C54" w:rsidP="00121C54">
            <w:pPr>
              <w:rPr>
                <w:rFonts w:cstheme="minorHAnsi"/>
                <w:sz w:val="18"/>
                <w:szCs w:val="18"/>
              </w:rPr>
            </w:pPr>
            <w:r w:rsidRPr="00701DF4">
              <w:rPr>
                <w:rFonts w:cstheme="minorHAnsi"/>
                <w:sz w:val="18"/>
                <w:szCs w:val="18"/>
              </w:rPr>
              <w:t>Fråga ställs från ett behörigt system (e-tjänst/journalsystem/etc.) givet en fullständig personidentitet, alternativt sökbegrepp gällande folkbokförda uppgifter</w:t>
            </w:r>
          </w:p>
        </w:tc>
      </w:tr>
      <w:tr w:rsidR="00121C54" w:rsidRPr="00701DF4" w14:paraId="2F5F148F"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6004ACB0" w14:textId="77777777" w:rsidR="00121C54" w:rsidRPr="00701DF4" w:rsidRDefault="00121C54" w:rsidP="00D65294">
            <w:pPr>
              <w:rPr>
                <w:rFonts w:cstheme="minorHAnsi"/>
              </w:rPr>
            </w:pPr>
            <w:r w:rsidRPr="00701DF4">
              <w:rPr>
                <w:rFonts w:cstheme="minorHAnsi"/>
              </w:rPr>
              <w:t>Läser personuppgifter</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B9C6D2" w14:textId="77777777" w:rsidR="00121C54" w:rsidRPr="00701DF4" w:rsidRDefault="00121C54" w:rsidP="00121C54">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Personuppgiftstjänsten levererar funna personuppgifter baserat på sökparametrarna för de givna personidentiteterna. Uppgifterna kan packas till en ZIP-fil för hämtning. </w:t>
            </w:r>
          </w:p>
          <w:p w14:paraId="0B0D6A8B" w14:textId="0D616DC9" w:rsidR="00121C54" w:rsidRPr="00701DF4" w:rsidRDefault="00121C54" w:rsidP="00121C54">
            <w:pPr>
              <w:pStyle w:val="SoSTabelltext"/>
              <w:rPr>
                <w:rFonts w:asciiTheme="minorHAnsi" w:hAnsiTheme="minorHAnsi" w:cstheme="minorHAnsi"/>
                <w:sz w:val="18"/>
                <w:szCs w:val="18"/>
              </w:rPr>
            </w:pPr>
            <w:r w:rsidRPr="00701DF4">
              <w:rPr>
                <w:rFonts w:asciiTheme="minorHAnsi" w:hAnsiTheme="minorHAnsi" w:cstheme="minorHAnsi"/>
                <w:sz w:val="18"/>
                <w:szCs w:val="18"/>
              </w:rPr>
              <w:t>Ifall personposten är sekretessmarkerad eller har Skyddad folkbokföring levereras endast attribut enligt gällande regelverk/instruktion</w:t>
            </w:r>
            <w:r w:rsidR="005B7DD2" w:rsidRPr="00701DF4">
              <w:rPr>
                <w:rFonts w:asciiTheme="minorHAnsi" w:hAnsiTheme="minorHAnsi" w:cstheme="minorHAnsi"/>
                <w:sz w:val="18"/>
                <w:szCs w:val="18"/>
              </w:rPr>
              <w:t xml:space="preserve"> [R2]</w:t>
            </w:r>
            <w:r w:rsidRPr="00701DF4">
              <w:rPr>
                <w:rFonts w:asciiTheme="minorHAnsi" w:hAnsiTheme="minorHAnsi" w:cstheme="minorHAnsi"/>
                <w:sz w:val="18"/>
                <w:szCs w:val="18"/>
              </w:rPr>
              <w:t xml:space="preserve"> </w:t>
            </w:r>
          </w:p>
          <w:p w14:paraId="1CBCFA8A" w14:textId="77777777" w:rsidR="00121C54" w:rsidRPr="00701DF4" w:rsidRDefault="00121C54" w:rsidP="00121C54">
            <w:pPr>
              <w:pStyle w:val="SoSTabelltext"/>
              <w:rPr>
                <w:rFonts w:asciiTheme="minorHAnsi" w:hAnsiTheme="minorHAnsi" w:cstheme="minorHAnsi"/>
                <w:sz w:val="18"/>
                <w:szCs w:val="18"/>
              </w:rPr>
            </w:pPr>
          </w:p>
          <w:p w14:paraId="0A9C600A" w14:textId="33A29205" w:rsidR="00121C54" w:rsidRPr="00701DF4" w:rsidRDefault="00121C54"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E-tjänsten/journalsystemet visar svaret för användaren.</w:t>
            </w:r>
          </w:p>
          <w:p w14:paraId="7575482E" w14:textId="0C1928E3" w:rsidR="00121C54" w:rsidRPr="00701DF4" w:rsidRDefault="00121C54" w:rsidP="00BE0974">
            <w:pPr>
              <w:pStyle w:val="SoSTabelltext"/>
              <w:rPr>
                <w:rFonts w:cstheme="minorHAnsi"/>
                <w:sz w:val="18"/>
                <w:szCs w:val="18"/>
              </w:rPr>
            </w:pPr>
            <w:r w:rsidRPr="00701DF4">
              <w:rPr>
                <w:rFonts w:asciiTheme="minorHAnsi" w:hAnsiTheme="minorHAnsi" w:cstheme="minorHAnsi"/>
                <w:sz w:val="18"/>
                <w:szCs w:val="18"/>
              </w:rPr>
              <w:t>E-tjänsten/journalsystemet visar svaret för användaren.</w:t>
            </w:r>
          </w:p>
        </w:tc>
      </w:tr>
    </w:tbl>
    <w:p w14:paraId="660CEFCD" w14:textId="77777777" w:rsidR="00121C54" w:rsidRPr="00701DF4" w:rsidRDefault="00121C54" w:rsidP="004A720A">
      <w:pPr>
        <w:rPr>
          <w:b/>
          <w:bCs/>
        </w:rPr>
      </w:pPr>
    </w:p>
    <w:p w14:paraId="5CC52036" w14:textId="145B3A5F" w:rsidR="00121C54" w:rsidRPr="00701DF4" w:rsidRDefault="00121C54" w:rsidP="00121C54">
      <w:pPr>
        <w:pStyle w:val="Numreradrubrik3"/>
      </w:pPr>
      <w:bookmarkStart w:id="21" w:name="_Toc158116529"/>
      <w:r w:rsidRPr="00701DF4">
        <w:lastRenderedPageBreak/>
        <w:t>Flödesbeskrivning: Hämta personens kontaktuppgifter</w:t>
      </w:r>
      <w:bookmarkEnd w:id="21"/>
    </w:p>
    <w:p w14:paraId="05DF89A6" w14:textId="73903E4E" w:rsidR="00121C54" w:rsidRPr="00701DF4" w:rsidRDefault="00121C54" w:rsidP="00121C54">
      <w:pPr>
        <w:rPr>
          <w:lang w:val="en-US"/>
        </w:rPr>
      </w:pPr>
      <w:r w:rsidRPr="00701DF4">
        <w:rPr>
          <w:noProof/>
          <w:lang w:val="en-US" w:eastAsia="sv-SE"/>
        </w:rPr>
        <w:drawing>
          <wp:inline distT="0" distB="0" distL="0" distR="0" wp14:anchorId="7FB333C3" wp14:editId="18D5C2BE">
            <wp:extent cx="5305425" cy="1943100"/>
            <wp:effectExtent l="0" t="0" r="635" b="635"/>
            <wp:docPr id="29" name="image3.png" title="Hämta personens kontaktuppg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png"/>
                    <pic:cNvPicPr/>
                  </pic:nvPicPr>
                  <pic:blipFill>
                    <a:blip r:embed="rId35"/>
                    <a:stretch>
                      <a:fillRect/>
                    </a:stretch>
                  </pic:blipFill>
                  <pic:spPr>
                    <a:xfrm>
                      <a:off x="0" y="0"/>
                      <a:ext cx="5305425" cy="1943100"/>
                    </a:xfrm>
                    <a:prstGeom prst="rect">
                      <a:avLst/>
                    </a:prstGeom>
                  </pic:spPr>
                </pic:pic>
              </a:graphicData>
            </a:graphic>
          </wp:inline>
        </w:drawing>
      </w:r>
    </w:p>
    <w:p w14:paraId="51587C28" w14:textId="77777777" w:rsidR="00121C54" w:rsidRPr="00701DF4" w:rsidRDefault="00121C54" w:rsidP="00121C54">
      <w:pPr>
        <w:rPr>
          <w:b/>
          <w:bCs/>
        </w:rPr>
      </w:pPr>
      <w:r w:rsidRPr="00701DF4">
        <w:rPr>
          <w:b/>
          <w:bCs/>
        </w:rPr>
        <w:t xml:space="preserve">Aktörer/Roller i arbetsflödet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CA3B0F" w:rsidRPr="00701DF4" w14:paraId="0E34AAE1" w14:textId="77777777" w:rsidTr="00D65294">
        <w:trPr>
          <w:trHeight w:val="21"/>
        </w:trPr>
        <w:tc>
          <w:tcPr>
            <w:tcW w:w="2977" w:type="dxa"/>
            <w:shd w:val="clear" w:color="auto" w:fill="A33662" w:themeFill="accent1"/>
          </w:tcPr>
          <w:p w14:paraId="0B23FD34" w14:textId="77777777" w:rsidR="00CA3B0F" w:rsidRPr="00701DF4" w:rsidRDefault="00CA3B0F" w:rsidP="00D65294">
            <w:pPr>
              <w:pStyle w:val="Tabellrubrik"/>
            </w:pPr>
            <w:r w:rsidRPr="00701DF4">
              <w:t>Namn</w:t>
            </w:r>
          </w:p>
        </w:tc>
        <w:tc>
          <w:tcPr>
            <w:tcW w:w="5954" w:type="dxa"/>
            <w:shd w:val="clear" w:color="auto" w:fill="A33662" w:themeFill="accent1"/>
          </w:tcPr>
          <w:p w14:paraId="7EB5596D" w14:textId="77777777" w:rsidR="00CA3B0F" w:rsidRPr="00701DF4" w:rsidRDefault="00CA3B0F" w:rsidP="00D65294">
            <w:pPr>
              <w:pStyle w:val="Tabellrubrik"/>
            </w:pPr>
            <w:r w:rsidRPr="00701DF4">
              <w:t>Beskrivning</w:t>
            </w:r>
          </w:p>
        </w:tc>
      </w:tr>
      <w:tr w:rsidR="00CA3B0F" w:rsidRPr="00701DF4" w14:paraId="1E48E3B3" w14:textId="77777777" w:rsidTr="00D65294">
        <w:tc>
          <w:tcPr>
            <w:tcW w:w="2977" w:type="dxa"/>
            <w:tcBorders>
              <w:bottom w:val="single" w:sz="4" w:space="0" w:color="A33662" w:themeColor="accent1"/>
              <w:right w:val="single" w:sz="24" w:space="0" w:color="FFFFFF" w:themeColor="background1"/>
            </w:tcBorders>
          </w:tcPr>
          <w:p w14:paraId="158C2C05" w14:textId="77777777" w:rsidR="00CA3B0F" w:rsidRPr="00701DF4" w:rsidRDefault="00CA3B0F" w:rsidP="00D65294">
            <w:pPr>
              <w:pStyle w:val="Brdtext"/>
              <w:rPr>
                <w:rFonts w:asciiTheme="minorHAnsi" w:hAnsiTheme="minorHAnsi" w:cstheme="minorHAnsi"/>
                <w:sz w:val="20"/>
                <w:szCs w:val="20"/>
              </w:rPr>
            </w:pPr>
            <w:r w:rsidRPr="00701DF4">
              <w:rPr>
                <w:rFonts w:asciiTheme="minorHAnsi" w:hAnsiTheme="minorHAnsi" w:cstheme="minorHAnsi"/>
                <w:sz w:val="20"/>
                <w:szCs w:val="20"/>
              </w:rPr>
              <w:t xml:space="preserve">Person                </w:t>
            </w:r>
          </w:p>
          <w:p w14:paraId="3D816AB9" w14:textId="77777777" w:rsidR="00CA3B0F" w:rsidRPr="00701DF4" w:rsidRDefault="00CA3B0F" w:rsidP="00D65294">
            <w:pPr>
              <w:rPr>
                <w:rFonts w:cstheme="minorHAnsi"/>
                <w:i/>
                <w:iCs/>
                <w:color w:val="098394"/>
              </w:rPr>
            </w:pPr>
          </w:p>
        </w:tc>
        <w:tc>
          <w:tcPr>
            <w:tcW w:w="5954" w:type="dxa"/>
            <w:tcBorders>
              <w:left w:val="single" w:sz="24" w:space="0" w:color="FFFFFF" w:themeColor="background1"/>
              <w:bottom w:val="single" w:sz="4" w:space="0" w:color="A33662" w:themeColor="accent1"/>
              <w:right w:val="single" w:sz="24" w:space="0" w:color="FFFFFF" w:themeColor="background1"/>
            </w:tcBorders>
          </w:tcPr>
          <w:p w14:paraId="68CD126E" w14:textId="33E7CB91" w:rsidR="00CA3B0F" w:rsidRPr="00701DF4" w:rsidRDefault="00CA3B0F" w:rsidP="00DC04BF">
            <w:pPr>
              <w:pStyle w:val="Brdtext"/>
              <w:rPr>
                <w:rFonts w:asciiTheme="minorHAnsi" w:hAnsiTheme="minorHAnsi" w:cstheme="minorHAnsi"/>
                <w:i/>
                <w:iCs/>
                <w:color w:val="098394"/>
                <w:sz w:val="18"/>
                <w:szCs w:val="18"/>
              </w:rPr>
            </w:pPr>
            <w:r w:rsidRPr="00701DF4">
              <w:rPr>
                <w:rFonts w:asciiTheme="minorHAnsi" w:hAnsiTheme="minorHAnsi" w:cstheme="minorHAnsi"/>
                <w:sz w:val="18"/>
                <w:szCs w:val="18"/>
              </w:rPr>
              <w:t>Den individ som önskar hämta sina egna personuppgifter. Exempelvis i samband med att personen uppdaterar sina kontaktuppgifter.</w:t>
            </w:r>
          </w:p>
        </w:tc>
      </w:tr>
      <w:tr w:rsidR="00CA3B0F" w:rsidRPr="00701DF4" w14:paraId="388FB2D1"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4B872025" w14:textId="6F66220C" w:rsidR="00CA3B0F" w:rsidRPr="00701DF4" w:rsidRDefault="00CA3B0F" w:rsidP="00DC04BF">
            <w:pPr>
              <w:pStyle w:val="Brdtext"/>
              <w:rPr>
                <w:rFonts w:asciiTheme="minorHAnsi" w:hAnsiTheme="minorHAnsi" w:cstheme="minorHAnsi"/>
                <w:i/>
                <w:iCs/>
                <w:color w:val="098394"/>
                <w:sz w:val="20"/>
                <w:szCs w:val="20"/>
              </w:rPr>
            </w:pPr>
            <w:r w:rsidRPr="00701DF4">
              <w:rPr>
                <w:rFonts w:asciiTheme="minorHAnsi" w:hAnsiTheme="minorHAnsi" w:cstheme="minorHAnsi"/>
                <w:sz w:val="20"/>
                <w:szCs w:val="20"/>
              </w:rPr>
              <w:t>Vårdnadshavare</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CAD1F1F" w14:textId="5E7952B0" w:rsidR="00CA3B0F" w:rsidRPr="00701DF4" w:rsidRDefault="00CA3B0F" w:rsidP="00DC04BF">
            <w:pPr>
              <w:pStyle w:val="Brdtext"/>
              <w:rPr>
                <w:rFonts w:asciiTheme="minorHAnsi" w:hAnsiTheme="minorHAnsi" w:cstheme="minorHAnsi"/>
                <w:i/>
                <w:iCs/>
                <w:color w:val="098394"/>
                <w:sz w:val="18"/>
                <w:szCs w:val="18"/>
                <w:lang w:eastAsia="sv-SE"/>
              </w:rPr>
            </w:pPr>
            <w:r w:rsidRPr="00701DF4">
              <w:rPr>
                <w:rFonts w:asciiTheme="minorHAnsi" w:hAnsiTheme="minorHAnsi" w:cstheme="minorHAnsi"/>
                <w:sz w:val="18"/>
                <w:szCs w:val="18"/>
              </w:rPr>
              <w:t>Den individ som önskar hämta sitt barns personuppgifter.</w:t>
            </w:r>
          </w:p>
        </w:tc>
      </w:tr>
      <w:tr w:rsidR="00CA3B0F" w:rsidRPr="00701DF4" w14:paraId="47C42A98"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1172D80E" w14:textId="441E3A6A" w:rsidR="00CA3B0F" w:rsidRPr="00701DF4" w:rsidRDefault="00CA3B0F" w:rsidP="00D65294">
            <w:pPr>
              <w:pStyle w:val="Brdtext"/>
              <w:rPr>
                <w:rFonts w:asciiTheme="minorHAnsi" w:hAnsiTheme="minorHAnsi" w:cstheme="minorHAnsi"/>
                <w:sz w:val="20"/>
                <w:szCs w:val="20"/>
              </w:rPr>
            </w:pPr>
            <w:r w:rsidRPr="00701DF4">
              <w:rPr>
                <w:rFonts w:ascii="Century Gothic" w:hAnsi="Century Gothic"/>
                <w:sz w:val="16"/>
              </w:rPr>
              <w:t>Verksamhetsperson</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D74D7A" w14:textId="487B93F1" w:rsidR="00CA3B0F" w:rsidRPr="00701DF4" w:rsidRDefault="00CA3B0F" w:rsidP="00D65294">
            <w:pPr>
              <w:pStyle w:val="Brdtext"/>
              <w:rPr>
                <w:rFonts w:asciiTheme="minorHAnsi" w:hAnsiTheme="minorHAnsi" w:cstheme="minorHAnsi"/>
                <w:sz w:val="18"/>
                <w:szCs w:val="18"/>
              </w:rPr>
            </w:pPr>
            <w:r w:rsidRPr="00701DF4">
              <w:rPr>
                <w:rFonts w:asciiTheme="minorHAnsi" w:hAnsiTheme="minorHAnsi" w:cstheme="minorHAnsi"/>
                <w:sz w:val="18"/>
                <w:szCs w:val="18"/>
              </w:rPr>
              <w:t>Den person som önskar hämta kontaktuppgifter för en individ i något syfte (för att exempelvis kunna kontakta personen).</w:t>
            </w:r>
          </w:p>
        </w:tc>
      </w:tr>
    </w:tbl>
    <w:p w14:paraId="594F8B19" w14:textId="77777777" w:rsidR="00DC04BF" w:rsidRPr="00701DF4" w:rsidRDefault="00DC04BF" w:rsidP="00121C54">
      <w:pPr>
        <w:rPr>
          <w:b/>
          <w:bCs/>
        </w:rPr>
      </w:pPr>
    </w:p>
    <w:p w14:paraId="130B1DE0" w14:textId="3C3506B8" w:rsidR="00121C54" w:rsidRPr="00701DF4" w:rsidRDefault="00121C54" w:rsidP="00121C54">
      <w:pPr>
        <w:rPr>
          <w:b/>
          <w:bCs/>
        </w:rPr>
      </w:pPr>
      <w:r w:rsidRPr="00701DF4">
        <w:rPr>
          <w:b/>
          <w:bCs/>
        </w:rPr>
        <w:t>Arbetssteg</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121C54" w:rsidRPr="00701DF4" w14:paraId="00CC4311" w14:textId="77777777" w:rsidTr="00D65294">
        <w:trPr>
          <w:trHeight w:val="21"/>
        </w:trPr>
        <w:tc>
          <w:tcPr>
            <w:tcW w:w="2977" w:type="dxa"/>
            <w:shd w:val="clear" w:color="auto" w:fill="A33662" w:themeFill="accent1"/>
          </w:tcPr>
          <w:p w14:paraId="2C85DCEA" w14:textId="77777777" w:rsidR="00121C54" w:rsidRPr="00701DF4" w:rsidRDefault="00121C54" w:rsidP="00D65294">
            <w:pPr>
              <w:pStyle w:val="Tabellrubrik"/>
            </w:pPr>
            <w:r w:rsidRPr="00701DF4">
              <w:t>Namn</w:t>
            </w:r>
          </w:p>
        </w:tc>
        <w:tc>
          <w:tcPr>
            <w:tcW w:w="5954" w:type="dxa"/>
            <w:shd w:val="clear" w:color="auto" w:fill="A33662" w:themeFill="accent1"/>
          </w:tcPr>
          <w:p w14:paraId="2678BBE0" w14:textId="77777777" w:rsidR="00121C54" w:rsidRPr="00701DF4" w:rsidRDefault="00121C54" w:rsidP="00D65294">
            <w:pPr>
              <w:pStyle w:val="Tabellrubrik"/>
            </w:pPr>
            <w:r w:rsidRPr="00701DF4">
              <w:t>Beskrivning</w:t>
            </w:r>
          </w:p>
        </w:tc>
      </w:tr>
      <w:tr w:rsidR="00CA3B0F" w:rsidRPr="00701DF4" w14:paraId="0B69EDCC" w14:textId="77777777" w:rsidTr="00D65294">
        <w:tc>
          <w:tcPr>
            <w:tcW w:w="2977" w:type="dxa"/>
            <w:tcBorders>
              <w:bottom w:val="single" w:sz="4" w:space="0" w:color="A33662" w:themeColor="accent1"/>
              <w:right w:val="single" w:sz="24" w:space="0" w:color="FFFFFF" w:themeColor="background1"/>
            </w:tcBorders>
          </w:tcPr>
          <w:p w14:paraId="3735899D" w14:textId="3CE4126F" w:rsidR="00CA3B0F" w:rsidRPr="00701DF4" w:rsidRDefault="00CA3B0F" w:rsidP="00CA3B0F">
            <w:pPr>
              <w:rPr>
                <w:rFonts w:cstheme="minorHAnsi"/>
                <w:i/>
                <w:iCs/>
                <w:color w:val="098394"/>
              </w:rPr>
            </w:pPr>
            <w:r w:rsidRPr="00701DF4">
              <w:rPr>
                <w:rFonts w:cstheme="minorHAnsi"/>
              </w:rPr>
              <w:t>Har behov av att hämta en persons kontaktuppgifter</w:t>
            </w:r>
          </w:p>
        </w:tc>
        <w:tc>
          <w:tcPr>
            <w:tcW w:w="5954" w:type="dxa"/>
            <w:tcBorders>
              <w:left w:val="single" w:sz="24" w:space="0" w:color="FFFFFF" w:themeColor="background1"/>
              <w:bottom w:val="single" w:sz="4" w:space="0" w:color="A33662" w:themeColor="accent1"/>
              <w:right w:val="single" w:sz="24" w:space="0" w:color="FFFFFF" w:themeColor="background1"/>
            </w:tcBorders>
          </w:tcPr>
          <w:p w14:paraId="14A411DB" w14:textId="77777777" w:rsidR="00CA3B0F" w:rsidRPr="00701DF4" w:rsidRDefault="00CA3B0F" w:rsidP="00CA3B0F">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En person kan ha behov av att hämta sina egna kontaktuppgifter. </w:t>
            </w:r>
          </w:p>
          <w:p w14:paraId="754DB6C0" w14:textId="77777777" w:rsidR="00CA3B0F" w:rsidRPr="00701DF4" w:rsidRDefault="00CA3B0F" w:rsidP="00CA3B0F">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En vårdnadshavare kan ha behov av att hämta sitt barns kontaktuppgifter. </w:t>
            </w:r>
          </w:p>
          <w:p w14:paraId="4168ECCB" w14:textId="77777777" w:rsidR="00CA3B0F" w:rsidRPr="00701DF4" w:rsidRDefault="00CA3B0F" w:rsidP="00CA3B0F">
            <w:pPr>
              <w:pStyle w:val="SoSTabelltext"/>
              <w:rPr>
                <w:rFonts w:asciiTheme="minorHAnsi" w:hAnsiTheme="minorHAnsi" w:cstheme="minorHAnsi"/>
                <w:sz w:val="18"/>
                <w:szCs w:val="18"/>
              </w:rPr>
            </w:pPr>
            <w:r w:rsidRPr="00701DF4">
              <w:rPr>
                <w:rFonts w:asciiTheme="minorHAnsi" w:hAnsiTheme="minorHAnsi" w:cstheme="minorHAnsi"/>
                <w:sz w:val="18"/>
                <w:szCs w:val="18"/>
              </w:rPr>
              <w:t>En verksamhetsperson kan ha behov av att hämta en persons kontaktuppgifter.</w:t>
            </w:r>
          </w:p>
          <w:p w14:paraId="74DE337B" w14:textId="77777777" w:rsidR="00CA3B0F" w:rsidRPr="00701DF4" w:rsidRDefault="00CA3B0F" w:rsidP="00CA3B0F">
            <w:pPr>
              <w:pStyle w:val="SoSTabelltext"/>
              <w:rPr>
                <w:rFonts w:asciiTheme="minorHAnsi" w:hAnsiTheme="minorHAnsi" w:cstheme="minorHAnsi"/>
                <w:sz w:val="18"/>
                <w:szCs w:val="18"/>
              </w:rPr>
            </w:pPr>
          </w:p>
        </w:tc>
      </w:tr>
      <w:tr w:rsidR="00CA3B0F" w:rsidRPr="00701DF4" w14:paraId="5A5ABD69"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79D4652D" w14:textId="4CFE5A6C" w:rsidR="00CA3B0F" w:rsidRPr="00701DF4" w:rsidRDefault="00CA3B0F" w:rsidP="00CA3B0F">
            <w:pPr>
              <w:rPr>
                <w:rFonts w:cstheme="minorHAnsi"/>
              </w:rPr>
            </w:pPr>
            <w:r w:rsidRPr="00701DF4">
              <w:rPr>
                <w:rFonts w:cstheme="minorHAnsi"/>
              </w:rPr>
              <w:t xml:space="preserve">Anger personnummer, samordningsnummer eller reservidentitet </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9D2AA6" w14:textId="77777777" w:rsidR="00CA3B0F" w:rsidRPr="00701DF4" w:rsidRDefault="00CA3B0F" w:rsidP="00CA3B0F">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Behörig användare gör i ett system ett urval av specifik personidentitet. </w:t>
            </w:r>
          </w:p>
          <w:p w14:paraId="411B961D" w14:textId="54DFB12F" w:rsidR="00CA3B0F" w:rsidRPr="00701DF4" w:rsidRDefault="00CA3B0F" w:rsidP="00CA3B0F">
            <w:pPr>
              <w:rPr>
                <w:rFonts w:cstheme="minorHAnsi"/>
                <w:sz w:val="18"/>
                <w:szCs w:val="18"/>
              </w:rPr>
            </w:pPr>
          </w:p>
        </w:tc>
      </w:tr>
      <w:tr w:rsidR="00CA3B0F" w:rsidRPr="00701DF4" w14:paraId="4668E1C5"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66214E0B" w14:textId="2A026035" w:rsidR="00CA3B0F" w:rsidRPr="00701DF4" w:rsidRDefault="00CA3B0F" w:rsidP="00CA3B0F">
            <w:pPr>
              <w:rPr>
                <w:rFonts w:cstheme="minorHAnsi"/>
              </w:rPr>
            </w:pPr>
            <w:r w:rsidRPr="00701DF4">
              <w:rPr>
                <w:rFonts w:cstheme="minorHAnsi"/>
              </w:rPr>
              <w:t>Läser kontaktuppgifter för angiven identitet</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31A181" w14:textId="77777777" w:rsidR="00CA3B0F" w:rsidRPr="00701DF4" w:rsidRDefault="00CA3B0F" w:rsidP="00CA3B0F">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Personuppgiftstjänsten levererar funna kontaktuppgifter för den givna personidentiteten.  </w:t>
            </w:r>
          </w:p>
          <w:p w14:paraId="630D99F1" w14:textId="77777777" w:rsidR="00CA3B0F" w:rsidRPr="00701DF4" w:rsidRDefault="00CA3B0F" w:rsidP="00CA3B0F">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Ifall personposten är sekretessmarkerad eller har Skyddad folkbokföring levereras endast namn, se bilaga 2 </w:t>
            </w:r>
            <w:hyperlink r:id="rId36" w:history="1">
              <w:r w:rsidRPr="00701DF4">
                <w:rPr>
                  <w:rStyle w:val="Hyperlnk"/>
                  <w:rFonts w:asciiTheme="minorHAnsi" w:eastAsiaTheme="majorEastAsia" w:hAnsiTheme="minorHAnsi" w:cstheme="minorHAnsi"/>
                  <w:sz w:val="18"/>
                  <w:szCs w:val="18"/>
                </w:rPr>
                <w:t>https://www.inera.se/kundservice/dokument-och-lankar/avtal/avtalsdokument-personuppgiftstjansten/</w:t>
              </w:r>
            </w:hyperlink>
            <w:r w:rsidRPr="00701DF4">
              <w:rPr>
                <w:rFonts w:asciiTheme="minorHAnsi" w:hAnsiTheme="minorHAnsi" w:cstheme="minorHAnsi"/>
                <w:sz w:val="18"/>
                <w:szCs w:val="18"/>
              </w:rPr>
              <w:t xml:space="preserve">. </w:t>
            </w:r>
          </w:p>
          <w:p w14:paraId="1BD7A8B7" w14:textId="77777777" w:rsidR="00CA3B0F" w:rsidRPr="00701DF4" w:rsidRDefault="00CA3B0F" w:rsidP="00CA3B0F">
            <w:pPr>
              <w:pStyle w:val="SoSTabelltext"/>
              <w:rPr>
                <w:rFonts w:asciiTheme="minorHAnsi" w:hAnsiTheme="minorHAnsi" w:cstheme="minorHAnsi"/>
                <w:sz w:val="18"/>
                <w:szCs w:val="18"/>
              </w:rPr>
            </w:pPr>
          </w:p>
          <w:p w14:paraId="5475CDE6" w14:textId="3C423DC5" w:rsidR="00CA3B0F" w:rsidRPr="00701DF4" w:rsidRDefault="00CA3B0F" w:rsidP="00BE0974">
            <w:pPr>
              <w:pStyle w:val="SoSTabelltext"/>
              <w:rPr>
                <w:rFonts w:cstheme="minorHAnsi"/>
                <w:sz w:val="18"/>
                <w:szCs w:val="18"/>
              </w:rPr>
            </w:pPr>
            <w:r w:rsidRPr="00701DF4">
              <w:rPr>
                <w:rFonts w:asciiTheme="minorHAnsi" w:hAnsiTheme="minorHAnsi" w:cstheme="minorHAnsi"/>
                <w:sz w:val="18"/>
                <w:szCs w:val="18"/>
              </w:rPr>
              <w:t>E-tjänsten/journalsystemet visar svaret för användaren.</w:t>
            </w:r>
          </w:p>
        </w:tc>
      </w:tr>
    </w:tbl>
    <w:p w14:paraId="40AA2E04" w14:textId="77777777" w:rsidR="00121C54" w:rsidRPr="00701DF4" w:rsidRDefault="00121C54" w:rsidP="00121C54">
      <w:pPr>
        <w:rPr>
          <w:b/>
          <w:bCs/>
        </w:rPr>
      </w:pPr>
    </w:p>
    <w:p w14:paraId="687444F1" w14:textId="1490DB58" w:rsidR="00121C54" w:rsidRPr="00701DF4" w:rsidRDefault="00DC04BF" w:rsidP="00DC04BF">
      <w:pPr>
        <w:pStyle w:val="Numreradrubrik3"/>
      </w:pPr>
      <w:bookmarkStart w:id="22" w:name="_Toc158116530"/>
      <w:r w:rsidRPr="00701DF4">
        <w:lastRenderedPageBreak/>
        <w:t>Flödesbeskrivning: Uppdatera personens kontaktuppgifter</w:t>
      </w:r>
      <w:bookmarkEnd w:id="22"/>
    </w:p>
    <w:p w14:paraId="1A968876" w14:textId="1BFDCD58" w:rsidR="00DC04BF" w:rsidRPr="00701DF4" w:rsidRDefault="00DC04BF" w:rsidP="00121C54">
      <w:r w:rsidRPr="00701DF4">
        <w:rPr>
          <w:noProof/>
          <w:lang w:val="en-US" w:eastAsia="sv-SE"/>
        </w:rPr>
        <w:drawing>
          <wp:inline distT="0" distB="0" distL="0" distR="0" wp14:anchorId="72BB5E77" wp14:editId="1923EF99">
            <wp:extent cx="5305425" cy="1952625"/>
            <wp:effectExtent l="0" t="0" r="635" b="635"/>
            <wp:docPr id="31" name="image4.png" title="Uppdatera personens kontaktuppg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png"/>
                    <pic:cNvPicPr/>
                  </pic:nvPicPr>
                  <pic:blipFill>
                    <a:blip r:embed="rId37"/>
                    <a:stretch>
                      <a:fillRect/>
                    </a:stretch>
                  </pic:blipFill>
                  <pic:spPr>
                    <a:xfrm>
                      <a:off x="0" y="0"/>
                      <a:ext cx="5305425" cy="1952625"/>
                    </a:xfrm>
                    <a:prstGeom prst="rect">
                      <a:avLst/>
                    </a:prstGeom>
                  </pic:spPr>
                </pic:pic>
              </a:graphicData>
            </a:graphic>
          </wp:inline>
        </w:drawing>
      </w:r>
    </w:p>
    <w:p w14:paraId="6A4C2C2D" w14:textId="77777777" w:rsidR="00DC04BF" w:rsidRPr="00701DF4" w:rsidRDefault="00DC04BF" w:rsidP="00DC04BF">
      <w:pPr>
        <w:rPr>
          <w:b/>
          <w:bCs/>
        </w:rPr>
      </w:pPr>
      <w:r w:rsidRPr="00701DF4">
        <w:rPr>
          <w:b/>
          <w:bCs/>
        </w:rPr>
        <w:t xml:space="preserve">Aktörer/Roller i arbetsflödet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DC04BF" w:rsidRPr="00701DF4" w14:paraId="0E4811DE" w14:textId="77777777" w:rsidTr="00D65294">
        <w:trPr>
          <w:trHeight w:val="21"/>
        </w:trPr>
        <w:tc>
          <w:tcPr>
            <w:tcW w:w="2977" w:type="dxa"/>
            <w:shd w:val="clear" w:color="auto" w:fill="A33662" w:themeFill="accent1"/>
          </w:tcPr>
          <w:p w14:paraId="0747A101" w14:textId="77777777" w:rsidR="00DC04BF" w:rsidRPr="00701DF4" w:rsidRDefault="00DC04BF" w:rsidP="00D65294">
            <w:pPr>
              <w:pStyle w:val="Tabellrubrik"/>
            </w:pPr>
            <w:r w:rsidRPr="00701DF4">
              <w:t>Namn</w:t>
            </w:r>
          </w:p>
        </w:tc>
        <w:tc>
          <w:tcPr>
            <w:tcW w:w="5954" w:type="dxa"/>
            <w:shd w:val="clear" w:color="auto" w:fill="A33662" w:themeFill="accent1"/>
          </w:tcPr>
          <w:p w14:paraId="61F850FE" w14:textId="77777777" w:rsidR="00DC04BF" w:rsidRPr="00701DF4" w:rsidRDefault="00DC04BF" w:rsidP="00D65294">
            <w:pPr>
              <w:pStyle w:val="Tabellrubrik"/>
            </w:pPr>
            <w:r w:rsidRPr="00701DF4">
              <w:t>Beskrivning</w:t>
            </w:r>
          </w:p>
        </w:tc>
      </w:tr>
      <w:tr w:rsidR="00DC04BF" w:rsidRPr="00701DF4" w14:paraId="7E099B15" w14:textId="77777777" w:rsidTr="00D65294">
        <w:tc>
          <w:tcPr>
            <w:tcW w:w="2977" w:type="dxa"/>
            <w:tcBorders>
              <w:bottom w:val="single" w:sz="4" w:space="0" w:color="A33662" w:themeColor="accent1"/>
              <w:right w:val="single" w:sz="24" w:space="0" w:color="FFFFFF" w:themeColor="background1"/>
            </w:tcBorders>
          </w:tcPr>
          <w:p w14:paraId="69D375FB" w14:textId="047A9F9F" w:rsidR="00DC04BF" w:rsidRPr="00701DF4" w:rsidRDefault="00DC04BF" w:rsidP="00DC04BF">
            <w:pPr>
              <w:pStyle w:val="Brdtext"/>
              <w:rPr>
                <w:rFonts w:asciiTheme="minorHAnsi" w:hAnsiTheme="minorHAnsi" w:cstheme="minorHAnsi"/>
                <w:i/>
                <w:iCs/>
                <w:color w:val="098394"/>
                <w:sz w:val="20"/>
                <w:szCs w:val="20"/>
              </w:rPr>
            </w:pPr>
            <w:r w:rsidRPr="00701DF4">
              <w:rPr>
                <w:rFonts w:asciiTheme="minorHAnsi" w:hAnsiTheme="minorHAnsi" w:cstheme="minorHAnsi"/>
                <w:sz w:val="20"/>
                <w:szCs w:val="20"/>
              </w:rPr>
              <w:t xml:space="preserve">Person                </w:t>
            </w:r>
          </w:p>
        </w:tc>
        <w:tc>
          <w:tcPr>
            <w:tcW w:w="5954" w:type="dxa"/>
            <w:tcBorders>
              <w:left w:val="single" w:sz="24" w:space="0" w:color="FFFFFF" w:themeColor="background1"/>
              <w:bottom w:val="single" w:sz="4" w:space="0" w:color="A33662" w:themeColor="accent1"/>
              <w:right w:val="single" w:sz="24" w:space="0" w:color="FFFFFF" w:themeColor="background1"/>
            </w:tcBorders>
          </w:tcPr>
          <w:p w14:paraId="70621697" w14:textId="650B7B00" w:rsidR="00DC04BF" w:rsidRPr="00701DF4" w:rsidRDefault="00DC04BF" w:rsidP="00DC04BF">
            <w:pPr>
              <w:pStyle w:val="Brdtext"/>
              <w:rPr>
                <w:rFonts w:asciiTheme="minorHAnsi" w:hAnsiTheme="minorHAnsi" w:cstheme="minorHAnsi"/>
                <w:i/>
                <w:iCs/>
                <w:color w:val="098394"/>
                <w:sz w:val="18"/>
                <w:szCs w:val="18"/>
              </w:rPr>
            </w:pPr>
            <w:r w:rsidRPr="00701DF4">
              <w:rPr>
                <w:rFonts w:ascii="Century Gothic" w:hAnsi="Century Gothic"/>
                <w:sz w:val="16"/>
              </w:rPr>
              <w:t>Den individ (med ett personnummer eller samordningsnummer) som önskar uppdatera sina egna kontaktuppgifter.</w:t>
            </w:r>
          </w:p>
        </w:tc>
      </w:tr>
      <w:tr w:rsidR="00DC04BF" w:rsidRPr="00701DF4" w14:paraId="4BC127CC"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518F7B20" w14:textId="77777777" w:rsidR="00DC04BF" w:rsidRPr="00701DF4" w:rsidRDefault="00DC04BF" w:rsidP="00DC04BF">
            <w:pPr>
              <w:pStyle w:val="Brdtext"/>
              <w:rPr>
                <w:rFonts w:asciiTheme="minorHAnsi" w:hAnsiTheme="minorHAnsi" w:cstheme="minorHAnsi"/>
                <w:i/>
                <w:iCs/>
                <w:color w:val="098394"/>
                <w:sz w:val="20"/>
                <w:szCs w:val="20"/>
              </w:rPr>
            </w:pPr>
            <w:r w:rsidRPr="00701DF4">
              <w:rPr>
                <w:rFonts w:asciiTheme="minorHAnsi" w:hAnsiTheme="minorHAnsi" w:cstheme="minorHAnsi"/>
                <w:sz w:val="20"/>
                <w:szCs w:val="20"/>
              </w:rPr>
              <w:t>Vårdnadshavare</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735644" w14:textId="6F4A4A76" w:rsidR="00DC04BF" w:rsidRPr="00701DF4" w:rsidRDefault="00DC04BF" w:rsidP="00DC04BF">
            <w:pPr>
              <w:pStyle w:val="Brdtext"/>
              <w:rPr>
                <w:rFonts w:asciiTheme="minorHAnsi" w:hAnsiTheme="minorHAnsi" w:cstheme="minorHAnsi"/>
                <w:i/>
                <w:iCs/>
                <w:color w:val="098394"/>
                <w:sz w:val="18"/>
                <w:szCs w:val="18"/>
                <w:lang w:eastAsia="sv-SE"/>
              </w:rPr>
            </w:pPr>
            <w:r w:rsidRPr="00701DF4">
              <w:rPr>
                <w:rFonts w:ascii="Century Gothic" w:hAnsi="Century Gothic"/>
                <w:sz w:val="16"/>
              </w:rPr>
              <w:t>Den individ som önskar uppdatera sitt barns kontaktuppgifter.</w:t>
            </w:r>
          </w:p>
        </w:tc>
      </w:tr>
      <w:tr w:rsidR="00DC04BF" w:rsidRPr="00701DF4" w14:paraId="7EEC55B4"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4C20A6AF" w14:textId="77777777" w:rsidR="00DC04BF" w:rsidRPr="00701DF4" w:rsidRDefault="00DC04BF" w:rsidP="00DC04BF">
            <w:pPr>
              <w:pStyle w:val="Brdtext"/>
              <w:rPr>
                <w:rFonts w:asciiTheme="minorHAnsi" w:hAnsiTheme="minorHAnsi" w:cstheme="minorHAnsi"/>
                <w:sz w:val="20"/>
                <w:szCs w:val="20"/>
              </w:rPr>
            </w:pPr>
            <w:r w:rsidRPr="00701DF4">
              <w:rPr>
                <w:rFonts w:asciiTheme="minorHAnsi" w:hAnsiTheme="minorHAnsi" w:cstheme="minorHAnsi"/>
                <w:sz w:val="20"/>
                <w:szCs w:val="20"/>
              </w:rPr>
              <w:t>Verksamhetsperson</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A75ECB" w14:textId="10177773" w:rsidR="00DC04BF" w:rsidRPr="00701DF4" w:rsidRDefault="00DC04BF" w:rsidP="00DC04BF">
            <w:pPr>
              <w:pStyle w:val="Brdtext"/>
              <w:rPr>
                <w:rFonts w:asciiTheme="minorHAnsi" w:hAnsiTheme="minorHAnsi" w:cstheme="minorHAnsi"/>
                <w:sz w:val="18"/>
                <w:szCs w:val="18"/>
              </w:rPr>
            </w:pPr>
            <w:r w:rsidRPr="00701DF4">
              <w:rPr>
                <w:rFonts w:ascii="Century Gothic" w:hAnsi="Century Gothic"/>
                <w:sz w:val="16"/>
              </w:rPr>
              <w:t>Den individ som, efter samtycke, uppdaterar kontaktuppgifter för en person.</w:t>
            </w:r>
          </w:p>
        </w:tc>
      </w:tr>
    </w:tbl>
    <w:p w14:paraId="4BA0D0ED" w14:textId="77777777" w:rsidR="00DC04BF" w:rsidRPr="00701DF4" w:rsidRDefault="00DC04BF" w:rsidP="00DC04BF">
      <w:pPr>
        <w:rPr>
          <w:b/>
          <w:bCs/>
        </w:rPr>
      </w:pPr>
    </w:p>
    <w:p w14:paraId="737BFBB8" w14:textId="77777777" w:rsidR="00DC04BF" w:rsidRPr="00701DF4" w:rsidRDefault="00DC04BF" w:rsidP="00DC04BF">
      <w:pPr>
        <w:rPr>
          <w:b/>
          <w:bCs/>
        </w:rPr>
      </w:pPr>
      <w:r w:rsidRPr="00701DF4">
        <w:rPr>
          <w:b/>
          <w:bCs/>
        </w:rPr>
        <w:t>Arbetssteg</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DC04BF" w:rsidRPr="00701DF4" w14:paraId="252BC66A" w14:textId="77777777" w:rsidTr="00D65294">
        <w:trPr>
          <w:trHeight w:val="21"/>
        </w:trPr>
        <w:tc>
          <w:tcPr>
            <w:tcW w:w="2977" w:type="dxa"/>
            <w:shd w:val="clear" w:color="auto" w:fill="A33662" w:themeFill="accent1"/>
          </w:tcPr>
          <w:p w14:paraId="7674CA0F" w14:textId="77777777" w:rsidR="00DC04BF" w:rsidRPr="00701DF4" w:rsidRDefault="00DC04BF" w:rsidP="00D65294">
            <w:pPr>
              <w:pStyle w:val="Tabellrubrik"/>
            </w:pPr>
            <w:r w:rsidRPr="00701DF4">
              <w:t>Namn</w:t>
            </w:r>
          </w:p>
        </w:tc>
        <w:tc>
          <w:tcPr>
            <w:tcW w:w="5954" w:type="dxa"/>
            <w:shd w:val="clear" w:color="auto" w:fill="A33662" w:themeFill="accent1"/>
          </w:tcPr>
          <w:p w14:paraId="7978AA57" w14:textId="77777777" w:rsidR="00DC04BF" w:rsidRPr="00701DF4" w:rsidRDefault="00DC04BF" w:rsidP="00D65294">
            <w:pPr>
              <w:pStyle w:val="Tabellrubrik"/>
            </w:pPr>
            <w:r w:rsidRPr="00701DF4">
              <w:t>Beskrivning</w:t>
            </w:r>
          </w:p>
        </w:tc>
      </w:tr>
      <w:tr w:rsidR="00DC04BF" w:rsidRPr="00701DF4" w14:paraId="5216A102" w14:textId="77777777" w:rsidTr="00D65294">
        <w:tc>
          <w:tcPr>
            <w:tcW w:w="2977" w:type="dxa"/>
            <w:tcBorders>
              <w:bottom w:val="single" w:sz="4" w:space="0" w:color="A33662" w:themeColor="accent1"/>
              <w:right w:val="single" w:sz="24" w:space="0" w:color="FFFFFF" w:themeColor="background1"/>
            </w:tcBorders>
          </w:tcPr>
          <w:p w14:paraId="1B679F43" w14:textId="02A2F20C" w:rsidR="00DC04BF" w:rsidRPr="00701DF4" w:rsidRDefault="00DC04BF" w:rsidP="00DC04BF">
            <w:pPr>
              <w:rPr>
                <w:rFonts w:cstheme="minorHAnsi"/>
                <w:i/>
                <w:iCs/>
                <w:color w:val="098394"/>
              </w:rPr>
            </w:pPr>
            <w:r w:rsidRPr="00701DF4">
              <w:t>Har behov av att lägga till, ta bort eller ändra en persons kontaktuppgifter</w:t>
            </w:r>
          </w:p>
        </w:tc>
        <w:tc>
          <w:tcPr>
            <w:tcW w:w="5954" w:type="dxa"/>
            <w:tcBorders>
              <w:left w:val="single" w:sz="24" w:space="0" w:color="FFFFFF" w:themeColor="background1"/>
              <w:bottom w:val="single" w:sz="4" w:space="0" w:color="A33662" w:themeColor="accent1"/>
              <w:right w:val="single" w:sz="24" w:space="0" w:color="FFFFFF" w:themeColor="background1"/>
            </w:tcBorders>
          </w:tcPr>
          <w:p w14:paraId="402C6677" w14:textId="77777777" w:rsidR="00DC04BF" w:rsidRPr="00701DF4" w:rsidRDefault="00DC04BF" w:rsidP="00DC04BF">
            <w:pPr>
              <w:pStyle w:val="SoSTabelltext"/>
              <w:rPr>
                <w:rFonts w:asciiTheme="minorHAnsi" w:hAnsiTheme="minorHAnsi" w:cstheme="minorHAnsi"/>
                <w:sz w:val="18"/>
                <w:szCs w:val="18"/>
              </w:rPr>
            </w:pPr>
            <w:r w:rsidRPr="00701DF4">
              <w:rPr>
                <w:rFonts w:asciiTheme="minorHAnsi" w:hAnsiTheme="minorHAnsi" w:cstheme="minorHAnsi"/>
                <w:sz w:val="18"/>
                <w:szCs w:val="18"/>
              </w:rPr>
              <w:t>En person, vårdnadshavare eller verksamhetsperson har behov av att uppdatera en persons kontaktuppgifter.</w:t>
            </w:r>
          </w:p>
          <w:p w14:paraId="30268DB2" w14:textId="77777777" w:rsidR="00DC04BF" w:rsidRPr="00701DF4" w:rsidRDefault="00DC04BF" w:rsidP="00DC04BF">
            <w:pPr>
              <w:pStyle w:val="SoSTabelltext"/>
              <w:rPr>
                <w:rFonts w:asciiTheme="minorHAnsi" w:hAnsiTheme="minorHAnsi" w:cstheme="minorHAnsi"/>
                <w:sz w:val="18"/>
                <w:szCs w:val="18"/>
              </w:rPr>
            </w:pPr>
          </w:p>
        </w:tc>
      </w:tr>
      <w:tr w:rsidR="00DC04BF" w:rsidRPr="00701DF4" w14:paraId="0ADD26D6"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492B9E2C" w14:textId="45201DD2" w:rsidR="00DC04BF" w:rsidRPr="00701DF4" w:rsidRDefault="00DC04BF" w:rsidP="00DC04BF">
            <w:pPr>
              <w:rPr>
                <w:rFonts w:cstheme="minorHAnsi"/>
              </w:rPr>
            </w:pPr>
            <w:r w:rsidRPr="00701DF4">
              <w:t>Uppdaterar kontaktuppgifter</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3B3E98" w14:textId="203499FF" w:rsidR="00DC04BF" w:rsidRPr="00701DF4" w:rsidRDefault="00DC04BF" w:rsidP="00DC04BF">
            <w:pPr>
              <w:pStyle w:val="SoSTabelltext"/>
              <w:rPr>
                <w:rFonts w:asciiTheme="minorHAnsi" w:hAnsiTheme="minorHAnsi" w:cstheme="minorHAnsi"/>
                <w:sz w:val="18"/>
                <w:szCs w:val="18"/>
              </w:rPr>
            </w:pPr>
            <w:r w:rsidRPr="00701DF4">
              <w:rPr>
                <w:rFonts w:asciiTheme="minorHAnsi" w:hAnsiTheme="minorHAnsi" w:cstheme="minorHAnsi"/>
                <w:sz w:val="18"/>
                <w:szCs w:val="18"/>
              </w:rPr>
              <w:t>Behörig användare gör i ett system de uppdateringar av en specifik persons kontaktuppgifter som ska uppdateras.</w:t>
            </w:r>
          </w:p>
        </w:tc>
      </w:tr>
      <w:tr w:rsidR="00DC04BF" w:rsidRPr="00701DF4" w14:paraId="0A72FBDF"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61279C82" w14:textId="67A3FBE0" w:rsidR="00DC04BF" w:rsidRPr="00701DF4" w:rsidRDefault="00DC04BF" w:rsidP="00DC04BF">
            <w:pPr>
              <w:rPr>
                <w:rFonts w:cstheme="minorHAnsi"/>
              </w:rPr>
            </w:pPr>
            <w:r w:rsidRPr="00701DF4">
              <w:t>Kan läsa de uppdaterade kontaktuppgifterna</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B4C83F" w14:textId="3E6C86D0" w:rsidR="00DC04BF" w:rsidRPr="00701DF4" w:rsidRDefault="00DC04BF" w:rsidP="00DC04BF">
            <w:pPr>
              <w:pStyle w:val="SoSTabelltext"/>
              <w:rPr>
                <w:rFonts w:asciiTheme="minorHAnsi" w:hAnsiTheme="minorHAnsi" w:cstheme="minorHAnsi"/>
                <w:sz w:val="18"/>
                <w:szCs w:val="18"/>
              </w:rPr>
            </w:pPr>
            <w:r w:rsidRPr="00701DF4">
              <w:rPr>
                <w:rFonts w:asciiTheme="minorHAnsi" w:hAnsiTheme="minorHAnsi" w:cstheme="minorHAnsi"/>
                <w:sz w:val="18"/>
                <w:szCs w:val="18"/>
              </w:rPr>
              <w:t>När uppdateringarna är genomförda kan de visas upp för användaren.</w:t>
            </w:r>
          </w:p>
        </w:tc>
      </w:tr>
    </w:tbl>
    <w:p w14:paraId="6AC39DDA" w14:textId="6E020F0F" w:rsidR="00DC04BF" w:rsidRPr="00701DF4" w:rsidRDefault="00DC04BF" w:rsidP="00121C54"/>
    <w:p w14:paraId="6008ABFB" w14:textId="77777777" w:rsidR="00DC04BF" w:rsidRPr="00701DF4" w:rsidRDefault="00DC04BF">
      <w:r w:rsidRPr="00701DF4">
        <w:br w:type="page"/>
      </w:r>
    </w:p>
    <w:p w14:paraId="52285AB6" w14:textId="1FCACD94" w:rsidR="00DC04BF" w:rsidRPr="00701DF4" w:rsidRDefault="00DC04BF" w:rsidP="00DC04BF">
      <w:pPr>
        <w:pStyle w:val="Numreradrubrik3"/>
        <w:rPr>
          <w:lang w:val="sv-SE"/>
        </w:rPr>
      </w:pPr>
      <w:bookmarkStart w:id="23" w:name="_Toc158116531"/>
      <w:r w:rsidRPr="00701DF4">
        <w:lastRenderedPageBreak/>
        <w:t>Flödesbeskrivning: Uttag av ny reservidentitet</w:t>
      </w:r>
      <w:bookmarkEnd w:id="23"/>
    </w:p>
    <w:p w14:paraId="2152C430" w14:textId="774E0134" w:rsidR="00121C54" w:rsidRPr="00701DF4" w:rsidRDefault="00DC04BF" w:rsidP="00121C54">
      <w:r w:rsidRPr="00701DF4">
        <w:rPr>
          <w:noProof/>
          <w:lang w:val="en-US" w:eastAsia="sv-SE"/>
        </w:rPr>
        <w:drawing>
          <wp:inline distT="0" distB="0" distL="0" distR="0" wp14:anchorId="06911CB5" wp14:editId="08070620">
            <wp:extent cx="5305425" cy="1943100"/>
            <wp:effectExtent l="0" t="0" r="635" b="635"/>
            <wp:docPr id="33" name="image6.png" title="Uttag av ny reservident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6.png"/>
                    <pic:cNvPicPr/>
                  </pic:nvPicPr>
                  <pic:blipFill>
                    <a:blip r:embed="rId38"/>
                    <a:stretch>
                      <a:fillRect/>
                    </a:stretch>
                  </pic:blipFill>
                  <pic:spPr>
                    <a:xfrm>
                      <a:off x="0" y="0"/>
                      <a:ext cx="5305425" cy="1943100"/>
                    </a:xfrm>
                    <a:prstGeom prst="rect">
                      <a:avLst/>
                    </a:prstGeom>
                  </pic:spPr>
                </pic:pic>
              </a:graphicData>
            </a:graphic>
          </wp:inline>
        </w:drawing>
      </w:r>
    </w:p>
    <w:p w14:paraId="2C335602" w14:textId="77777777" w:rsidR="008373E6" w:rsidRPr="00701DF4" w:rsidRDefault="008373E6" w:rsidP="008373E6">
      <w:pPr>
        <w:rPr>
          <w:b/>
          <w:bCs/>
        </w:rPr>
      </w:pPr>
      <w:r w:rsidRPr="00701DF4">
        <w:rPr>
          <w:b/>
          <w:bCs/>
        </w:rPr>
        <w:t xml:space="preserve">Aktörer/Roller i arbetsflödet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8373E6" w:rsidRPr="00701DF4" w14:paraId="0AF8EBAD" w14:textId="77777777" w:rsidTr="00D65294">
        <w:trPr>
          <w:trHeight w:val="21"/>
        </w:trPr>
        <w:tc>
          <w:tcPr>
            <w:tcW w:w="2977" w:type="dxa"/>
            <w:shd w:val="clear" w:color="auto" w:fill="A33662" w:themeFill="accent1"/>
          </w:tcPr>
          <w:p w14:paraId="48775DBF" w14:textId="77777777" w:rsidR="008373E6" w:rsidRPr="00701DF4" w:rsidRDefault="008373E6" w:rsidP="00D65294">
            <w:pPr>
              <w:pStyle w:val="Tabellrubrik"/>
            </w:pPr>
            <w:r w:rsidRPr="00701DF4">
              <w:t>Namn</w:t>
            </w:r>
          </w:p>
        </w:tc>
        <w:tc>
          <w:tcPr>
            <w:tcW w:w="5954" w:type="dxa"/>
            <w:shd w:val="clear" w:color="auto" w:fill="A33662" w:themeFill="accent1"/>
          </w:tcPr>
          <w:p w14:paraId="26544C1E" w14:textId="77777777" w:rsidR="008373E6" w:rsidRPr="00701DF4" w:rsidRDefault="008373E6" w:rsidP="00D65294">
            <w:pPr>
              <w:pStyle w:val="Tabellrubrik"/>
            </w:pPr>
            <w:r w:rsidRPr="00701DF4">
              <w:t>Beskrivning</w:t>
            </w:r>
          </w:p>
        </w:tc>
      </w:tr>
      <w:tr w:rsidR="008373E6" w:rsidRPr="00701DF4" w14:paraId="0EF96771"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3CF9D837" w14:textId="77777777" w:rsidR="008373E6" w:rsidRPr="00701DF4" w:rsidRDefault="008373E6" w:rsidP="00D65294">
            <w:pPr>
              <w:pStyle w:val="Brdtext"/>
              <w:rPr>
                <w:rFonts w:asciiTheme="minorHAnsi" w:hAnsiTheme="minorHAnsi" w:cstheme="minorHAnsi"/>
                <w:sz w:val="20"/>
                <w:szCs w:val="20"/>
              </w:rPr>
            </w:pPr>
            <w:r w:rsidRPr="00701DF4">
              <w:rPr>
                <w:rFonts w:asciiTheme="minorHAnsi" w:hAnsiTheme="minorHAnsi" w:cstheme="minorHAnsi"/>
                <w:sz w:val="20"/>
                <w:szCs w:val="20"/>
              </w:rPr>
              <w:t>Verksamhetsperson</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E889C0" w14:textId="57EA5FAD" w:rsidR="008373E6" w:rsidRPr="00701DF4" w:rsidRDefault="00D11F63" w:rsidP="00D11F63">
            <w:pPr>
              <w:pStyle w:val="Brdtext"/>
              <w:rPr>
                <w:rFonts w:asciiTheme="minorHAnsi" w:hAnsiTheme="minorHAnsi" w:cstheme="minorHAnsi"/>
                <w:sz w:val="20"/>
                <w:szCs w:val="20"/>
              </w:rPr>
            </w:pPr>
            <w:r w:rsidRPr="00701DF4">
              <w:rPr>
                <w:rFonts w:asciiTheme="minorHAnsi" w:hAnsiTheme="minorHAnsi" w:cstheme="minorHAnsi"/>
                <w:sz w:val="20"/>
                <w:szCs w:val="20"/>
              </w:rPr>
              <w:t>Person som administrerar själva uttaget av reservidentitet. Kan vara en administrativ roll hos verksamheten.</w:t>
            </w:r>
          </w:p>
        </w:tc>
      </w:tr>
    </w:tbl>
    <w:p w14:paraId="1102019E" w14:textId="77777777" w:rsidR="008373E6" w:rsidRPr="00701DF4" w:rsidRDefault="008373E6" w:rsidP="008373E6">
      <w:pPr>
        <w:rPr>
          <w:b/>
          <w:bCs/>
        </w:rPr>
      </w:pPr>
    </w:p>
    <w:p w14:paraId="1504BA48" w14:textId="77777777" w:rsidR="008373E6" w:rsidRPr="00701DF4" w:rsidRDefault="008373E6" w:rsidP="008373E6">
      <w:pPr>
        <w:rPr>
          <w:b/>
          <w:bCs/>
        </w:rPr>
      </w:pPr>
      <w:r w:rsidRPr="00701DF4">
        <w:rPr>
          <w:b/>
          <w:bCs/>
        </w:rPr>
        <w:t>Arbetssteg</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8373E6" w:rsidRPr="00701DF4" w14:paraId="54ECE751" w14:textId="77777777" w:rsidTr="00D65294">
        <w:trPr>
          <w:trHeight w:val="21"/>
        </w:trPr>
        <w:tc>
          <w:tcPr>
            <w:tcW w:w="2977" w:type="dxa"/>
            <w:shd w:val="clear" w:color="auto" w:fill="A33662" w:themeFill="accent1"/>
          </w:tcPr>
          <w:p w14:paraId="716B1240" w14:textId="77777777" w:rsidR="008373E6" w:rsidRPr="00701DF4" w:rsidRDefault="008373E6" w:rsidP="00D65294">
            <w:pPr>
              <w:pStyle w:val="Tabellrubrik"/>
            </w:pPr>
            <w:r w:rsidRPr="00701DF4">
              <w:t>Namn</w:t>
            </w:r>
          </w:p>
        </w:tc>
        <w:tc>
          <w:tcPr>
            <w:tcW w:w="5954" w:type="dxa"/>
            <w:shd w:val="clear" w:color="auto" w:fill="A33662" w:themeFill="accent1"/>
          </w:tcPr>
          <w:p w14:paraId="33A82700" w14:textId="77777777" w:rsidR="008373E6" w:rsidRPr="00701DF4" w:rsidRDefault="008373E6" w:rsidP="00D65294">
            <w:pPr>
              <w:pStyle w:val="Tabellrubrik"/>
            </w:pPr>
            <w:r w:rsidRPr="00701DF4">
              <w:t>Beskrivning</w:t>
            </w:r>
          </w:p>
        </w:tc>
      </w:tr>
      <w:tr w:rsidR="008373E6" w:rsidRPr="00701DF4" w14:paraId="4D9C4BD7" w14:textId="77777777" w:rsidTr="00D65294">
        <w:tc>
          <w:tcPr>
            <w:tcW w:w="2977" w:type="dxa"/>
            <w:tcBorders>
              <w:bottom w:val="single" w:sz="4" w:space="0" w:color="A33662" w:themeColor="accent1"/>
              <w:right w:val="single" w:sz="24" w:space="0" w:color="FFFFFF" w:themeColor="background1"/>
            </w:tcBorders>
          </w:tcPr>
          <w:p w14:paraId="1F72F0BC" w14:textId="1913E955" w:rsidR="008373E6" w:rsidRPr="00701DF4" w:rsidRDefault="008373E6" w:rsidP="008373E6">
            <w:pPr>
              <w:rPr>
                <w:rFonts w:cstheme="minorHAnsi"/>
                <w:i/>
                <w:iCs/>
                <w:color w:val="098394"/>
              </w:rPr>
            </w:pPr>
            <w:r w:rsidRPr="00701DF4">
              <w:t>Har behov av att dokumentera uppgifter på en person som saknar identitet eller har okänd identitet</w:t>
            </w:r>
          </w:p>
        </w:tc>
        <w:tc>
          <w:tcPr>
            <w:tcW w:w="5954" w:type="dxa"/>
            <w:tcBorders>
              <w:left w:val="single" w:sz="24" w:space="0" w:color="FFFFFF" w:themeColor="background1"/>
              <w:bottom w:val="single" w:sz="4" w:space="0" w:color="A33662" w:themeColor="accent1"/>
              <w:right w:val="single" w:sz="24" w:space="0" w:color="FFFFFF" w:themeColor="background1"/>
            </w:tcBorders>
          </w:tcPr>
          <w:p w14:paraId="2857DBE9" w14:textId="16EE0D39" w:rsidR="008373E6" w:rsidRPr="00701DF4" w:rsidRDefault="008373E6" w:rsidP="008373E6">
            <w:pPr>
              <w:pStyle w:val="SoSTabelltext"/>
              <w:rPr>
                <w:rFonts w:asciiTheme="minorHAnsi" w:hAnsiTheme="minorHAnsi" w:cstheme="minorHAnsi"/>
                <w:sz w:val="18"/>
                <w:szCs w:val="18"/>
              </w:rPr>
            </w:pPr>
            <w:r w:rsidRPr="00701DF4">
              <w:rPr>
                <w:rFonts w:asciiTheme="minorHAnsi" w:hAnsiTheme="minorHAnsi" w:cstheme="minorHAnsi"/>
                <w:sz w:val="18"/>
                <w:szCs w:val="18"/>
              </w:rPr>
              <w:t>En verksamhetsperson har behov av att dokumentera uppgifter på en person som saknar identitet eller om personens identitet inte är känd (om personen exempelvis är medvetslös och inte kan uppge sin identitet).</w:t>
            </w:r>
          </w:p>
        </w:tc>
      </w:tr>
      <w:tr w:rsidR="008373E6" w:rsidRPr="00701DF4" w14:paraId="4A3FC857"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00165AEA" w14:textId="375F8E44" w:rsidR="008373E6" w:rsidRPr="00701DF4" w:rsidRDefault="008373E6" w:rsidP="008373E6">
            <w:pPr>
              <w:rPr>
                <w:rFonts w:cstheme="minorHAnsi"/>
              </w:rPr>
            </w:pPr>
            <w:r w:rsidRPr="00701DF4">
              <w:t>Behov av ny reservidentitet</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AA7462" w14:textId="457E08F1" w:rsidR="008373E6" w:rsidRPr="00701DF4" w:rsidRDefault="008373E6" w:rsidP="008373E6">
            <w:pPr>
              <w:pStyle w:val="SoSTabelltext"/>
              <w:rPr>
                <w:rFonts w:asciiTheme="minorHAnsi" w:hAnsiTheme="minorHAnsi" w:cstheme="minorHAnsi"/>
                <w:sz w:val="18"/>
                <w:szCs w:val="18"/>
              </w:rPr>
            </w:pPr>
            <w:r w:rsidRPr="00701DF4">
              <w:rPr>
                <w:rFonts w:asciiTheme="minorHAnsi" w:hAnsiTheme="minorHAnsi" w:cstheme="minorHAnsi"/>
                <w:sz w:val="18"/>
                <w:szCs w:val="18"/>
              </w:rPr>
              <w:t>Om uppgifter om identitet saknas, behöver en ny reservidentitet begäras.</w:t>
            </w:r>
          </w:p>
        </w:tc>
      </w:tr>
      <w:tr w:rsidR="008373E6" w:rsidRPr="00701DF4" w14:paraId="2BAF7B7C"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0BF59916" w14:textId="522A6C8B" w:rsidR="008373E6" w:rsidRPr="00701DF4" w:rsidRDefault="008373E6" w:rsidP="008373E6">
            <w:pPr>
              <w:rPr>
                <w:rFonts w:cstheme="minorHAnsi"/>
              </w:rPr>
            </w:pPr>
            <w:r w:rsidRPr="00701DF4">
              <w:t>Begär ny reservidentitet</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FE8E8C" w14:textId="0F29D919" w:rsidR="008373E6" w:rsidRPr="00701DF4" w:rsidRDefault="008373E6" w:rsidP="008373E6">
            <w:pPr>
              <w:pStyle w:val="SoSTabelltext"/>
              <w:rPr>
                <w:rFonts w:asciiTheme="minorHAnsi" w:hAnsiTheme="minorHAnsi" w:cstheme="minorHAnsi"/>
                <w:sz w:val="18"/>
                <w:szCs w:val="18"/>
              </w:rPr>
            </w:pPr>
            <w:r w:rsidRPr="00701DF4">
              <w:rPr>
                <w:rFonts w:asciiTheme="minorHAnsi" w:hAnsiTheme="minorHAnsi" w:cstheme="minorHAnsi"/>
                <w:sz w:val="18"/>
                <w:szCs w:val="18"/>
              </w:rPr>
              <w:t>Behörig användare anger minst de obligatoriska uppgifter som behövs för att erhålla en lokal/nationell reservidentitet via något formulär, alternativt i sitt ordinarie IT-stöd eller via den nationella tjänsten för uttag av nationell reservidentitet. De personuppgifter som användaren har kännedom om anges vid uttaget. Se ramverket för reservidentitet [R11] för mer information om hantering av uttag av reservidentitet.</w:t>
            </w:r>
          </w:p>
        </w:tc>
      </w:tr>
      <w:tr w:rsidR="008373E6" w:rsidRPr="00701DF4" w14:paraId="3512BBF2"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033A09A9" w14:textId="44D10600" w:rsidR="008373E6" w:rsidRPr="00701DF4" w:rsidRDefault="008373E6" w:rsidP="008373E6">
            <w:r w:rsidRPr="00701DF4">
              <w:t>Blir tilldelad en reservidentitet</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914BB8" w14:textId="537A5BDD" w:rsidR="008373E6" w:rsidRPr="00701DF4" w:rsidRDefault="008373E6" w:rsidP="008373E6">
            <w:pPr>
              <w:pStyle w:val="SoSTabelltext"/>
              <w:rPr>
                <w:rFonts w:asciiTheme="minorHAnsi" w:hAnsiTheme="minorHAnsi" w:cstheme="minorHAnsi"/>
                <w:sz w:val="18"/>
                <w:szCs w:val="18"/>
              </w:rPr>
            </w:pPr>
            <w:r w:rsidRPr="00701DF4">
              <w:rPr>
                <w:rFonts w:asciiTheme="minorHAnsi" w:hAnsiTheme="minorHAnsi" w:cstheme="minorHAnsi"/>
                <w:sz w:val="18"/>
                <w:szCs w:val="18"/>
              </w:rPr>
              <w:t>Användaren blir tilldelad en ny reservidentitet som kan användas vid dokumentation.</w:t>
            </w:r>
          </w:p>
        </w:tc>
      </w:tr>
    </w:tbl>
    <w:p w14:paraId="062109BC" w14:textId="77777777" w:rsidR="008373E6" w:rsidRPr="00701DF4" w:rsidRDefault="008373E6" w:rsidP="008373E6"/>
    <w:p w14:paraId="12E66786" w14:textId="77777777" w:rsidR="008373E6" w:rsidRPr="00701DF4" w:rsidRDefault="008373E6">
      <w:r w:rsidRPr="00701DF4">
        <w:br w:type="page"/>
      </w:r>
    </w:p>
    <w:p w14:paraId="19A89BE4" w14:textId="77777777" w:rsidR="008373E6" w:rsidRPr="00701DF4" w:rsidRDefault="008373E6" w:rsidP="008373E6">
      <w:pPr>
        <w:pStyle w:val="Numreradrubrik3"/>
        <w:rPr>
          <w:lang w:val="sv-SE"/>
        </w:rPr>
      </w:pPr>
      <w:bookmarkStart w:id="24" w:name="_Toc158116532"/>
      <w:r w:rsidRPr="00701DF4">
        <w:rPr>
          <w:lang w:val="sv-SE"/>
        </w:rPr>
        <w:lastRenderedPageBreak/>
        <w:t>Flödesbeskrivning: Uppdatering av uppgifter på befintlig reservidentitet</w:t>
      </w:r>
      <w:bookmarkEnd w:id="24"/>
    </w:p>
    <w:p w14:paraId="247F3F3A" w14:textId="6EB30429" w:rsidR="00DC04BF" w:rsidRPr="00701DF4" w:rsidRDefault="008373E6">
      <w:r w:rsidRPr="00701DF4">
        <w:rPr>
          <w:noProof/>
          <w:lang w:val="en-US" w:eastAsia="sv-SE"/>
        </w:rPr>
        <w:drawing>
          <wp:inline distT="0" distB="0" distL="0" distR="0" wp14:anchorId="20C51315" wp14:editId="4379CF2A">
            <wp:extent cx="5305425" cy="2209800"/>
            <wp:effectExtent l="0" t="0" r="635" b="635"/>
            <wp:docPr id="35" name="image7.png" title="Uppdatering av uppgifter på befintlig reservidenti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7.png"/>
                    <pic:cNvPicPr/>
                  </pic:nvPicPr>
                  <pic:blipFill>
                    <a:blip r:embed="rId39"/>
                    <a:stretch>
                      <a:fillRect/>
                    </a:stretch>
                  </pic:blipFill>
                  <pic:spPr>
                    <a:xfrm>
                      <a:off x="0" y="0"/>
                      <a:ext cx="5305425" cy="2209800"/>
                    </a:xfrm>
                    <a:prstGeom prst="rect">
                      <a:avLst/>
                    </a:prstGeom>
                  </pic:spPr>
                </pic:pic>
              </a:graphicData>
            </a:graphic>
          </wp:inline>
        </w:drawing>
      </w:r>
    </w:p>
    <w:p w14:paraId="64B3901B" w14:textId="77777777" w:rsidR="00D11F63" w:rsidRPr="00701DF4" w:rsidRDefault="00D11F63" w:rsidP="00D11F63">
      <w:pPr>
        <w:rPr>
          <w:b/>
          <w:bCs/>
        </w:rPr>
      </w:pPr>
      <w:r w:rsidRPr="00701DF4">
        <w:rPr>
          <w:b/>
          <w:bCs/>
        </w:rPr>
        <w:t xml:space="preserve">Aktörer/Roller i arbetsflödet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D11F63" w:rsidRPr="00701DF4" w14:paraId="5B6692A5" w14:textId="77777777" w:rsidTr="00D65294">
        <w:trPr>
          <w:trHeight w:val="21"/>
        </w:trPr>
        <w:tc>
          <w:tcPr>
            <w:tcW w:w="2977" w:type="dxa"/>
            <w:shd w:val="clear" w:color="auto" w:fill="A33662" w:themeFill="accent1"/>
          </w:tcPr>
          <w:p w14:paraId="57AC3559" w14:textId="77777777" w:rsidR="00D11F63" w:rsidRPr="00701DF4" w:rsidRDefault="00D11F63" w:rsidP="00D65294">
            <w:pPr>
              <w:pStyle w:val="Tabellrubrik"/>
            </w:pPr>
            <w:r w:rsidRPr="00701DF4">
              <w:t>Namn</w:t>
            </w:r>
          </w:p>
        </w:tc>
        <w:tc>
          <w:tcPr>
            <w:tcW w:w="5954" w:type="dxa"/>
            <w:shd w:val="clear" w:color="auto" w:fill="A33662" w:themeFill="accent1"/>
          </w:tcPr>
          <w:p w14:paraId="0487737F" w14:textId="77777777" w:rsidR="00D11F63" w:rsidRPr="00701DF4" w:rsidRDefault="00D11F63" w:rsidP="00D65294">
            <w:pPr>
              <w:pStyle w:val="Tabellrubrik"/>
            </w:pPr>
            <w:r w:rsidRPr="00701DF4">
              <w:t>Beskrivning</w:t>
            </w:r>
          </w:p>
        </w:tc>
      </w:tr>
      <w:tr w:rsidR="00D11F63" w:rsidRPr="00701DF4" w14:paraId="7A6A7C0E"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0914B709" w14:textId="77777777" w:rsidR="00D11F63" w:rsidRPr="00701DF4" w:rsidRDefault="00D11F63" w:rsidP="00D65294">
            <w:pPr>
              <w:pStyle w:val="Brdtext"/>
              <w:rPr>
                <w:rFonts w:asciiTheme="minorHAnsi" w:hAnsiTheme="minorHAnsi" w:cstheme="minorHAnsi"/>
                <w:sz w:val="20"/>
                <w:szCs w:val="20"/>
              </w:rPr>
            </w:pPr>
            <w:r w:rsidRPr="00701DF4">
              <w:rPr>
                <w:rFonts w:asciiTheme="minorHAnsi" w:hAnsiTheme="minorHAnsi" w:cstheme="minorHAnsi"/>
                <w:sz w:val="20"/>
                <w:szCs w:val="20"/>
              </w:rPr>
              <w:t>Verksamhetsperson</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BE87BE" w14:textId="7AFB46A6" w:rsidR="00D11F63" w:rsidRPr="00701DF4" w:rsidRDefault="00D11F63" w:rsidP="00D11F63">
            <w:pPr>
              <w:pStyle w:val="Brdtext"/>
              <w:rPr>
                <w:rFonts w:asciiTheme="minorHAnsi" w:hAnsiTheme="minorHAnsi" w:cstheme="minorHAnsi"/>
                <w:sz w:val="18"/>
                <w:szCs w:val="18"/>
              </w:rPr>
            </w:pPr>
            <w:r w:rsidRPr="00701DF4">
              <w:rPr>
                <w:rFonts w:asciiTheme="minorHAnsi" w:hAnsiTheme="minorHAnsi" w:cstheme="minorHAnsi"/>
                <w:sz w:val="18"/>
                <w:szCs w:val="18"/>
              </w:rPr>
              <w:t>Person som administrerar uppdateringar av reservidentitet. Kan vara en administrativ roll hos verksamheten.</w:t>
            </w:r>
          </w:p>
        </w:tc>
      </w:tr>
    </w:tbl>
    <w:p w14:paraId="622624FD" w14:textId="77777777" w:rsidR="00D11F63" w:rsidRPr="00701DF4" w:rsidRDefault="00D11F63" w:rsidP="00D11F63">
      <w:pPr>
        <w:rPr>
          <w:b/>
          <w:bCs/>
        </w:rPr>
      </w:pPr>
    </w:p>
    <w:p w14:paraId="6C65DA25" w14:textId="77777777" w:rsidR="00D11F63" w:rsidRPr="00701DF4" w:rsidRDefault="00D11F63" w:rsidP="00D11F63">
      <w:pPr>
        <w:rPr>
          <w:b/>
          <w:bCs/>
        </w:rPr>
      </w:pPr>
      <w:r w:rsidRPr="00701DF4">
        <w:rPr>
          <w:b/>
          <w:bCs/>
        </w:rPr>
        <w:t>Arbetssteg</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D11F63" w:rsidRPr="00701DF4" w14:paraId="41883895" w14:textId="77777777" w:rsidTr="00D65294">
        <w:trPr>
          <w:trHeight w:val="21"/>
        </w:trPr>
        <w:tc>
          <w:tcPr>
            <w:tcW w:w="2977" w:type="dxa"/>
            <w:shd w:val="clear" w:color="auto" w:fill="A33662" w:themeFill="accent1"/>
          </w:tcPr>
          <w:p w14:paraId="1A6EAE49" w14:textId="77777777" w:rsidR="00D11F63" w:rsidRPr="00701DF4" w:rsidRDefault="00D11F63" w:rsidP="00D65294">
            <w:pPr>
              <w:pStyle w:val="Tabellrubrik"/>
            </w:pPr>
            <w:r w:rsidRPr="00701DF4">
              <w:t>Namn</w:t>
            </w:r>
          </w:p>
        </w:tc>
        <w:tc>
          <w:tcPr>
            <w:tcW w:w="5954" w:type="dxa"/>
            <w:shd w:val="clear" w:color="auto" w:fill="A33662" w:themeFill="accent1"/>
          </w:tcPr>
          <w:p w14:paraId="2320EF47" w14:textId="77777777" w:rsidR="00D11F63" w:rsidRPr="00701DF4" w:rsidRDefault="00D11F63" w:rsidP="00D65294">
            <w:pPr>
              <w:pStyle w:val="Tabellrubrik"/>
            </w:pPr>
            <w:r w:rsidRPr="00701DF4">
              <w:t>Beskrivning</w:t>
            </w:r>
          </w:p>
        </w:tc>
      </w:tr>
      <w:tr w:rsidR="00D11F63" w:rsidRPr="00701DF4" w14:paraId="07AACDAE" w14:textId="77777777" w:rsidTr="00D65294">
        <w:tc>
          <w:tcPr>
            <w:tcW w:w="2977" w:type="dxa"/>
            <w:tcBorders>
              <w:bottom w:val="single" w:sz="4" w:space="0" w:color="A33662" w:themeColor="accent1"/>
              <w:right w:val="single" w:sz="24" w:space="0" w:color="FFFFFF" w:themeColor="background1"/>
            </w:tcBorders>
          </w:tcPr>
          <w:p w14:paraId="21EF720A" w14:textId="67426254" w:rsidR="00D11F63" w:rsidRPr="00701DF4" w:rsidRDefault="00D11F63" w:rsidP="00D11F63">
            <w:pPr>
              <w:rPr>
                <w:rFonts w:cstheme="minorHAnsi"/>
                <w:i/>
                <w:iCs/>
                <w:color w:val="098394"/>
              </w:rPr>
            </w:pPr>
            <w:r w:rsidRPr="00701DF4">
              <w:t>Har behov av att uppdatera uppgifter på en befintlig reservidentitet</w:t>
            </w:r>
          </w:p>
        </w:tc>
        <w:tc>
          <w:tcPr>
            <w:tcW w:w="5954" w:type="dxa"/>
            <w:tcBorders>
              <w:left w:val="single" w:sz="24" w:space="0" w:color="FFFFFF" w:themeColor="background1"/>
              <w:bottom w:val="single" w:sz="4" w:space="0" w:color="A33662" w:themeColor="accent1"/>
              <w:right w:val="single" w:sz="24" w:space="0" w:color="FFFFFF" w:themeColor="background1"/>
            </w:tcBorders>
          </w:tcPr>
          <w:p w14:paraId="6E798AD4" w14:textId="77777777" w:rsidR="00D11F63" w:rsidRPr="00701DF4" w:rsidRDefault="00D11F63" w:rsidP="00D11F63">
            <w:pPr>
              <w:pStyle w:val="SoSTabelltext"/>
              <w:rPr>
                <w:rFonts w:asciiTheme="minorHAnsi" w:hAnsiTheme="minorHAnsi" w:cstheme="minorHAnsi"/>
                <w:sz w:val="18"/>
                <w:szCs w:val="18"/>
              </w:rPr>
            </w:pPr>
            <w:r w:rsidRPr="00701DF4">
              <w:rPr>
                <w:rFonts w:asciiTheme="minorHAnsi" w:hAnsiTheme="minorHAnsi" w:cstheme="minorHAnsi"/>
                <w:sz w:val="18"/>
                <w:szCs w:val="18"/>
              </w:rPr>
              <w:t>En person som har en reservidentitet kan behöva få sina uppgifter uppdaterade.</w:t>
            </w:r>
          </w:p>
          <w:p w14:paraId="79F6AF2A" w14:textId="78C3113F" w:rsidR="00D11F63" w:rsidRPr="00701DF4" w:rsidRDefault="00D11F63" w:rsidP="00D11F63">
            <w:pPr>
              <w:pStyle w:val="SoSTabelltext"/>
              <w:rPr>
                <w:rFonts w:asciiTheme="minorHAnsi" w:hAnsiTheme="minorHAnsi" w:cstheme="minorHAnsi"/>
                <w:sz w:val="18"/>
                <w:szCs w:val="18"/>
              </w:rPr>
            </w:pPr>
          </w:p>
        </w:tc>
      </w:tr>
      <w:tr w:rsidR="00D11F63" w:rsidRPr="00701DF4" w14:paraId="69120060"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3EA14395" w14:textId="0E8719DA" w:rsidR="00D11F63" w:rsidRPr="00701DF4" w:rsidRDefault="00D11F63" w:rsidP="00D11F63">
            <w:pPr>
              <w:rPr>
                <w:rFonts w:cstheme="minorHAnsi"/>
              </w:rPr>
            </w:pPr>
            <w:r w:rsidRPr="00701DF4">
              <w:t>Gör uppdateringar</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BAA8DE2" w14:textId="30DDAE60" w:rsidR="00D11F63" w:rsidRPr="00701DF4" w:rsidRDefault="00D11F63" w:rsidP="00237076">
            <w:pPr>
              <w:pStyle w:val="SoSTabelltext"/>
              <w:rPr>
                <w:rFonts w:asciiTheme="minorHAnsi" w:hAnsiTheme="minorHAnsi" w:cstheme="minorHAnsi"/>
                <w:sz w:val="18"/>
                <w:szCs w:val="18"/>
              </w:rPr>
            </w:pPr>
            <w:r w:rsidRPr="00701DF4">
              <w:rPr>
                <w:rFonts w:asciiTheme="minorHAnsi" w:hAnsiTheme="minorHAnsi" w:cstheme="minorHAnsi"/>
                <w:sz w:val="18"/>
                <w:szCs w:val="18"/>
              </w:rPr>
              <w:t>Behörig användare som utifrån en befintlig reservidentitet anger minst de obligatoriska uppgifter som behövs för att uppdatera en nationell reservidentitet via något formulär, alternativt i sitt ordinarie IT-stöd eller via den nationella tjänsten för uttag av nationell reservidentitet. Se ramverket för reservidentitet [R11] för mer information om hantering av uttag av reservidentitet.</w:t>
            </w:r>
          </w:p>
        </w:tc>
      </w:tr>
      <w:tr w:rsidR="00D11F63" w:rsidRPr="00701DF4" w14:paraId="71CEC226"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72A54494" w14:textId="43B47DD9" w:rsidR="00D11F63" w:rsidRPr="00701DF4" w:rsidRDefault="00D11F63" w:rsidP="00D11F63">
            <w:pPr>
              <w:rPr>
                <w:rFonts w:cstheme="minorHAnsi"/>
              </w:rPr>
            </w:pPr>
            <w:r w:rsidRPr="00701DF4">
              <w:t>Läser de genomförda uppdateringarna</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44DC93" w14:textId="43777650" w:rsidR="00D11F63" w:rsidRPr="00701DF4" w:rsidRDefault="00D11F63" w:rsidP="00237076">
            <w:pPr>
              <w:pStyle w:val="SoSTabelltext"/>
              <w:rPr>
                <w:rFonts w:asciiTheme="minorHAnsi" w:hAnsiTheme="minorHAnsi" w:cstheme="minorHAnsi"/>
                <w:sz w:val="18"/>
                <w:szCs w:val="18"/>
              </w:rPr>
            </w:pPr>
            <w:r w:rsidRPr="00701DF4">
              <w:rPr>
                <w:rFonts w:asciiTheme="minorHAnsi" w:hAnsiTheme="minorHAnsi" w:cstheme="minorHAnsi"/>
                <w:sz w:val="18"/>
                <w:szCs w:val="18"/>
              </w:rPr>
              <w:t>De uppdateringar som användaren har gjort kan läsas.</w:t>
            </w:r>
          </w:p>
        </w:tc>
      </w:tr>
    </w:tbl>
    <w:p w14:paraId="6FE040A2" w14:textId="77777777" w:rsidR="00DC04BF" w:rsidRPr="00701DF4" w:rsidRDefault="00DC04BF" w:rsidP="00121C54"/>
    <w:p w14:paraId="5C87D620" w14:textId="77777777" w:rsidR="000F4DD0" w:rsidRPr="00701DF4" w:rsidRDefault="000F4DD0" w:rsidP="000F4DD0">
      <w:pPr>
        <w:pStyle w:val="Numreradrubrik3"/>
        <w:rPr>
          <w:lang w:val="sv-SE"/>
        </w:rPr>
      </w:pPr>
      <w:r w:rsidRPr="00701DF4">
        <w:rPr>
          <w:lang w:val="sv-SE"/>
        </w:rPr>
        <w:br w:type="page"/>
      </w:r>
      <w:bookmarkStart w:id="25" w:name="_Toc158116533"/>
      <w:r w:rsidRPr="00701DF4">
        <w:rPr>
          <w:lang w:val="sv-SE"/>
        </w:rPr>
        <w:lastRenderedPageBreak/>
        <w:t>Flödesbeskrivning: Koppling av tidigare registrerad identitet till annan registrerad identitet</w:t>
      </w:r>
      <w:bookmarkEnd w:id="25"/>
    </w:p>
    <w:p w14:paraId="5DAE8FBA" w14:textId="77777777" w:rsidR="000F4DD0" w:rsidRPr="00701DF4" w:rsidRDefault="000F4DD0">
      <w:r w:rsidRPr="00701DF4">
        <w:rPr>
          <w:noProof/>
          <w:lang w:val="en-US" w:eastAsia="sv-SE"/>
        </w:rPr>
        <w:drawing>
          <wp:inline distT="0" distB="0" distL="0" distR="0" wp14:anchorId="0542AE8F" wp14:editId="6A2F6057">
            <wp:extent cx="5305425" cy="2476500"/>
            <wp:effectExtent l="0" t="0" r="635" b="635"/>
            <wp:docPr id="37" name="image8.png" title="Koppling av tidigare registrerad identitet till en huvudidentit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8.png"/>
                    <pic:cNvPicPr/>
                  </pic:nvPicPr>
                  <pic:blipFill>
                    <a:blip r:embed="rId40"/>
                    <a:stretch>
                      <a:fillRect/>
                    </a:stretch>
                  </pic:blipFill>
                  <pic:spPr>
                    <a:xfrm>
                      <a:off x="0" y="0"/>
                      <a:ext cx="5305425" cy="2476500"/>
                    </a:xfrm>
                    <a:prstGeom prst="rect">
                      <a:avLst/>
                    </a:prstGeom>
                  </pic:spPr>
                </pic:pic>
              </a:graphicData>
            </a:graphic>
          </wp:inline>
        </w:drawing>
      </w:r>
    </w:p>
    <w:p w14:paraId="0CCCC67D" w14:textId="77777777" w:rsidR="000F4DD0" w:rsidRPr="00701DF4" w:rsidRDefault="000F4DD0" w:rsidP="000F4DD0">
      <w:pPr>
        <w:rPr>
          <w:b/>
          <w:bCs/>
        </w:rPr>
      </w:pPr>
      <w:r w:rsidRPr="00701DF4">
        <w:rPr>
          <w:b/>
          <w:bCs/>
        </w:rPr>
        <w:t xml:space="preserve">Aktörer/Roller i arbetsflödet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0F4DD0" w:rsidRPr="00701DF4" w14:paraId="7F26A836" w14:textId="77777777" w:rsidTr="00D65294">
        <w:trPr>
          <w:trHeight w:val="21"/>
        </w:trPr>
        <w:tc>
          <w:tcPr>
            <w:tcW w:w="2977" w:type="dxa"/>
            <w:shd w:val="clear" w:color="auto" w:fill="A33662" w:themeFill="accent1"/>
          </w:tcPr>
          <w:p w14:paraId="26E75CD0" w14:textId="77777777" w:rsidR="000F4DD0" w:rsidRPr="00701DF4" w:rsidRDefault="000F4DD0" w:rsidP="00D65294">
            <w:pPr>
              <w:pStyle w:val="Tabellrubrik"/>
            </w:pPr>
            <w:r w:rsidRPr="00701DF4">
              <w:t>Namn</w:t>
            </w:r>
          </w:p>
        </w:tc>
        <w:tc>
          <w:tcPr>
            <w:tcW w:w="5954" w:type="dxa"/>
            <w:shd w:val="clear" w:color="auto" w:fill="A33662" w:themeFill="accent1"/>
          </w:tcPr>
          <w:p w14:paraId="14E06245" w14:textId="77777777" w:rsidR="000F4DD0" w:rsidRPr="00701DF4" w:rsidRDefault="000F4DD0" w:rsidP="00D65294">
            <w:pPr>
              <w:pStyle w:val="Tabellrubrik"/>
            </w:pPr>
            <w:r w:rsidRPr="00701DF4">
              <w:t>Beskrivning</w:t>
            </w:r>
          </w:p>
        </w:tc>
      </w:tr>
      <w:tr w:rsidR="000F4DD0" w:rsidRPr="00701DF4" w14:paraId="46AA441F"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091013D6" w14:textId="77777777" w:rsidR="000F4DD0" w:rsidRPr="00701DF4" w:rsidRDefault="000F4DD0" w:rsidP="00D65294">
            <w:pPr>
              <w:pStyle w:val="Brdtext"/>
              <w:rPr>
                <w:rFonts w:asciiTheme="minorHAnsi" w:hAnsiTheme="minorHAnsi" w:cstheme="minorHAnsi"/>
                <w:sz w:val="20"/>
                <w:szCs w:val="20"/>
              </w:rPr>
            </w:pPr>
            <w:r w:rsidRPr="00701DF4">
              <w:rPr>
                <w:rFonts w:asciiTheme="minorHAnsi" w:hAnsiTheme="minorHAnsi" w:cstheme="minorHAnsi"/>
                <w:sz w:val="20"/>
                <w:szCs w:val="20"/>
              </w:rPr>
              <w:t>Verksamhetsperson</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D5A1BA" w14:textId="692A94D2" w:rsidR="000F4DD0" w:rsidRPr="00701DF4" w:rsidRDefault="000F4DD0" w:rsidP="000F4DD0">
            <w:pPr>
              <w:pStyle w:val="Brdtext"/>
              <w:rPr>
                <w:rFonts w:asciiTheme="minorHAnsi" w:hAnsiTheme="minorHAnsi" w:cstheme="minorHAnsi"/>
                <w:sz w:val="18"/>
                <w:szCs w:val="18"/>
              </w:rPr>
            </w:pPr>
            <w:r w:rsidRPr="00701DF4">
              <w:rPr>
                <w:rFonts w:ascii="Century Gothic" w:hAnsi="Century Gothic"/>
                <w:sz w:val="16"/>
              </w:rPr>
              <w:t>Person som administrerar koppling av reservidentitet. Kan vara en administrativ roll hos verksamheten.</w:t>
            </w:r>
          </w:p>
        </w:tc>
      </w:tr>
    </w:tbl>
    <w:p w14:paraId="0D043427" w14:textId="77777777" w:rsidR="000F4DD0" w:rsidRPr="00701DF4" w:rsidRDefault="000F4DD0" w:rsidP="000F4DD0">
      <w:pPr>
        <w:rPr>
          <w:b/>
          <w:bCs/>
        </w:rPr>
      </w:pPr>
    </w:p>
    <w:p w14:paraId="75517C4E" w14:textId="77777777" w:rsidR="000F4DD0" w:rsidRPr="00701DF4" w:rsidRDefault="000F4DD0" w:rsidP="000F4DD0">
      <w:pPr>
        <w:rPr>
          <w:b/>
          <w:bCs/>
        </w:rPr>
      </w:pPr>
      <w:r w:rsidRPr="00701DF4">
        <w:rPr>
          <w:b/>
          <w:bCs/>
        </w:rPr>
        <w:t>Arbetssteg</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0F4DD0" w:rsidRPr="00701DF4" w14:paraId="2E6023F6" w14:textId="77777777" w:rsidTr="00D65294">
        <w:trPr>
          <w:trHeight w:val="21"/>
        </w:trPr>
        <w:tc>
          <w:tcPr>
            <w:tcW w:w="2977" w:type="dxa"/>
            <w:shd w:val="clear" w:color="auto" w:fill="A33662" w:themeFill="accent1"/>
          </w:tcPr>
          <w:p w14:paraId="521AA8C2" w14:textId="77777777" w:rsidR="000F4DD0" w:rsidRPr="00701DF4" w:rsidRDefault="000F4DD0" w:rsidP="00D65294">
            <w:pPr>
              <w:pStyle w:val="Tabellrubrik"/>
            </w:pPr>
            <w:r w:rsidRPr="00701DF4">
              <w:t>Namn</w:t>
            </w:r>
          </w:p>
        </w:tc>
        <w:tc>
          <w:tcPr>
            <w:tcW w:w="5954" w:type="dxa"/>
            <w:shd w:val="clear" w:color="auto" w:fill="A33662" w:themeFill="accent1"/>
          </w:tcPr>
          <w:p w14:paraId="63C8EE05" w14:textId="77777777" w:rsidR="000F4DD0" w:rsidRPr="00701DF4" w:rsidRDefault="000F4DD0" w:rsidP="00D65294">
            <w:pPr>
              <w:pStyle w:val="Tabellrubrik"/>
            </w:pPr>
            <w:r w:rsidRPr="00701DF4">
              <w:t>Beskrivning</w:t>
            </w:r>
          </w:p>
        </w:tc>
      </w:tr>
      <w:tr w:rsidR="000F4DD0" w:rsidRPr="00701DF4" w14:paraId="3051ABDA" w14:textId="77777777" w:rsidTr="00D65294">
        <w:tc>
          <w:tcPr>
            <w:tcW w:w="2977" w:type="dxa"/>
            <w:tcBorders>
              <w:bottom w:val="single" w:sz="4" w:space="0" w:color="A33662" w:themeColor="accent1"/>
              <w:right w:val="single" w:sz="24" w:space="0" w:color="FFFFFF" w:themeColor="background1"/>
            </w:tcBorders>
          </w:tcPr>
          <w:p w14:paraId="39506EA8" w14:textId="5B5911E9" w:rsidR="000F4DD0" w:rsidRPr="00701DF4" w:rsidRDefault="000F4DD0" w:rsidP="000F4DD0">
            <w:pPr>
              <w:rPr>
                <w:rFonts w:cstheme="minorHAnsi"/>
                <w:i/>
                <w:iCs/>
                <w:color w:val="098394"/>
              </w:rPr>
            </w:pPr>
            <w:r w:rsidRPr="00701DF4">
              <w:rPr>
                <w:rFonts w:cstheme="minorHAnsi"/>
              </w:rPr>
              <w:t>Har flera identiteter</w:t>
            </w:r>
          </w:p>
        </w:tc>
        <w:tc>
          <w:tcPr>
            <w:tcW w:w="5954" w:type="dxa"/>
            <w:tcBorders>
              <w:left w:val="single" w:sz="24" w:space="0" w:color="FFFFFF" w:themeColor="background1"/>
              <w:bottom w:val="single" w:sz="4" w:space="0" w:color="A33662" w:themeColor="accent1"/>
              <w:right w:val="single" w:sz="24" w:space="0" w:color="FFFFFF" w:themeColor="background1"/>
            </w:tcBorders>
          </w:tcPr>
          <w:p w14:paraId="0F89B0D6" w14:textId="38100084" w:rsidR="000F4DD0" w:rsidRPr="00701DF4" w:rsidRDefault="000F4DD0" w:rsidP="000F4DD0">
            <w:pPr>
              <w:pStyle w:val="SoSTabelltext"/>
              <w:rPr>
                <w:rFonts w:asciiTheme="minorHAnsi" w:hAnsiTheme="minorHAnsi" w:cstheme="minorHAnsi"/>
                <w:sz w:val="18"/>
                <w:szCs w:val="18"/>
              </w:rPr>
            </w:pPr>
            <w:r w:rsidRPr="00701DF4">
              <w:rPr>
                <w:rFonts w:asciiTheme="minorHAnsi" w:hAnsiTheme="minorHAnsi" w:cstheme="minorHAnsi"/>
                <w:sz w:val="18"/>
                <w:szCs w:val="18"/>
              </w:rPr>
              <w:t>En person kan, av olika anledningar, ha flera identiteter. Exempelvis om en reservidentitet har hämtats för en medvetslös person som redan har ett personnummer.</w:t>
            </w:r>
          </w:p>
        </w:tc>
      </w:tr>
      <w:tr w:rsidR="000F4DD0" w:rsidRPr="00701DF4" w14:paraId="7E3E5C58"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483AA72E" w14:textId="404236B9" w:rsidR="000F4DD0" w:rsidRPr="00701DF4" w:rsidRDefault="000F4DD0" w:rsidP="000F4DD0">
            <w:pPr>
              <w:rPr>
                <w:rFonts w:cstheme="minorHAnsi"/>
              </w:rPr>
            </w:pPr>
            <w:r w:rsidRPr="00701DF4">
              <w:rPr>
                <w:rFonts w:cstheme="minorHAnsi"/>
              </w:rPr>
              <w:t>Har behov att koppla ihop identiteterna</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2C7983" w14:textId="58F0931B" w:rsidR="000F4DD0" w:rsidRPr="00701DF4" w:rsidRDefault="000F4DD0" w:rsidP="000F4DD0">
            <w:pPr>
              <w:pStyle w:val="SoSTabelltext"/>
              <w:rPr>
                <w:rFonts w:asciiTheme="minorHAnsi" w:hAnsiTheme="minorHAnsi" w:cstheme="minorHAnsi"/>
                <w:sz w:val="18"/>
                <w:szCs w:val="18"/>
              </w:rPr>
            </w:pPr>
            <w:r w:rsidRPr="00701DF4">
              <w:rPr>
                <w:rFonts w:asciiTheme="minorHAnsi" w:hAnsiTheme="minorHAnsi" w:cstheme="minorHAnsi"/>
                <w:sz w:val="18"/>
                <w:szCs w:val="18"/>
              </w:rPr>
              <w:t>Om en person har flera identiteter behöver dessa kopplas ihop för att det ska vara möjligt att ta del av all information och historik som finns dokumenterad/upprättad på den personen.</w:t>
            </w:r>
          </w:p>
        </w:tc>
      </w:tr>
      <w:tr w:rsidR="000F4DD0" w:rsidRPr="00701DF4" w14:paraId="74072725"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3969A04B" w14:textId="057CCF29" w:rsidR="000F4DD0" w:rsidRPr="00701DF4" w:rsidRDefault="000F4DD0" w:rsidP="000F4DD0">
            <w:pPr>
              <w:rPr>
                <w:rFonts w:cstheme="minorHAnsi"/>
              </w:rPr>
            </w:pPr>
            <w:r w:rsidRPr="00701DF4">
              <w:rPr>
                <w:rFonts w:cstheme="minorHAnsi"/>
              </w:rPr>
              <w:t>Kopplar ihop två identiteter som avser samma person</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372EB2" w14:textId="204853C5" w:rsidR="000F4DD0" w:rsidRPr="00701DF4" w:rsidRDefault="000F4DD0" w:rsidP="000F4DD0">
            <w:pPr>
              <w:pStyle w:val="SoSTabelltext"/>
              <w:rPr>
                <w:rFonts w:asciiTheme="minorHAnsi" w:hAnsiTheme="minorHAnsi" w:cstheme="minorHAnsi"/>
                <w:sz w:val="18"/>
                <w:szCs w:val="18"/>
              </w:rPr>
            </w:pPr>
            <w:r w:rsidRPr="00701DF4">
              <w:rPr>
                <w:rFonts w:asciiTheme="minorHAnsi" w:hAnsiTheme="minorHAnsi" w:cstheme="minorHAnsi"/>
                <w:sz w:val="18"/>
                <w:szCs w:val="18"/>
              </w:rPr>
              <w:t>Behörig användare anger de två identiteter som skall kopplas samman. Det är endast en identitet som kopplas ihop med en huvudidentitet i taget. Om det finns flera identiteter som ska kopplas ihop, så itereras flödet för att få ihop samtliga identiteter till en huvudidentitet. Se ramverket för reservidentitet [R11] för mer information om hantering av uttag av reservidentitet.</w:t>
            </w:r>
          </w:p>
        </w:tc>
      </w:tr>
      <w:tr w:rsidR="000F4DD0" w:rsidRPr="00701DF4" w14:paraId="0D91B2C6"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0750F129" w14:textId="2C2DC8E6" w:rsidR="000F4DD0" w:rsidRPr="00701DF4" w:rsidRDefault="000F4DD0" w:rsidP="000F4DD0">
            <w:pPr>
              <w:rPr>
                <w:rFonts w:cstheme="minorHAnsi"/>
              </w:rPr>
            </w:pPr>
            <w:r w:rsidRPr="00701DF4">
              <w:rPr>
                <w:rFonts w:cstheme="minorHAnsi"/>
              </w:rPr>
              <w:t>De ihopkopplade identiteterna kan läsas</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7406C90" w14:textId="11C261B2" w:rsidR="000F4DD0" w:rsidRPr="00701DF4" w:rsidRDefault="000F4DD0" w:rsidP="000F4DD0">
            <w:pPr>
              <w:pStyle w:val="SoSTabelltext"/>
              <w:rPr>
                <w:rFonts w:asciiTheme="minorHAnsi" w:hAnsiTheme="minorHAnsi" w:cstheme="minorHAnsi"/>
                <w:sz w:val="18"/>
                <w:szCs w:val="18"/>
              </w:rPr>
            </w:pPr>
            <w:r w:rsidRPr="00701DF4">
              <w:rPr>
                <w:rFonts w:asciiTheme="minorHAnsi" w:hAnsiTheme="minorHAnsi" w:cstheme="minorHAnsi"/>
                <w:sz w:val="18"/>
                <w:szCs w:val="18"/>
              </w:rPr>
              <w:t>När ihopkopplingen av två identiteter är genomförd, kan e-tjänsten/journalsystemet visa upp resultatet för användaren.</w:t>
            </w:r>
          </w:p>
        </w:tc>
      </w:tr>
    </w:tbl>
    <w:p w14:paraId="5175B764" w14:textId="77777777" w:rsidR="000F4DD0" w:rsidRPr="00701DF4" w:rsidRDefault="000F4DD0" w:rsidP="000F4DD0"/>
    <w:p w14:paraId="755BA6CB" w14:textId="581AB334" w:rsidR="000F4DD0" w:rsidRPr="00701DF4" w:rsidRDefault="000F4DD0">
      <w:r w:rsidRPr="00701DF4">
        <w:br w:type="page"/>
      </w:r>
    </w:p>
    <w:p w14:paraId="1359BCAB" w14:textId="072810AA" w:rsidR="000F4DD0" w:rsidRPr="00701DF4" w:rsidRDefault="000F4DD0" w:rsidP="000F4DD0">
      <w:pPr>
        <w:pStyle w:val="Numreradrubrik3"/>
      </w:pPr>
      <w:bookmarkStart w:id="26" w:name="_Toc158116534"/>
      <w:r w:rsidRPr="00701DF4">
        <w:lastRenderedPageBreak/>
        <w:t>Flödesbeskrivning: Isärkoppling av kopplade identiteter</w:t>
      </w:r>
      <w:bookmarkEnd w:id="26"/>
    </w:p>
    <w:p w14:paraId="7FE040E2" w14:textId="11AE26D8" w:rsidR="000F4DD0" w:rsidRPr="00701DF4" w:rsidRDefault="000F4DD0" w:rsidP="000F4DD0">
      <w:pPr>
        <w:rPr>
          <w:lang w:val="en-US"/>
        </w:rPr>
      </w:pPr>
      <w:r w:rsidRPr="00701DF4">
        <w:rPr>
          <w:noProof/>
          <w:lang w:val="en-US" w:eastAsia="sv-SE"/>
        </w:rPr>
        <w:drawing>
          <wp:inline distT="0" distB="0" distL="0" distR="0" wp14:anchorId="6114E15E" wp14:editId="7916B620">
            <wp:extent cx="5305425" cy="2857500"/>
            <wp:effectExtent l="0" t="0" r="635" b="635"/>
            <wp:docPr id="39" name="image9.png" title="Isärkoppling av kopplade identit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9.png"/>
                    <pic:cNvPicPr/>
                  </pic:nvPicPr>
                  <pic:blipFill>
                    <a:blip r:embed="rId41"/>
                    <a:stretch>
                      <a:fillRect/>
                    </a:stretch>
                  </pic:blipFill>
                  <pic:spPr>
                    <a:xfrm>
                      <a:off x="0" y="0"/>
                      <a:ext cx="5305425" cy="2857500"/>
                    </a:xfrm>
                    <a:prstGeom prst="rect">
                      <a:avLst/>
                    </a:prstGeom>
                  </pic:spPr>
                </pic:pic>
              </a:graphicData>
            </a:graphic>
          </wp:inline>
        </w:drawing>
      </w:r>
    </w:p>
    <w:p w14:paraId="4ECBC008" w14:textId="77777777" w:rsidR="000F4DD0" w:rsidRPr="00701DF4" w:rsidRDefault="000F4DD0" w:rsidP="000F4DD0">
      <w:pPr>
        <w:rPr>
          <w:b/>
          <w:bCs/>
        </w:rPr>
      </w:pPr>
      <w:r w:rsidRPr="00701DF4">
        <w:rPr>
          <w:b/>
          <w:bCs/>
        </w:rPr>
        <w:t xml:space="preserve">Aktörer/Roller i arbetsflödet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0F4DD0" w:rsidRPr="00701DF4" w14:paraId="6B9BA7EF" w14:textId="77777777" w:rsidTr="00D65294">
        <w:trPr>
          <w:trHeight w:val="21"/>
        </w:trPr>
        <w:tc>
          <w:tcPr>
            <w:tcW w:w="2977" w:type="dxa"/>
            <w:shd w:val="clear" w:color="auto" w:fill="A33662" w:themeFill="accent1"/>
          </w:tcPr>
          <w:p w14:paraId="7992D0CA" w14:textId="77777777" w:rsidR="000F4DD0" w:rsidRPr="00701DF4" w:rsidRDefault="000F4DD0" w:rsidP="00D65294">
            <w:pPr>
              <w:pStyle w:val="Tabellrubrik"/>
            </w:pPr>
            <w:r w:rsidRPr="00701DF4">
              <w:t>Namn</w:t>
            </w:r>
          </w:p>
        </w:tc>
        <w:tc>
          <w:tcPr>
            <w:tcW w:w="5954" w:type="dxa"/>
            <w:shd w:val="clear" w:color="auto" w:fill="A33662" w:themeFill="accent1"/>
          </w:tcPr>
          <w:p w14:paraId="1060C614" w14:textId="77777777" w:rsidR="000F4DD0" w:rsidRPr="00701DF4" w:rsidRDefault="000F4DD0" w:rsidP="00D65294">
            <w:pPr>
              <w:pStyle w:val="Tabellrubrik"/>
            </w:pPr>
            <w:r w:rsidRPr="00701DF4">
              <w:t>Beskrivning</w:t>
            </w:r>
          </w:p>
        </w:tc>
      </w:tr>
      <w:tr w:rsidR="000F4DD0" w:rsidRPr="00701DF4" w14:paraId="2709A285"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4D865E48" w14:textId="77777777" w:rsidR="000F4DD0" w:rsidRPr="00701DF4" w:rsidRDefault="000F4DD0" w:rsidP="00D65294">
            <w:pPr>
              <w:pStyle w:val="Brdtext"/>
              <w:rPr>
                <w:rFonts w:asciiTheme="minorHAnsi" w:hAnsiTheme="minorHAnsi" w:cstheme="minorHAnsi"/>
                <w:sz w:val="20"/>
                <w:szCs w:val="20"/>
              </w:rPr>
            </w:pPr>
            <w:r w:rsidRPr="00701DF4">
              <w:rPr>
                <w:rFonts w:asciiTheme="minorHAnsi" w:hAnsiTheme="minorHAnsi" w:cstheme="minorHAnsi"/>
                <w:sz w:val="20"/>
                <w:szCs w:val="20"/>
              </w:rPr>
              <w:t>Verksamhetsperson</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DBBDB5" w14:textId="59753E7E" w:rsidR="000F4DD0" w:rsidRPr="00701DF4" w:rsidRDefault="00AE2B06" w:rsidP="00D65294">
            <w:pPr>
              <w:pStyle w:val="Brdtext"/>
              <w:rPr>
                <w:rFonts w:ascii="Century Gothic" w:hAnsi="Century Gothic"/>
                <w:sz w:val="16"/>
              </w:rPr>
            </w:pPr>
            <w:r w:rsidRPr="00701DF4">
              <w:rPr>
                <w:rFonts w:ascii="Century Gothic" w:hAnsi="Century Gothic"/>
                <w:sz w:val="16"/>
              </w:rPr>
              <w:t>Person som administrerar isärkopplingen av reservidentitet. Kan vara en administrativ roll hos verksamheten.</w:t>
            </w:r>
          </w:p>
        </w:tc>
      </w:tr>
    </w:tbl>
    <w:p w14:paraId="37AC9305" w14:textId="77777777" w:rsidR="000F4DD0" w:rsidRPr="00701DF4" w:rsidRDefault="000F4DD0" w:rsidP="000F4DD0">
      <w:pPr>
        <w:rPr>
          <w:b/>
          <w:bCs/>
        </w:rPr>
      </w:pPr>
    </w:p>
    <w:p w14:paraId="72910453" w14:textId="77777777" w:rsidR="000F4DD0" w:rsidRPr="00701DF4" w:rsidRDefault="000F4DD0" w:rsidP="000F4DD0">
      <w:pPr>
        <w:rPr>
          <w:b/>
          <w:bCs/>
        </w:rPr>
      </w:pPr>
      <w:r w:rsidRPr="00701DF4">
        <w:rPr>
          <w:b/>
          <w:bCs/>
        </w:rPr>
        <w:t>Arbetssteg</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0F4DD0" w:rsidRPr="00701DF4" w14:paraId="679BB8AF" w14:textId="77777777" w:rsidTr="00D65294">
        <w:trPr>
          <w:trHeight w:val="21"/>
        </w:trPr>
        <w:tc>
          <w:tcPr>
            <w:tcW w:w="2977" w:type="dxa"/>
            <w:shd w:val="clear" w:color="auto" w:fill="A33662" w:themeFill="accent1"/>
          </w:tcPr>
          <w:p w14:paraId="405FD85E" w14:textId="77777777" w:rsidR="000F4DD0" w:rsidRPr="00701DF4" w:rsidRDefault="000F4DD0" w:rsidP="00D65294">
            <w:pPr>
              <w:pStyle w:val="Tabellrubrik"/>
            </w:pPr>
            <w:r w:rsidRPr="00701DF4">
              <w:t>Namn</w:t>
            </w:r>
          </w:p>
        </w:tc>
        <w:tc>
          <w:tcPr>
            <w:tcW w:w="5954" w:type="dxa"/>
            <w:shd w:val="clear" w:color="auto" w:fill="A33662" w:themeFill="accent1"/>
          </w:tcPr>
          <w:p w14:paraId="37FC5D80" w14:textId="77777777" w:rsidR="000F4DD0" w:rsidRPr="00701DF4" w:rsidRDefault="000F4DD0" w:rsidP="00D65294">
            <w:pPr>
              <w:pStyle w:val="Tabellrubrik"/>
            </w:pPr>
            <w:r w:rsidRPr="00701DF4">
              <w:t>Beskrivning</w:t>
            </w:r>
          </w:p>
        </w:tc>
      </w:tr>
      <w:tr w:rsidR="00AE2B06" w:rsidRPr="00701DF4" w14:paraId="79663796" w14:textId="77777777" w:rsidTr="00D65294">
        <w:tc>
          <w:tcPr>
            <w:tcW w:w="2977" w:type="dxa"/>
            <w:tcBorders>
              <w:bottom w:val="single" w:sz="4" w:space="0" w:color="A33662" w:themeColor="accent1"/>
              <w:right w:val="single" w:sz="24" w:space="0" w:color="FFFFFF" w:themeColor="background1"/>
            </w:tcBorders>
          </w:tcPr>
          <w:p w14:paraId="5C0912D3" w14:textId="5BE245E6" w:rsidR="00AE2B06" w:rsidRPr="00701DF4" w:rsidRDefault="00AE2B06" w:rsidP="00AE2B06">
            <w:pPr>
              <w:rPr>
                <w:rFonts w:cstheme="minorHAnsi"/>
                <w:i/>
                <w:iCs/>
                <w:color w:val="098394"/>
              </w:rPr>
            </w:pPr>
            <w:r w:rsidRPr="00701DF4">
              <w:t>Har två eller flera identiteter ihopkopplade</w:t>
            </w:r>
          </w:p>
        </w:tc>
        <w:tc>
          <w:tcPr>
            <w:tcW w:w="5954" w:type="dxa"/>
            <w:tcBorders>
              <w:left w:val="single" w:sz="24" w:space="0" w:color="FFFFFF" w:themeColor="background1"/>
              <w:bottom w:val="single" w:sz="4" w:space="0" w:color="A33662" w:themeColor="accent1"/>
              <w:right w:val="single" w:sz="24" w:space="0" w:color="FFFFFF" w:themeColor="background1"/>
            </w:tcBorders>
          </w:tcPr>
          <w:p w14:paraId="63240F27" w14:textId="74969080" w:rsidR="00AE2B06" w:rsidRPr="00701DF4" w:rsidRDefault="00AE2B06" w:rsidP="00AE2B06">
            <w:pPr>
              <w:pStyle w:val="SoSTabelltext"/>
              <w:rPr>
                <w:rFonts w:asciiTheme="minorHAnsi" w:hAnsiTheme="minorHAnsi" w:cstheme="minorHAnsi"/>
                <w:sz w:val="18"/>
                <w:szCs w:val="18"/>
              </w:rPr>
            </w:pPr>
            <w:r w:rsidRPr="00701DF4">
              <w:rPr>
                <w:rFonts w:asciiTheme="minorHAnsi" w:hAnsiTheme="minorHAnsi" w:cstheme="minorHAnsi"/>
                <w:sz w:val="18"/>
                <w:szCs w:val="18"/>
              </w:rPr>
              <w:t>En person har två eller flera identiteter ihopkopplade. De olika identiteterna kan vara lokalt reserv-id, nationellt reserv-id, personnummer eller samordningsnummer.</w:t>
            </w:r>
          </w:p>
        </w:tc>
      </w:tr>
      <w:tr w:rsidR="00AE2B06" w:rsidRPr="00701DF4" w14:paraId="4CAEF6AB"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616F6F53" w14:textId="63134FA0" w:rsidR="00AE2B06" w:rsidRPr="00701DF4" w:rsidRDefault="00AE2B06" w:rsidP="00AE2B06">
            <w:pPr>
              <w:rPr>
                <w:rFonts w:cstheme="minorHAnsi"/>
              </w:rPr>
            </w:pPr>
            <w:r w:rsidRPr="00701DF4">
              <w:t>Anger vilka två identiteter som ska kopplas isär</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0EAA7B" w14:textId="4F327D6E" w:rsidR="00AE2B06" w:rsidRPr="00701DF4" w:rsidRDefault="00AE2B06" w:rsidP="00AE2B06">
            <w:pPr>
              <w:pStyle w:val="SoSTabelltext"/>
              <w:rPr>
                <w:rFonts w:asciiTheme="minorHAnsi" w:hAnsiTheme="minorHAnsi" w:cstheme="minorHAnsi"/>
                <w:sz w:val="18"/>
                <w:szCs w:val="18"/>
              </w:rPr>
            </w:pPr>
            <w:r w:rsidRPr="00701DF4">
              <w:rPr>
                <w:rFonts w:asciiTheme="minorHAnsi" w:hAnsiTheme="minorHAnsi" w:cstheme="minorHAnsi"/>
                <w:sz w:val="18"/>
                <w:szCs w:val="18"/>
              </w:rPr>
              <w:t>Behörig användare anger vilka två identiteter som skall kopplas isär. Endast två identiteter kan kopplas isär i taget. Om det finns flera identiteter som ska kopplas isär, så itereras flödet för att koppla isär samtliga identiteter från en huvudidentitet. Se ramverket för reservidentitet [R11] för mer information om hantering av uttag av reservidentitet.</w:t>
            </w:r>
          </w:p>
        </w:tc>
      </w:tr>
      <w:tr w:rsidR="00AE2B06" w:rsidRPr="00701DF4" w14:paraId="20441A7D"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6F39CA9F" w14:textId="3C7B616A" w:rsidR="00AE2B06" w:rsidRPr="00701DF4" w:rsidRDefault="00AE2B06" w:rsidP="00AE2B06">
            <w:pPr>
              <w:rPr>
                <w:rFonts w:cstheme="minorHAnsi"/>
              </w:rPr>
            </w:pPr>
            <w:r w:rsidRPr="00701DF4">
              <w:t>Kan se resultatet av isärkopplingen</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1F2110" w14:textId="5F02B369" w:rsidR="00AE2B06" w:rsidRPr="00701DF4" w:rsidRDefault="00AE2B06" w:rsidP="00AE2B06">
            <w:pPr>
              <w:pStyle w:val="SoSTabelltext"/>
              <w:rPr>
                <w:rFonts w:asciiTheme="minorHAnsi" w:hAnsiTheme="minorHAnsi" w:cstheme="minorHAnsi"/>
                <w:sz w:val="18"/>
                <w:szCs w:val="18"/>
              </w:rPr>
            </w:pPr>
            <w:r w:rsidRPr="00701DF4">
              <w:rPr>
                <w:rFonts w:asciiTheme="minorHAnsi" w:hAnsiTheme="minorHAnsi" w:cstheme="minorHAnsi"/>
                <w:sz w:val="18"/>
                <w:szCs w:val="18"/>
              </w:rPr>
              <w:t>När isärkopplingen är genomförd kan e-tjänsten/journalsystemet visa upp resultatet för användaren.</w:t>
            </w:r>
          </w:p>
        </w:tc>
      </w:tr>
    </w:tbl>
    <w:p w14:paraId="2E5443A6" w14:textId="77777777" w:rsidR="000F4DD0" w:rsidRPr="00701DF4" w:rsidRDefault="000F4DD0" w:rsidP="000F4DD0"/>
    <w:p w14:paraId="471FDEDD" w14:textId="05A9A3CE" w:rsidR="00AE2B06" w:rsidRPr="00701DF4" w:rsidRDefault="00AE2B06">
      <w:r w:rsidRPr="00701DF4">
        <w:br w:type="page"/>
      </w:r>
    </w:p>
    <w:p w14:paraId="0C448DED" w14:textId="77777777" w:rsidR="00AE2B06" w:rsidRPr="00701DF4" w:rsidRDefault="00AE2B06" w:rsidP="00AE2B06">
      <w:pPr>
        <w:pStyle w:val="Numreradrubrik3"/>
      </w:pPr>
      <w:bookmarkStart w:id="27" w:name="_Toc158116535"/>
      <w:r w:rsidRPr="00701DF4">
        <w:lastRenderedPageBreak/>
        <w:t>Flödesbeskrivning: Skapa digital aviseringsväg</w:t>
      </w:r>
      <w:bookmarkEnd w:id="27"/>
    </w:p>
    <w:p w14:paraId="4E609531" w14:textId="77777777" w:rsidR="00AE2B06" w:rsidRPr="00701DF4" w:rsidRDefault="00AE2B06">
      <w:r w:rsidRPr="00701DF4">
        <w:rPr>
          <w:noProof/>
          <w:lang w:val="en-US" w:eastAsia="sv-SE"/>
        </w:rPr>
        <w:drawing>
          <wp:inline distT="0" distB="0" distL="0" distR="0" wp14:anchorId="42CA7E82" wp14:editId="6D64288D">
            <wp:extent cx="5305425" cy="3552825"/>
            <wp:effectExtent l="0" t="0" r="635" b="635"/>
            <wp:docPr id="41" name="image10.png" title="Skapa digital aviseringsvä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0.png"/>
                    <pic:cNvPicPr/>
                  </pic:nvPicPr>
                  <pic:blipFill>
                    <a:blip r:embed="rId42"/>
                    <a:stretch>
                      <a:fillRect/>
                    </a:stretch>
                  </pic:blipFill>
                  <pic:spPr>
                    <a:xfrm>
                      <a:off x="0" y="0"/>
                      <a:ext cx="5305425" cy="3552825"/>
                    </a:xfrm>
                    <a:prstGeom prst="rect">
                      <a:avLst/>
                    </a:prstGeom>
                  </pic:spPr>
                </pic:pic>
              </a:graphicData>
            </a:graphic>
          </wp:inline>
        </w:drawing>
      </w:r>
    </w:p>
    <w:p w14:paraId="621DF5C9" w14:textId="77777777" w:rsidR="008B5FDD" w:rsidRPr="00701DF4" w:rsidRDefault="008B5FDD" w:rsidP="008B5FDD">
      <w:pPr>
        <w:rPr>
          <w:b/>
          <w:bCs/>
        </w:rPr>
      </w:pPr>
      <w:r w:rsidRPr="00701DF4">
        <w:rPr>
          <w:b/>
          <w:bCs/>
        </w:rPr>
        <w:t xml:space="preserve">Aktörer/Roller i arbetsflödet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AE2B06" w:rsidRPr="00701DF4" w14:paraId="3ADF096A" w14:textId="77777777" w:rsidTr="00D65294">
        <w:trPr>
          <w:trHeight w:val="21"/>
        </w:trPr>
        <w:tc>
          <w:tcPr>
            <w:tcW w:w="2977" w:type="dxa"/>
            <w:shd w:val="clear" w:color="auto" w:fill="A33662" w:themeFill="accent1"/>
          </w:tcPr>
          <w:p w14:paraId="6A486080" w14:textId="77777777" w:rsidR="00AE2B06" w:rsidRPr="00701DF4" w:rsidRDefault="00AE2B06" w:rsidP="00D65294">
            <w:pPr>
              <w:pStyle w:val="Tabellrubrik"/>
            </w:pPr>
            <w:r w:rsidRPr="00701DF4">
              <w:t>Namn</w:t>
            </w:r>
          </w:p>
        </w:tc>
        <w:tc>
          <w:tcPr>
            <w:tcW w:w="5954" w:type="dxa"/>
            <w:shd w:val="clear" w:color="auto" w:fill="A33662" w:themeFill="accent1"/>
          </w:tcPr>
          <w:p w14:paraId="75AAF752" w14:textId="77777777" w:rsidR="00AE2B06" w:rsidRPr="00701DF4" w:rsidRDefault="00AE2B06" w:rsidP="00D65294">
            <w:pPr>
              <w:pStyle w:val="Tabellrubrik"/>
            </w:pPr>
            <w:r w:rsidRPr="00701DF4">
              <w:t>Beskrivning</w:t>
            </w:r>
          </w:p>
        </w:tc>
      </w:tr>
      <w:tr w:rsidR="00AE2B06" w:rsidRPr="00701DF4" w14:paraId="5CEC144E"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7002812D" w14:textId="77777777" w:rsidR="00AE2B06" w:rsidRPr="00701DF4" w:rsidRDefault="00AE2B06" w:rsidP="00AE2B06">
            <w:pPr>
              <w:pStyle w:val="Brdtext"/>
              <w:rPr>
                <w:rFonts w:asciiTheme="minorHAnsi" w:hAnsiTheme="minorHAnsi" w:cstheme="minorHAnsi"/>
                <w:sz w:val="20"/>
                <w:szCs w:val="20"/>
              </w:rPr>
            </w:pPr>
            <w:r w:rsidRPr="00701DF4">
              <w:rPr>
                <w:rFonts w:asciiTheme="minorHAnsi" w:hAnsiTheme="minorHAnsi" w:cstheme="minorHAnsi"/>
                <w:sz w:val="20"/>
                <w:szCs w:val="20"/>
              </w:rPr>
              <w:t>Person</w:t>
            </w:r>
          </w:p>
          <w:p w14:paraId="1978EE78" w14:textId="3481BB7D" w:rsidR="00AE2B06" w:rsidRPr="00701DF4" w:rsidRDefault="00AE2B06" w:rsidP="00AE2B06">
            <w:pPr>
              <w:pStyle w:val="Brdtext"/>
              <w:rPr>
                <w:rFonts w:asciiTheme="minorHAnsi" w:hAnsiTheme="minorHAnsi" w:cstheme="minorHAnsi"/>
                <w:sz w:val="20"/>
                <w:szCs w:val="20"/>
              </w:rPr>
            </w:pP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612598" w14:textId="7792FDDC" w:rsidR="00AE2B06" w:rsidRPr="00701DF4" w:rsidRDefault="00AE2B06" w:rsidP="00AE2B06">
            <w:pPr>
              <w:pStyle w:val="Brdtext"/>
              <w:rPr>
                <w:rFonts w:asciiTheme="minorHAnsi" w:hAnsiTheme="minorHAnsi" w:cstheme="minorHAnsi"/>
                <w:sz w:val="18"/>
                <w:szCs w:val="18"/>
              </w:rPr>
            </w:pPr>
            <w:r w:rsidRPr="00701DF4">
              <w:rPr>
                <w:rFonts w:asciiTheme="minorHAnsi" w:hAnsiTheme="minorHAnsi" w:cstheme="minorHAnsi"/>
                <w:sz w:val="18"/>
                <w:szCs w:val="18"/>
              </w:rPr>
              <w:t>Den individ (med ett personnummer eller samordningsnummer) som önskar ange att en eller flera av sina kontaktuppgifter kan användas vid aviseringar från verksamheter.</w:t>
            </w:r>
          </w:p>
        </w:tc>
      </w:tr>
      <w:tr w:rsidR="00AE2B06" w:rsidRPr="00701DF4" w14:paraId="52598815"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7715D868" w14:textId="77777777" w:rsidR="00AE2B06" w:rsidRPr="00701DF4" w:rsidRDefault="00AE2B06" w:rsidP="00AE2B06">
            <w:pPr>
              <w:pStyle w:val="Brdtext"/>
              <w:rPr>
                <w:rFonts w:asciiTheme="minorHAnsi" w:hAnsiTheme="minorHAnsi" w:cstheme="minorHAnsi"/>
                <w:sz w:val="20"/>
                <w:szCs w:val="20"/>
              </w:rPr>
            </w:pPr>
            <w:r w:rsidRPr="00701DF4">
              <w:rPr>
                <w:rFonts w:asciiTheme="minorHAnsi" w:hAnsiTheme="minorHAnsi" w:cstheme="minorHAnsi"/>
                <w:sz w:val="20"/>
                <w:szCs w:val="20"/>
              </w:rPr>
              <w:t>Vårdnadshavare</w:t>
            </w:r>
          </w:p>
          <w:p w14:paraId="0E33B3FB" w14:textId="77777777" w:rsidR="00AE2B06" w:rsidRPr="00701DF4" w:rsidRDefault="00AE2B06" w:rsidP="00AE2B06">
            <w:pPr>
              <w:pStyle w:val="Brdtext"/>
              <w:rPr>
                <w:rFonts w:asciiTheme="minorHAnsi" w:hAnsiTheme="minorHAnsi" w:cstheme="minorHAnsi"/>
                <w:sz w:val="20"/>
                <w:szCs w:val="20"/>
              </w:rPr>
            </w:pP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8C5303" w14:textId="7484BFE0" w:rsidR="00AE2B06" w:rsidRPr="00701DF4" w:rsidRDefault="00AE2B06" w:rsidP="00AE2B06">
            <w:pPr>
              <w:pStyle w:val="Brdtext"/>
              <w:rPr>
                <w:rFonts w:asciiTheme="minorHAnsi" w:hAnsiTheme="minorHAnsi" w:cstheme="minorHAnsi"/>
                <w:sz w:val="18"/>
                <w:szCs w:val="18"/>
              </w:rPr>
            </w:pPr>
            <w:r w:rsidRPr="00701DF4">
              <w:rPr>
                <w:rFonts w:asciiTheme="minorHAnsi" w:hAnsiTheme="minorHAnsi" w:cstheme="minorHAnsi"/>
                <w:sz w:val="18"/>
                <w:szCs w:val="18"/>
              </w:rPr>
              <w:t>Den individ som önskar ange att en eller flera av barnets kontaktuppgifter kan användas vid aviseringar från verksamheter.</w:t>
            </w:r>
          </w:p>
        </w:tc>
      </w:tr>
      <w:tr w:rsidR="00AE2B06" w:rsidRPr="00701DF4" w14:paraId="18875E2D"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773AFD5D" w14:textId="23C1DA94" w:rsidR="00AE2B06" w:rsidRPr="00701DF4" w:rsidRDefault="00AE2B06" w:rsidP="00AE2B06">
            <w:pPr>
              <w:pStyle w:val="Brdtext"/>
              <w:rPr>
                <w:rFonts w:asciiTheme="minorHAnsi" w:hAnsiTheme="minorHAnsi" w:cstheme="minorHAnsi"/>
                <w:sz w:val="20"/>
                <w:szCs w:val="20"/>
              </w:rPr>
            </w:pPr>
            <w:r w:rsidRPr="00701DF4">
              <w:rPr>
                <w:rFonts w:asciiTheme="minorHAnsi" w:hAnsiTheme="minorHAnsi" w:cstheme="minorHAnsi"/>
                <w:sz w:val="20"/>
                <w:szCs w:val="20"/>
              </w:rPr>
              <w:t>Verksamhetsperson</w:t>
            </w:r>
          </w:p>
          <w:p w14:paraId="00D8B5CC" w14:textId="77777777" w:rsidR="00AE2B06" w:rsidRPr="00701DF4" w:rsidRDefault="00AE2B06" w:rsidP="00AE2B06">
            <w:pPr>
              <w:pStyle w:val="Brdtext"/>
              <w:rPr>
                <w:rFonts w:asciiTheme="minorHAnsi" w:hAnsiTheme="minorHAnsi" w:cstheme="minorHAnsi"/>
                <w:sz w:val="20"/>
                <w:szCs w:val="20"/>
              </w:rPr>
            </w:pP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C30444" w14:textId="5EEB3050" w:rsidR="00AE2B06" w:rsidRPr="00701DF4" w:rsidRDefault="00AE2B06" w:rsidP="00AE2B06">
            <w:pPr>
              <w:pStyle w:val="Brdtext"/>
              <w:rPr>
                <w:rFonts w:asciiTheme="minorHAnsi" w:hAnsiTheme="minorHAnsi" w:cstheme="minorHAnsi"/>
                <w:sz w:val="18"/>
                <w:szCs w:val="18"/>
              </w:rPr>
            </w:pPr>
            <w:r w:rsidRPr="00701DF4">
              <w:rPr>
                <w:rFonts w:asciiTheme="minorHAnsi" w:hAnsiTheme="minorHAnsi" w:cstheme="minorHAnsi"/>
                <w:sz w:val="18"/>
                <w:szCs w:val="18"/>
              </w:rPr>
              <w:t>Den individ som, med personens samtycke, anger att en eller flera av en persons kontaktuppgifter kan användas vid aviseringar från verksamheter.</w:t>
            </w:r>
          </w:p>
        </w:tc>
      </w:tr>
    </w:tbl>
    <w:p w14:paraId="34F924B1" w14:textId="77777777" w:rsidR="008B5FDD" w:rsidRPr="00701DF4" w:rsidRDefault="008B5FDD" w:rsidP="008B5FDD">
      <w:pPr>
        <w:rPr>
          <w:b/>
          <w:bCs/>
        </w:rPr>
      </w:pPr>
    </w:p>
    <w:p w14:paraId="4A5CACD3" w14:textId="122F205C" w:rsidR="008B5FDD" w:rsidRPr="00701DF4" w:rsidRDefault="008B5FDD" w:rsidP="008B5FDD">
      <w:pPr>
        <w:rPr>
          <w:b/>
          <w:bCs/>
        </w:rPr>
      </w:pPr>
      <w:r w:rsidRPr="00701DF4">
        <w:rPr>
          <w:b/>
          <w:bCs/>
        </w:rPr>
        <w:t>Arbetssteg</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8B5FDD" w:rsidRPr="00701DF4" w14:paraId="7349F98C" w14:textId="77777777" w:rsidTr="00D65294">
        <w:trPr>
          <w:trHeight w:val="21"/>
        </w:trPr>
        <w:tc>
          <w:tcPr>
            <w:tcW w:w="2977" w:type="dxa"/>
            <w:shd w:val="clear" w:color="auto" w:fill="A33662" w:themeFill="accent1"/>
          </w:tcPr>
          <w:p w14:paraId="605EE9B3" w14:textId="77777777" w:rsidR="008B5FDD" w:rsidRPr="00701DF4" w:rsidRDefault="008B5FDD" w:rsidP="00D65294">
            <w:pPr>
              <w:pStyle w:val="Tabellrubrik"/>
            </w:pPr>
            <w:r w:rsidRPr="00701DF4">
              <w:t>Namn</w:t>
            </w:r>
          </w:p>
        </w:tc>
        <w:tc>
          <w:tcPr>
            <w:tcW w:w="5954" w:type="dxa"/>
            <w:shd w:val="clear" w:color="auto" w:fill="A33662" w:themeFill="accent1"/>
          </w:tcPr>
          <w:p w14:paraId="34386A12" w14:textId="77777777" w:rsidR="008B5FDD" w:rsidRPr="00701DF4" w:rsidRDefault="008B5FDD" w:rsidP="00D65294">
            <w:pPr>
              <w:pStyle w:val="Tabellrubrik"/>
            </w:pPr>
            <w:r w:rsidRPr="00701DF4">
              <w:t>Beskrivning</w:t>
            </w:r>
          </w:p>
        </w:tc>
      </w:tr>
      <w:tr w:rsidR="008B5FDD" w:rsidRPr="00701DF4" w14:paraId="42EF3333" w14:textId="77777777" w:rsidTr="00D65294">
        <w:tc>
          <w:tcPr>
            <w:tcW w:w="2977" w:type="dxa"/>
            <w:tcBorders>
              <w:bottom w:val="single" w:sz="4" w:space="0" w:color="A33662" w:themeColor="accent1"/>
              <w:right w:val="single" w:sz="24" w:space="0" w:color="FFFFFF" w:themeColor="background1"/>
            </w:tcBorders>
          </w:tcPr>
          <w:p w14:paraId="77F754DC" w14:textId="4CB259D5" w:rsidR="008B5FDD" w:rsidRPr="00701DF4" w:rsidRDefault="008B5FDD" w:rsidP="008B5FDD">
            <w:pPr>
              <w:rPr>
                <w:rFonts w:cstheme="minorHAnsi"/>
                <w:i/>
                <w:iCs/>
                <w:color w:val="098394"/>
              </w:rPr>
            </w:pPr>
            <w:r w:rsidRPr="00701DF4">
              <w:t>Har en önskan att få aviseringar skickade digitalt</w:t>
            </w:r>
          </w:p>
        </w:tc>
        <w:tc>
          <w:tcPr>
            <w:tcW w:w="5954" w:type="dxa"/>
            <w:tcBorders>
              <w:left w:val="single" w:sz="24" w:space="0" w:color="FFFFFF" w:themeColor="background1"/>
              <w:bottom w:val="single" w:sz="4" w:space="0" w:color="A33662" w:themeColor="accent1"/>
              <w:right w:val="single" w:sz="24" w:space="0" w:color="FFFFFF" w:themeColor="background1"/>
            </w:tcBorders>
          </w:tcPr>
          <w:p w14:paraId="667F766D" w14:textId="058D4522" w:rsidR="008B5FDD" w:rsidRPr="00701DF4" w:rsidRDefault="008B5FDD" w:rsidP="008B5FDD">
            <w:pPr>
              <w:pStyle w:val="SoSTabelltext"/>
              <w:rPr>
                <w:rFonts w:asciiTheme="minorHAnsi" w:hAnsiTheme="minorHAnsi" w:cstheme="minorHAnsi"/>
                <w:sz w:val="18"/>
                <w:szCs w:val="18"/>
              </w:rPr>
            </w:pPr>
            <w:r w:rsidRPr="00701DF4">
              <w:rPr>
                <w:rFonts w:asciiTheme="minorHAnsi" w:hAnsiTheme="minorHAnsi" w:cstheme="minorHAnsi"/>
                <w:sz w:val="18"/>
                <w:szCs w:val="18"/>
              </w:rPr>
              <w:t>En person eller vårdnadshavare önskar att aviseringar som skickas från en verksamhet ska skickas digitalt till sig själv eller till en kontaktperson.</w:t>
            </w:r>
          </w:p>
        </w:tc>
      </w:tr>
      <w:tr w:rsidR="008B5FDD" w:rsidRPr="00701DF4" w14:paraId="38E5E50F"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6D8C122D" w14:textId="7437CD8C" w:rsidR="008B5FDD" w:rsidRPr="00701DF4" w:rsidRDefault="008B5FDD" w:rsidP="008B5FDD">
            <w:pPr>
              <w:rPr>
                <w:rFonts w:cstheme="minorHAnsi"/>
              </w:rPr>
            </w:pPr>
            <w:r w:rsidRPr="00701DF4">
              <w:t>Anger minst en kontaktuppgift som digital aviseringsväg</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A242B5" w14:textId="17A1DEC7" w:rsidR="008B5FDD" w:rsidRPr="00701DF4" w:rsidRDefault="008B5FDD" w:rsidP="008B5FDD">
            <w:pPr>
              <w:pStyle w:val="SoSTabelltext"/>
              <w:rPr>
                <w:rFonts w:asciiTheme="minorHAnsi" w:hAnsiTheme="minorHAnsi" w:cstheme="minorHAnsi"/>
                <w:sz w:val="18"/>
                <w:szCs w:val="18"/>
              </w:rPr>
            </w:pPr>
            <w:r w:rsidRPr="00701DF4">
              <w:rPr>
                <w:rFonts w:asciiTheme="minorHAnsi" w:hAnsiTheme="minorHAnsi" w:cstheme="minorHAnsi"/>
                <w:sz w:val="18"/>
                <w:szCs w:val="18"/>
              </w:rPr>
              <w:t>Minst en kontaktuppgift anges som möjlig digital aviseringsväg. Digital aviseringsväg kan exempelvis vara sms eller epost.</w:t>
            </w:r>
          </w:p>
        </w:tc>
      </w:tr>
    </w:tbl>
    <w:p w14:paraId="022D3167" w14:textId="05488681" w:rsidR="00D11F63" w:rsidRPr="00701DF4" w:rsidRDefault="00D11F63"/>
    <w:p w14:paraId="1E38F7D5" w14:textId="791FC222" w:rsidR="009434F5" w:rsidRPr="00701DF4" w:rsidRDefault="009434F5" w:rsidP="009434F5">
      <w:pPr>
        <w:pStyle w:val="Numreradrubrik3"/>
      </w:pPr>
      <w:bookmarkStart w:id="28" w:name="_Toc158116536"/>
      <w:r w:rsidRPr="00701DF4">
        <w:lastRenderedPageBreak/>
        <w:t>Flödesbeskrivning: Välja bort pappersavisering</w:t>
      </w:r>
      <w:bookmarkEnd w:id="28"/>
    </w:p>
    <w:p w14:paraId="3F08CBC4" w14:textId="1B730F8D" w:rsidR="009434F5" w:rsidRPr="00701DF4" w:rsidRDefault="009434F5">
      <w:r w:rsidRPr="00701DF4">
        <w:rPr>
          <w:noProof/>
          <w:lang w:val="en-US" w:eastAsia="sv-SE"/>
        </w:rPr>
        <w:drawing>
          <wp:inline distT="0" distB="0" distL="0" distR="0" wp14:anchorId="28285244" wp14:editId="2DE8BD77">
            <wp:extent cx="5305425" cy="2676525"/>
            <wp:effectExtent l="0" t="0" r="635" b="635"/>
            <wp:docPr id="43" name="image11.png" title="Välja bort pappersavis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1.png"/>
                    <pic:cNvPicPr/>
                  </pic:nvPicPr>
                  <pic:blipFill>
                    <a:blip r:embed="rId43"/>
                    <a:stretch>
                      <a:fillRect/>
                    </a:stretch>
                  </pic:blipFill>
                  <pic:spPr>
                    <a:xfrm>
                      <a:off x="0" y="0"/>
                      <a:ext cx="5305425" cy="2676525"/>
                    </a:xfrm>
                    <a:prstGeom prst="rect">
                      <a:avLst/>
                    </a:prstGeom>
                  </pic:spPr>
                </pic:pic>
              </a:graphicData>
            </a:graphic>
          </wp:inline>
        </w:drawing>
      </w:r>
    </w:p>
    <w:p w14:paraId="38CCC122" w14:textId="77777777" w:rsidR="00AB0BB3" w:rsidRPr="00701DF4" w:rsidRDefault="00AB0BB3" w:rsidP="00AB0BB3">
      <w:pPr>
        <w:rPr>
          <w:b/>
          <w:bCs/>
        </w:rPr>
      </w:pPr>
      <w:r w:rsidRPr="00701DF4">
        <w:rPr>
          <w:b/>
          <w:bCs/>
        </w:rPr>
        <w:t xml:space="preserve">Aktörer/Roller i arbetsflödet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AB0BB3" w:rsidRPr="00701DF4" w14:paraId="10511012" w14:textId="77777777" w:rsidTr="00D65294">
        <w:trPr>
          <w:trHeight w:val="21"/>
        </w:trPr>
        <w:tc>
          <w:tcPr>
            <w:tcW w:w="2977" w:type="dxa"/>
            <w:shd w:val="clear" w:color="auto" w:fill="A33662" w:themeFill="accent1"/>
          </w:tcPr>
          <w:p w14:paraId="221A1171" w14:textId="77777777" w:rsidR="00AB0BB3" w:rsidRPr="00701DF4" w:rsidRDefault="00AB0BB3" w:rsidP="00D65294">
            <w:pPr>
              <w:pStyle w:val="Tabellrubrik"/>
            </w:pPr>
            <w:r w:rsidRPr="00701DF4">
              <w:t>Namn</w:t>
            </w:r>
          </w:p>
        </w:tc>
        <w:tc>
          <w:tcPr>
            <w:tcW w:w="5954" w:type="dxa"/>
            <w:shd w:val="clear" w:color="auto" w:fill="A33662" w:themeFill="accent1"/>
          </w:tcPr>
          <w:p w14:paraId="5D1BD897" w14:textId="77777777" w:rsidR="00AB0BB3" w:rsidRPr="00701DF4" w:rsidRDefault="00AB0BB3" w:rsidP="00D65294">
            <w:pPr>
              <w:pStyle w:val="Tabellrubrik"/>
            </w:pPr>
            <w:r w:rsidRPr="00701DF4">
              <w:t>Beskrivning</w:t>
            </w:r>
          </w:p>
        </w:tc>
      </w:tr>
      <w:tr w:rsidR="00AB0BB3" w:rsidRPr="00701DF4" w14:paraId="0999D8AB"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5130A9C5" w14:textId="56CC27AF" w:rsidR="00AB0BB3" w:rsidRPr="00701DF4" w:rsidRDefault="00AB0BB3" w:rsidP="00AB0BB3">
            <w:pPr>
              <w:pStyle w:val="Brdtext"/>
              <w:rPr>
                <w:rFonts w:asciiTheme="minorHAnsi" w:hAnsiTheme="minorHAnsi" w:cstheme="minorHAnsi"/>
                <w:sz w:val="20"/>
                <w:szCs w:val="20"/>
              </w:rPr>
            </w:pPr>
            <w:r w:rsidRPr="00701DF4">
              <w:rPr>
                <w:rFonts w:asciiTheme="minorHAnsi" w:hAnsiTheme="minorHAnsi" w:cstheme="minorHAnsi"/>
                <w:sz w:val="20"/>
                <w:szCs w:val="20"/>
              </w:rPr>
              <w:t>Person</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EDD88F" w14:textId="319C5DED" w:rsidR="00AB0BB3" w:rsidRPr="00701DF4" w:rsidRDefault="00AB0BB3" w:rsidP="00AB0BB3">
            <w:pPr>
              <w:pStyle w:val="Brdtext"/>
              <w:rPr>
                <w:rFonts w:asciiTheme="minorHAnsi" w:hAnsiTheme="minorHAnsi" w:cstheme="minorHAnsi"/>
                <w:sz w:val="18"/>
                <w:szCs w:val="18"/>
              </w:rPr>
            </w:pPr>
            <w:r w:rsidRPr="00701DF4">
              <w:rPr>
                <w:rFonts w:asciiTheme="minorHAnsi" w:hAnsiTheme="minorHAnsi" w:cstheme="minorHAnsi"/>
                <w:sz w:val="18"/>
                <w:szCs w:val="18"/>
              </w:rPr>
              <w:t>Den individ (med ett personnummer eller samordningsnummer) som anger att information från verksamhet ej önskas i brevlådan.</w:t>
            </w:r>
          </w:p>
        </w:tc>
      </w:tr>
      <w:tr w:rsidR="00AB0BB3" w:rsidRPr="00701DF4" w14:paraId="39DE5711"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6F2B982C" w14:textId="40AE7238" w:rsidR="00AB0BB3" w:rsidRPr="00701DF4" w:rsidRDefault="00AB0BB3" w:rsidP="00AB0BB3">
            <w:pPr>
              <w:pStyle w:val="Brdtext"/>
              <w:rPr>
                <w:rFonts w:asciiTheme="minorHAnsi" w:hAnsiTheme="minorHAnsi" w:cstheme="minorHAnsi"/>
                <w:sz w:val="20"/>
                <w:szCs w:val="20"/>
              </w:rPr>
            </w:pPr>
            <w:r w:rsidRPr="00701DF4">
              <w:rPr>
                <w:rFonts w:asciiTheme="minorHAnsi" w:hAnsiTheme="minorHAnsi" w:cstheme="minorHAnsi"/>
                <w:sz w:val="20"/>
                <w:szCs w:val="20"/>
              </w:rPr>
              <w:t>Vårdnadshavare</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79CDF0" w14:textId="711B5590" w:rsidR="00AB0BB3" w:rsidRPr="00701DF4" w:rsidRDefault="00AB0BB3" w:rsidP="00AB0BB3">
            <w:pPr>
              <w:pStyle w:val="Brdtext"/>
              <w:rPr>
                <w:rFonts w:asciiTheme="minorHAnsi" w:hAnsiTheme="minorHAnsi" w:cstheme="minorHAnsi"/>
                <w:sz w:val="18"/>
                <w:szCs w:val="18"/>
              </w:rPr>
            </w:pPr>
            <w:r w:rsidRPr="00701DF4">
              <w:rPr>
                <w:rFonts w:asciiTheme="minorHAnsi" w:hAnsiTheme="minorHAnsi" w:cstheme="minorHAnsi"/>
                <w:sz w:val="18"/>
                <w:szCs w:val="18"/>
              </w:rPr>
              <w:t>Den individ som anger att information från verksamheten till ett eller flera barn ej önskas i brevlådan.</w:t>
            </w:r>
          </w:p>
        </w:tc>
      </w:tr>
      <w:tr w:rsidR="00AB0BB3" w:rsidRPr="00701DF4" w14:paraId="3F9641D2"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341BB038" w14:textId="38F5F232" w:rsidR="00AB0BB3" w:rsidRPr="00701DF4" w:rsidRDefault="00AB0BB3" w:rsidP="00AB0BB3">
            <w:pPr>
              <w:pStyle w:val="Brdtext"/>
              <w:rPr>
                <w:rFonts w:asciiTheme="minorHAnsi" w:hAnsiTheme="minorHAnsi" w:cstheme="minorHAnsi"/>
                <w:sz w:val="20"/>
                <w:szCs w:val="20"/>
              </w:rPr>
            </w:pPr>
            <w:r w:rsidRPr="00701DF4">
              <w:rPr>
                <w:rFonts w:asciiTheme="minorHAnsi" w:hAnsiTheme="minorHAnsi" w:cstheme="minorHAnsi"/>
                <w:sz w:val="20"/>
                <w:szCs w:val="20"/>
              </w:rPr>
              <w:t>Verksamhetsperson</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4412E9" w14:textId="7F60A063" w:rsidR="00AB0BB3" w:rsidRPr="00701DF4" w:rsidRDefault="00AB0BB3" w:rsidP="00AB0BB3">
            <w:pPr>
              <w:pStyle w:val="Brdtext"/>
              <w:rPr>
                <w:rFonts w:asciiTheme="minorHAnsi" w:hAnsiTheme="minorHAnsi" w:cstheme="minorHAnsi"/>
                <w:sz w:val="18"/>
                <w:szCs w:val="18"/>
              </w:rPr>
            </w:pPr>
            <w:r w:rsidRPr="00701DF4">
              <w:rPr>
                <w:rFonts w:asciiTheme="minorHAnsi" w:hAnsiTheme="minorHAnsi" w:cstheme="minorHAnsi"/>
                <w:sz w:val="18"/>
                <w:szCs w:val="18"/>
              </w:rPr>
              <w:t>Den individ, som med personens samtycke, anger att information från verksamhet ej önskas i personens brevlåda.</w:t>
            </w:r>
          </w:p>
        </w:tc>
      </w:tr>
    </w:tbl>
    <w:p w14:paraId="0267F294" w14:textId="77777777" w:rsidR="00AB0BB3" w:rsidRPr="00701DF4" w:rsidRDefault="00AB0BB3" w:rsidP="00AB0BB3">
      <w:pPr>
        <w:rPr>
          <w:b/>
          <w:bCs/>
        </w:rPr>
      </w:pPr>
    </w:p>
    <w:p w14:paraId="68D1D0B5" w14:textId="77777777" w:rsidR="00AB0BB3" w:rsidRPr="00701DF4" w:rsidRDefault="00AB0BB3" w:rsidP="00AB0BB3">
      <w:pPr>
        <w:rPr>
          <w:b/>
          <w:bCs/>
        </w:rPr>
      </w:pPr>
      <w:r w:rsidRPr="00701DF4">
        <w:rPr>
          <w:b/>
          <w:bCs/>
        </w:rPr>
        <w:t>Arbetssteg</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AB0BB3" w:rsidRPr="00701DF4" w14:paraId="295DFAE9" w14:textId="77777777" w:rsidTr="00D65294">
        <w:trPr>
          <w:trHeight w:val="21"/>
        </w:trPr>
        <w:tc>
          <w:tcPr>
            <w:tcW w:w="2977" w:type="dxa"/>
            <w:shd w:val="clear" w:color="auto" w:fill="A33662" w:themeFill="accent1"/>
          </w:tcPr>
          <w:p w14:paraId="5440B1C2" w14:textId="77777777" w:rsidR="00AB0BB3" w:rsidRPr="00701DF4" w:rsidRDefault="00AB0BB3" w:rsidP="00D65294">
            <w:pPr>
              <w:pStyle w:val="Tabellrubrik"/>
            </w:pPr>
            <w:r w:rsidRPr="00701DF4">
              <w:t>Namn</w:t>
            </w:r>
          </w:p>
        </w:tc>
        <w:tc>
          <w:tcPr>
            <w:tcW w:w="5954" w:type="dxa"/>
            <w:shd w:val="clear" w:color="auto" w:fill="A33662" w:themeFill="accent1"/>
          </w:tcPr>
          <w:p w14:paraId="50F02F93" w14:textId="77777777" w:rsidR="00AB0BB3" w:rsidRPr="00701DF4" w:rsidRDefault="00AB0BB3" w:rsidP="00D65294">
            <w:pPr>
              <w:pStyle w:val="Tabellrubrik"/>
            </w:pPr>
            <w:r w:rsidRPr="00701DF4">
              <w:t>Beskrivning</w:t>
            </w:r>
          </w:p>
        </w:tc>
      </w:tr>
      <w:tr w:rsidR="00AB0BB3" w:rsidRPr="00701DF4" w14:paraId="687552DB" w14:textId="77777777" w:rsidTr="00D65294">
        <w:tc>
          <w:tcPr>
            <w:tcW w:w="2977" w:type="dxa"/>
            <w:tcBorders>
              <w:bottom w:val="single" w:sz="4" w:space="0" w:color="A33662" w:themeColor="accent1"/>
              <w:right w:val="single" w:sz="24" w:space="0" w:color="FFFFFF" w:themeColor="background1"/>
            </w:tcBorders>
          </w:tcPr>
          <w:p w14:paraId="156F94B0" w14:textId="2467928B" w:rsidR="00AB0BB3" w:rsidRPr="00701DF4" w:rsidRDefault="00AB0BB3" w:rsidP="00AB0BB3">
            <w:pPr>
              <w:rPr>
                <w:rFonts w:cstheme="minorHAnsi"/>
                <w:i/>
                <w:iCs/>
                <w:color w:val="098394"/>
              </w:rPr>
            </w:pPr>
            <w:r w:rsidRPr="00701DF4">
              <w:t>Har en önskan att ej få pappersavisering i brevlådan</w:t>
            </w:r>
          </w:p>
        </w:tc>
        <w:tc>
          <w:tcPr>
            <w:tcW w:w="5954" w:type="dxa"/>
            <w:tcBorders>
              <w:left w:val="single" w:sz="24" w:space="0" w:color="FFFFFF" w:themeColor="background1"/>
              <w:bottom w:val="single" w:sz="4" w:space="0" w:color="A33662" w:themeColor="accent1"/>
              <w:right w:val="single" w:sz="24" w:space="0" w:color="FFFFFF" w:themeColor="background1"/>
            </w:tcBorders>
          </w:tcPr>
          <w:p w14:paraId="6F347933" w14:textId="77777777" w:rsidR="00AB0BB3" w:rsidRPr="00701DF4" w:rsidRDefault="00AB0BB3" w:rsidP="00AB0BB3">
            <w:pPr>
              <w:pStyle w:val="SoSTabelltext"/>
              <w:rPr>
                <w:rFonts w:asciiTheme="minorHAnsi" w:hAnsiTheme="minorHAnsi" w:cstheme="minorHAnsi"/>
                <w:sz w:val="18"/>
                <w:szCs w:val="18"/>
              </w:rPr>
            </w:pPr>
            <w:r w:rsidRPr="00701DF4">
              <w:rPr>
                <w:rFonts w:asciiTheme="minorHAnsi" w:hAnsiTheme="minorHAnsi" w:cstheme="minorHAnsi"/>
                <w:sz w:val="18"/>
                <w:szCs w:val="18"/>
              </w:rPr>
              <w:t>En person eller vårdnadshavare har en önskan att inte få pappersaviseringar i brevlådan i den mån det är möjligt.</w:t>
            </w:r>
          </w:p>
          <w:p w14:paraId="74A7E7D2" w14:textId="346DB138" w:rsidR="00AB0BB3" w:rsidRPr="00701DF4" w:rsidRDefault="00AB0BB3" w:rsidP="00AB0BB3">
            <w:pPr>
              <w:pStyle w:val="SoSTabelltext"/>
              <w:rPr>
                <w:rFonts w:asciiTheme="minorHAnsi" w:hAnsiTheme="minorHAnsi" w:cstheme="minorHAnsi"/>
                <w:sz w:val="18"/>
                <w:szCs w:val="18"/>
              </w:rPr>
            </w:pPr>
          </w:p>
        </w:tc>
      </w:tr>
      <w:tr w:rsidR="00AB0BB3" w:rsidRPr="00701DF4" w14:paraId="112579F1"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77F8873A" w14:textId="51E5422B" w:rsidR="00AB0BB3" w:rsidRPr="00701DF4" w:rsidRDefault="00AB0BB3" w:rsidP="00AB0BB3">
            <w:pPr>
              <w:rPr>
                <w:rFonts w:cstheme="minorHAnsi"/>
              </w:rPr>
            </w:pPr>
            <w:r w:rsidRPr="00701DF4">
              <w:t xml:space="preserve">Anger digital aviseringsväg </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68BCF3" w14:textId="4E59484C" w:rsidR="00AB0BB3" w:rsidRPr="00701DF4" w:rsidRDefault="00AB0BB3" w:rsidP="00AB0BB3">
            <w:pPr>
              <w:pStyle w:val="SoSTabelltext"/>
              <w:rPr>
                <w:rFonts w:asciiTheme="minorHAnsi" w:hAnsiTheme="minorHAnsi" w:cstheme="minorHAnsi"/>
                <w:sz w:val="18"/>
                <w:szCs w:val="18"/>
              </w:rPr>
            </w:pPr>
            <w:r w:rsidRPr="00701DF4">
              <w:rPr>
                <w:rFonts w:asciiTheme="minorHAnsi" w:hAnsiTheme="minorHAnsi" w:cstheme="minorHAnsi"/>
                <w:sz w:val="18"/>
                <w:szCs w:val="18"/>
              </w:rPr>
              <w:t>För att kunna välja bort pappersavisering, måste först en digital aviseringsväg anges av användaren. E-tjänsten/journalsystemet skickar de angivna parametrarna till Personuppgiftstjänst.</w:t>
            </w:r>
          </w:p>
        </w:tc>
      </w:tr>
      <w:tr w:rsidR="00AB0BB3" w:rsidRPr="00701DF4" w14:paraId="13CAD81E"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245AD06E" w14:textId="16E33A61" w:rsidR="00AB0BB3" w:rsidRPr="00701DF4" w:rsidRDefault="00AB0BB3" w:rsidP="00AB0BB3">
            <w:r w:rsidRPr="00701DF4">
              <w:t>Anger att pappersavisering ej önskas i brevlådan</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FAD504" w14:textId="5237672C" w:rsidR="00AB0BB3" w:rsidRPr="00701DF4" w:rsidRDefault="00AB0BB3" w:rsidP="00AB0BB3">
            <w:pPr>
              <w:pStyle w:val="SoSTabelltext"/>
              <w:rPr>
                <w:rFonts w:asciiTheme="minorHAnsi" w:hAnsiTheme="minorHAnsi" w:cstheme="minorHAnsi"/>
                <w:sz w:val="18"/>
                <w:szCs w:val="18"/>
              </w:rPr>
            </w:pPr>
            <w:r w:rsidRPr="00701DF4">
              <w:rPr>
                <w:rFonts w:asciiTheme="minorHAnsi" w:hAnsiTheme="minorHAnsi" w:cstheme="minorHAnsi"/>
                <w:sz w:val="18"/>
                <w:szCs w:val="18"/>
              </w:rPr>
              <w:t>En markering att önskan om pappersavisering inte önskas görs av användaren. E-tjänsten/journalsystemet skickar informationen vidare vill Personuppgiftstjänst.</w:t>
            </w:r>
          </w:p>
        </w:tc>
      </w:tr>
    </w:tbl>
    <w:p w14:paraId="65C3C6D9" w14:textId="77777777" w:rsidR="00AB0BB3" w:rsidRPr="00701DF4" w:rsidRDefault="00AB0BB3" w:rsidP="00AB0BB3"/>
    <w:p w14:paraId="40925318" w14:textId="77777777" w:rsidR="00D11F63" w:rsidRPr="00701DF4" w:rsidRDefault="00D11F63" w:rsidP="00121C54"/>
    <w:p w14:paraId="61BC66C5" w14:textId="327DDB7A" w:rsidR="00AB0BB3" w:rsidRPr="00701DF4" w:rsidRDefault="00AB0BB3">
      <w:r w:rsidRPr="00701DF4">
        <w:br w:type="page"/>
      </w:r>
    </w:p>
    <w:p w14:paraId="21599EA7" w14:textId="01C3E46D" w:rsidR="00D64C0B" w:rsidRPr="00701DF4" w:rsidRDefault="00AB0BB3" w:rsidP="00AB0BB3">
      <w:pPr>
        <w:pStyle w:val="Numreradrubrik3"/>
      </w:pPr>
      <w:bookmarkStart w:id="29" w:name="_Toc158116537"/>
      <w:r w:rsidRPr="00701DF4">
        <w:lastRenderedPageBreak/>
        <w:t>Flödesbeskrivning: Uppdatera aviseringsväg</w:t>
      </w:r>
      <w:bookmarkEnd w:id="29"/>
    </w:p>
    <w:p w14:paraId="1106ED0B" w14:textId="51C0692E" w:rsidR="00AB0BB3" w:rsidRPr="00701DF4" w:rsidRDefault="00AB0BB3" w:rsidP="00AB0BB3">
      <w:pPr>
        <w:rPr>
          <w:lang w:val="en-US"/>
        </w:rPr>
      </w:pPr>
      <w:r w:rsidRPr="00701DF4">
        <w:rPr>
          <w:noProof/>
          <w:lang w:val="en-US" w:eastAsia="sv-SE"/>
        </w:rPr>
        <w:drawing>
          <wp:inline distT="0" distB="0" distL="0" distR="0" wp14:anchorId="5D8FEDAA" wp14:editId="759D786F">
            <wp:extent cx="5305425" cy="2524125"/>
            <wp:effectExtent l="0" t="0" r="635" b="635"/>
            <wp:docPr id="45" name="image12.png" title="Uppdatera aviseringsvä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2.png"/>
                    <pic:cNvPicPr/>
                  </pic:nvPicPr>
                  <pic:blipFill>
                    <a:blip r:embed="rId44"/>
                    <a:stretch>
                      <a:fillRect/>
                    </a:stretch>
                  </pic:blipFill>
                  <pic:spPr>
                    <a:xfrm>
                      <a:off x="0" y="0"/>
                      <a:ext cx="5305425" cy="2524125"/>
                    </a:xfrm>
                    <a:prstGeom prst="rect">
                      <a:avLst/>
                    </a:prstGeom>
                  </pic:spPr>
                </pic:pic>
              </a:graphicData>
            </a:graphic>
          </wp:inline>
        </w:drawing>
      </w:r>
    </w:p>
    <w:p w14:paraId="0E24FB06" w14:textId="77777777" w:rsidR="00AB0BB3" w:rsidRPr="00701DF4" w:rsidRDefault="00AB0BB3" w:rsidP="00AB0BB3">
      <w:pPr>
        <w:rPr>
          <w:b/>
          <w:bCs/>
        </w:rPr>
      </w:pPr>
      <w:r w:rsidRPr="00701DF4">
        <w:rPr>
          <w:b/>
          <w:bCs/>
        </w:rPr>
        <w:t xml:space="preserve">Aktörer/Roller i arbetsflödet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AB0BB3" w:rsidRPr="00701DF4" w14:paraId="04628AAD" w14:textId="77777777" w:rsidTr="00D65294">
        <w:trPr>
          <w:trHeight w:val="21"/>
        </w:trPr>
        <w:tc>
          <w:tcPr>
            <w:tcW w:w="2977" w:type="dxa"/>
            <w:shd w:val="clear" w:color="auto" w:fill="A33662" w:themeFill="accent1"/>
          </w:tcPr>
          <w:p w14:paraId="3BBEC8BB" w14:textId="77777777" w:rsidR="00AB0BB3" w:rsidRPr="00701DF4" w:rsidRDefault="00AB0BB3" w:rsidP="00D65294">
            <w:pPr>
              <w:pStyle w:val="Tabellrubrik"/>
            </w:pPr>
            <w:r w:rsidRPr="00701DF4">
              <w:t>Namn</w:t>
            </w:r>
          </w:p>
        </w:tc>
        <w:tc>
          <w:tcPr>
            <w:tcW w:w="5954" w:type="dxa"/>
            <w:shd w:val="clear" w:color="auto" w:fill="A33662" w:themeFill="accent1"/>
          </w:tcPr>
          <w:p w14:paraId="21278693" w14:textId="77777777" w:rsidR="00AB0BB3" w:rsidRPr="00701DF4" w:rsidRDefault="00AB0BB3" w:rsidP="00D65294">
            <w:pPr>
              <w:pStyle w:val="Tabellrubrik"/>
            </w:pPr>
            <w:r w:rsidRPr="00701DF4">
              <w:t>Beskrivning</w:t>
            </w:r>
          </w:p>
        </w:tc>
      </w:tr>
      <w:tr w:rsidR="00AB0BB3" w:rsidRPr="00701DF4" w14:paraId="1AED5B72"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5D9773B9" w14:textId="77777777" w:rsidR="00AB0BB3" w:rsidRPr="00701DF4" w:rsidRDefault="00AB0BB3" w:rsidP="00AB0BB3">
            <w:pPr>
              <w:pStyle w:val="Brdtext"/>
              <w:rPr>
                <w:rFonts w:asciiTheme="minorHAnsi" w:hAnsiTheme="minorHAnsi" w:cstheme="minorHAnsi"/>
                <w:sz w:val="20"/>
                <w:szCs w:val="20"/>
              </w:rPr>
            </w:pPr>
            <w:r w:rsidRPr="00701DF4">
              <w:rPr>
                <w:rFonts w:asciiTheme="minorHAnsi" w:hAnsiTheme="minorHAnsi" w:cstheme="minorHAnsi"/>
                <w:sz w:val="20"/>
                <w:szCs w:val="20"/>
              </w:rPr>
              <w:t>Person</w:t>
            </w:r>
          </w:p>
          <w:p w14:paraId="536EB715" w14:textId="64E26DB4" w:rsidR="00AB0BB3" w:rsidRPr="00701DF4" w:rsidRDefault="00AB0BB3" w:rsidP="00AB0BB3">
            <w:pPr>
              <w:pStyle w:val="Brdtext"/>
              <w:rPr>
                <w:rFonts w:asciiTheme="minorHAnsi" w:hAnsiTheme="minorHAnsi" w:cstheme="minorHAnsi"/>
                <w:sz w:val="20"/>
                <w:szCs w:val="20"/>
              </w:rPr>
            </w:pP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728F39" w14:textId="7D78230F" w:rsidR="00AB0BB3" w:rsidRPr="00701DF4" w:rsidRDefault="00AB0BB3" w:rsidP="00AB0BB3">
            <w:pPr>
              <w:pStyle w:val="Brdtext"/>
              <w:rPr>
                <w:rFonts w:asciiTheme="minorHAnsi" w:hAnsiTheme="minorHAnsi" w:cstheme="minorHAnsi"/>
                <w:sz w:val="18"/>
                <w:szCs w:val="18"/>
              </w:rPr>
            </w:pPr>
            <w:r w:rsidRPr="00701DF4">
              <w:rPr>
                <w:rFonts w:asciiTheme="minorHAnsi" w:hAnsiTheme="minorHAnsi" w:cstheme="minorHAnsi"/>
                <w:sz w:val="18"/>
                <w:szCs w:val="18"/>
              </w:rPr>
              <w:t>Den individ (med ett personnummer eller samordningsnummer) som önskar uppdatera en eller flera av sina kontaktuppgifter för användning vid aviseringar från verksamheter.</w:t>
            </w:r>
          </w:p>
        </w:tc>
      </w:tr>
      <w:tr w:rsidR="00AB0BB3" w:rsidRPr="00701DF4" w14:paraId="2D199BE1"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1ED9E0CF" w14:textId="025CF737" w:rsidR="00AB0BB3" w:rsidRPr="00701DF4" w:rsidRDefault="00AB0BB3" w:rsidP="00AB0BB3">
            <w:pPr>
              <w:pStyle w:val="Brdtext"/>
              <w:rPr>
                <w:rFonts w:asciiTheme="minorHAnsi" w:hAnsiTheme="minorHAnsi" w:cstheme="minorHAnsi"/>
                <w:sz w:val="20"/>
                <w:szCs w:val="20"/>
              </w:rPr>
            </w:pPr>
            <w:r w:rsidRPr="00701DF4">
              <w:rPr>
                <w:rFonts w:asciiTheme="minorHAnsi" w:hAnsiTheme="minorHAnsi" w:cstheme="minorHAnsi"/>
                <w:sz w:val="20"/>
                <w:szCs w:val="20"/>
              </w:rPr>
              <w:t>Vårdnadshavare</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2281D" w14:textId="04E5E3B3" w:rsidR="00AB0BB3" w:rsidRPr="00701DF4" w:rsidRDefault="00AB0BB3" w:rsidP="00AB0BB3">
            <w:pPr>
              <w:pStyle w:val="Brdtext"/>
              <w:rPr>
                <w:rFonts w:asciiTheme="minorHAnsi" w:hAnsiTheme="minorHAnsi" w:cstheme="minorHAnsi"/>
                <w:sz w:val="18"/>
                <w:szCs w:val="18"/>
              </w:rPr>
            </w:pPr>
            <w:r w:rsidRPr="00701DF4">
              <w:rPr>
                <w:rFonts w:asciiTheme="minorHAnsi" w:hAnsiTheme="minorHAnsi" w:cstheme="minorHAnsi"/>
                <w:sz w:val="18"/>
                <w:szCs w:val="18"/>
              </w:rPr>
              <w:t>Den individ som önskar uppdatera en eller flera av sina barns kontaktuppgifter för användning vid aviseringar från verksamheter.</w:t>
            </w:r>
          </w:p>
        </w:tc>
      </w:tr>
      <w:tr w:rsidR="00AB0BB3" w:rsidRPr="00701DF4" w14:paraId="30155CF3"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57646150" w14:textId="77777777" w:rsidR="00AB0BB3" w:rsidRPr="00701DF4" w:rsidRDefault="00AB0BB3" w:rsidP="00AB0BB3">
            <w:pPr>
              <w:pStyle w:val="Brdtext"/>
              <w:rPr>
                <w:rFonts w:asciiTheme="minorHAnsi" w:hAnsiTheme="minorHAnsi" w:cstheme="minorHAnsi"/>
                <w:sz w:val="20"/>
                <w:szCs w:val="20"/>
              </w:rPr>
            </w:pPr>
            <w:r w:rsidRPr="00701DF4">
              <w:rPr>
                <w:rFonts w:asciiTheme="minorHAnsi" w:hAnsiTheme="minorHAnsi" w:cstheme="minorHAnsi"/>
                <w:sz w:val="20"/>
                <w:szCs w:val="20"/>
              </w:rPr>
              <w:t>Verksamhetsperson</w:t>
            </w:r>
          </w:p>
          <w:p w14:paraId="4A7DDB2F" w14:textId="2461CF8F" w:rsidR="00AB0BB3" w:rsidRPr="00701DF4" w:rsidRDefault="00AB0BB3" w:rsidP="00AB0BB3">
            <w:pPr>
              <w:pStyle w:val="Brdtext"/>
              <w:rPr>
                <w:rFonts w:asciiTheme="minorHAnsi" w:hAnsiTheme="minorHAnsi" w:cstheme="minorHAnsi"/>
                <w:sz w:val="20"/>
                <w:szCs w:val="20"/>
              </w:rPr>
            </w:pP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4E68BF" w14:textId="43849A66" w:rsidR="00AB0BB3" w:rsidRPr="00701DF4" w:rsidRDefault="00AB0BB3" w:rsidP="00AB0BB3">
            <w:pPr>
              <w:pStyle w:val="Brdtext"/>
              <w:rPr>
                <w:rFonts w:asciiTheme="minorHAnsi" w:hAnsiTheme="minorHAnsi" w:cstheme="minorHAnsi"/>
                <w:sz w:val="18"/>
                <w:szCs w:val="18"/>
              </w:rPr>
            </w:pPr>
            <w:r w:rsidRPr="00701DF4">
              <w:rPr>
                <w:rFonts w:asciiTheme="minorHAnsi" w:hAnsiTheme="minorHAnsi" w:cstheme="minorHAnsi"/>
                <w:sz w:val="18"/>
                <w:szCs w:val="18"/>
              </w:rPr>
              <w:t>Den individ som, efter personens samtycke, uppdaterar en eller flera av en persons kontaktuppgifter för användning vid aviseringar från verksamheter.</w:t>
            </w:r>
          </w:p>
        </w:tc>
      </w:tr>
    </w:tbl>
    <w:p w14:paraId="3E9BAFE4" w14:textId="77777777" w:rsidR="00AB0BB3" w:rsidRPr="00701DF4" w:rsidRDefault="00AB0BB3" w:rsidP="00AB0BB3">
      <w:pPr>
        <w:rPr>
          <w:b/>
          <w:bCs/>
        </w:rPr>
      </w:pPr>
    </w:p>
    <w:p w14:paraId="75B7A0F5" w14:textId="77777777" w:rsidR="00AB0BB3" w:rsidRPr="00701DF4" w:rsidRDefault="00AB0BB3" w:rsidP="00AB0BB3">
      <w:pPr>
        <w:rPr>
          <w:b/>
          <w:bCs/>
        </w:rPr>
      </w:pPr>
      <w:r w:rsidRPr="00701DF4">
        <w:rPr>
          <w:b/>
          <w:bCs/>
        </w:rPr>
        <w:t>Arbetssteg</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AB0BB3" w:rsidRPr="00701DF4" w14:paraId="302E62D3" w14:textId="77777777" w:rsidTr="00D65294">
        <w:trPr>
          <w:trHeight w:val="21"/>
        </w:trPr>
        <w:tc>
          <w:tcPr>
            <w:tcW w:w="2977" w:type="dxa"/>
            <w:shd w:val="clear" w:color="auto" w:fill="A33662" w:themeFill="accent1"/>
          </w:tcPr>
          <w:p w14:paraId="20A6BCC2" w14:textId="77777777" w:rsidR="00AB0BB3" w:rsidRPr="00701DF4" w:rsidRDefault="00AB0BB3" w:rsidP="00D65294">
            <w:pPr>
              <w:pStyle w:val="Tabellrubrik"/>
            </w:pPr>
            <w:r w:rsidRPr="00701DF4">
              <w:t>Namn</w:t>
            </w:r>
          </w:p>
        </w:tc>
        <w:tc>
          <w:tcPr>
            <w:tcW w:w="5954" w:type="dxa"/>
            <w:shd w:val="clear" w:color="auto" w:fill="A33662" w:themeFill="accent1"/>
          </w:tcPr>
          <w:p w14:paraId="37A42BBA" w14:textId="77777777" w:rsidR="00AB0BB3" w:rsidRPr="00701DF4" w:rsidRDefault="00AB0BB3" w:rsidP="00D65294">
            <w:pPr>
              <w:pStyle w:val="Tabellrubrik"/>
            </w:pPr>
            <w:r w:rsidRPr="00701DF4">
              <w:t>Beskrivning</w:t>
            </w:r>
          </w:p>
        </w:tc>
      </w:tr>
      <w:tr w:rsidR="00AB0BB3" w:rsidRPr="00701DF4" w14:paraId="4EB1ABB6" w14:textId="77777777" w:rsidTr="00D65294">
        <w:tc>
          <w:tcPr>
            <w:tcW w:w="2977" w:type="dxa"/>
            <w:tcBorders>
              <w:bottom w:val="single" w:sz="4" w:space="0" w:color="A33662" w:themeColor="accent1"/>
              <w:right w:val="single" w:sz="24" w:space="0" w:color="FFFFFF" w:themeColor="background1"/>
            </w:tcBorders>
          </w:tcPr>
          <w:p w14:paraId="7E9213D6" w14:textId="05526966" w:rsidR="00AB0BB3" w:rsidRPr="00701DF4" w:rsidRDefault="00AB0BB3" w:rsidP="00AB0BB3">
            <w:pPr>
              <w:rPr>
                <w:rFonts w:cstheme="minorHAnsi"/>
                <w:i/>
                <w:iCs/>
                <w:color w:val="098394"/>
              </w:rPr>
            </w:pPr>
            <w:r w:rsidRPr="00701DF4">
              <w:t>Har behov av att lägga till, ta bort eller ändra en persons aviseringsväg</w:t>
            </w:r>
          </w:p>
        </w:tc>
        <w:tc>
          <w:tcPr>
            <w:tcW w:w="5954" w:type="dxa"/>
            <w:tcBorders>
              <w:left w:val="single" w:sz="24" w:space="0" w:color="FFFFFF" w:themeColor="background1"/>
              <w:bottom w:val="single" w:sz="4" w:space="0" w:color="A33662" w:themeColor="accent1"/>
              <w:right w:val="single" w:sz="24" w:space="0" w:color="FFFFFF" w:themeColor="background1"/>
            </w:tcBorders>
          </w:tcPr>
          <w:p w14:paraId="45A21C10" w14:textId="77777777" w:rsidR="00AB0BB3" w:rsidRPr="00701DF4" w:rsidRDefault="00AB0BB3" w:rsidP="00AB0BB3">
            <w:pPr>
              <w:pStyle w:val="SoSTabelltext"/>
              <w:rPr>
                <w:rFonts w:asciiTheme="minorHAnsi" w:hAnsiTheme="minorHAnsi" w:cstheme="minorHAnsi"/>
                <w:sz w:val="18"/>
                <w:szCs w:val="18"/>
              </w:rPr>
            </w:pPr>
            <w:r w:rsidRPr="00701DF4">
              <w:rPr>
                <w:rFonts w:asciiTheme="minorHAnsi" w:hAnsiTheme="minorHAnsi" w:cstheme="minorHAnsi"/>
                <w:sz w:val="18"/>
                <w:szCs w:val="18"/>
              </w:rPr>
              <w:t>Ett behov finns att lägga till, ta bort eller ändra en persons aviseringsväg.</w:t>
            </w:r>
          </w:p>
          <w:p w14:paraId="112189D7" w14:textId="77777777" w:rsidR="00AB0BB3" w:rsidRPr="00701DF4" w:rsidRDefault="00AB0BB3" w:rsidP="00AB0BB3">
            <w:pPr>
              <w:pStyle w:val="SoSTabelltext"/>
              <w:rPr>
                <w:rFonts w:asciiTheme="minorHAnsi" w:hAnsiTheme="minorHAnsi" w:cstheme="minorHAnsi"/>
                <w:sz w:val="18"/>
                <w:szCs w:val="18"/>
              </w:rPr>
            </w:pPr>
          </w:p>
        </w:tc>
      </w:tr>
      <w:tr w:rsidR="00AB0BB3" w:rsidRPr="00701DF4" w14:paraId="6208B954"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11153E36" w14:textId="6F4616A2" w:rsidR="00AB0BB3" w:rsidRPr="00701DF4" w:rsidRDefault="00AB0BB3" w:rsidP="00AB0BB3">
            <w:pPr>
              <w:rPr>
                <w:rFonts w:cstheme="minorHAnsi"/>
              </w:rPr>
            </w:pPr>
            <w:r w:rsidRPr="00701DF4">
              <w:t>Uppdaterar digital aviseringsväg</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004FF7" w14:textId="1CD5DD56" w:rsidR="00AB0BB3" w:rsidRPr="00701DF4" w:rsidRDefault="00AB0BB3" w:rsidP="00AB0BB3">
            <w:pPr>
              <w:pStyle w:val="SoSTabelltext"/>
              <w:rPr>
                <w:rFonts w:asciiTheme="minorHAnsi" w:hAnsiTheme="minorHAnsi" w:cstheme="minorHAnsi"/>
                <w:sz w:val="18"/>
                <w:szCs w:val="18"/>
              </w:rPr>
            </w:pPr>
            <w:r w:rsidRPr="00701DF4">
              <w:rPr>
                <w:rFonts w:asciiTheme="minorHAnsi" w:hAnsiTheme="minorHAnsi" w:cstheme="minorHAnsi"/>
                <w:sz w:val="18"/>
                <w:szCs w:val="18"/>
              </w:rPr>
              <w:t>Uppdateringen genomförs genom att ange vilken kontaktuppgift som ska ändra information om aviseringsväg. Uppdateringarna skickas vidare till Personuppgiftstjänst.</w:t>
            </w:r>
          </w:p>
        </w:tc>
      </w:tr>
    </w:tbl>
    <w:p w14:paraId="679B06DA" w14:textId="77777777" w:rsidR="00AB0BB3" w:rsidRPr="00701DF4" w:rsidRDefault="00AB0BB3" w:rsidP="00AB0BB3">
      <w:pPr>
        <w:rPr>
          <w:lang w:val="en-US"/>
        </w:rPr>
      </w:pPr>
    </w:p>
    <w:p w14:paraId="0546F1BE" w14:textId="5398EC61" w:rsidR="00AB0BB3" w:rsidRPr="00701DF4" w:rsidRDefault="00AB0BB3">
      <w:pPr>
        <w:rPr>
          <w:lang w:val="en-US"/>
        </w:rPr>
      </w:pPr>
      <w:r w:rsidRPr="00701DF4">
        <w:rPr>
          <w:lang w:val="en-US"/>
        </w:rPr>
        <w:br w:type="page"/>
      </w:r>
    </w:p>
    <w:p w14:paraId="2CB131A9" w14:textId="27D9ED9C" w:rsidR="00AB0BB3" w:rsidRPr="00701DF4" w:rsidRDefault="00AB0BB3" w:rsidP="00AB0BB3">
      <w:pPr>
        <w:pStyle w:val="Numreradrubrik3"/>
      </w:pPr>
      <w:bookmarkStart w:id="30" w:name="_Toc158116538"/>
      <w:r w:rsidRPr="00701DF4">
        <w:lastRenderedPageBreak/>
        <w:t>Flödesbeskrivning: Hämta uppgifter om aviseringsväg</w:t>
      </w:r>
      <w:bookmarkEnd w:id="30"/>
    </w:p>
    <w:p w14:paraId="2D1FAB28" w14:textId="3F472630" w:rsidR="00AB0BB3" w:rsidRPr="00701DF4" w:rsidRDefault="00AB0BB3" w:rsidP="00AB0BB3">
      <w:pPr>
        <w:rPr>
          <w:lang w:val="en-US"/>
        </w:rPr>
      </w:pPr>
      <w:r w:rsidRPr="00701DF4">
        <w:rPr>
          <w:noProof/>
          <w:lang w:val="en-US" w:eastAsia="sv-SE"/>
        </w:rPr>
        <w:drawing>
          <wp:inline distT="0" distB="0" distL="0" distR="0" wp14:anchorId="2790D78E" wp14:editId="7AAA2D70">
            <wp:extent cx="5305425" cy="2009775"/>
            <wp:effectExtent l="0" t="0" r="635" b="635"/>
            <wp:docPr id="47" name="image13.png" title="Hämta uppgifter om aviseringsvä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png"/>
                    <pic:cNvPicPr/>
                  </pic:nvPicPr>
                  <pic:blipFill>
                    <a:blip r:embed="rId45"/>
                    <a:stretch>
                      <a:fillRect/>
                    </a:stretch>
                  </pic:blipFill>
                  <pic:spPr>
                    <a:xfrm>
                      <a:off x="0" y="0"/>
                      <a:ext cx="5305425" cy="2009775"/>
                    </a:xfrm>
                    <a:prstGeom prst="rect">
                      <a:avLst/>
                    </a:prstGeom>
                  </pic:spPr>
                </pic:pic>
              </a:graphicData>
            </a:graphic>
          </wp:inline>
        </w:drawing>
      </w:r>
    </w:p>
    <w:p w14:paraId="1CA42275" w14:textId="77777777" w:rsidR="00AB0BB3" w:rsidRPr="00701DF4" w:rsidRDefault="00AB0BB3" w:rsidP="00AB0BB3">
      <w:pPr>
        <w:rPr>
          <w:b/>
          <w:bCs/>
        </w:rPr>
      </w:pPr>
      <w:r w:rsidRPr="00701DF4">
        <w:rPr>
          <w:b/>
          <w:bCs/>
        </w:rPr>
        <w:t xml:space="preserve">Aktörer/Roller i arbetsflödet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AB0BB3" w:rsidRPr="00701DF4" w14:paraId="2C609CBA" w14:textId="77777777" w:rsidTr="00D65294">
        <w:trPr>
          <w:trHeight w:val="21"/>
        </w:trPr>
        <w:tc>
          <w:tcPr>
            <w:tcW w:w="2977" w:type="dxa"/>
            <w:shd w:val="clear" w:color="auto" w:fill="A33662" w:themeFill="accent1"/>
          </w:tcPr>
          <w:p w14:paraId="5FCAA8A3" w14:textId="77777777" w:rsidR="00AB0BB3" w:rsidRPr="00701DF4" w:rsidRDefault="00AB0BB3" w:rsidP="00D65294">
            <w:pPr>
              <w:pStyle w:val="Tabellrubrik"/>
            </w:pPr>
            <w:r w:rsidRPr="00701DF4">
              <w:t>Namn</w:t>
            </w:r>
          </w:p>
        </w:tc>
        <w:tc>
          <w:tcPr>
            <w:tcW w:w="5954" w:type="dxa"/>
            <w:shd w:val="clear" w:color="auto" w:fill="A33662" w:themeFill="accent1"/>
          </w:tcPr>
          <w:p w14:paraId="7CB44FA6" w14:textId="77777777" w:rsidR="00AB0BB3" w:rsidRPr="00701DF4" w:rsidRDefault="00AB0BB3" w:rsidP="00D65294">
            <w:pPr>
              <w:pStyle w:val="Tabellrubrik"/>
              <w:rPr>
                <w:sz w:val="18"/>
                <w:szCs w:val="18"/>
              </w:rPr>
            </w:pPr>
            <w:r w:rsidRPr="00701DF4">
              <w:rPr>
                <w:sz w:val="18"/>
                <w:szCs w:val="18"/>
              </w:rPr>
              <w:t>Beskrivning</w:t>
            </w:r>
          </w:p>
        </w:tc>
      </w:tr>
      <w:tr w:rsidR="00AB0BB3" w:rsidRPr="00701DF4" w14:paraId="4DA6249F"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0E67F83E" w14:textId="2F589776" w:rsidR="00AB0BB3" w:rsidRPr="00701DF4" w:rsidRDefault="00AB0BB3" w:rsidP="00AB0BB3">
            <w:pPr>
              <w:pStyle w:val="Brdtext"/>
              <w:rPr>
                <w:rFonts w:asciiTheme="minorHAnsi" w:hAnsiTheme="minorHAnsi" w:cstheme="minorHAnsi"/>
                <w:sz w:val="20"/>
                <w:szCs w:val="20"/>
              </w:rPr>
            </w:pPr>
            <w:r w:rsidRPr="00701DF4">
              <w:rPr>
                <w:rFonts w:asciiTheme="minorHAnsi" w:hAnsiTheme="minorHAnsi" w:cstheme="minorHAnsi"/>
                <w:sz w:val="20"/>
                <w:szCs w:val="20"/>
              </w:rPr>
              <w:t>Verksamhet</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AB09DC" w14:textId="1D28552E" w:rsidR="00AB0BB3" w:rsidRPr="00701DF4" w:rsidRDefault="00AB0BB3" w:rsidP="00AB0BB3">
            <w:pPr>
              <w:pStyle w:val="Brdtext"/>
              <w:rPr>
                <w:rFonts w:asciiTheme="minorHAnsi" w:hAnsiTheme="minorHAnsi" w:cstheme="minorHAnsi"/>
                <w:sz w:val="18"/>
                <w:szCs w:val="18"/>
              </w:rPr>
            </w:pPr>
            <w:r w:rsidRPr="00701DF4">
              <w:rPr>
                <w:rFonts w:asciiTheme="minorHAnsi" w:hAnsiTheme="minorHAnsi" w:cstheme="minorHAnsi"/>
                <w:sz w:val="18"/>
                <w:szCs w:val="18"/>
              </w:rPr>
              <w:t>Den organisation som avser skicka information till en person.</w:t>
            </w:r>
          </w:p>
        </w:tc>
      </w:tr>
    </w:tbl>
    <w:p w14:paraId="196D337A" w14:textId="77777777" w:rsidR="00AB0BB3" w:rsidRPr="00701DF4" w:rsidRDefault="00AB0BB3" w:rsidP="00AB0BB3">
      <w:pPr>
        <w:rPr>
          <w:b/>
          <w:bCs/>
        </w:rPr>
      </w:pPr>
    </w:p>
    <w:p w14:paraId="0D5C7E27" w14:textId="77777777" w:rsidR="00AB0BB3" w:rsidRPr="00701DF4" w:rsidRDefault="00AB0BB3" w:rsidP="00AB0BB3">
      <w:pPr>
        <w:rPr>
          <w:b/>
          <w:bCs/>
        </w:rPr>
      </w:pPr>
      <w:r w:rsidRPr="00701DF4">
        <w:rPr>
          <w:b/>
          <w:bCs/>
        </w:rPr>
        <w:t>Arbetssteg</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AB0BB3" w:rsidRPr="00701DF4" w14:paraId="70D3BD03" w14:textId="77777777" w:rsidTr="00D65294">
        <w:trPr>
          <w:trHeight w:val="21"/>
        </w:trPr>
        <w:tc>
          <w:tcPr>
            <w:tcW w:w="2977" w:type="dxa"/>
            <w:shd w:val="clear" w:color="auto" w:fill="A33662" w:themeFill="accent1"/>
          </w:tcPr>
          <w:p w14:paraId="306065CD" w14:textId="77777777" w:rsidR="00AB0BB3" w:rsidRPr="00701DF4" w:rsidRDefault="00AB0BB3" w:rsidP="00D65294">
            <w:pPr>
              <w:pStyle w:val="Tabellrubrik"/>
            </w:pPr>
            <w:r w:rsidRPr="00701DF4">
              <w:t>Namn</w:t>
            </w:r>
          </w:p>
        </w:tc>
        <w:tc>
          <w:tcPr>
            <w:tcW w:w="5954" w:type="dxa"/>
            <w:shd w:val="clear" w:color="auto" w:fill="A33662" w:themeFill="accent1"/>
          </w:tcPr>
          <w:p w14:paraId="7D2E35D2" w14:textId="77777777" w:rsidR="00AB0BB3" w:rsidRPr="00701DF4" w:rsidRDefault="00AB0BB3" w:rsidP="00D65294">
            <w:pPr>
              <w:pStyle w:val="Tabellrubrik"/>
            </w:pPr>
            <w:r w:rsidRPr="00701DF4">
              <w:t>Beskrivning</w:t>
            </w:r>
          </w:p>
        </w:tc>
      </w:tr>
      <w:tr w:rsidR="00F507A0" w:rsidRPr="00701DF4" w14:paraId="57F70534" w14:textId="77777777" w:rsidTr="00D65294">
        <w:tc>
          <w:tcPr>
            <w:tcW w:w="2977" w:type="dxa"/>
            <w:tcBorders>
              <w:bottom w:val="single" w:sz="4" w:space="0" w:color="A33662" w:themeColor="accent1"/>
              <w:right w:val="single" w:sz="24" w:space="0" w:color="FFFFFF" w:themeColor="background1"/>
            </w:tcBorders>
          </w:tcPr>
          <w:p w14:paraId="06070285" w14:textId="40F704C4" w:rsidR="00F507A0" w:rsidRPr="00701DF4" w:rsidRDefault="00F507A0" w:rsidP="00F507A0">
            <w:pPr>
              <w:rPr>
                <w:rFonts w:cstheme="minorHAnsi"/>
                <w:i/>
                <w:iCs/>
                <w:color w:val="098394"/>
              </w:rPr>
            </w:pPr>
            <w:r w:rsidRPr="00701DF4">
              <w:t>Har behov av att skicka avisering till en person</w:t>
            </w:r>
          </w:p>
        </w:tc>
        <w:tc>
          <w:tcPr>
            <w:tcW w:w="5954" w:type="dxa"/>
            <w:tcBorders>
              <w:left w:val="single" w:sz="24" w:space="0" w:color="FFFFFF" w:themeColor="background1"/>
              <w:bottom w:val="single" w:sz="4" w:space="0" w:color="A33662" w:themeColor="accent1"/>
              <w:right w:val="single" w:sz="24" w:space="0" w:color="FFFFFF" w:themeColor="background1"/>
            </w:tcBorders>
          </w:tcPr>
          <w:p w14:paraId="35A6B83E" w14:textId="216C3F2C" w:rsidR="00F507A0" w:rsidRPr="00701DF4" w:rsidRDefault="00F507A0" w:rsidP="00F507A0">
            <w:pPr>
              <w:pStyle w:val="SoSTabelltext"/>
              <w:rPr>
                <w:rFonts w:asciiTheme="minorHAnsi" w:hAnsiTheme="minorHAnsi" w:cstheme="minorHAnsi"/>
                <w:sz w:val="18"/>
                <w:szCs w:val="18"/>
              </w:rPr>
            </w:pPr>
            <w:r w:rsidRPr="00701DF4">
              <w:rPr>
                <w:rFonts w:asciiTheme="minorHAnsi" w:hAnsiTheme="minorHAnsi" w:cstheme="minorHAnsi"/>
                <w:sz w:val="18"/>
                <w:szCs w:val="18"/>
              </w:rPr>
              <w:t>En verksamhet har behov av att skicka avisering till en person. En avisering kan vara påminnelse, kallelse eller exempelvis information om att nya patientuppgifter finns att läsa. Vilken information som får skickas i aviseringen beskrivs i ramverket för aviseringar [R8].</w:t>
            </w:r>
          </w:p>
        </w:tc>
      </w:tr>
      <w:tr w:rsidR="00F507A0" w:rsidRPr="00701DF4" w14:paraId="64FCC957"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3A8F7E32" w14:textId="5980669A" w:rsidR="00F507A0" w:rsidRPr="00701DF4" w:rsidRDefault="00F507A0" w:rsidP="00F507A0">
            <w:pPr>
              <w:rPr>
                <w:rFonts w:cstheme="minorHAnsi"/>
              </w:rPr>
            </w:pPr>
            <w:r w:rsidRPr="00701DF4">
              <w:t>Anger person-identitet för att hämta uppgifter om aviseringsväg</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E929FE" w14:textId="50C0338E" w:rsidR="00F507A0" w:rsidRPr="00701DF4" w:rsidRDefault="00F507A0" w:rsidP="00F507A0">
            <w:pPr>
              <w:pStyle w:val="SoSTabelltext"/>
              <w:rPr>
                <w:rFonts w:asciiTheme="minorHAnsi" w:hAnsiTheme="minorHAnsi" w:cstheme="minorHAnsi"/>
                <w:sz w:val="18"/>
                <w:szCs w:val="18"/>
              </w:rPr>
            </w:pPr>
            <w:r w:rsidRPr="00701DF4">
              <w:rPr>
                <w:rFonts w:asciiTheme="minorHAnsi" w:hAnsiTheme="minorHAnsi" w:cstheme="minorHAnsi"/>
                <w:sz w:val="18"/>
                <w:szCs w:val="18"/>
              </w:rPr>
              <w:t>För att ta reda på hur personen vill få aviseringen skickad, görs en sökning genom att ange personens identitet (personnummer eller samordningsnummer).</w:t>
            </w:r>
          </w:p>
        </w:tc>
      </w:tr>
      <w:tr w:rsidR="00F507A0" w:rsidRPr="00701DF4" w14:paraId="1A04C75C"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6A162143" w14:textId="61319F1F" w:rsidR="00F507A0" w:rsidRPr="00701DF4" w:rsidRDefault="00F507A0" w:rsidP="00F507A0">
            <w:r w:rsidRPr="00701DF4">
              <w:t>Kan läsa valda aviseringsvägar</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06E825" w14:textId="7886ADBE" w:rsidR="00F507A0" w:rsidRPr="00701DF4" w:rsidRDefault="00F507A0" w:rsidP="00F507A0">
            <w:pPr>
              <w:pStyle w:val="SoSTabelltext"/>
              <w:rPr>
                <w:rFonts w:asciiTheme="minorHAnsi" w:hAnsiTheme="minorHAnsi" w:cstheme="minorHAnsi"/>
                <w:sz w:val="18"/>
                <w:szCs w:val="18"/>
              </w:rPr>
            </w:pPr>
            <w:r w:rsidRPr="00701DF4">
              <w:rPr>
                <w:rFonts w:asciiTheme="minorHAnsi" w:hAnsiTheme="minorHAnsi" w:cstheme="minorHAnsi"/>
                <w:sz w:val="18"/>
                <w:szCs w:val="18"/>
              </w:rPr>
              <w:t>Användaren kan läsa vilka aviseringsvägar som personen har uppgett som önskad aviseringsväg.</w:t>
            </w:r>
          </w:p>
        </w:tc>
      </w:tr>
      <w:tr w:rsidR="00F507A0" w:rsidRPr="00701DF4" w14:paraId="63850B78"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1C004E76" w14:textId="209E0314" w:rsidR="00F507A0" w:rsidRPr="00701DF4" w:rsidRDefault="00F507A0" w:rsidP="00F507A0">
            <w:r w:rsidRPr="00701DF4">
              <w:t>Skickar avisering digitalt + till personens folkbokföringsadress</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CED317" w14:textId="61C44616" w:rsidR="00F507A0" w:rsidRPr="00701DF4" w:rsidRDefault="00F507A0" w:rsidP="00F507A0">
            <w:pPr>
              <w:pStyle w:val="SoSTabelltext"/>
              <w:rPr>
                <w:rFonts w:asciiTheme="minorHAnsi" w:hAnsiTheme="minorHAnsi" w:cstheme="minorHAnsi"/>
                <w:sz w:val="18"/>
                <w:szCs w:val="18"/>
              </w:rPr>
            </w:pPr>
            <w:r w:rsidRPr="00701DF4">
              <w:rPr>
                <w:rFonts w:asciiTheme="minorHAnsi" w:hAnsiTheme="minorHAnsi" w:cstheme="minorHAnsi"/>
                <w:sz w:val="18"/>
                <w:szCs w:val="18"/>
              </w:rPr>
              <w:t>Om personen har angett en digital aviseringsväg samt angett önskan att få aviseringen i brevlådan (alternativ ej frånsagt sig det), skickas aviseringen digitalt till den eller de e-postadresser, telefonnummer eller liknande som finns angivna. Informationen skickas även till personens folkbokföringsadress.</w:t>
            </w:r>
          </w:p>
        </w:tc>
      </w:tr>
      <w:tr w:rsidR="00F507A0" w:rsidRPr="00701DF4" w14:paraId="44E4F847"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1C908D47" w14:textId="49DA5E4B" w:rsidR="00F507A0" w:rsidRPr="00701DF4" w:rsidRDefault="00F507A0" w:rsidP="00F507A0">
            <w:r w:rsidRPr="00701DF4">
              <w:t>Skickar avisering endast digitalt</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88A313" w14:textId="41C1A1C5" w:rsidR="00F507A0" w:rsidRPr="00701DF4" w:rsidRDefault="00F507A0" w:rsidP="00F507A0">
            <w:pPr>
              <w:pStyle w:val="SoSTabelltext"/>
              <w:rPr>
                <w:rFonts w:asciiTheme="minorHAnsi" w:hAnsiTheme="minorHAnsi" w:cstheme="minorHAnsi"/>
                <w:sz w:val="18"/>
                <w:szCs w:val="18"/>
              </w:rPr>
            </w:pPr>
            <w:r w:rsidRPr="00701DF4">
              <w:rPr>
                <w:rFonts w:asciiTheme="minorHAnsi" w:hAnsiTheme="minorHAnsi" w:cstheme="minorHAnsi"/>
                <w:sz w:val="18"/>
                <w:szCs w:val="18"/>
              </w:rPr>
              <w:t>Om personen har angett en digital aviseringsväg samt angett en önskan att EJ få aviseringen i brevlådan, skickas aviseringen endast digitalt till den eller de e-postadresser, telefonnummer eller liknande som finns angivna om verksamheten inte gör en bedömning att information även bör skickas brevledes.</w:t>
            </w:r>
          </w:p>
        </w:tc>
      </w:tr>
      <w:tr w:rsidR="00F507A0" w:rsidRPr="00701DF4" w14:paraId="42336D20" w14:textId="77777777" w:rsidTr="00D65294">
        <w:tc>
          <w:tcPr>
            <w:tcW w:w="2977" w:type="dxa"/>
            <w:tcBorders>
              <w:top w:val="single" w:sz="4" w:space="0" w:color="A33662" w:themeColor="accent1"/>
              <w:bottom w:val="single" w:sz="4" w:space="0" w:color="A33662" w:themeColor="accent1"/>
              <w:right w:val="single" w:sz="24" w:space="0" w:color="FFFFFF" w:themeColor="background1"/>
            </w:tcBorders>
          </w:tcPr>
          <w:p w14:paraId="02F76D8B" w14:textId="5BCF49C4" w:rsidR="00F507A0" w:rsidRPr="00701DF4" w:rsidRDefault="00F507A0" w:rsidP="00F507A0">
            <w:r w:rsidRPr="00701DF4">
              <w:t>Skickar avisering till personens folkbokföringsadress</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321A9A" w14:textId="3C67CBFF" w:rsidR="00F507A0" w:rsidRPr="00701DF4" w:rsidRDefault="00F507A0" w:rsidP="00F507A0">
            <w:pPr>
              <w:pStyle w:val="SoSTabelltext"/>
              <w:rPr>
                <w:rFonts w:asciiTheme="minorHAnsi" w:hAnsiTheme="minorHAnsi" w:cstheme="minorHAnsi"/>
                <w:sz w:val="18"/>
                <w:szCs w:val="18"/>
              </w:rPr>
            </w:pPr>
            <w:r w:rsidRPr="00701DF4">
              <w:rPr>
                <w:rFonts w:asciiTheme="minorHAnsi" w:hAnsiTheme="minorHAnsi" w:cstheme="minorHAnsi"/>
                <w:sz w:val="18"/>
                <w:szCs w:val="18"/>
              </w:rPr>
              <w:t>Om personen EJ har angett någon digital aviseringsväg skickas informationen endast till personens folkbokföringsadress.</w:t>
            </w:r>
          </w:p>
        </w:tc>
      </w:tr>
    </w:tbl>
    <w:p w14:paraId="2192C403" w14:textId="77777777" w:rsidR="00AB0BB3" w:rsidRPr="00701DF4" w:rsidRDefault="00AB0BB3" w:rsidP="00AB0BB3"/>
    <w:p w14:paraId="587CB421" w14:textId="6B619DAD" w:rsidR="00F507A0" w:rsidRPr="00701DF4" w:rsidRDefault="00F507A0" w:rsidP="00AB0BB3"/>
    <w:p w14:paraId="15989532" w14:textId="517DFB9A" w:rsidR="004A720A" w:rsidRPr="00701DF4" w:rsidRDefault="27AFBD6D" w:rsidP="004A720A">
      <w:pPr>
        <w:pStyle w:val="Numreradrubrik2"/>
      </w:pPr>
      <w:bookmarkStart w:id="31" w:name="_Toc158116539"/>
      <w:bookmarkStart w:id="32" w:name="_Toc121211212"/>
      <w:r w:rsidRPr="00701DF4">
        <w:lastRenderedPageBreak/>
        <w:t>Användningsfalls</w:t>
      </w:r>
      <w:r w:rsidR="00B17B70" w:rsidRPr="00701DF4">
        <w:t>modell</w:t>
      </w:r>
      <w:bookmarkEnd w:id="31"/>
      <w:r w:rsidRPr="00701DF4">
        <w:t xml:space="preserve"> </w:t>
      </w:r>
      <w:bookmarkEnd w:id="32"/>
    </w:p>
    <w:p w14:paraId="7ABB3028" w14:textId="77777777" w:rsidR="00F507A0" w:rsidRPr="00701DF4" w:rsidRDefault="00F507A0"/>
    <w:p w14:paraId="43DB242A" w14:textId="7C7DA1F5" w:rsidR="003F6772" w:rsidRPr="00701DF4" w:rsidRDefault="00F507A0">
      <w:r w:rsidRPr="00701DF4">
        <w:t>Beskrivs ej i denna version.</w:t>
      </w:r>
      <w:r w:rsidR="003F6772" w:rsidRPr="00701DF4">
        <w:br w:type="page"/>
      </w:r>
    </w:p>
    <w:p w14:paraId="5691C229" w14:textId="77777777" w:rsidR="00DE791C" w:rsidRPr="00701DF4" w:rsidRDefault="00DE791C" w:rsidP="00360389">
      <w:pPr>
        <w:sectPr w:rsidR="00DE791C" w:rsidRPr="00701DF4" w:rsidSect="006B3DF7">
          <w:headerReference w:type="default" r:id="rId46"/>
          <w:footerReference w:type="default" r:id="rId47"/>
          <w:footerReference w:type="first" r:id="rId48"/>
          <w:type w:val="continuous"/>
          <w:pgSz w:w="11906" w:h="16838"/>
          <w:pgMar w:top="2069" w:right="1418" w:bottom="1418" w:left="1418" w:header="709" w:footer="709" w:gutter="0"/>
          <w:pgNumType w:start="0"/>
          <w:cols w:space="708"/>
          <w:titlePg/>
          <w:docGrid w:linePitch="360"/>
        </w:sectPr>
      </w:pPr>
    </w:p>
    <w:p w14:paraId="7E491A26" w14:textId="413FA3C3" w:rsidR="00634CFC" w:rsidRPr="00701DF4" w:rsidRDefault="00634CFC" w:rsidP="00E5563D">
      <w:pPr>
        <w:pStyle w:val="Numreradrubrik1"/>
      </w:pPr>
      <w:bookmarkStart w:id="33" w:name="_Toc449170164"/>
      <w:bookmarkStart w:id="34" w:name="_Toc121211213"/>
      <w:bookmarkStart w:id="35" w:name="_Toc158116540"/>
      <w:r w:rsidRPr="00701DF4">
        <w:lastRenderedPageBreak/>
        <w:t>Begreppsmodell</w:t>
      </w:r>
      <w:bookmarkEnd w:id="33"/>
      <w:bookmarkEnd w:id="34"/>
      <w:bookmarkEnd w:id="35"/>
    </w:p>
    <w:p w14:paraId="65B9BCA1" w14:textId="41588367" w:rsidR="00971423" w:rsidRPr="00701DF4" w:rsidRDefault="00BF4FA4" w:rsidP="006E133A">
      <w:pPr>
        <w:pStyle w:val="Numreradrubrik2"/>
      </w:pPr>
      <w:bookmarkStart w:id="36" w:name="_Toc158116541"/>
      <w:r w:rsidRPr="00701DF4">
        <w:t>Begreppsmodell</w:t>
      </w:r>
      <w:r w:rsidR="00F873C1" w:rsidRPr="00701DF4">
        <w:t xml:space="preserve"> Personuppgiftstjänsten</w:t>
      </w:r>
      <w:r w:rsidRPr="00701DF4">
        <w:t>, grafisk del</w:t>
      </w:r>
      <w:bookmarkStart w:id="37" w:name="_Toc121211215"/>
      <w:bookmarkEnd w:id="36"/>
    </w:p>
    <w:p w14:paraId="050E18A5" w14:textId="524111EA" w:rsidR="00F507A0" w:rsidRPr="00701DF4" w:rsidRDefault="00F507A0" w:rsidP="00F507A0">
      <w:pPr>
        <w:rPr>
          <w:lang w:val="en-US"/>
        </w:rPr>
      </w:pPr>
      <w:r w:rsidRPr="00701DF4">
        <w:rPr>
          <w:noProof/>
          <w:lang w:val="en-US" w:eastAsia="sv-SE"/>
        </w:rPr>
        <w:drawing>
          <wp:anchor distT="0" distB="0" distL="114300" distR="114300" simplePos="0" relativeHeight="251659265" behindDoc="0" locked="0" layoutInCell="1" allowOverlap="1" wp14:anchorId="04747CA1" wp14:editId="33FFBCD0">
            <wp:simplePos x="0" y="0"/>
            <wp:positionH relativeFrom="margin">
              <wp:align>center</wp:align>
            </wp:positionH>
            <wp:positionV relativeFrom="paragraph">
              <wp:posOffset>154305</wp:posOffset>
            </wp:positionV>
            <wp:extent cx="6372225" cy="4941558"/>
            <wp:effectExtent l="0" t="0" r="0" b="0"/>
            <wp:wrapNone/>
            <wp:docPr id="49" name="image14.png" title="Begreppsmodell personuppgiftstjäns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4.png"/>
                    <pic:cNvPicPr/>
                  </pic:nvPicPr>
                  <pic:blipFill>
                    <a:blip r:embed="rId49">
                      <a:extLst>
                        <a:ext uri="{28A0092B-C50C-407E-A947-70E740481C1C}">
                          <a14:useLocalDpi xmlns:a14="http://schemas.microsoft.com/office/drawing/2010/main" val="0"/>
                        </a:ext>
                      </a:extLst>
                    </a:blip>
                    <a:stretch>
                      <a:fillRect/>
                    </a:stretch>
                  </pic:blipFill>
                  <pic:spPr>
                    <a:xfrm>
                      <a:off x="0" y="0"/>
                      <a:ext cx="6372225" cy="4941558"/>
                    </a:xfrm>
                    <a:prstGeom prst="rect">
                      <a:avLst/>
                    </a:prstGeom>
                  </pic:spPr>
                </pic:pic>
              </a:graphicData>
            </a:graphic>
            <wp14:sizeRelH relativeFrom="margin">
              <wp14:pctWidth>0</wp14:pctWidth>
            </wp14:sizeRelH>
            <wp14:sizeRelV relativeFrom="margin">
              <wp14:pctHeight>0</wp14:pctHeight>
            </wp14:sizeRelV>
          </wp:anchor>
        </w:drawing>
      </w:r>
    </w:p>
    <w:p w14:paraId="4BE8FFD9" w14:textId="31CC8488" w:rsidR="00F507A0" w:rsidRPr="00701DF4" w:rsidRDefault="00F507A0">
      <w:pPr>
        <w:rPr>
          <w:lang w:val="en-US"/>
        </w:rPr>
      </w:pPr>
      <w:r w:rsidRPr="00701DF4">
        <w:rPr>
          <w:lang w:val="en-US"/>
        </w:rPr>
        <w:br w:type="page"/>
      </w:r>
    </w:p>
    <w:p w14:paraId="4BE5CBFA" w14:textId="77777777" w:rsidR="00F507A0" w:rsidRPr="00701DF4" w:rsidRDefault="00F507A0" w:rsidP="00F507A0">
      <w:pPr>
        <w:rPr>
          <w:lang w:val="en-US"/>
        </w:rPr>
      </w:pPr>
    </w:p>
    <w:p w14:paraId="753F31B2" w14:textId="009E195A" w:rsidR="00652632" w:rsidRPr="00701DF4" w:rsidRDefault="00652632" w:rsidP="00373A82">
      <w:pPr>
        <w:pStyle w:val="Numreradrubrik2"/>
      </w:pPr>
      <w:bookmarkStart w:id="38" w:name="_Toc158116542"/>
      <w:r w:rsidRPr="00701DF4">
        <w:t>Begreppsmodell</w:t>
      </w:r>
      <w:r w:rsidR="00F873C1" w:rsidRPr="00701DF4">
        <w:t xml:space="preserve"> Personuppgiftstjänsten</w:t>
      </w:r>
      <w:r w:rsidRPr="00701DF4">
        <w:t>, textuell del</w:t>
      </w:r>
      <w:bookmarkEnd w:id="37"/>
      <w:bookmarkEnd w:id="38"/>
      <w:r w:rsidRPr="00701DF4">
        <w:t xml:space="preserve"> </w:t>
      </w:r>
    </w:p>
    <w:p w14:paraId="6C9EEBF0" w14:textId="77777777" w:rsidR="00971423" w:rsidRPr="00701DF4" w:rsidRDefault="00971423" w:rsidP="00132CB4">
      <w:pPr>
        <w:tabs>
          <w:tab w:val="left" w:pos="567"/>
        </w:tabs>
        <w:ind w:left="567"/>
        <w:rPr>
          <w:rFonts w:cstheme="minorHAnsi"/>
          <w:i/>
          <w:iCs/>
          <w:color w:val="098394"/>
        </w:rPr>
      </w:pPr>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109"/>
        <w:gridCol w:w="4426"/>
        <w:gridCol w:w="4037"/>
        <w:gridCol w:w="2895"/>
      </w:tblGrid>
      <w:tr w:rsidR="00132CB4" w:rsidRPr="00701DF4" w14:paraId="532B3716" w14:textId="77777777" w:rsidTr="62B378BD">
        <w:trPr>
          <w:trHeight w:val="21"/>
        </w:trPr>
        <w:tc>
          <w:tcPr>
            <w:tcW w:w="2082" w:type="dxa"/>
            <w:shd w:val="clear" w:color="auto" w:fill="A33662" w:themeFill="accent1"/>
          </w:tcPr>
          <w:p w14:paraId="3B5883D0" w14:textId="585153C9" w:rsidR="00132CB4" w:rsidRPr="00701DF4" w:rsidRDefault="00132CB4" w:rsidP="0019186E">
            <w:pPr>
              <w:pStyle w:val="Tabellrubrik"/>
            </w:pPr>
            <w:r w:rsidRPr="00701DF4">
              <w:t>Benämning</w:t>
            </w:r>
          </w:p>
        </w:tc>
        <w:tc>
          <w:tcPr>
            <w:tcW w:w="4439" w:type="dxa"/>
            <w:shd w:val="clear" w:color="auto" w:fill="A33662" w:themeFill="accent1"/>
          </w:tcPr>
          <w:p w14:paraId="4DC59E6D" w14:textId="39E95D46" w:rsidR="00132CB4" w:rsidRPr="00701DF4" w:rsidRDefault="46D60742" w:rsidP="0019186E">
            <w:pPr>
              <w:pStyle w:val="Tabellrubrik"/>
            </w:pPr>
            <w:r w:rsidRPr="00701DF4">
              <w:t xml:space="preserve">Definition </w:t>
            </w:r>
            <w:r w:rsidR="40CEC83C" w:rsidRPr="00701DF4">
              <w:t xml:space="preserve">OCH </w:t>
            </w:r>
            <w:r w:rsidRPr="00701DF4">
              <w:t xml:space="preserve"> källa till referens</w:t>
            </w:r>
          </w:p>
        </w:tc>
        <w:tc>
          <w:tcPr>
            <w:tcW w:w="4048" w:type="dxa"/>
            <w:shd w:val="clear" w:color="auto" w:fill="A33662" w:themeFill="accent1"/>
          </w:tcPr>
          <w:p w14:paraId="315B8999" w14:textId="61173707" w:rsidR="00132CB4" w:rsidRPr="00701DF4" w:rsidRDefault="00132CB4" w:rsidP="0019186E">
            <w:pPr>
              <w:pStyle w:val="Tabellrubrik"/>
            </w:pPr>
            <w:r w:rsidRPr="00701DF4">
              <w:t>Beskrivning</w:t>
            </w:r>
          </w:p>
        </w:tc>
        <w:tc>
          <w:tcPr>
            <w:tcW w:w="2898" w:type="dxa"/>
            <w:shd w:val="clear" w:color="auto" w:fill="A33662" w:themeFill="accent1"/>
          </w:tcPr>
          <w:p w14:paraId="7490BFD9" w14:textId="77777777" w:rsidR="00132CB4" w:rsidRPr="00701DF4" w:rsidRDefault="00132CB4" w:rsidP="00132CB4">
            <w:pPr>
              <w:pStyle w:val="Tabellrubrik"/>
              <w:rPr>
                <w:rFonts w:cstheme="minorHAnsi"/>
                <w:sz w:val="18"/>
                <w:szCs w:val="18"/>
              </w:rPr>
            </w:pPr>
            <w:r w:rsidRPr="00701DF4">
              <w:rPr>
                <w:rFonts w:cstheme="minorHAnsi"/>
                <w:sz w:val="18"/>
                <w:szCs w:val="18"/>
              </w:rPr>
              <w:t xml:space="preserve">Relation till </w:t>
            </w:r>
          </w:p>
          <w:p w14:paraId="1FBA8FCC" w14:textId="64D506F7" w:rsidR="00132CB4" w:rsidRPr="00701DF4" w:rsidRDefault="00132CB4" w:rsidP="00132CB4">
            <w:pPr>
              <w:pStyle w:val="Tabellrubrik"/>
              <w:rPr>
                <w:rFonts w:cstheme="minorHAnsi"/>
                <w:sz w:val="18"/>
                <w:szCs w:val="18"/>
              </w:rPr>
            </w:pPr>
            <w:r w:rsidRPr="00701DF4">
              <w:rPr>
                <w:rFonts w:cstheme="minorHAnsi"/>
                <w:sz w:val="18"/>
                <w:szCs w:val="18"/>
              </w:rPr>
              <w:t>informationsmodell</w:t>
            </w:r>
          </w:p>
        </w:tc>
      </w:tr>
      <w:tr w:rsidR="00F873C1" w:rsidRPr="00701DF4" w14:paraId="7DE445BD" w14:textId="77777777" w:rsidTr="62B378BD">
        <w:trPr>
          <w:trHeight w:val="300"/>
        </w:trPr>
        <w:tc>
          <w:tcPr>
            <w:tcW w:w="2082" w:type="dxa"/>
            <w:tcBorders>
              <w:bottom w:val="single" w:sz="4" w:space="0" w:color="A33662" w:themeColor="accent1"/>
              <w:right w:val="single" w:sz="24" w:space="0" w:color="FFFFFF" w:themeColor="background1"/>
            </w:tcBorders>
          </w:tcPr>
          <w:p w14:paraId="3BED26C0" w14:textId="679EFA41" w:rsidR="00F873C1" w:rsidRPr="00701DF4" w:rsidRDefault="00F873C1" w:rsidP="00F873C1">
            <w:pPr>
              <w:rPr>
                <w:rFonts w:cstheme="minorHAnsi"/>
                <w:i/>
                <w:iCs/>
                <w:color w:val="098394"/>
              </w:rPr>
            </w:pPr>
            <w:r w:rsidRPr="00701DF4">
              <w:t>Adress</w:t>
            </w:r>
          </w:p>
        </w:tc>
        <w:tc>
          <w:tcPr>
            <w:tcW w:w="4439" w:type="dxa"/>
            <w:tcBorders>
              <w:left w:val="single" w:sz="24" w:space="0" w:color="FFFFFF" w:themeColor="background1"/>
              <w:bottom w:val="single" w:sz="4" w:space="0" w:color="A33662" w:themeColor="accent1"/>
              <w:right w:val="single" w:sz="24" w:space="0" w:color="FFFFFF" w:themeColor="background1"/>
            </w:tcBorders>
          </w:tcPr>
          <w:p w14:paraId="13F472D6" w14:textId="11D8A280" w:rsidR="00F873C1" w:rsidRPr="00701DF4" w:rsidRDefault="00F873C1" w:rsidP="00F873C1">
            <w:pPr>
              <w:rPr>
                <w:rFonts w:cstheme="minorHAnsi"/>
                <w:i/>
                <w:iCs/>
                <w:color w:val="098394"/>
                <w:sz w:val="18"/>
                <w:szCs w:val="18"/>
              </w:rPr>
            </w:pPr>
            <w:r w:rsidRPr="00701DF4">
              <w:rPr>
                <w:rFonts w:cstheme="minorHAnsi"/>
                <w:sz w:val="18"/>
                <w:szCs w:val="18"/>
              </w:rPr>
              <w:t>muntlig eller skriftlig uppgift om fysisk eller logisk plats där något eller någon kan anträffas (Posten Sverige AB).</w:t>
            </w:r>
          </w:p>
        </w:tc>
        <w:tc>
          <w:tcPr>
            <w:tcW w:w="4048" w:type="dxa"/>
            <w:tcBorders>
              <w:left w:val="single" w:sz="24" w:space="0" w:color="FFFFFF" w:themeColor="background1"/>
              <w:bottom w:val="single" w:sz="4" w:space="0" w:color="A33662" w:themeColor="accent1"/>
              <w:right w:val="single" w:sz="24" w:space="0" w:color="FFFFFF" w:themeColor="background1"/>
            </w:tcBorders>
          </w:tcPr>
          <w:p w14:paraId="23E6427A" w14:textId="01208008" w:rsidR="00F873C1" w:rsidRPr="00701DF4" w:rsidRDefault="00F873C1" w:rsidP="00F873C1">
            <w:pPr>
              <w:rPr>
                <w:rFonts w:cstheme="minorHAnsi"/>
                <w:i/>
                <w:iCs/>
                <w:color w:val="098394"/>
                <w:sz w:val="18"/>
                <w:szCs w:val="18"/>
              </w:rPr>
            </w:pPr>
            <w:r w:rsidRPr="00701DF4">
              <w:rPr>
                <w:rFonts w:cstheme="minorHAnsi"/>
                <w:sz w:val="18"/>
                <w:szCs w:val="18"/>
              </w:rPr>
              <w:t>Plats som används för att skicka information till en person. Kan vara särskild postadress, folkbokföringsadress eller utlandsadress.</w:t>
            </w:r>
          </w:p>
        </w:tc>
        <w:tc>
          <w:tcPr>
            <w:tcW w:w="2898" w:type="dxa"/>
            <w:tcBorders>
              <w:left w:val="single" w:sz="24" w:space="0" w:color="FFFFFF" w:themeColor="background1"/>
              <w:bottom w:val="single" w:sz="4" w:space="0" w:color="A33662" w:themeColor="accent1"/>
            </w:tcBorders>
          </w:tcPr>
          <w:p w14:paraId="56DC6961"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Folkbokföringsadress</w:t>
            </w:r>
          </w:p>
          <w:p w14:paraId="60C38A1A"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SärskildPostadress</w:t>
            </w:r>
          </w:p>
          <w:p w14:paraId="4895E0E9"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Utlandsadress</w:t>
            </w:r>
          </w:p>
          <w:p w14:paraId="539107C7" w14:textId="59814D84" w:rsidR="00F873C1" w:rsidRPr="00701DF4" w:rsidRDefault="00F873C1" w:rsidP="00F873C1">
            <w:pPr>
              <w:rPr>
                <w:rFonts w:cstheme="minorHAnsi"/>
                <w:i/>
                <w:iCs/>
                <w:color w:val="098394"/>
                <w:sz w:val="18"/>
                <w:szCs w:val="18"/>
              </w:rPr>
            </w:pPr>
          </w:p>
        </w:tc>
      </w:tr>
      <w:tr w:rsidR="00F873C1" w:rsidRPr="00701DF4" w14:paraId="0CBBDDE9"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76B89952" w14:textId="55EC42BC" w:rsidR="00F873C1" w:rsidRPr="00701DF4" w:rsidRDefault="00F873C1" w:rsidP="00F873C1">
            <w:pPr>
              <w:rPr>
                <w:rFonts w:cstheme="minorHAnsi"/>
                <w:i/>
                <w:iCs/>
                <w:color w:val="098394"/>
              </w:rPr>
            </w:pPr>
            <w:r w:rsidRPr="00701DF4">
              <w:t>Aktör</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DE764D" w14:textId="34D16574" w:rsidR="00F873C1" w:rsidRPr="00701DF4" w:rsidRDefault="00F873C1" w:rsidP="00F873C1">
            <w:pPr>
              <w:rPr>
                <w:rFonts w:cstheme="minorHAnsi"/>
                <w:i/>
                <w:iCs/>
                <w:color w:val="098394"/>
                <w:sz w:val="18"/>
                <w:szCs w:val="18"/>
              </w:rPr>
            </w:pPr>
            <w:r w:rsidRPr="00701DF4">
              <w:rPr>
                <w:rFonts w:cstheme="minorHAnsi"/>
                <w:sz w:val="18"/>
                <w:szCs w:val="18"/>
              </w:rPr>
              <w:t>-</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01400D" w14:textId="5906979A" w:rsidR="00F873C1" w:rsidRPr="00701DF4" w:rsidRDefault="00F873C1" w:rsidP="00F873C1">
            <w:pPr>
              <w:rPr>
                <w:rFonts w:cstheme="minorHAnsi"/>
                <w:i/>
                <w:iCs/>
                <w:color w:val="098394"/>
                <w:sz w:val="18"/>
                <w:szCs w:val="18"/>
              </w:rPr>
            </w:pPr>
            <w:r w:rsidRPr="00701DF4">
              <w:rPr>
                <w:rFonts w:cstheme="minorHAnsi"/>
                <w:sz w:val="18"/>
                <w:szCs w:val="18"/>
              </w:rPr>
              <w:t>Person som hanterar uppgifter för en person med uppgifter i Personuppgiftstjänsten.</w:t>
            </w:r>
          </w:p>
        </w:tc>
        <w:tc>
          <w:tcPr>
            <w:tcW w:w="2898" w:type="dxa"/>
            <w:tcBorders>
              <w:top w:val="single" w:sz="4" w:space="0" w:color="A33662" w:themeColor="accent1"/>
              <w:left w:val="single" w:sz="24" w:space="0" w:color="FFFFFF" w:themeColor="background1"/>
              <w:bottom w:val="single" w:sz="4" w:space="0" w:color="A33662" w:themeColor="accent1"/>
            </w:tcBorders>
          </w:tcPr>
          <w:p w14:paraId="6CF2CEC7"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Aktör</w:t>
            </w:r>
          </w:p>
          <w:p w14:paraId="7BBFEB89" w14:textId="3FBF60D4" w:rsidR="00F873C1" w:rsidRPr="00701DF4" w:rsidRDefault="00F873C1" w:rsidP="00F873C1">
            <w:pPr>
              <w:rPr>
                <w:rFonts w:cstheme="minorHAnsi"/>
                <w:i/>
                <w:iCs/>
                <w:color w:val="098394"/>
                <w:sz w:val="18"/>
                <w:szCs w:val="18"/>
              </w:rPr>
            </w:pPr>
          </w:p>
        </w:tc>
      </w:tr>
      <w:tr w:rsidR="00F873C1" w:rsidRPr="00701DF4" w14:paraId="3019B496"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1E3CDFEE" w14:textId="4FA8AF18" w:rsidR="00F873C1" w:rsidRPr="00701DF4" w:rsidRDefault="00F873C1" w:rsidP="00F873C1">
            <w:pPr>
              <w:rPr>
                <w:i/>
                <w:iCs/>
                <w:color w:val="098394"/>
              </w:rPr>
            </w:pPr>
            <w:r w:rsidRPr="00701DF4">
              <w:t>Asylsökande</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676E5A" w14:textId="05C33B1A" w:rsidR="00F873C1" w:rsidRPr="00701DF4" w:rsidRDefault="00F873C1" w:rsidP="00F873C1">
            <w:pPr>
              <w:rPr>
                <w:rFonts w:cstheme="minorHAnsi"/>
                <w:i/>
                <w:iCs/>
                <w:color w:val="098394"/>
                <w:sz w:val="18"/>
                <w:szCs w:val="18"/>
              </w:rPr>
            </w:pPr>
            <w:r w:rsidRPr="00701DF4">
              <w:rPr>
                <w:rFonts w:cstheme="minorHAnsi"/>
                <w:sz w:val="18"/>
                <w:szCs w:val="18"/>
              </w:rPr>
              <w:t>utländsk medborgare som ansökt om asyl i Sverige men som ännu inte fått sin ansökan slutligt prövad av Migrationsverket eller migrationsdomstol (SCB)</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0131B6" w14:textId="12D6AEF9" w:rsidR="00F873C1" w:rsidRPr="00701DF4" w:rsidRDefault="00F873C1" w:rsidP="00F873C1">
            <w:pPr>
              <w:rPr>
                <w:rFonts w:cstheme="minorHAnsi"/>
                <w:i/>
                <w:iCs/>
                <w:color w:val="098394"/>
                <w:sz w:val="18"/>
                <w:szCs w:val="18"/>
              </w:rPr>
            </w:pPr>
            <w:r w:rsidRPr="00701DF4">
              <w:rPr>
                <w:rFonts w:cstheme="minorHAnsi"/>
                <w:sz w:val="18"/>
                <w:szCs w:val="18"/>
              </w:rPr>
              <w:t>Se SCB´s definition.</w:t>
            </w:r>
          </w:p>
        </w:tc>
        <w:tc>
          <w:tcPr>
            <w:tcW w:w="2898" w:type="dxa"/>
            <w:tcBorders>
              <w:top w:val="single" w:sz="4" w:space="0" w:color="A33662" w:themeColor="accent1"/>
              <w:left w:val="single" w:sz="24" w:space="0" w:color="FFFFFF" w:themeColor="background1"/>
              <w:bottom w:val="single" w:sz="4" w:space="0" w:color="A33662" w:themeColor="accent1"/>
            </w:tcBorders>
          </w:tcPr>
          <w:p w14:paraId="51033C8E"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AdministrativaUppgifter</w:t>
            </w:r>
          </w:p>
          <w:p w14:paraId="0436F2F9"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personkategori</w:t>
            </w:r>
          </w:p>
          <w:p w14:paraId="37DCE3BE" w14:textId="1589D74C" w:rsidR="00F873C1" w:rsidRPr="00701DF4" w:rsidRDefault="00F873C1" w:rsidP="00F873C1">
            <w:pPr>
              <w:rPr>
                <w:rFonts w:cstheme="minorHAnsi"/>
                <w:i/>
                <w:iCs/>
                <w:color w:val="098394"/>
                <w:sz w:val="18"/>
                <w:szCs w:val="18"/>
              </w:rPr>
            </w:pPr>
          </w:p>
        </w:tc>
      </w:tr>
      <w:tr w:rsidR="00F873C1" w:rsidRPr="00701DF4" w14:paraId="553DE92C"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653199AF" w14:textId="57EC0C5D" w:rsidR="00F873C1" w:rsidRPr="00701DF4" w:rsidRDefault="00F873C1" w:rsidP="00F873C1">
            <w:pPr>
              <w:rPr>
                <w:i/>
                <w:iCs/>
                <w:color w:val="098394"/>
              </w:rPr>
            </w:pPr>
            <w:r w:rsidRPr="00701DF4">
              <w:t>Civilstånd</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E1BB72" w14:textId="315140FE" w:rsidR="00F873C1" w:rsidRPr="00701DF4" w:rsidRDefault="00F873C1" w:rsidP="00F873C1">
            <w:pPr>
              <w:rPr>
                <w:rFonts w:cstheme="minorHAnsi"/>
                <w:i/>
                <w:iCs/>
                <w:color w:val="098394"/>
                <w:sz w:val="18"/>
                <w:szCs w:val="18"/>
              </w:rPr>
            </w:pPr>
            <w:r w:rsidRPr="00701DF4">
              <w:rPr>
                <w:rFonts w:cstheme="minorHAnsi"/>
                <w:sz w:val="18"/>
                <w:szCs w:val="18"/>
              </w:rPr>
              <w:t>en persons familjerättsliga ställning (Nationalencyklopedin)</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E0DB56" w14:textId="7FB95351" w:rsidR="00F873C1" w:rsidRPr="00701DF4" w:rsidRDefault="00F873C1" w:rsidP="00F873C1">
            <w:pPr>
              <w:rPr>
                <w:rFonts w:cstheme="minorHAnsi"/>
                <w:i/>
                <w:iCs/>
                <w:color w:val="098394"/>
                <w:sz w:val="18"/>
                <w:szCs w:val="18"/>
              </w:rPr>
            </w:pPr>
            <w:r w:rsidRPr="00701DF4">
              <w:rPr>
                <w:rFonts w:cstheme="minorHAnsi"/>
                <w:sz w:val="18"/>
                <w:szCs w:val="18"/>
              </w:rPr>
              <w:t>Se NE.</w:t>
            </w:r>
          </w:p>
        </w:tc>
        <w:tc>
          <w:tcPr>
            <w:tcW w:w="2898" w:type="dxa"/>
            <w:tcBorders>
              <w:top w:val="single" w:sz="4" w:space="0" w:color="A33662" w:themeColor="accent1"/>
              <w:left w:val="single" w:sz="24" w:space="0" w:color="FFFFFF" w:themeColor="background1"/>
              <w:bottom w:val="single" w:sz="4" w:space="0" w:color="A33662" w:themeColor="accent1"/>
            </w:tcBorders>
          </w:tcPr>
          <w:p w14:paraId="03BE46A9"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Civilstånd</w:t>
            </w:r>
          </w:p>
          <w:p w14:paraId="4D4B1A54" w14:textId="41A87EEC" w:rsidR="00F873C1" w:rsidRPr="00701DF4" w:rsidRDefault="00F873C1" w:rsidP="00F873C1">
            <w:pPr>
              <w:rPr>
                <w:rFonts w:cstheme="minorHAnsi"/>
                <w:i/>
                <w:iCs/>
                <w:color w:val="098394"/>
                <w:sz w:val="18"/>
                <w:szCs w:val="18"/>
              </w:rPr>
            </w:pPr>
          </w:p>
        </w:tc>
      </w:tr>
      <w:tr w:rsidR="00F873C1" w:rsidRPr="00701DF4" w14:paraId="7C47262F"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7C84AB64" w14:textId="41E6D5D2" w:rsidR="00F873C1" w:rsidRPr="00701DF4" w:rsidRDefault="00F873C1" w:rsidP="00F873C1">
            <w:pPr>
              <w:rPr>
                <w:i/>
                <w:iCs/>
                <w:color w:val="098394" w:themeColor="accent5" w:themeShade="BF"/>
              </w:rPr>
            </w:pPr>
            <w:r w:rsidRPr="00701DF4">
              <w:t>Digital aviseringsväg</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B00C66" w14:textId="22A20CFD" w:rsidR="00F873C1" w:rsidRPr="00701DF4" w:rsidRDefault="00F873C1" w:rsidP="00F873C1">
            <w:pPr>
              <w:rPr>
                <w:rFonts w:cstheme="minorHAnsi"/>
                <w:i/>
                <w:iCs/>
                <w:color w:val="098394"/>
                <w:sz w:val="18"/>
                <w:szCs w:val="18"/>
                <w:lang w:eastAsia="en-GB"/>
              </w:rPr>
            </w:pPr>
            <w:r w:rsidRPr="00701DF4">
              <w:rPr>
                <w:rFonts w:cstheme="minorHAnsi"/>
                <w:sz w:val="18"/>
                <w:szCs w:val="18"/>
              </w:rPr>
              <w:t>-</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D85C46" w14:textId="4D30DF98" w:rsidR="00F873C1" w:rsidRPr="00701DF4" w:rsidRDefault="00F873C1" w:rsidP="00F873C1">
            <w:pPr>
              <w:rPr>
                <w:rFonts w:cstheme="minorHAnsi"/>
                <w:i/>
                <w:iCs/>
                <w:color w:val="098394" w:themeColor="accent5" w:themeShade="BF"/>
                <w:sz w:val="18"/>
                <w:szCs w:val="18"/>
              </w:rPr>
            </w:pPr>
            <w:r w:rsidRPr="00701DF4">
              <w:rPr>
                <w:rFonts w:cstheme="minorHAnsi"/>
                <w:sz w:val="18"/>
                <w:szCs w:val="18"/>
              </w:rPr>
              <w:t>Avser den kanal som kan användas för att skicka en avisering. Kan t.ex. vara sms, e-post, url.</w:t>
            </w:r>
          </w:p>
        </w:tc>
        <w:tc>
          <w:tcPr>
            <w:tcW w:w="2898" w:type="dxa"/>
            <w:tcBorders>
              <w:top w:val="single" w:sz="4" w:space="0" w:color="A33662" w:themeColor="accent1"/>
              <w:left w:val="single" w:sz="24" w:space="0" w:color="FFFFFF" w:themeColor="background1"/>
              <w:bottom w:val="single" w:sz="4" w:space="0" w:color="A33662" w:themeColor="accent1"/>
            </w:tcBorders>
          </w:tcPr>
          <w:p w14:paraId="66FEAEFF"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Kontaktuppgift</w:t>
            </w:r>
          </w:p>
          <w:p w14:paraId="538C523D"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användning</w:t>
            </w:r>
          </w:p>
          <w:p w14:paraId="5B58E49C" w14:textId="76318E98" w:rsidR="00F873C1" w:rsidRPr="00701DF4" w:rsidRDefault="00F873C1" w:rsidP="00F873C1">
            <w:pPr>
              <w:pStyle w:val="SoSTabelltext"/>
              <w:rPr>
                <w:rFonts w:asciiTheme="minorHAnsi" w:hAnsiTheme="minorHAnsi" w:cstheme="minorHAnsi"/>
                <w:i/>
                <w:iCs/>
                <w:color w:val="098394" w:themeColor="accent5" w:themeShade="BF"/>
                <w:sz w:val="18"/>
                <w:szCs w:val="18"/>
              </w:rPr>
            </w:pPr>
            <w:r w:rsidRPr="00701DF4">
              <w:rPr>
                <w:rFonts w:asciiTheme="minorHAnsi" w:hAnsiTheme="minorHAnsi" w:cstheme="minorHAnsi"/>
                <w:sz w:val="18"/>
                <w:szCs w:val="18"/>
              </w:rPr>
              <w:t>digital avisering</w:t>
            </w:r>
          </w:p>
        </w:tc>
      </w:tr>
      <w:tr w:rsidR="00F873C1" w:rsidRPr="00701DF4" w14:paraId="5AB2CEB0"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609FB619" w14:textId="1734E580" w:rsidR="00F873C1" w:rsidRPr="00701DF4" w:rsidRDefault="00F873C1" w:rsidP="00F873C1">
            <w:r w:rsidRPr="00701DF4">
              <w:t>Folkbokföringsadress</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19B712" w14:textId="63551BD1" w:rsidR="00F873C1" w:rsidRPr="00701DF4" w:rsidRDefault="00F873C1" w:rsidP="00F873C1">
            <w:pPr>
              <w:rPr>
                <w:rFonts w:cstheme="minorHAnsi"/>
                <w:sz w:val="18"/>
                <w:szCs w:val="18"/>
              </w:rPr>
            </w:pPr>
            <w:r w:rsidRPr="00701DF4">
              <w:rPr>
                <w:rFonts w:cstheme="minorHAnsi"/>
                <w:sz w:val="18"/>
                <w:szCs w:val="18"/>
              </w:rPr>
              <w:t>adress där person är bosatt enligt folkbokföringslagen (Posten Sverige AB)</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910D25" w14:textId="5319033B" w:rsidR="00F873C1" w:rsidRPr="00701DF4" w:rsidRDefault="00F873C1" w:rsidP="00F873C1">
            <w:pPr>
              <w:rPr>
                <w:rFonts w:cstheme="minorHAnsi"/>
                <w:sz w:val="18"/>
                <w:szCs w:val="18"/>
              </w:rPr>
            </w:pPr>
            <w:r w:rsidRPr="00701DF4">
              <w:rPr>
                <w:rFonts w:cstheme="minorHAnsi"/>
                <w:sz w:val="18"/>
                <w:szCs w:val="18"/>
              </w:rPr>
              <w:t>Adress till en persons folkbokföringsfastighet, även kallad bostadsadress.</w:t>
            </w:r>
          </w:p>
        </w:tc>
        <w:tc>
          <w:tcPr>
            <w:tcW w:w="2898" w:type="dxa"/>
            <w:tcBorders>
              <w:top w:val="single" w:sz="4" w:space="0" w:color="A33662" w:themeColor="accent1"/>
              <w:left w:val="single" w:sz="24" w:space="0" w:color="FFFFFF" w:themeColor="background1"/>
              <w:bottom w:val="single" w:sz="4" w:space="0" w:color="A33662" w:themeColor="accent1"/>
            </w:tcBorders>
          </w:tcPr>
          <w:p w14:paraId="019DD444"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Folkbokföringsadress</w:t>
            </w:r>
          </w:p>
          <w:p w14:paraId="12B23BF5" w14:textId="77777777" w:rsidR="00F873C1" w:rsidRPr="00701DF4" w:rsidRDefault="00F873C1" w:rsidP="00F873C1">
            <w:pPr>
              <w:pStyle w:val="SoSTabelltext"/>
              <w:rPr>
                <w:rFonts w:asciiTheme="minorHAnsi" w:hAnsiTheme="minorHAnsi" w:cstheme="minorHAnsi"/>
                <w:sz w:val="18"/>
                <w:szCs w:val="18"/>
              </w:rPr>
            </w:pPr>
          </w:p>
        </w:tc>
      </w:tr>
      <w:tr w:rsidR="00F873C1" w:rsidRPr="00701DF4" w14:paraId="37A7346D"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7FB9FD6B" w14:textId="1EE4E269" w:rsidR="00F873C1" w:rsidRPr="00701DF4" w:rsidRDefault="00F873C1" w:rsidP="00F873C1">
            <w:r w:rsidRPr="00701DF4">
              <w:t>Foto</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3BFEE3" w14:textId="4DCEA857" w:rsidR="00F873C1" w:rsidRPr="00701DF4" w:rsidRDefault="00F873C1" w:rsidP="00F873C1">
            <w:pPr>
              <w:rPr>
                <w:rFonts w:cstheme="minorHAnsi"/>
                <w:sz w:val="18"/>
                <w:szCs w:val="18"/>
              </w:rPr>
            </w:pPr>
            <w:r w:rsidRPr="00701DF4">
              <w:rPr>
                <w:rFonts w:cstheme="minorHAnsi"/>
                <w:sz w:val="18"/>
                <w:szCs w:val="18"/>
              </w:rPr>
              <w:t>bild framställd med kamera (Kungliga biblioteket: Bilddatabaser och digitalisering)</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1D00EA"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(förkortning för fotografi) </w:t>
            </w:r>
          </w:p>
          <w:p w14:paraId="21AE1E9D" w14:textId="4FB8D0FF" w:rsidR="00F873C1" w:rsidRPr="00701DF4" w:rsidRDefault="00F873C1" w:rsidP="00F873C1">
            <w:pPr>
              <w:rPr>
                <w:rFonts w:cstheme="minorHAnsi"/>
                <w:sz w:val="18"/>
                <w:szCs w:val="18"/>
              </w:rPr>
            </w:pPr>
            <w:r w:rsidRPr="00701DF4">
              <w:rPr>
                <w:rFonts w:cstheme="minorHAnsi"/>
                <w:sz w:val="18"/>
                <w:szCs w:val="18"/>
              </w:rPr>
              <w:t>avbild av person som kan styrka en persons identitet.</w:t>
            </w:r>
          </w:p>
        </w:tc>
        <w:tc>
          <w:tcPr>
            <w:tcW w:w="2898" w:type="dxa"/>
            <w:tcBorders>
              <w:top w:val="single" w:sz="4" w:space="0" w:color="A33662" w:themeColor="accent1"/>
              <w:left w:val="single" w:sz="24" w:space="0" w:color="FFFFFF" w:themeColor="background1"/>
              <w:bottom w:val="single" w:sz="4" w:space="0" w:color="A33662" w:themeColor="accent1"/>
            </w:tcBorders>
          </w:tcPr>
          <w:p w14:paraId="0036A520"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Bilaga</w:t>
            </w:r>
          </w:p>
          <w:p w14:paraId="2FD91FD6" w14:textId="77777777" w:rsidR="00F873C1" w:rsidRPr="00701DF4" w:rsidRDefault="00F873C1" w:rsidP="00F873C1">
            <w:pPr>
              <w:pStyle w:val="SoSTabelltext"/>
              <w:rPr>
                <w:rFonts w:asciiTheme="minorHAnsi" w:hAnsiTheme="minorHAnsi" w:cstheme="minorHAnsi"/>
                <w:sz w:val="18"/>
                <w:szCs w:val="18"/>
              </w:rPr>
            </w:pPr>
          </w:p>
        </w:tc>
      </w:tr>
      <w:tr w:rsidR="00F873C1" w:rsidRPr="00701DF4" w14:paraId="32750029"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36C5E3B9" w14:textId="4B6971F9" w:rsidR="00F873C1" w:rsidRPr="00701DF4" w:rsidRDefault="00F873C1" w:rsidP="00F873C1">
            <w:r w:rsidRPr="00701DF4">
              <w:t>Invandring</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BE10CA" w14:textId="274643E3" w:rsidR="00F873C1" w:rsidRPr="00701DF4" w:rsidRDefault="00F873C1" w:rsidP="00F873C1">
            <w:pPr>
              <w:rPr>
                <w:rFonts w:cstheme="minorHAnsi"/>
                <w:sz w:val="18"/>
                <w:szCs w:val="18"/>
              </w:rPr>
            </w:pPr>
            <w:r w:rsidRPr="00701DF4">
              <w:rPr>
                <w:rFonts w:cstheme="minorHAnsi"/>
                <w:sz w:val="18"/>
                <w:szCs w:val="18"/>
              </w:rPr>
              <w:t>varaktig flyttning till Sverige från ett annat land, och som registreras i folkbokföringen (SCB)</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96F464" w14:textId="4DA728F1" w:rsidR="00F873C1" w:rsidRPr="00701DF4" w:rsidRDefault="00F873C1" w:rsidP="00F873C1">
            <w:pPr>
              <w:rPr>
                <w:rFonts w:cstheme="minorHAnsi"/>
                <w:sz w:val="18"/>
                <w:szCs w:val="18"/>
              </w:rPr>
            </w:pPr>
            <w:r w:rsidRPr="00701DF4">
              <w:rPr>
                <w:rFonts w:cstheme="minorHAnsi"/>
                <w:sz w:val="18"/>
                <w:szCs w:val="18"/>
              </w:rPr>
              <w:t>Se SCB.</w:t>
            </w:r>
          </w:p>
        </w:tc>
        <w:tc>
          <w:tcPr>
            <w:tcW w:w="2898" w:type="dxa"/>
            <w:tcBorders>
              <w:top w:val="single" w:sz="4" w:space="0" w:color="A33662" w:themeColor="accent1"/>
              <w:left w:val="single" w:sz="24" w:space="0" w:color="FFFFFF" w:themeColor="background1"/>
              <w:bottom w:val="single" w:sz="4" w:space="0" w:color="A33662" w:themeColor="accent1"/>
            </w:tcBorders>
          </w:tcPr>
          <w:p w14:paraId="20DA7859"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Invandring</w:t>
            </w:r>
          </w:p>
          <w:p w14:paraId="182A8675" w14:textId="77777777" w:rsidR="00F873C1" w:rsidRPr="00701DF4" w:rsidRDefault="00F873C1" w:rsidP="00F873C1">
            <w:pPr>
              <w:pStyle w:val="SoSTabelltext"/>
              <w:rPr>
                <w:rFonts w:asciiTheme="minorHAnsi" w:hAnsiTheme="minorHAnsi" w:cstheme="minorHAnsi"/>
                <w:sz w:val="18"/>
                <w:szCs w:val="18"/>
              </w:rPr>
            </w:pPr>
          </w:p>
        </w:tc>
      </w:tr>
      <w:tr w:rsidR="00F873C1" w:rsidRPr="00701DF4" w14:paraId="1F4F08F5"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694442AE" w14:textId="7847BD27" w:rsidR="00F873C1" w:rsidRPr="00701DF4" w:rsidRDefault="00F873C1" w:rsidP="00F873C1">
            <w:r w:rsidRPr="00701DF4">
              <w:lastRenderedPageBreak/>
              <w:t>Kontaktperson</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BEFF79" w14:textId="733084AA" w:rsidR="00F873C1" w:rsidRPr="00701DF4" w:rsidRDefault="00F873C1" w:rsidP="00F873C1">
            <w:pPr>
              <w:rPr>
                <w:rFonts w:cstheme="minorHAnsi"/>
                <w:sz w:val="18"/>
                <w:szCs w:val="18"/>
              </w:rPr>
            </w:pPr>
            <w:r w:rsidRPr="00701DF4">
              <w:rPr>
                <w:rFonts w:cstheme="minorHAnsi"/>
                <w:sz w:val="18"/>
                <w:szCs w:val="18"/>
              </w:rPr>
              <w:t xml:space="preserve">(enligt 3 kap. 6 § SoL:) person som utses av socialnämnden med uppgift att hjälpa den enskilde och hans eller hennes närmaste i personliga angelägenheter </w:t>
            </w:r>
            <w:r w:rsidRPr="00701DF4">
              <w:rPr>
                <w:rFonts w:cstheme="minorHAnsi"/>
                <w:sz w:val="18"/>
                <w:szCs w:val="18"/>
              </w:rPr>
              <w:br/>
            </w:r>
            <w:r w:rsidRPr="00701DF4">
              <w:rPr>
                <w:rFonts w:cstheme="minorHAnsi"/>
                <w:sz w:val="18"/>
                <w:szCs w:val="18"/>
              </w:rPr>
              <w:br/>
              <w:t xml:space="preserve">(enligt 22 § LVU:) person som utses av socialnämnden och som den unge ska hålla regelbunden kontakt med enligt vad som anges i behandlingsplanen </w:t>
            </w:r>
            <w:r w:rsidRPr="00701DF4">
              <w:rPr>
                <w:rFonts w:cstheme="minorHAnsi"/>
                <w:sz w:val="18"/>
                <w:szCs w:val="18"/>
              </w:rPr>
              <w:br/>
            </w:r>
            <w:r w:rsidRPr="00701DF4">
              <w:rPr>
                <w:rFonts w:cstheme="minorHAnsi"/>
                <w:sz w:val="18"/>
                <w:szCs w:val="18"/>
              </w:rPr>
              <w:br/>
              <w:t>(enligt LSS:) person som utses av kommunen med uppgift att ge icke-professionellt stöd åt person med funktionsnedsättning</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5BC53D" w14:textId="275E6592" w:rsidR="00F873C1" w:rsidRPr="00701DF4" w:rsidRDefault="00F873C1" w:rsidP="00F873C1">
            <w:pPr>
              <w:rPr>
                <w:rFonts w:cstheme="minorHAnsi"/>
                <w:sz w:val="18"/>
                <w:szCs w:val="18"/>
              </w:rPr>
            </w:pPr>
            <w:r w:rsidRPr="00701DF4">
              <w:rPr>
                <w:rFonts w:cstheme="minorHAnsi"/>
                <w:sz w:val="18"/>
                <w:szCs w:val="18"/>
              </w:rPr>
              <w:t>person som har en relation med en individ och som är utsedd att bli informerad om olika händelser som berör individen.</w:t>
            </w:r>
          </w:p>
        </w:tc>
        <w:tc>
          <w:tcPr>
            <w:tcW w:w="2898" w:type="dxa"/>
            <w:tcBorders>
              <w:top w:val="single" w:sz="4" w:space="0" w:color="A33662" w:themeColor="accent1"/>
              <w:left w:val="single" w:sz="24" w:space="0" w:color="FFFFFF" w:themeColor="background1"/>
              <w:bottom w:val="single" w:sz="4" w:space="0" w:color="A33662" w:themeColor="accent1"/>
            </w:tcBorders>
          </w:tcPr>
          <w:p w14:paraId="6B6B5699"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Kontaktperson</w:t>
            </w:r>
          </w:p>
          <w:p w14:paraId="37AA6770" w14:textId="77777777" w:rsidR="00F873C1" w:rsidRPr="00701DF4" w:rsidRDefault="00F873C1" w:rsidP="00F873C1">
            <w:pPr>
              <w:pStyle w:val="SoSTabelltext"/>
              <w:rPr>
                <w:rFonts w:asciiTheme="minorHAnsi" w:hAnsiTheme="minorHAnsi" w:cstheme="minorHAnsi"/>
                <w:sz w:val="18"/>
                <w:szCs w:val="18"/>
              </w:rPr>
            </w:pPr>
          </w:p>
        </w:tc>
      </w:tr>
      <w:tr w:rsidR="00F873C1" w:rsidRPr="00701DF4" w14:paraId="256D5E98"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1FDEADB2" w14:textId="0FE60D24" w:rsidR="00F873C1" w:rsidRPr="00701DF4" w:rsidRDefault="00F873C1" w:rsidP="00F873C1">
            <w:r w:rsidRPr="00701DF4">
              <w:t>Kontaktuppgifter</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BA4102" w14:textId="0792E4BD" w:rsidR="00F873C1" w:rsidRPr="00701DF4" w:rsidRDefault="00F873C1" w:rsidP="00F873C1">
            <w:pPr>
              <w:rPr>
                <w:rFonts w:cstheme="minorHAnsi"/>
                <w:sz w:val="18"/>
                <w:szCs w:val="18"/>
              </w:rPr>
            </w:pPr>
            <w:r w:rsidRPr="00701DF4">
              <w:rPr>
                <w:rFonts w:cstheme="minorHAnsi"/>
                <w:sz w:val="18"/>
                <w:szCs w:val="18"/>
              </w:rPr>
              <w:t>-</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5CBE2C" w14:textId="295DE527" w:rsidR="00F873C1" w:rsidRPr="00701DF4" w:rsidRDefault="00F873C1" w:rsidP="00F873C1">
            <w:pPr>
              <w:rPr>
                <w:rFonts w:cstheme="minorHAnsi"/>
                <w:sz w:val="18"/>
                <w:szCs w:val="18"/>
              </w:rPr>
            </w:pPr>
            <w:r w:rsidRPr="00701DF4">
              <w:rPr>
                <w:rFonts w:cstheme="minorHAnsi"/>
                <w:sz w:val="18"/>
                <w:szCs w:val="18"/>
              </w:rPr>
              <w:t>Uppgifter som är avsedda att användas då information finns att lämnas som berör en person.</w:t>
            </w:r>
          </w:p>
        </w:tc>
        <w:tc>
          <w:tcPr>
            <w:tcW w:w="2898" w:type="dxa"/>
            <w:tcBorders>
              <w:top w:val="single" w:sz="4" w:space="0" w:color="A33662" w:themeColor="accent1"/>
              <w:left w:val="single" w:sz="24" w:space="0" w:color="FFFFFF" w:themeColor="background1"/>
              <w:bottom w:val="single" w:sz="4" w:space="0" w:color="A33662" w:themeColor="accent1"/>
            </w:tcBorders>
          </w:tcPr>
          <w:p w14:paraId="122CCF61"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Kontaktuppgift</w:t>
            </w:r>
          </w:p>
          <w:p w14:paraId="10F86CAA" w14:textId="77777777" w:rsidR="00F873C1" w:rsidRPr="00701DF4" w:rsidRDefault="00F873C1" w:rsidP="00F873C1">
            <w:pPr>
              <w:pStyle w:val="SoSTabelltext"/>
              <w:rPr>
                <w:rFonts w:asciiTheme="minorHAnsi" w:hAnsiTheme="minorHAnsi" w:cstheme="minorHAnsi"/>
                <w:sz w:val="18"/>
                <w:szCs w:val="18"/>
              </w:rPr>
            </w:pPr>
          </w:p>
        </w:tc>
      </w:tr>
      <w:tr w:rsidR="00F873C1" w:rsidRPr="00701DF4" w14:paraId="540FFBD2"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6543BEBA" w14:textId="5C1C7748" w:rsidR="00F873C1" w:rsidRPr="00701DF4" w:rsidRDefault="00F873C1" w:rsidP="00F873C1">
            <w:r w:rsidRPr="00701DF4">
              <w:t>Legitimation</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F8C972" w14:textId="4B18E417" w:rsidR="00F873C1" w:rsidRPr="00701DF4" w:rsidRDefault="00F873C1" w:rsidP="00F873C1">
            <w:pPr>
              <w:rPr>
                <w:rFonts w:cstheme="minorHAnsi"/>
                <w:sz w:val="18"/>
                <w:szCs w:val="18"/>
              </w:rPr>
            </w:pPr>
            <w:r w:rsidRPr="00701DF4">
              <w:rPr>
                <w:rFonts w:cstheme="minorHAnsi"/>
                <w:sz w:val="18"/>
                <w:szCs w:val="18"/>
              </w:rPr>
              <w:t>handling som innehåller uppgifter som är tillräckliga för en direkt eller indirekt identifiering av innehavaren</w:t>
            </w:r>
            <w:r w:rsidRPr="00701DF4">
              <w:rPr>
                <w:rFonts w:cstheme="minorHAnsi"/>
                <w:sz w:val="18"/>
                <w:szCs w:val="18"/>
              </w:rPr>
              <w:br/>
              <w:t>Notering:</w:t>
            </w:r>
            <w:r w:rsidRPr="00701DF4">
              <w:rPr>
                <w:rFonts w:cstheme="minorHAnsi"/>
                <w:sz w:val="18"/>
                <w:szCs w:val="18"/>
              </w:rPr>
              <w:tab/>
            </w:r>
            <w:r w:rsidRPr="00701DF4">
              <w:rPr>
                <w:rFonts w:cstheme="minorHAnsi"/>
                <w:sz w:val="18"/>
                <w:szCs w:val="18"/>
              </w:rPr>
              <w:br/>
              <w:t>Vid en indirekt identifiering innehåller identitetshandlingen i sig inte tillräckliga uppgifter för identifiering, utan uppgifterna utgörs t.ex. av en referens (ett nummer eller dylikt) till ett register där de ”verkliga” uppgifterna finns. Innehavaren av en identitetshandling kan vara en fysisk eller en juridisk person. Identitetshandlingar kan vara fysiska (identitetskort, pass) eller elektroniska (e-legitimation) (TNC Terminologicentrum)</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551F7C" w14:textId="14F32584" w:rsidR="00F873C1" w:rsidRPr="00701DF4" w:rsidRDefault="00F873C1" w:rsidP="00F873C1">
            <w:pPr>
              <w:rPr>
                <w:rFonts w:cstheme="minorHAnsi"/>
                <w:sz w:val="18"/>
                <w:szCs w:val="18"/>
              </w:rPr>
            </w:pPr>
            <w:r w:rsidRPr="00701DF4">
              <w:rPr>
                <w:rFonts w:cstheme="minorHAnsi"/>
                <w:sz w:val="18"/>
                <w:szCs w:val="18"/>
              </w:rPr>
              <w:t>Utfärdad handling som kan styrka en persons identitet.</w:t>
            </w:r>
          </w:p>
        </w:tc>
        <w:tc>
          <w:tcPr>
            <w:tcW w:w="2898" w:type="dxa"/>
            <w:tcBorders>
              <w:top w:val="single" w:sz="4" w:space="0" w:color="A33662" w:themeColor="accent1"/>
              <w:left w:val="single" w:sz="24" w:space="0" w:color="FFFFFF" w:themeColor="background1"/>
              <w:bottom w:val="single" w:sz="4" w:space="0" w:color="A33662" w:themeColor="accent1"/>
            </w:tcBorders>
          </w:tcPr>
          <w:p w14:paraId="4EF306A7"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StyrktIdentitet</w:t>
            </w:r>
          </w:p>
          <w:p w14:paraId="55A5C8AA" w14:textId="77777777" w:rsidR="00F873C1" w:rsidRPr="00701DF4" w:rsidRDefault="00F873C1" w:rsidP="00F873C1">
            <w:pPr>
              <w:pStyle w:val="SoSTabelltext"/>
              <w:rPr>
                <w:rFonts w:asciiTheme="minorHAnsi" w:hAnsiTheme="minorHAnsi" w:cstheme="minorHAnsi"/>
                <w:sz w:val="18"/>
                <w:szCs w:val="18"/>
              </w:rPr>
            </w:pPr>
          </w:p>
        </w:tc>
      </w:tr>
      <w:tr w:rsidR="00F873C1" w:rsidRPr="00701DF4" w14:paraId="36384BAE"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211D065F" w14:textId="5C531C5E" w:rsidR="00F873C1" w:rsidRPr="00701DF4" w:rsidRDefault="00F873C1" w:rsidP="00F873C1">
            <w:r w:rsidRPr="00701DF4">
              <w:t>Medborgarskap</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8A2AA6" w14:textId="7B742AF8" w:rsidR="00F873C1" w:rsidRPr="00701DF4" w:rsidRDefault="00F873C1" w:rsidP="00F873C1">
            <w:pPr>
              <w:rPr>
                <w:rFonts w:cstheme="minorHAnsi"/>
                <w:sz w:val="18"/>
                <w:szCs w:val="18"/>
              </w:rPr>
            </w:pPr>
            <w:r w:rsidRPr="00701DF4">
              <w:rPr>
                <w:rFonts w:cstheme="minorHAnsi"/>
                <w:sz w:val="18"/>
                <w:szCs w:val="18"/>
              </w:rPr>
              <w:t>ett rättsligt bindande förhållande som kan uppstå mellan en stat och en individ (medborgare) enligt lag (Nationalencyklopedin)</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930EB9" w14:textId="32A170B8" w:rsidR="00F873C1" w:rsidRPr="00701DF4" w:rsidRDefault="00F873C1" w:rsidP="00F873C1">
            <w:pPr>
              <w:rPr>
                <w:rFonts w:cstheme="minorHAnsi"/>
                <w:sz w:val="18"/>
                <w:szCs w:val="18"/>
              </w:rPr>
            </w:pPr>
            <w:r w:rsidRPr="00701DF4">
              <w:rPr>
                <w:rFonts w:cstheme="minorHAnsi"/>
                <w:sz w:val="18"/>
                <w:szCs w:val="18"/>
              </w:rPr>
              <w:t>Se NE.</w:t>
            </w:r>
          </w:p>
        </w:tc>
        <w:tc>
          <w:tcPr>
            <w:tcW w:w="2898" w:type="dxa"/>
            <w:tcBorders>
              <w:top w:val="single" w:sz="4" w:space="0" w:color="A33662" w:themeColor="accent1"/>
              <w:left w:val="single" w:sz="24" w:space="0" w:color="FFFFFF" w:themeColor="background1"/>
              <w:bottom w:val="single" w:sz="4" w:space="0" w:color="A33662" w:themeColor="accent1"/>
            </w:tcBorders>
          </w:tcPr>
          <w:p w14:paraId="766E09CC"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Medborgarskap</w:t>
            </w:r>
          </w:p>
          <w:p w14:paraId="10A8C91E" w14:textId="77777777" w:rsidR="00F873C1" w:rsidRPr="00701DF4" w:rsidRDefault="00F873C1" w:rsidP="00F873C1">
            <w:pPr>
              <w:pStyle w:val="SoSTabelltext"/>
              <w:rPr>
                <w:rFonts w:asciiTheme="minorHAnsi" w:hAnsiTheme="minorHAnsi" w:cstheme="minorHAnsi"/>
                <w:sz w:val="18"/>
                <w:szCs w:val="18"/>
              </w:rPr>
            </w:pPr>
          </w:p>
        </w:tc>
      </w:tr>
      <w:tr w:rsidR="00F873C1" w:rsidRPr="00701DF4" w14:paraId="310E55E8"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7F928CAC" w14:textId="767AD7D5" w:rsidR="00F873C1" w:rsidRPr="00701DF4" w:rsidRDefault="00F873C1" w:rsidP="00F873C1">
            <w:r w:rsidRPr="00701DF4">
              <w:lastRenderedPageBreak/>
              <w:t>Organisation</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2B9A39" w14:textId="61B708FA" w:rsidR="00F873C1" w:rsidRPr="00701DF4" w:rsidRDefault="00F873C1" w:rsidP="00F873C1">
            <w:pPr>
              <w:rPr>
                <w:rFonts w:cstheme="minorHAnsi"/>
                <w:sz w:val="18"/>
                <w:szCs w:val="18"/>
              </w:rPr>
            </w:pPr>
            <w:r w:rsidRPr="00701DF4">
              <w:rPr>
                <w:rFonts w:cstheme="minorHAnsi"/>
                <w:sz w:val="18"/>
                <w:szCs w:val="18"/>
              </w:rPr>
              <w:t>verksamhet med uppgift att tillvarata intressen som är gemensamma för de ingående medlemmarna eller intressenterna (TNC)</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C83A60" w14:textId="45E04FBD" w:rsidR="00F873C1" w:rsidRPr="00701DF4" w:rsidRDefault="00F873C1" w:rsidP="00F873C1">
            <w:pPr>
              <w:rPr>
                <w:rFonts w:cstheme="minorHAnsi"/>
                <w:sz w:val="18"/>
                <w:szCs w:val="18"/>
              </w:rPr>
            </w:pPr>
            <w:r w:rsidRPr="00701DF4">
              <w:rPr>
                <w:rFonts w:cstheme="minorHAnsi"/>
                <w:sz w:val="18"/>
                <w:szCs w:val="18"/>
              </w:rPr>
              <w:t>Se TNC:s definition</w:t>
            </w:r>
          </w:p>
        </w:tc>
        <w:tc>
          <w:tcPr>
            <w:tcW w:w="2898" w:type="dxa"/>
            <w:tcBorders>
              <w:top w:val="single" w:sz="4" w:space="0" w:color="A33662" w:themeColor="accent1"/>
              <w:left w:val="single" w:sz="24" w:space="0" w:color="FFFFFF" w:themeColor="background1"/>
              <w:bottom w:val="single" w:sz="4" w:space="0" w:color="A33662" w:themeColor="accent1"/>
            </w:tcBorders>
          </w:tcPr>
          <w:p w14:paraId="495FD53C"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ProfessionellAktör</w:t>
            </w:r>
          </w:p>
          <w:p w14:paraId="27743B29" w14:textId="77777777" w:rsidR="00F873C1" w:rsidRPr="00701DF4" w:rsidRDefault="00F873C1" w:rsidP="00F873C1">
            <w:pPr>
              <w:pStyle w:val="SoSTabelltext"/>
              <w:rPr>
                <w:rFonts w:asciiTheme="minorHAnsi" w:hAnsiTheme="minorHAnsi" w:cstheme="minorHAnsi"/>
                <w:sz w:val="18"/>
                <w:szCs w:val="18"/>
              </w:rPr>
            </w:pPr>
          </w:p>
        </w:tc>
      </w:tr>
      <w:tr w:rsidR="00F873C1" w:rsidRPr="00701DF4" w14:paraId="085D8A4C"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430E7FCE" w14:textId="7C8434E3" w:rsidR="00F873C1" w:rsidRPr="00701DF4" w:rsidRDefault="00F873C1" w:rsidP="00F873C1">
            <w:r w:rsidRPr="00701DF4">
              <w:t>Pappersavisering</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49CE7D" w14:textId="76EDDD5A" w:rsidR="00F873C1" w:rsidRPr="00701DF4" w:rsidRDefault="00F873C1" w:rsidP="00F873C1">
            <w:pPr>
              <w:rPr>
                <w:rFonts w:cstheme="minorHAnsi"/>
                <w:sz w:val="18"/>
                <w:szCs w:val="18"/>
              </w:rPr>
            </w:pPr>
            <w:r w:rsidRPr="00701DF4">
              <w:rPr>
                <w:rFonts w:cstheme="minorHAnsi"/>
                <w:sz w:val="18"/>
                <w:szCs w:val="18"/>
              </w:rPr>
              <w:t>-</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836449" w14:textId="1E51AD53" w:rsidR="00F873C1" w:rsidRPr="00701DF4" w:rsidRDefault="00F873C1" w:rsidP="00F873C1">
            <w:pPr>
              <w:rPr>
                <w:rFonts w:cstheme="minorHAnsi"/>
                <w:sz w:val="18"/>
                <w:szCs w:val="18"/>
              </w:rPr>
            </w:pPr>
            <w:r w:rsidRPr="00701DF4">
              <w:rPr>
                <w:rFonts w:cstheme="minorHAnsi"/>
                <w:sz w:val="18"/>
                <w:szCs w:val="18"/>
              </w:rPr>
              <w:t>Information som skickas av verksamhet till en persons adress.</w:t>
            </w:r>
          </w:p>
        </w:tc>
        <w:tc>
          <w:tcPr>
            <w:tcW w:w="2898" w:type="dxa"/>
            <w:tcBorders>
              <w:top w:val="single" w:sz="4" w:space="0" w:color="A33662" w:themeColor="accent1"/>
              <w:left w:val="single" w:sz="24" w:space="0" w:color="FFFFFF" w:themeColor="background1"/>
              <w:bottom w:val="single" w:sz="4" w:space="0" w:color="A33662" w:themeColor="accent1"/>
            </w:tcBorders>
          </w:tcPr>
          <w:p w14:paraId="3E7304B9"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Person</w:t>
            </w:r>
          </w:p>
          <w:p w14:paraId="1BAAF3F4" w14:textId="438F941A"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opt-out pappersavisering</w:t>
            </w:r>
          </w:p>
        </w:tc>
      </w:tr>
      <w:tr w:rsidR="00F873C1" w:rsidRPr="00701DF4" w14:paraId="37417758"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5E1EE7CF" w14:textId="69737079" w:rsidR="00F873C1" w:rsidRPr="00701DF4" w:rsidRDefault="00F873C1" w:rsidP="00F873C1">
            <w:r w:rsidRPr="00701DF4">
              <w:t>Person</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AFD37A" w14:textId="0CAEC8A6" w:rsidR="00F873C1" w:rsidRPr="00701DF4" w:rsidRDefault="00F873C1" w:rsidP="00F873C1">
            <w:pPr>
              <w:rPr>
                <w:rFonts w:cstheme="minorHAnsi"/>
                <w:sz w:val="18"/>
                <w:szCs w:val="18"/>
              </w:rPr>
            </w:pPr>
            <w:r w:rsidRPr="00701DF4">
              <w:rPr>
                <w:rFonts w:cstheme="minorHAnsi"/>
                <w:sz w:val="18"/>
                <w:szCs w:val="18"/>
              </w:rPr>
              <w:t>Mänsklig individ (Nationell informationsstruktur)</w:t>
            </w:r>
            <w:r w:rsidRPr="00701DF4">
              <w:rPr>
                <w:rFonts w:cstheme="minorHAnsi"/>
                <w:sz w:val="18"/>
                <w:szCs w:val="18"/>
              </w:rPr>
              <w:br/>
              <w:t>Fysisk person (Nationalencyklopedin)</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50E303" w14:textId="285430FE" w:rsidR="00F873C1" w:rsidRPr="00701DF4" w:rsidRDefault="00F873C1" w:rsidP="00F873C1">
            <w:pPr>
              <w:rPr>
                <w:rFonts w:cstheme="minorHAnsi"/>
                <w:sz w:val="18"/>
                <w:szCs w:val="18"/>
              </w:rPr>
            </w:pPr>
            <w:r w:rsidRPr="00701DF4">
              <w:rPr>
                <w:rFonts w:cstheme="minorHAnsi"/>
                <w:sz w:val="18"/>
                <w:szCs w:val="18"/>
              </w:rPr>
              <w:t>Se NI´s definition.</w:t>
            </w:r>
          </w:p>
        </w:tc>
        <w:tc>
          <w:tcPr>
            <w:tcW w:w="2898" w:type="dxa"/>
            <w:tcBorders>
              <w:top w:val="single" w:sz="4" w:space="0" w:color="A33662" w:themeColor="accent1"/>
              <w:left w:val="single" w:sz="24" w:space="0" w:color="FFFFFF" w:themeColor="background1"/>
              <w:bottom w:val="single" w:sz="4" w:space="0" w:color="A33662" w:themeColor="accent1"/>
            </w:tcBorders>
          </w:tcPr>
          <w:p w14:paraId="40E84BF4"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Person</w:t>
            </w:r>
          </w:p>
          <w:p w14:paraId="2AB694A7"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id</w:t>
            </w:r>
          </w:p>
          <w:p w14:paraId="5021AEF3" w14:textId="4463CBD5"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kön</w:t>
            </w:r>
          </w:p>
        </w:tc>
      </w:tr>
      <w:tr w:rsidR="00F873C1" w:rsidRPr="00701DF4" w14:paraId="5E9E37BC"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42445F3D" w14:textId="53AD6FD8" w:rsidR="00F873C1" w:rsidRPr="00701DF4" w:rsidRDefault="00F873C1" w:rsidP="00F873C1">
            <w:r w:rsidRPr="00701DF4">
              <w:t>Personidentitet</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068F76" w14:textId="3FA88AA2" w:rsidR="00F873C1" w:rsidRPr="00701DF4" w:rsidRDefault="00F873C1" w:rsidP="00F873C1">
            <w:pPr>
              <w:rPr>
                <w:rFonts w:cstheme="minorHAnsi"/>
                <w:sz w:val="18"/>
                <w:szCs w:val="18"/>
              </w:rPr>
            </w:pPr>
            <w:r w:rsidRPr="00701DF4">
              <w:rPr>
                <w:rFonts w:cstheme="minorHAnsi"/>
                <w:sz w:val="18"/>
                <w:szCs w:val="18"/>
              </w:rPr>
              <w:t>person-id (Termbanken)</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B4889"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identitetsbeteckning för fysisk person </w:t>
            </w:r>
          </w:p>
          <w:p w14:paraId="1ABA75B7" w14:textId="5A7A87E2" w:rsidR="00F873C1" w:rsidRPr="00701DF4" w:rsidRDefault="00F873C1" w:rsidP="00F873C1">
            <w:pPr>
              <w:rPr>
                <w:rFonts w:cstheme="minorHAnsi"/>
                <w:sz w:val="18"/>
                <w:szCs w:val="18"/>
              </w:rPr>
            </w:pPr>
            <w:r w:rsidRPr="00701DF4">
              <w:rPr>
                <w:rFonts w:cstheme="minorHAnsi"/>
                <w:sz w:val="18"/>
                <w:szCs w:val="18"/>
              </w:rPr>
              <w:t>Personidentitet kan vara personnummer, samordningsnummer eller reservidentitet. En person kan ha flera personidentiteter som kan kopplas ihop för att kunna hållas till en primär identitet.</w:t>
            </w:r>
          </w:p>
        </w:tc>
        <w:tc>
          <w:tcPr>
            <w:tcW w:w="2898" w:type="dxa"/>
            <w:tcBorders>
              <w:top w:val="single" w:sz="4" w:space="0" w:color="A33662" w:themeColor="accent1"/>
              <w:left w:val="single" w:sz="24" w:space="0" w:color="FFFFFF" w:themeColor="background1"/>
              <w:bottom w:val="single" w:sz="4" w:space="0" w:color="A33662" w:themeColor="accent1"/>
            </w:tcBorders>
          </w:tcPr>
          <w:p w14:paraId="29BBDA52"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Person</w:t>
            </w:r>
          </w:p>
          <w:p w14:paraId="26B340E0"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id</w:t>
            </w:r>
          </w:p>
          <w:p w14:paraId="7E42AAC5" w14:textId="77777777" w:rsidR="00F873C1" w:rsidRPr="00701DF4" w:rsidRDefault="00F873C1" w:rsidP="00F873C1">
            <w:pPr>
              <w:pStyle w:val="SoSTabelltext"/>
              <w:rPr>
                <w:rFonts w:asciiTheme="minorHAnsi" w:hAnsiTheme="minorHAnsi" w:cstheme="minorHAnsi"/>
                <w:sz w:val="18"/>
                <w:szCs w:val="18"/>
              </w:rPr>
            </w:pPr>
          </w:p>
        </w:tc>
      </w:tr>
      <w:tr w:rsidR="00F873C1" w:rsidRPr="00701DF4" w14:paraId="42948C13"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00A3FBC7" w14:textId="45CC96FC" w:rsidR="00F873C1" w:rsidRPr="00701DF4" w:rsidRDefault="00F873C1" w:rsidP="00F873C1">
            <w:r w:rsidRPr="00701DF4">
              <w:t>Relation</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FEBC57" w14:textId="54C91192" w:rsidR="00F873C1" w:rsidRPr="00701DF4" w:rsidRDefault="00F873C1" w:rsidP="00F873C1">
            <w:pPr>
              <w:rPr>
                <w:rFonts w:cstheme="minorHAnsi"/>
                <w:sz w:val="18"/>
                <w:szCs w:val="18"/>
              </w:rPr>
            </w:pPr>
            <w:r w:rsidRPr="00701DF4">
              <w:rPr>
                <w:rFonts w:cstheme="minorHAnsi"/>
                <w:sz w:val="18"/>
                <w:szCs w:val="18"/>
              </w:rPr>
              <w:t>förbindelse eller interaktion mellan två människor eller saker (ITIL ordlista och förkortningar 2011)</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8C0E2E" w14:textId="40B3E794" w:rsidR="00F873C1" w:rsidRPr="00701DF4" w:rsidRDefault="00F873C1" w:rsidP="00F873C1">
            <w:pPr>
              <w:rPr>
                <w:rFonts w:cstheme="minorHAnsi"/>
                <w:sz w:val="18"/>
                <w:szCs w:val="18"/>
              </w:rPr>
            </w:pPr>
            <w:r w:rsidRPr="00701DF4">
              <w:rPr>
                <w:rFonts w:cstheme="minorHAnsi"/>
                <w:sz w:val="18"/>
                <w:szCs w:val="18"/>
              </w:rPr>
              <w:t>Förhållande till en annan person. Kan vara make, maka, barn, syskon etc.</w:t>
            </w:r>
          </w:p>
        </w:tc>
        <w:tc>
          <w:tcPr>
            <w:tcW w:w="2898" w:type="dxa"/>
            <w:tcBorders>
              <w:top w:val="single" w:sz="4" w:space="0" w:color="A33662" w:themeColor="accent1"/>
              <w:left w:val="single" w:sz="24" w:space="0" w:color="FFFFFF" w:themeColor="background1"/>
              <w:bottom w:val="single" w:sz="4" w:space="0" w:color="A33662" w:themeColor="accent1"/>
            </w:tcBorders>
          </w:tcPr>
          <w:p w14:paraId="50C7F4ED"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Relation</w:t>
            </w:r>
          </w:p>
          <w:p w14:paraId="3808BF02" w14:textId="77777777" w:rsidR="00F873C1" w:rsidRPr="00701DF4" w:rsidRDefault="00F873C1" w:rsidP="00F873C1">
            <w:pPr>
              <w:pStyle w:val="SoSTabelltext"/>
              <w:rPr>
                <w:rFonts w:asciiTheme="minorHAnsi" w:hAnsiTheme="minorHAnsi" w:cstheme="minorHAnsi"/>
                <w:sz w:val="18"/>
                <w:szCs w:val="18"/>
              </w:rPr>
            </w:pPr>
          </w:p>
        </w:tc>
      </w:tr>
      <w:tr w:rsidR="00F873C1" w:rsidRPr="00701DF4" w14:paraId="4558EDC8"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6425F94B" w14:textId="220C11F9" w:rsidR="00F873C1" w:rsidRPr="00701DF4" w:rsidRDefault="00F873C1" w:rsidP="00F873C1">
            <w:r w:rsidRPr="00701DF4">
              <w:t>Särskild postadress</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D98E2F" w14:textId="441A4A2F" w:rsidR="00F873C1" w:rsidRPr="00701DF4" w:rsidRDefault="00F873C1" w:rsidP="00F873C1">
            <w:pPr>
              <w:rPr>
                <w:rFonts w:cstheme="minorHAnsi"/>
                <w:sz w:val="18"/>
                <w:szCs w:val="18"/>
              </w:rPr>
            </w:pPr>
            <w:r w:rsidRPr="00701DF4">
              <w:rPr>
                <w:rFonts w:cstheme="minorHAnsi"/>
                <w:sz w:val="18"/>
                <w:szCs w:val="18"/>
              </w:rPr>
              <w:t>-</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830760A" w14:textId="3F9CC6EA" w:rsidR="00F873C1" w:rsidRPr="00701DF4" w:rsidRDefault="00F873C1" w:rsidP="00F873C1">
            <w:pPr>
              <w:rPr>
                <w:rFonts w:cstheme="minorHAnsi"/>
                <w:sz w:val="18"/>
                <w:szCs w:val="18"/>
              </w:rPr>
            </w:pPr>
            <w:r w:rsidRPr="00701DF4">
              <w:rPr>
                <w:rFonts w:cstheme="minorHAnsi"/>
                <w:sz w:val="18"/>
                <w:szCs w:val="18"/>
              </w:rPr>
              <w:t>Adress dit personens post ska delas ut.</w:t>
            </w:r>
          </w:p>
        </w:tc>
        <w:tc>
          <w:tcPr>
            <w:tcW w:w="2898" w:type="dxa"/>
            <w:tcBorders>
              <w:top w:val="single" w:sz="4" w:space="0" w:color="A33662" w:themeColor="accent1"/>
              <w:left w:val="single" w:sz="24" w:space="0" w:color="FFFFFF" w:themeColor="background1"/>
              <w:bottom w:val="single" w:sz="4" w:space="0" w:color="A33662" w:themeColor="accent1"/>
            </w:tcBorders>
          </w:tcPr>
          <w:p w14:paraId="762D5D15" w14:textId="40F2F9BE"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SärskildPostadress</w:t>
            </w:r>
          </w:p>
        </w:tc>
      </w:tr>
      <w:tr w:rsidR="00F873C1" w:rsidRPr="00701DF4" w14:paraId="4A9821D2"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5AE4AAE0" w14:textId="015D7C9B" w:rsidR="00F873C1" w:rsidRPr="00701DF4" w:rsidRDefault="00F873C1" w:rsidP="00F873C1">
            <w:r w:rsidRPr="00701DF4">
              <w:t>Turist</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7C2BCB" w14:textId="7A81EE3E" w:rsidR="00F873C1" w:rsidRPr="00701DF4" w:rsidRDefault="00F873C1" w:rsidP="00F873C1">
            <w:pPr>
              <w:rPr>
                <w:rFonts w:cstheme="minorHAnsi"/>
                <w:sz w:val="18"/>
                <w:szCs w:val="18"/>
              </w:rPr>
            </w:pPr>
            <w:r w:rsidRPr="00701DF4">
              <w:rPr>
                <w:rFonts w:cstheme="minorHAnsi"/>
                <w:sz w:val="18"/>
                <w:szCs w:val="18"/>
              </w:rPr>
              <w:t>person som i resande syfte befinner sig på annan plats än dennes folkbokförda hemplats (Wiktionary)</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A8CB1C" w14:textId="659DB99B" w:rsidR="00F873C1" w:rsidRPr="00701DF4" w:rsidRDefault="00F873C1" w:rsidP="00F873C1">
            <w:pPr>
              <w:rPr>
                <w:rFonts w:cstheme="minorHAnsi"/>
                <w:sz w:val="18"/>
                <w:szCs w:val="18"/>
              </w:rPr>
            </w:pPr>
            <w:r w:rsidRPr="00701DF4">
              <w:rPr>
                <w:rFonts w:cstheme="minorHAnsi"/>
                <w:sz w:val="18"/>
                <w:szCs w:val="18"/>
              </w:rPr>
              <w:t>Se Wiktionary's definition.</w:t>
            </w:r>
          </w:p>
        </w:tc>
        <w:tc>
          <w:tcPr>
            <w:tcW w:w="2898" w:type="dxa"/>
            <w:tcBorders>
              <w:top w:val="single" w:sz="4" w:space="0" w:color="A33662" w:themeColor="accent1"/>
              <w:left w:val="single" w:sz="24" w:space="0" w:color="FFFFFF" w:themeColor="background1"/>
              <w:bottom w:val="single" w:sz="4" w:space="0" w:color="A33662" w:themeColor="accent1"/>
            </w:tcBorders>
          </w:tcPr>
          <w:p w14:paraId="6EE66911"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AdministrativaUppgifter</w:t>
            </w:r>
          </w:p>
          <w:p w14:paraId="18599163"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personkategori</w:t>
            </w:r>
          </w:p>
          <w:p w14:paraId="5D84CC22" w14:textId="77777777" w:rsidR="00F873C1" w:rsidRPr="00701DF4" w:rsidRDefault="00F873C1" w:rsidP="00F873C1">
            <w:pPr>
              <w:pStyle w:val="SoSTabelltext"/>
              <w:rPr>
                <w:rFonts w:asciiTheme="minorHAnsi" w:hAnsiTheme="minorHAnsi" w:cstheme="minorHAnsi"/>
                <w:sz w:val="18"/>
                <w:szCs w:val="18"/>
              </w:rPr>
            </w:pPr>
          </w:p>
        </w:tc>
      </w:tr>
      <w:tr w:rsidR="00F873C1" w:rsidRPr="00701DF4" w14:paraId="4985C6BB"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45838DEE" w14:textId="3F2B3F22" w:rsidR="00F873C1" w:rsidRPr="00701DF4" w:rsidRDefault="00F873C1" w:rsidP="00F873C1">
            <w:r w:rsidRPr="00701DF4">
              <w:t>Utlandsadress</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E8C371" w14:textId="7921CFB8" w:rsidR="00F873C1" w:rsidRPr="00701DF4" w:rsidRDefault="00F873C1" w:rsidP="00F873C1">
            <w:pPr>
              <w:rPr>
                <w:rFonts w:cstheme="minorHAnsi"/>
                <w:sz w:val="18"/>
                <w:szCs w:val="18"/>
              </w:rPr>
            </w:pPr>
            <w:r w:rsidRPr="00701DF4">
              <w:rPr>
                <w:rFonts w:cstheme="minorHAnsi"/>
                <w:sz w:val="18"/>
                <w:szCs w:val="18"/>
              </w:rPr>
              <w:t>-</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9EBA0B" w14:textId="212AB3EA" w:rsidR="00F873C1" w:rsidRPr="00701DF4" w:rsidRDefault="00F873C1" w:rsidP="00F873C1">
            <w:pPr>
              <w:rPr>
                <w:rFonts w:cstheme="minorHAnsi"/>
                <w:sz w:val="18"/>
                <w:szCs w:val="18"/>
              </w:rPr>
            </w:pPr>
            <w:r w:rsidRPr="00701DF4">
              <w:rPr>
                <w:rFonts w:cstheme="minorHAnsi"/>
                <w:sz w:val="18"/>
                <w:szCs w:val="18"/>
              </w:rPr>
              <w:t xml:space="preserve">Adress i utlandet eller i Sverige som kan användas som kontaktadress om personen är utvandrad. </w:t>
            </w:r>
          </w:p>
        </w:tc>
        <w:tc>
          <w:tcPr>
            <w:tcW w:w="2898" w:type="dxa"/>
            <w:tcBorders>
              <w:top w:val="single" w:sz="4" w:space="0" w:color="A33662" w:themeColor="accent1"/>
              <w:left w:val="single" w:sz="24" w:space="0" w:color="FFFFFF" w:themeColor="background1"/>
              <w:bottom w:val="single" w:sz="4" w:space="0" w:color="A33662" w:themeColor="accent1"/>
            </w:tcBorders>
          </w:tcPr>
          <w:p w14:paraId="7E44EB66" w14:textId="77777777" w:rsidR="00F873C1" w:rsidRPr="00701DF4" w:rsidRDefault="00F873C1" w:rsidP="00F873C1">
            <w:pPr>
              <w:pStyle w:val="SoSTabelltext"/>
              <w:rPr>
                <w:rFonts w:asciiTheme="minorHAnsi" w:hAnsiTheme="minorHAnsi" w:cstheme="minorHAnsi"/>
                <w:sz w:val="18"/>
                <w:szCs w:val="18"/>
              </w:rPr>
            </w:pPr>
            <w:r w:rsidRPr="00701DF4">
              <w:rPr>
                <w:rFonts w:asciiTheme="minorHAnsi" w:hAnsiTheme="minorHAnsi" w:cstheme="minorHAnsi"/>
                <w:sz w:val="18"/>
                <w:szCs w:val="18"/>
              </w:rPr>
              <w:t>Klass: Utlandsadress</w:t>
            </w:r>
          </w:p>
          <w:p w14:paraId="6253F25D" w14:textId="77777777" w:rsidR="00F873C1" w:rsidRPr="00701DF4" w:rsidRDefault="00F873C1" w:rsidP="00F873C1">
            <w:pPr>
              <w:pStyle w:val="SoSTabelltext"/>
              <w:rPr>
                <w:rFonts w:asciiTheme="minorHAnsi" w:hAnsiTheme="minorHAnsi" w:cstheme="minorHAnsi"/>
                <w:sz w:val="18"/>
                <w:szCs w:val="18"/>
              </w:rPr>
            </w:pPr>
          </w:p>
        </w:tc>
      </w:tr>
    </w:tbl>
    <w:p w14:paraId="4D268797" w14:textId="7F25FDA7" w:rsidR="00474E8C" w:rsidRPr="00701DF4" w:rsidRDefault="00474E8C" w:rsidP="00474E8C"/>
    <w:p w14:paraId="5FDDD724" w14:textId="5C9362D5" w:rsidR="00F873C1" w:rsidRPr="00701DF4" w:rsidRDefault="00F873C1">
      <w:r w:rsidRPr="00701DF4">
        <w:br w:type="page"/>
      </w:r>
    </w:p>
    <w:p w14:paraId="4D726177" w14:textId="3FDFC45E" w:rsidR="00F873C1" w:rsidRPr="00701DF4" w:rsidRDefault="00F873C1" w:rsidP="00F873C1">
      <w:pPr>
        <w:pStyle w:val="Numreradrubrik2"/>
        <w:rPr>
          <w:lang w:val="nb-NO"/>
        </w:rPr>
      </w:pPr>
      <w:bookmarkStart w:id="39" w:name="_Toc158116543"/>
      <w:r w:rsidRPr="00701DF4">
        <w:rPr>
          <w:lang w:val="nb-NO"/>
        </w:rPr>
        <w:lastRenderedPageBreak/>
        <w:t>Begreppsmodell Digital avisering, grafisk del</w:t>
      </w:r>
      <w:bookmarkEnd w:id="39"/>
    </w:p>
    <w:p w14:paraId="4A25C79D" w14:textId="7F13B8AA" w:rsidR="00F873C1" w:rsidRPr="00701DF4" w:rsidRDefault="00586056" w:rsidP="00F873C1">
      <w:pPr>
        <w:rPr>
          <w:lang w:eastAsia="sv-SE"/>
        </w:rPr>
      </w:pPr>
      <w:r w:rsidRPr="00701DF4">
        <w:rPr>
          <w:lang w:eastAsia="sv-SE"/>
        </w:rPr>
        <w:br/>
      </w:r>
      <w:r w:rsidR="00F873C1" w:rsidRPr="00701DF4">
        <w:rPr>
          <w:lang w:eastAsia="sv-SE"/>
        </w:rPr>
        <w:t>Begreppsmodellen visar vad en digital aviseringsväg är och hur den förhåller sig till begreppet digital avisering. Då det endast är en del av begreppsmodellen som kommer att hanteras i informationsmodellen så är denna del markerad i begreppsmodellen. Övriga begrepp är sådant som beskrivs i ett ramverk för själva aviseringen [R8].</w:t>
      </w:r>
      <w:r w:rsidR="00F873C1" w:rsidRPr="00701DF4">
        <w:rPr>
          <w:noProof/>
          <w:lang w:eastAsia="sv-SE"/>
        </w:rPr>
        <w:t xml:space="preserve"> </w:t>
      </w:r>
    </w:p>
    <w:p w14:paraId="1D436EA8" w14:textId="78BC6DE2" w:rsidR="00F873C1" w:rsidRPr="00701DF4" w:rsidRDefault="00F873C1" w:rsidP="00474E8C">
      <w:r w:rsidRPr="00701DF4">
        <w:rPr>
          <w:noProof/>
          <w:lang w:val="en-US" w:eastAsia="sv-SE"/>
        </w:rPr>
        <w:drawing>
          <wp:anchor distT="0" distB="0" distL="114300" distR="114300" simplePos="0" relativeHeight="251660289" behindDoc="0" locked="0" layoutInCell="1" allowOverlap="1" wp14:anchorId="3C8E4A55" wp14:editId="5AF42F75">
            <wp:simplePos x="0" y="0"/>
            <wp:positionH relativeFrom="margin">
              <wp:posOffset>333375</wp:posOffset>
            </wp:positionH>
            <wp:positionV relativeFrom="paragraph">
              <wp:posOffset>5715</wp:posOffset>
            </wp:positionV>
            <wp:extent cx="7917180" cy="4619625"/>
            <wp:effectExtent l="0" t="0" r="7620" b="9525"/>
            <wp:wrapNone/>
            <wp:docPr id="51" name="image15.png" title="Begreppsmodell digital avis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5.png"/>
                    <pic:cNvPicPr/>
                  </pic:nvPicPr>
                  <pic:blipFill>
                    <a:blip r:embed="rId50">
                      <a:extLst>
                        <a:ext uri="{28A0092B-C50C-407E-A947-70E740481C1C}">
                          <a14:useLocalDpi xmlns:a14="http://schemas.microsoft.com/office/drawing/2010/main" val="0"/>
                        </a:ext>
                      </a:extLst>
                    </a:blip>
                    <a:stretch>
                      <a:fillRect/>
                    </a:stretch>
                  </pic:blipFill>
                  <pic:spPr>
                    <a:xfrm>
                      <a:off x="0" y="0"/>
                      <a:ext cx="7917180" cy="4619625"/>
                    </a:xfrm>
                    <a:prstGeom prst="rect">
                      <a:avLst/>
                    </a:prstGeom>
                  </pic:spPr>
                </pic:pic>
              </a:graphicData>
            </a:graphic>
            <wp14:sizeRelH relativeFrom="margin">
              <wp14:pctWidth>0</wp14:pctWidth>
            </wp14:sizeRelH>
            <wp14:sizeRelV relativeFrom="margin">
              <wp14:pctHeight>0</wp14:pctHeight>
            </wp14:sizeRelV>
          </wp:anchor>
        </w:drawing>
      </w:r>
    </w:p>
    <w:p w14:paraId="4B3690BE" w14:textId="0DF7E486" w:rsidR="00F873C1" w:rsidRPr="00701DF4" w:rsidRDefault="00F873C1">
      <w:r w:rsidRPr="00701DF4">
        <w:br w:type="page"/>
      </w:r>
    </w:p>
    <w:p w14:paraId="1F6F4686" w14:textId="77777777" w:rsidR="00F873C1" w:rsidRPr="00701DF4" w:rsidRDefault="00F873C1" w:rsidP="00474E8C"/>
    <w:p w14:paraId="08183693" w14:textId="3539655A" w:rsidR="00F873C1" w:rsidRPr="00701DF4" w:rsidRDefault="00586056" w:rsidP="00586056">
      <w:pPr>
        <w:pStyle w:val="Numreradrubrik2"/>
      </w:pPr>
      <w:bookmarkStart w:id="40" w:name="_Toc158116544"/>
      <w:r w:rsidRPr="00701DF4">
        <w:t>Begrepsmodell Digital avisering textuell del</w:t>
      </w:r>
      <w:bookmarkEnd w:id="40"/>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082"/>
        <w:gridCol w:w="4439"/>
        <w:gridCol w:w="4048"/>
        <w:gridCol w:w="2898"/>
      </w:tblGrid>
      <w:tr w:rsidR="00586056" w:rsidRPr="00701DF4" w14:paraId="5ED7AF6A" w14:textId="77777777" w:rsidTr="00D65294">
        <w:trPr>
          <w:trHeight w:val="21"/>
        </w:trPr>
        <w:tc>
          <w:tcPr>
            <w:tcW w:w="2082" w:type="dxa"/>
            <w:shd w:val="clear" w:color="auto" w:fill="A33662" w:themeFill="accent1"/>
          </w:tcPr>
          <w:p w14:paraId="14B18B8D" w14:textId="77777777" w:rsidR="00586056" w:rsidRPr="00701DF4" w:rsidRDefault="00586056" w:rsidP="00D65294">
            <w:pPr>
              <w:pStyle w:val="Tabellrubrik"/>
            </w:pPr>
            <w:r w:rsidRPr="00701DF4">
              <w:t>Benämning</w:t>
            </w:r>
          </w:p>
        </w:tc>
        <w:tc>
          <w:tcPr>
            <w:tcW w:w="4439" w:type="dxa"/>
            <w:shd w:val="clear" w:color="auto" w:fill="A33662" w:themeFill="accent1"/>
          </w:tcPr>
          <w:p w14:paraId="7A434A7B" w14:textId="77777777" w:rsidR="00586056" w:rsidRPr="00701DF4" w:rsidRDefault="00586056" w:rsidP="00D65294">
            <w:pPr>
              <w:pStyle w:val="Tabellrubrik"/>
            </w:pPr>
            <w:r w:rsidRPr="00701DF4">
              <w:t>Definition OCH  källa till referens</w:t>
            </w:r>
          </w:p>
        </w:tc>
        <w:tc>
          <w:tcPr>
            <w:tcW w:w="4048" w:type="dxa"/>
            <w:shd w:val="clear" w:color="auto" w:fill="A33662" w:themeFill="accent1"/>
          </w:tcPr>
          <w:p w14:paraId="028D3B9C" w14:textId="77777777" w:rsidR="00586056" w:rsidRPr="00701DF4" w:rsidRDefault="00586056" w:rsidP="00D65294">
            <w:pPr>
              <w:pStyle w:val="Tabellrubrik"/>
            </w:pPr>
            <w:r w:rsidRPr="00701DF4">
              <w:t>Beskrivning</w:t>
            </w:r>
          </w:p>
        </w:tc>
        <w:tc>
          <w:tcPr>
            <w:tcW w:w="2898" w:type="dxa"/>
            <w:shd w:val="clear" w:color="auto" w:fill="A33662" w:themeFill="accent1"/>
          </w:tcPr>
          <w:p w14:paraId="7F348AF0" w14:textId="77777777" w:rsidR="00586056" w:rsidRPr="00701DF4" w:rsidRDefault="00586056" w:rsidP="00D65294">
            <w:pPr>
              <w:pStyle w:val="Tabellrubrik"/>
              <w:rPr>
                <w:rFonts w:cstheme="minorHAnsi"/>
                <w:szCs w:val="13"/>
              </w:rPr>
            </w:pPr>
            <w:r w:rsidRPr="00701DF4">
              <w:rPr>
                <w:rFonts w:cstheme="minorHAnsi"/>
                <w:szCs w:val="13"/>
              </w:rPr>
              <w:t xml:space="preserve">Relation till </w:t>
            </w:r>
          </w:p>
          <w:p w14:paraId="1DC30D08" w14:textId="77777777" w:rsidR="00586056" w:rsidRPr="00701DF4" w:rsidRDefault="00586056" w:rsidP="00D65294">
            <w:pPr>
              <w:pStyle w:val="Tabellrubrik"/>
              <w:rPr>
                <w:rFonts w:cstheme="minorHAnsi"/>
                <w:sz w:val="18"/>
                <w:szCs w:val="18"/>
              </w:rPr>
            </w:pPr>
            <w:r w:rsidRPr="00701DF4">
              <w:rPr>
                <w:rFonts w:cstheme="minorHAnsi"/>
                <w:szCs w:val="13"/>
              </w:rPr>
              <w:t>informationsmodell</w:t>
            </w:r>
          </w:p>
        </w:tc>
      </w:tr>
      <w:tr w:rsidR="00586056" w:rsidRPr="00701DF4" w14:paraId="7E3C9067" w14:textId="77777777" w:rsidTr="00D65294">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289FDC98" w14:textId="010868B1" w:rsidR="00586056" w:rsidRPr="00701DF4" w:rsidRDefault="00586056" w:rsidP="00586056">
            <w:pPr>
              <w:rPr>
                <w:rFonts w:cstheme="minorHAnsi"/>
                <w:i/>
                <w:iCs/>
                <w:color w:val="098394"/>
              </w:rPr>
            </w:pPr>
            <w:r w:rsidRPr="00701DF4">
              <w:t>Annan person</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DE7DED" w14:textId="3AA50C6B" w:rsidR="00586056" w:rsidRPr="00701DF4" w:rsidRDefault="00586056" w:rsidP="00586056">
            <w:pPr>
              <w:rPr>
                <w:rFonts w:cstheme="minorHAnsi"/>
                <w:i/>
                <w:iCs/>
                <w:color w:val="098394"/>
              </w:rPr>
            </w:pPr>
            <w:r w:rsidRPr="00701DF4">
              <w:t>-</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91A43F" w14:textId="68DA2E99" w:rsidR="00586056" w:rsidRPr="00701DF4" w:rsidRDefault="00586056" w:rsidP="00586056">
            <w:pPr>
              <w:rPr>
                <w:rFonts w:cstheme="minorHAnsi"/>
                <w:i/>
                <w:iCs/>
                <w:color w:val="098394"/>
                <w:sz w:val="18"/>
                <w:szCs w:val="18"/>
              </w:rPr>
            </w:pPr>
            <w:r w:rsidRPr="00701DF4">
              <w:rPr>
                <w:rFonts w:cstheme="minorHAnsi"/>
                <w:sz w:val="18"/>
                <w:szCs w:val="18"/>
              </w:rPr>
              <w:t>Avser person som inte är den som aviseringen direkt berör. Kan t.ex. vara make, maka, mor, far, god man.</w:t>
            </w:r>
          </w:p>
        </w:tc>
        <w:tc>
          <w:tcPr>
            <w:tcW w:w="2898" w:type="dxa"/>
            <w:tcBorders>
              <w:top w:val="single" w:sz="4" w:space="0" w:color="A33662" w:themeColor="accent1"/>
              <w:left w:val="single" w:sz="24" w:space="0" w:color="FFFFFF" w:themeColor="background1"/>
              <w:bottom w:val="single" w:sz="4" w:space="0" w:color="A33662" w:themeColor="accent1"/>
            </w:tcBorders>
          </w:tcPr>
          <w:p w14:paraId="153AA510"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Klass: Kontaktperson</w:t>
            </w:r>
          </w:p>
          <w:p w14:paraId="08DF6BF0" w14:textId="77777777" w:rsidR="00586056" w:rsidRPr="00701DF4" w:rsidRDefault="00586056" w:rsidP="00586056">
            <w:pPr>
              <w:rPr>
                <w:rFonts w:cstheme="minorHAnsi"/>
                <w:i/>
                <w:iCs/>
                <w:color w:val="098394"/>
                <w:sz w:val="18"/>
                <w:szCs w:val="18"/>
              </w:rPr>
            </w:pPr>
          </w:p>
        </w:tc>
      </w:tr>
      <w:tr w:rsidR="00586056" w:rsidRPr="00701DF4" w14:paraId="5FD2E100" w14:textId="77777777" w:rsidTr="00D65294">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747CC4CA" w14:textId="05DB057F" w:rsidR="00586056" w:rsidRPr="00701DF4" w:rsidRDefault="00586056" w:rsidP="00586056">
            <w:pPr>
              <w:rPr>
                <w:i/>
                <w:iCs/>
                <w:color w:val="098394"/>
              </w:rPr>
            </w:pPr>
            <w:r w:rsidRPr="00701DF4">
              <w:t>Digital avisering</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965F82" w14:textId="3E6E92D5" w:rsidR="00586056" w:rsidRPr="00701DF4" w:rsidRDefault="00586056" w:rsidP="00586056">
            <w:pPr>
              <w:rPr>
                <w:rFonts w:cstheme="minorHAnsi"/>
                <w:i/>
                <w:iCs/>
                <w:color w:val="098394"/>
                <w:sz w:val="18"/>
                <w:szCs w:val="18"/>
              </w:rPr>
            </w:pPr>
            <w:r w:rsidRPr="00701DF4">
              <w:rPr>
                <w:sz w:val="18"/>
                <w:szCs w:val="18"/>
              </w:rPr>
              <w:t>I allmänhet överförande av ett meddelande från en part till en annan. (Näringsdepartementet)</w:t>
            </w:r>
            <w:r w:rsidRPr="00701DF4">
              <w:rPr>
                <w:sz w:val="18"/>
                <w:szCs w:val="18"/>
              </w:rPr>
              <w:br/>
            </w:r>
            <w:r w:rsidRPr="00701DF4">
              <w:rPr>
                <w:sz w:val="18"/>
                <w:szCs w:val="18"/>
              </w:rPr>
              <w:tab/>
            </w:r>
            <w:r w:rsidRPr="00701DF4">
              <w:rPr>
                <w:sz w:val="18"/>
                <w:szCs w:val="18"/>
              </w:rPr>
              <w:br/>
              <w:t xml:space="preserve">upplysning i form av ett meddelande till en mottagare (exkluderat pappersavi). (Posten Sverige AB) </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DAEE3F" w14:textId="3303C9F9" w:rsidR="00586056" w:rsidRPr="00701DF4" w:rsidRDefault="00586056" w:rsidP="00586056">
            <w:pPr>
              <w:rPr>
                <w:rFonts w:cstheme="minorHAnsi"/>
                <w:i/>
                <w:iCs/>
                <w:color w:val="098394"/>
                <w:sz w:val="18"/>
                <w:szCs w:val="18"/>
              </w:rPr>
            </w:pPr>
            <w:r w:rsidRPr="00701DF4">
              <w:rPr>
                <w:rFonts w:cstheme="minorHAnsi"/>
                <w:sz w:val="18"/>
                <w:szCs w:val="18"/>
              </w:rPr>
              <w:t>Information från verksamhet som skickas via en digital kanal.</w:t>
            </w:r>
          </w:p>
        </w:tc>
        <w:tc>
          <w:tcPr>
            <w:tcW w:w="2898" w:type="dxa"/>
            <w:tcBorders>
              <w:top w:val="single" w:sz="4" w:space="0" w:color="A33662" w:themeColor="accent1"/>
              <w:left w:val="single" w:sz="24" w:space="0" w:color="FFFFFF" w:themeColor="background1"/>
              <w:bottom w:val="single" w:sz="4" w:space="0" w:color="A33662" w:themeColor="accent1"/>
            </w:tcBorders>
          </w:tcPr>
          <w:p w14:paraId="33683212"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w:t>
            </w:r>
          </w:p>
          <w:p w14:paraId="63C6E1D7" w14:textId="77777777" w:rsidR="00586056" w:rsidRPr="00701DF4" w:rsidRDefault="00586056" w:rsidP="00586056">
            <w:pPr>
              <w:rPr>
                <w:rFonts w:cstheme="minorHAnsi"/>
                <w:i/>
                <w:iCs/>
                <w:color w:val="098394"/>
                <w:sz w:val="18"/>
                <w:szCs w:val="18"/>
              </w:rPr>
            </w:pPr>
          </w:p>
        </w:tc>
      </w:tr>
      <w:tr w:rsidR="00586056" w:rsidRPr="00701DF4" w14:paraId="09D0C32E" w14:textId="77777777" w:rsidTr="00D65294">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380EAC6B" w14:textId="3F55A37F" w:rsidR="00586056" w:rsidRPr="00701DF4" w:rsidRDefault="00586056" w:rsidP="00586056">
            <w:pPr>
              <w:rPr>
                <w:i/>
                <w:iCs/>
                <w:color w:val="098394"/>
              </w:rPr>
            </w:pPr>
            <w:r w:rsidRPr="00701DF4">
              <w:t>Digital aviseringsväg</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F96289" w14:textId="536E1980" w:rsidR="00586056" w:rsidRPr="00701DF4" w:rsidRDefault="00586056" w:rsidP="00586056">
            <w:pPr>
              <w:rPr>
                <w:rFonts w:cstheme="minorHAnsi"/>
                <w:i/>
                <w:iCs/>
                <w:color w:val="098394"/>
                <w:sz w:val="18"/>
                <w:szCs w:val="18"/>
              </w:rPr>
            </w:pPr>
            <w:r w:rsidRPr="00701DF4">
              <w:rPr>
                <w:sz w:val="18"/>
                <w:szCs w:val="18"/>
              </w:rPr>
              <w:t>-</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45D731" w14:textId="41D51F96" w:rsidR="00586056" w:rsidRPr="00701DF4" w:rsidRDefault="00586056" w:rsidP="00586056">
            <w:pPr>
              <w:rPr>
                <w:rFonts w:cstheme="minorHAnsi"/>
                <w:i/>
                <w:iCs/>
                <w:color w:val="098394"/>
                <w:sz w:val="18"/>
                <w:szCs w:val="18"/>
              </w:rPr>
            </w:pPr>
            <w:r w:rsidRPr="00701DF4">
              <w:rPr>
                <w:rFonts w:cstheme="minorHAnsi"/>
                <w:sz w:val="18"/>
                <w:szCs w:val="18"/>
              </w:rPr>
              <w:t>Avser den kanal som kan användas för att skicka en avisering. Kan t.ex. vara sms, e-post, url.</w:t>
            </w:r>
          </w:p>
        </w:tc>
        <w:tc>
          <w:tcPr>
            <w:tcW w:w="2898" w:type="dxa"/>
            <w:tcBorders>
              <w:top w:val="single" w:sz="4" w:space="0" w:color="A33662" w:themeColor="accent1"/>
              <w:left w:val="single" w:sz="24" w:space="0" w:color="FFFFFF" w:themeColor="background1"/>
              <w:bottom w:val="single" w:sz="4" w:space="0" w:color="A33662" w:themeColor="accent1"/>
            </w:tcBorders>
          </w:tcPr>
          <w:p w14:paraId="2829A066"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Klass: Kontaktuppgift</w:t>
            </w:r>
          </w:p>
          <w:p w14:paraId="5FFB39E7"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digital avisering</w:t>
            </w:r>
          </w:p>
          <w:p w14:paraId="26403F7F" w14:textId="77777777" w:rsidR="00586056" w:rsidRPr="00701DF4" w:rsidRDefault="00586056" w:rsidP="00586056">
            <w:pPr>
              <w:rPr>
                <w:rFonts w:cstheme="minorHAnsi"/>
                <w:i/>
                <w:iCs/>
                <w:color w:val="098394"/>
                <w:sz w:val="18"/>
                <w:szCs w:val="18"/>
              </w:rPr>
            </w:pPr>
          </w:p>
        </w:tc>
      </w:tr>
      <w:tr w:rsidR="00586056" w:rsidRPr="00701DF4" w14:paraId="126145C3" w14:textId="77777777" w:rsidTr="00D65294">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28DC7F99" w14:textId="43E92C62" w:rsidR="00586056" w:rsidRPr="00701DF4" w:rsidRDefault="00586056" w:rsidP="00586056">
            <w:pPr>
              <w:rPr>
                <w:i/>
                <w:iCs/>
                <w:color w:val="098394" w:themeColor="accent5" w:themeShade="BF"/>
              </w:rPr>
            </w:pPr>
            <w:r w:rsidRPr="00701DF4">
              <w:t>E-post</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17D9CA" w14:textId="635880CB" w:rsidR="00586056" w:rsidRPr="00701DF4" w:rsidRDefault="00586056" w:rsidP="00586056">
            <w:pPr>
              <w:rPr>
                <w:rFonts w:cstheme="minorHAnsi"/>
                <w:i/>
                <w:iCs/>
                <w:color w:val="098394"/>
                <w:sz w:val="18"/>
                <w:szCs w:val="18"/>
                <w:lang w:eastAsia="en-GB"/>
              </w:rPr>
            </w:pPr>
            <w:r w:rsidRPr="00701DF4">
              <w:rPr>
                <w:sz w:val="18"/>
                <w:szCs w:val="18"/>
              </w:rPr>
              <w:t>överföring av meddelande med hjälp av datorer där meddelandet kan läsas vid valfri tidpunkt och där förmedlingen sker med hjälp av adresser av typen "namn@DNS-domänadress" (Svenska datatermgruppen)</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0ADF9D" w14:textId="5551D9BD" w:rsidR="00586056" w:rsidRPr="00701DF4" w:rsidRDefault="00586056" w:rsidP="00586056">
            <w:pPr>
              <w:rPr>
                <w:rFonts w:cstheme="minorHAnsi"/>
                <w:i/>
                <w:iCs/>
                <w:color w:val="098394" w:themeColor="accent5" w:themeShade="BF"/>
                <w:sz w:val="18"/>
                <w:szCs w:val="18"/>
              </w:rPr>
            </w:pPr>
            <w:r w:rsidRPr="00701DF4">
              <w:rPr>
                <w:rFonts w:cstheme="minorHAnsi"/>
                <w:sz w:val="18"/>
                <w:szCs w:val="18"/>
              </w:rPr>
              <w:t>Elektronisk post</w:t>
            </w:r>
          </w:p>
        </w:tc>
        <w:tc>
          <w:tcPr>
            <w:tcW w:w="2898" w:type="dxa"/>
            <w:tcBorders>
              <w:top w:val="single" w:sz="4" w:space="0" w:color="A33662" w:themeColor="accent1"/>
              <w:left w:val="single" w:sz="24" w:space="0" w:color="FFFFFF" w:themeColor="background1"/>
              <w:bottom w:val="single" w:sz="4" w:space="0" w:color="A33662" w:themeColor="accent1"/>
            </w:tcBorders>
          </w:tcPr>
          <w:p w14:paraId="401B1A60"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Klass: Kontaktuppgift</w:t>
            </w:r>
          </w:p>
          <w:p w14:paraId="6ACFB23C"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digital avisering</w:t>
            </w:r>
          </w:p>
          <w:p w14:paraId="453160F4" w14:textId="130A96AD" w:rsidR="00586056" w:rsidRPr="00701DF4" w:rsidRDefault="00586056" w:rsidP="00586056">
            <w:pPr>
              <w:pStyle w:val="SoSTabelltext"/>
              <w:rPr>
                <w:rFonts w:asciiTheme="minorHAnsi" w:hAnsiTheme="minorHAnsi" w:cstheme="minorHAnsi"/>
                <w:i/>
                <w:iCs/>
                <w:color w:val="098394" w:themeColor="accent5" w:themeShade="BF"/>
                <w:sz w:val="18"/>
                <w:szCs w:val="18"/>
              </w:rPr>
            </w:pPr>
          </w:p>
        </w:tc>
      </w:tr>
      <w:tr w:rsidR="00586056" w:rsidRPr="00701DF4" w14:paraId="5DE95E6A" w14:textId="77777777" w:rsidTr="00D65294">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38BE0A81" w14:textId="3CF58E13" w:rsidR="00586056" w:rsidRPr="00701DF4" w:rsidRDefault="00586056" w:rsidP="00586056">
            <w:r w:rsidRPr="00701DF4">
              <w:t>Hänvisning</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A5C755" w14:textId="3358467F" w:rsidR="00586056" w:rsidRPr="00701DF4" w:rsidRDefault="00586056" w:rsidP="00586056">
            <w:pPr>
              <w:rPr>
                <w:sz w:val="18"/>
                <w:szCs w:val="18"/>
              </w:rPr>
            </w:pPr>
            <w:r w:rsidRPr="00701DF4">
              <w:rPr>
                <w:sz w:val="18"/>
                <w:szCs w:val="18"/>
              </w:rPr>
              <w:t>-</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953693"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Upplysning om var det finns mer information att läsa, t.ex. på 1177s e-tjänster. </w:t>
            </w:r>
          </w:p>
          <w:p w14:paraId="635B8755" w14:textId="77777777" w:rsidR="00586056" w:rsidRPr="00701DF4" w:rsidRDefault="00586056" w:rsidP="00586056">
            <w:pPr>
              <w:pStyle w:val="SoSTabelltext"/>
              <w:rPr>
                <w:rFonts w:asciiTheme="minorHAnsi" w:hAnsiTheme="minorHAnsi" w:cstheme="minorHAnsi"/>
                <w:sz w:val="18"/>
                <w:szCs w:val="18"/>
              </w:rPr>
            </w:pPr>
          </w:p>
          <w:p w14:paraId="0BDD0B3B" w14:textId="4963B13A" w:rsidR="00586056" w:rsidRPr="00701DF4" w:rsidRDefault="00586056" w:rsidP="00586056">
            <w:pPr>
              <w:rPr>
                <w:rFonts w:cstheme="minorHAnsi"/>
                <w:sz w:val="18"/>
                <w:szCs w:val="18"/>
              </w:rPr>
            </w:pPr>
            <w:r w:rsidRPr="00701DF4">
              <w:rPr>
                <w:rFonts w:cstheme="minorHAnsi"/>
                <w:sz w:val="18"/>
                <w:szCs w:val="18"/>
              </w:rPr>
              <w:t xml:space="preserve">Digital avisering som avser information om känsliga uppgifter (hälsotillstånd eller annan personlig information) </w:t>
            </w:r>
            <w:r w:rsidRPr="00701DF4">
              <w:rPr>
                <w:rFonts w:cstheme="minorHAnsi"/>
                <w:b/>
                <w:sz w:val="18"/>
                <w:szCs w:val="18"/>
              </w:rPr>
              <w:t>får endast</w:t>
            </w:r>
            <w:r w:rsidRPr="00701DF4">
              <w:rPr>
                <w:rFonts w:cstheme="minorHAnsi"/>
                <w:sz w:val="18"/>
                <w:szCs w:val="18"/>
              </w:rPr>
              <w:t xml:space="preserve"> skickas med hänvisning till en säker källa (som kräver autentisering) och ej innehålla klartext.</w:t>
            </w:r>
          </w:p>
        </w:tc>
        <w:tc>
          <w:tcPr>
            <w:tcW w:w="2898" w:type="dxa"/>
            <w:tcBorders>
              <w:top w:val="single" w:sz="4" w:space="0" w:color="A33662" w:themeColor="accent1"/>
              <w:left w:val="single" w:sz="24" w:space="0" w:color="FFFFFF" w:themeColor="background1"/>
              <w:bottom w:val="single" w:sz="4" w:space="0" w:color="A33662" w:themeColor="accent1"/>
            </w:tcBorders>
          </w:tcPr>
          <w:p w14:paraId="1092E6C0"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w:t>
            </w:r>
          </w:p>
          <w:p w14:paraId="5D92A5A4" w14:textId="77777777" w:rsidR="00586056" w:rsidRPr="00701DF4" w:rsidRDefault="00586056" w:rsidP="00586056">
            <w:pPr>
              <w:pStyle w:val="SoSTabelltext"/>
              <w:rPr>
                <w:rFonts w:asciiTheme="minorHAnsi" w:hAnsiTheme="minorHAnsi" w:cstheme="minorHAnsi"/>
                <w:sz w:val="18"/>
                <w:szCs w:val="18"/>
              </w:rPr>
            </w:pPr>
          </w:p>
        </w:tc>
      </w:tr>
      <w:tr w:rsidR="00586056" w:rsidRPr="00701DF4" w14:paraId="6AB7F12E" w14:textId="77777777" w:rsidTr="00D65294">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5CD8008B" w14:textId="6EAAFDB5" w:rsidR="00586056" w:rsidRPr="00701DF4" w:rsidRDefault="00586056" w:rsidP="00586056">
            <w:r w:rsidRPr="00701DF4">
              <w:lastRenderedPageBreak/>
              <w:t>Kallelse/påminnelse</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99ADE2" w14:textId="30D3FE2B" w:rsidR="00586056" w:rsidRPr="00701DF4" w:rsidRDefault="00586056" w:rsidP="00586056">
            <w:pPr>
              <w:rPr>
                <w:sz w:val="18"/>
                <w:szCs w:val="18"/>
              </w:rPr>
            </w:pPr>
            <w:r w:rsidRPr="00701DF4">
              <w:rPr>
                <w:sz w:val="18"/>
                <w:szCs w:val="18"/>
              </w:rPr>
              <w:t>-</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B7710E" w14:textId="4FCA835F" w:rsidR="00586056" w:rsidRPr="00701DF4" w:rsidRDefault="00586056" w:rsidP="00586056">
            <w:pPr>
              <w:rPr>
                <w:rFonts w:cstheme="minorHAnsi"/>
                <w:sz w:val="18"/>
                <w:szCs w:val="18"/>
              </w:rPr>
            </w:pPr>
            <w:r w:rsidRPr="00701DF4">
              <w:rPr>
                <w:rFonts w:cstheme="minorHAnsi"/>
                <w:sz w:val="18"/>
                <w:szCs w:val="18"/>
              </w:rPr>
              <w:t>Avser information som exempelvis är en upplysning om en bokad tid hos verksamhet.</w:t>
            </w:r>
          </w:p>
        </w:tc>
        <w:tc>
          <w:tcPr>
            <w:tcW w:w="2898" w:type="dxa"/>
            <w:tcBorders>
              <w:top w:val="single" w:sz="4" w:space="0" w:color="A33662" w:themeColor="accent1"/>
              <w:left w:val="single" w:sz="24" w:space="0" w:color="FFFFFF" w:themeColor="background1"/>
              <w:bottom w:val="single" w:sz="4" w:space="0" w:color="A33662" w:themeColor="accent1"/>
            </w:tcBorders>
          </w:tcPr>
          <w:p w14:paraId="271EC5DB"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w:t>
            </w:r>
          </w:p>
          <w:p w14:paraId="45EB30B2" w14:textId="77777777" w:rsidR="00586056" w:rsidRPr="00701DF4" w:rsidRDefault="00586056" w:rsidP="00586056">
            <w:pPr>
              <w:pStyle w:val="SoSTabelltext"/>
              <w:rPr>
                <w:rFonts w:asciiTheme="minorHAnsi" w:hAnsiTheme="minorHAnsi" w:cstheme="minorHAnsi"/>
                <w:sz w:val="18"/>
                <w:szCs w:val="18"/>
              </w:rPr>
            </w:pPr>
          </w:p>
        </w:tc>
      </w:tr>
      <w:tr w:rsidR="00586056" w:rsidRPr="00701DF4" w14:paraId="4A569FE0" w14:textId="77777777" w:rsidTr="00D65294">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2DAC6DB8" w14:textId="62991D13" w:rsidR="00586056" w:rsidRPr="00701DF4" w:rsidRDefault="00586056" w:rsidP="00586056">
            <w:r w:rsidRPr="00701DF4">
              <w:t>Klartext</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F9F6EC" w14:textId="26FD5CC9" w:rsidR="00586056" w:rsidRPr="00701DF4" w:rsidRDefault="00586056" w:rsidP="00586056">
            <w:pPr>
              <w:rPr>
                <w:sz w:val="18"/>
                <w:szCs w:val="18"/>
              </w:rPr>
            </w:pPr>
            <w:r w:rsidRPr="00701DF4">
              <w:rPr>
                <w:sz w:val="18"/>
                <w:szCs w:val="18"/>
              </w:rPr>
              <w:t>-</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DD60A9"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Avser text där innehållet i texten går att förstå i sin helhet utan att behöva ta del av information på annan plats. </w:t>
            </w:r>
          </w:p>
          <w:p w14:paraId="27D224D6"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Digital avisering inom vård och omsorg som är en kallelse eller påminnelse får innehålla klartext. Informationen får däremot inte innehålla känsliga uppgifter (hälsotillstånd eller annan personlig information). </w:t>
            </w:r>
          </w:p>
          <w:p w14:paraId="43DBFFBB" w14:textId="77777777" w:rsidR="00586056" w:rsidRPr="00701DF4" w:rsidRDefault="00586056" w:rsidP="00586056">
            <w:pPr>
              <w:pStyle w:val="SoSTabelltext"/>
              <w:rPr>
                <w:rFonts w:asciiTheme="minorHAnsi" w:hAnsiTheme="minorHAnsi" w:cstheme="minorHAnsi"/>
                <w:sz w:val="18"/>
                <w:szCs w:val="18"/>
              </w:rPr>
            </w:pPr>
          </w:p>
          <w:p w14:paraId="728295B8" w14:textId="69EE888A" w:rsidR="00586056" w:rsidRPr="00701DF4" w:rsidRDefault="00586056" w:rsidP="00586056">
            <w:pPr>
              <w:rPr>
                <w:rFonts w:cstheme="minorHAnsi"/>
                <w:sz w:val="18"/>
                <w:szCs w:val="18"/>
              </w:rPr>
            </w:pPr>
            <w:r w:rsidRPr="00701DF4">
              <w:rPr>
                <w:rFonts w:cstheme="minorHAnsi"/>
                <w:sz w:val="18"/>
                <w:szCs w:val="18"/>
              </w:rPr>
              <w:t>Oavsett område (vård och omsorg eller annat område) så får en digital avisering innehålla klartext om innehållet inte röjer känsliga uppgifter. I annat fall ska aviseringen istället innehålla en hänvisning [se begreppet hänvisning].</w:t>
            </w:r>
          </w:p>
        </w:tc>
        <w:tc>
          <w:tcPr>
            <w:tcW w:w="2898" w:type="dxa"/>
            <w:tcBorders>
              <w:top w:val="single" w:sz="4" w:space="0" w:color="A33662" w:themeColor="accent1"/>
              <w:left w:val="single" w:sz="24" w:space="0" w:color="FFFFFF" w:themeColor="background1"/>
              <w:bottom w:val="single" w:sz="4" w:space="0" w:color="A33662" w:themeColor="accent1"/>
            </w:tcBorders>
          </w:tcPr>
          <w:p w14:paraId="7EF90DA4"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w:t>
            </w:r>
          </w:p>
          <w:p w14:paraId="7B035812" w14:textId="77777777" w:rsidR="00586056" w:rsidRPr="00701DF4" w:rsidRDefault="00586056" w:rsidP="00586056">
            <w:pPr>
              <w:pStyle w:val="SoSTabelltext"/>
              <w:rPr>
                <w:rFonts w:asciiTheme="minorHAnsi" w:hAnsiTheme="minorHAnsi" w:cstheme="minorHAnsi"/>
                <w:sz w:val="18"/>
                <w:szCs w:val="18"/>
              </w:rPr>
            </w:pPr>
          </w:p>
        </w:tc>
      </w:tr>
      <w:tr w:rsidR="00586056" w:rsidRPr="00701DF4" w14:paraId="565E64B2" w14:textId="77777777" w:rsidTr="00D65294">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78403F98" w14:textId="338D41EB" w:rsidR="00586056" w:rsidRPr="00701DF4" w:rsidRDefault="00586056" w:rsidP="00586056">
            <w:r w:rsidRPr="00701DF4">
              <w:t>Känsliga uppgifter</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3D4A7A6" w14:textId="4D26993B" w:rsidR="00586056" w:rsidRPr="00701DF4" w:rsidRDefault="00586056" w:rsidP="00586056">
            <w:pPr>
              <w:rPr>
                <w:sz w:val="18"/>
                <w:szCs w:val="18"/>
              </w:rPr>
            </w:pPr>
            <w:r w:rsidRPr="00701DF4">
              <w:rPr>
                <w:sz w:val="18"/>
                <w:szCs w:val="18"/>
              </w:rPr>
              <w:t>-</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3067D8" w14:textId="5CD14380" w:rsidR="00586056" w:rsidRPr="00701DF4" w:rsidRDefault="00586056" w:rsidP="00586056">
            <w:pPr>
              <w:rPr>
                <w:rFonts w:cstheme="minorHAnsi"/>
                <w:sz w:val="18"/>
                <w:szCs w:val="18"/>
              </w:rPr>
            </w:pPr>
            <w:r w:rsidRPr="00701DF4">
              <w:rPr>
                <w:rFonts w:cstheme="minorHAnsi"/>
                <w:sz w:val="18"/>
                <w:szCs w:val="18"/>
              </w:rPr>
              <w:t>Uppgifter om hälsotillstånd eller annan personlig information.</w:t>
            </w:r>
          </w:p>
        </w:tc>
        <w:tc>
          <w:tcPr>
            <w:tcW w:w="2898" w:type="dxa"/>
            <w:tcBorders>
              <w:top w:val="single" w:sz="4" w:space="0" w:color="A33662" w:themeColor="accent1"/>
              <w:left w:val="single" w:sz="24" w:space="0" w:color="FFFFFF" w:themeColor="background1"/>
              <w:bottom w:val="single" w:sz="4" w:space="0" w:color="A33662" w:themeColor="accent1"/>
            </w:tcBorders>
          </w:tcPr>
          <w:p w14:paraId="631761E3"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w:t>
            </w:r>
          </w:p>
          <w:p w14:paraId="08022BFE" w14:textId="77777777" w:rsidR="00586056" w:rsidRPr="00701DF4" w:rsidRDefault="00586056" w:rsidP="00586056">
            <w:pPr>
              <w:pStyle w:val="SoSTabelltext"/>
              <w:rPr>
                <w:rFonts w:asciiTheme="minorHAnsi" w:hAnsiTheme="minorHAnsi" w:cstheme="minorHAnsi"/>
                <w:sz w:val="18"/>
                <w:szCs w:val="18"/>
              </w:rPr>
            </w:pPr>
          </w:p>
        </w:tc>
      </w:tr>
      <w:tr w:rsidR="00586056" w:rsidRPr="00701DF4" w14:paraId="0AB7CAFB" w14:textId="77777777" w:rsidTr="00D65294">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7E49EE0E" w14:textId="131319E2" w:rsidR="00586056" w:rsidRPr="00701DF4" w:rsidRDefault="00586056" w:rsidP="00586056">
            <w:r w:rsidRPr="00701DF4">
              <w:t>Person</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3E96C7" w14:textId="5ED4B377" w:rsidR="00586056" w:rsidRPr="00701DF4" w:rsidRDefault="00586056" w:rsidP="00586056">
            <w:pPr>
              <w:rPr>
                <w:sz w:val="18"/>
                <w:szCs w:val="18"/>
              </w:rPr>
            </w:pPr>
            <w:r w:rsidRPr="00701DF4">
              <w:rPr>
                <w:sz w:val="18"/>
                <w:szCs w:val="18"/>
              </w:rPr>
              <w:t>Fysisk eller juridisk person (Bolagsverket)</w:t>
            </w:r>
            <w:r w:rsidRPr="00701DF4">
              <w:rPr>
                <w:sz w:val="18"/>
                <w:szCs w:val="18"/>
              </w:rPr>
              <w:br/>
              <w:t>Mänsklig individ (NI)</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2B4EB2" w14:textId="20F5B732" w:rsidR="00586056" w:rsidRPr="00701DF4" w:rsidRDefault="00586056" w:rsidP="00586056">
            <w:pPr>
              <w:rPr>
                <w:rFonts w:cstheme="minorHAnsi"/>
                <w:sz w:val="18"/>
                <w:szCs w:val="18"/>
              </w:rPr>
            </w:pPr>
            <w:r w:rsidRPr="00701DF4">
              <w:rPr>
                <w:rFonts w:cstheme="minorHAnsi"/>
                <w:sz w:val="18"/>
                <w:szCs w:val="18"/>
              </w:rPr>
              <w:t>Individ som en verksamhet vill informera av olika anledningar och som därmed den digitala aviseringen avser.</w:t>
            </w:r>
          </w:p>
        </w:tc>
        <w:tc>
          <w:tcPr>
            <w:tcW w:w="2898" w:type="dxa"/>
            <w:tcBorders>
              <w:top w:val="single" w:sz="4" w:space="0" w:color="A33662" w:themeColor="accent1"/>
              <w:left w:val="single" w:sz="24" w:space="0" w:color="FFFFFF" w:themeColor="background1"/>
              <w:bottom w:val="single" w:sz="4" w:space="0" w:color="A33662" w:themeColor="accent1"/>
            </w:tcBorders>
          </w:tcPr>
          <w:p w14:paraId="0D81C046"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Klass: Person</w:t>
            </w:r>
          </w:p>
          <w:p w14:paraId="45B9FF5E"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id</w:t>
            </w:r>
          </w:p>
          <w:p w14:paraId="4A6E7628" w14:textId="77777777" w:rsidR="00586056" w:rsidRPr="00701DF4" w:rsidRDefault="00586056" w:rsidP="00586056">
            <w:pPr>
              <w:pStyle w:val="SoSTabelltext"/>
              <w:rPr>
                <w:rFonts w:asciiTheme="minorHAnsi" w:hAnsiTheme="minorHAnsi" w:cstheme="minorHAnsi"/>
                <w:sz w:val="18"/>
                <w:szCs w:val="18"/>
              </w:rPr>
            </w:pPr>
          </w:p>
        </w:tc>
      </w:tr>
      <w:tr w:rsidR="00586056" w:rsidRPr="00701DF4" w14:paraId="6BB46EAF" w14:textId="77777777" w:rsidTr="00D65294">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47F2B415" w14:textId="0B868CFF" w:rsidR="00586056" w:rsidRPr="00701DF4" w:rsidRDefault="00586056" w:rsidP="00586056">
            <w:r w:rsidRPr="00701DF4">
              <w:t>Personuppgifter</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F36C9C" w14:textId="43DBCFEE" w:rsidR="00586056" w:rsidRPr="00701DF4" w:rsidRDefault="00586056" w:rsidP="00586056">
            <w:pPr>
              <w:rPr>
                <w:sz w:val="18"/>
                <w:szCs w:val="18"/>
              </w:rPr>
            </w:pPr>
            <w:r w:rsidRPr="00701DF4">
              <w:rPr>
                <w:sz w:val="18"/>
                <w:szCs w:val="18"/>
              </w:rPr>
              <w:t>information som direkt eller indirekt kan hänföras till en fysisk person (Socialstyrelsens termbank)</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9A747D" w14:textId="62C4A743" w:rsidR="00586056" w:rsidRPr="00701DF4" w:rsidRDefault="00586056" w:rsidP="00586056">
            <w:pPr>
              <w:rPr>
                <w:rFonts w:cstheme="minorHAnsi"/>
                <w:sz w:val="18"/>
                <w:szCs w:val="18"/>
              </w:rPr>
            </w:pPr>
            <w:r w:rsidRPr="00701DF4">
              <w:rPr>
                <w:rFonts w:cstheme="minorHAnsi"/>
                <w:sz w:val="18"/>
                <w:szCs w:val="18"/>
              </w:rPr>
              <w:t>Se definition enligt Socialstyrelsens termbank.</w:t>
            </w:r>
          </w:p>
        </w:tc>
        <w:tc>
          <w:tcPr>
            <w:tcW w:w="2898" w:type="dxa"/>
            <w:tcBorders>
              <w:top w:val="single" w:sz="4" w:space="0" w:color="A33662" w:themeColor="accent1"/>
              <w:left w:val="single" w:sz="24" w:space="0" w:color="FFFFFF" w:themeColor="background1"/>
              <w:bottom w:val="single" w:sz="4" w:space="0" w:color="A33662" w:themeColor="accent1"/>
            </w:tcBorders>
          </w:tcPr>
          <w:p w14:paraId="2D51B252"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w:t>
            </w:r>
          </w:p>
          <w:p w14:paraId="02EA25AF" w14:textId="77777777" w:rsidR="00586056" w:rsidRPr="00701DF4" w:rsidRDefault="00586056" w:rsidP="00586056">
            <w:pPr>
              <w:pStyle w:val="SoSTabelltext"/>
              <w:rPr>
                <w:rFonts w:asciiTheme="minorHAnsi" w:hAnsiTheme="minorHAnsi" w:cstheme="minorHAnsi"/>
                <w:sz w:val="18"/>
                <w:szCs w:val="18"/>
              </w:rPr>
            </w:pPr>
          </w:p>
        </w:tc>
      </w:tr>
      <w:tr w:rsidR="00586056" w:rsidRPr="00701DF4" w14:paraId="2B1D8775" w14:textId="77777777" w:rsidTr="00D65294">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04070DB1" w14:textId="3232CCBB" w:rsidR="00586056" w:rsidRPr="00701DF4" w:rsidRDefault="00586056" w:rsidP="00586056">
            <w:r w:rsidRPr="00701DF4">
              <w:t>Sms</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A4E8E3" w14:textId="61E4ECB6" w:rsidR="00586056" w:rsidRPr="00701DF4" w:rsidRDefault="00586056" w:rsidP="00586056">
            <w:pPr>
              <w:rPr>
                <w:sz w:val="18"/>
                <w:szCs w:val="18"/>
              </w:rPr>
            </w:pPr>
            <w:r w:rsidRPr="00701DF4">
              <w:rPr>
                <w:sz w:val="18"/>
                <w:szCs w:val="18"/>
              </w:rPr>
              <w:t>Teknik för utväxling av textmeddelanden mellan mobiltelefoner (Svenska datatermgruppen)</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59E699"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Short message service </w:t>
            </w:r>
          </w:p>
          <w:p w14:paraId="5A871F09" w14:textId="61F0454F" w:rsidR="00586056" w:rsidRPr="00701DF4" w:rsidRDefault="00586056" w:rsidP="00586056">
            <w:pPr>
              <w:rPr>
                <w:rFonts w:cstheme="minorHAnsi"/>
                <w:sz w:val="18"/>
                <w:szCs w:val="18"/>
              </w:rPr>
            </w:pPr>
            <w:r w:rsidRPr="00701DF4">
              <w:rPr>
                <w:rFonts w:cstheme="minorHAnsi"/>
                <w:sz w:val="18"/>
                <w:szCs w:val="18"/>
              </w:rPr>
              <w:t>Se Svenska datatermgruppen</w:t>
            </w:r>
          </w:p>
        </w:tc>
        <w:tc>
          <w:tcPr>
            <w:tcW w:w="2898" w:type="dxa"/>
            <w:tcBorders>
              <w:top w:val="single" w:sz="4" w:space="0" w:color="A33662" w:themeColor="accent1"/>
              <w:left w:val="single" w:sz="24" w:space="0" w:color="FFFFFF" w:themeColor="background1"/>
              <w:bottom w:val="single" w:sz="4" w:space="0" w:color="A33662" w:themeColor="accent1"/>
            </w:tcBorders>
          </w:tcPr>
          <w:p w14:paraId="599FDDB6"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Klass: Kontaktuppgift</w:t>
            </w:r>
          </w:p>
          <w:p w14:paraId="02BD16BA" w14:textId="79FD84BB"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digital avisering</w:t>
            </w:r>
          </w:p>
        </w:tc>
      </w:tr>
      <w:tr w:rsidR="00586056" w:rsidRPr="00701DF4" w14:paraId="3B4E2501" w14:textId="77777777" w:rsidTr="00D65294">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26E25B97" w14:textId="3587EB1E" w:rsidR="00586056" w:rsidRPr="00701DF4" w:rsidRDefault="00586056" w:rsidP="00586056">
            <w:r w:rsidRPr="00701DF4">
              <w:t>URL</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E0704B" w14:textId="3A539F89" w:rsidR="00586056" w:rsidRPr="00701DF4" w:rsidRDefault="00586056" w:rsidP="00586056">
            <w:pPr>
              <w:rPr>
                <w:sz w:val="18"/>
                <w:szCs w:val="18"/>
              </w:rPr>
            </w:pPr>
            <w:r w:rsidRPr="00701DF4">
              <w:rPr>
                <w:sz w:val="18"/>
                <w:szCs w:val="18"/>
              </w:rPr>
              <w:t>Webbadress; typ av URI som definierar var och hur en resurs, t.ex. ett dokument, kan hämtas (Svenska datatermgruppen)</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140CF2D" w14:textId="351C291B" w:rsidR="00586056" w:rsidRPr="00701DF4" w:rsidRDefault="00586056" w:rsidP="00586056">
            <w:pPr>
              <w:rPr>
                <w:rFonts w:cstheme="minorHAnsi"/>
                <w:sz w:val="18"/>
                <w:szCs w:val="18"/>
              </w:rPr>
            </w:pPr>
            <w:r w:rsidRPr="00701DF4">
              <w:rPr>
                <w:rFonts w:cstheme="minorHAnsi"/>
                <w:sz w:val="18"/>
                <w:szCs w:val="18"/>
              </w:rPr>
              <w:t>Uniform Resource Locator. Se svenska Datatermgruppen.</w:t>
            </w:r>
          </w:p>
        </w:tc>
        <w:tc>
          <w:tcPr>
            <w:tcW w:w="2898" w:type="dxa"/>
            <w:tcBorders>
              <w:top w:val="single" w:sz="4" w:space="0" w:color="A33662" w:themeColor="accent1"/>
              <w:left w:val="single" w:sz="24" w:space="0" w:color="FFFFFF" w:themeColor="background1"/>
              <w:bottom w:val="single" w:sz="4" w:space="0" w:color="A33662" w:themeColor="accent1"/>
            </w:tcBorders>
          </w:tcPr>
          <w:p w14:paraId="1461BE96"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digital avisering</w:t>
            </w:r>
          </w:p>
          <w:p w14:paraId="04D948CD"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Klass: Kontaktuppgift</w:t>
            </w:r>
          </w:p>
          <w:p w14:paraId="61CAC756" w14:textId="77777777" w:rsidR="00586056" w:rsidRPr="00701DF4" w:rsidRDefault="00586056" w:rsidP="00586056">
            <w:pPr>
              <w:pStyle w:val="SoSTabelltext"/>
              <w:rPr>
                <w:rFonts w:asciiTheme="minorHAnsi" w:hAnsiTheme="minorHAnsi" w:cstheme="minorHAnsi"/>
                <w:sz w:val="18"/>
                <w:szCs w:val="18"/>
              </w:rPr>
            </w:pPr>
          </w:p>
        </w:tc>
      </w:tr>
      <w:tr w:rsidR="00586056" w:rsidRPr="00701DF4" w14:paraId="61359DEA" w14:textId="77777777" w:rsidTr="00D65294">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3FEE6D62" w14:textId="1ECA9ED1" w:rsidR="00586056" w:rsidRPr="00701DF4" w:rsidRDefault="00586056" w:rsidP="00586056">
            <w:r w:rsidRPr="00701DF4">
              <w:lastRenderedPageBreak/>
              <w:t>Verksamhet</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E71029" w14:textId="5E3B7032" w:rsidR="00586056" w:rsidRPr="00701DF4" w:rsidRDefault="00586056" w:rsidP="00586056">
            <w:pPr>
              <w:rPr>
                <w:sz w:val="18"/>
                <w:szCs w:val="18"/>
              </w:rPr>
            </w:pPr>
            <w:r w:rsidRPr="00701DF4">
              <w:rPr>
                <w:sz w:val="18"/>
                <w:szCs w:val="18"/>
              </w:rPr>
              <w:t>Organisation: Verksamhet med ansvar och befogenhet att tillvarata intressen som är gemensamma för de ingående medlemmarna eller intressenterna. Exempel är enskilda verksamheter inom socialtjänst, organisationer inom skolväsende eller polismyndighet. (NI)</w:t>
            </w:r>
            <w:r w:rsidRPr="00701DF4">
              <w:rPr>
                <w:sz w:val="18"/>
                <w:szCs w:val="18"/>
              </w:rPr>
              <w:br/>
            </w:r>
            <w:r w:rsidRPr="00701DF4">
              <w:rPr>
                <w:sz w:val="18"/>
                <w:szCs w:val="18"/>
              </w:rPr>
              <w:br/>
              <w:t>Organisation (inom vård och omsorg): Beskrivning eller kommentar enligt NI: Organisation som beslutar om, har ansvar för och/eller utför aktiviteter inom vård och omsorg.(NI)</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63BA48" w14:textId="294C17D1" w:rsidR="00586056" w:rsidRPr="00701DF4" w:rsidRDefault="00586056" w:rsidP="00586056">
            <w:pPr>
              <w:rPr>
                <w:rFonts w:cstheme="minorHAnsi"/>
                <w:sz w:val="18"/>
                <w:szCs w:val="18"/>
              </w:rPr>
            </w:pPr>
            <w:r w:rsidRPr="00701DF4">
              <w:rPr>
                <w:rFonts w:cstheme="minorHAnsi"/>
                <w:sz w:val="18"/>
                <w:szCs w:val="18"/>
              </w:rPr>
              <w:t>Organisation som avser skicka avisering till en person.</w:t>
            </w:r>
          </w:p>
        </w:tc>
        <w:tc>
          <w:tcPr>
            <w:tcW w:w="2898" w:type="dxa"/>
            <w:tcBorders>
              <w:top w:val="single" w:sz="4" w:space="0" w:color="A33662" w:themeColor="accent1"/>
              <w:left w:val="single" w:sz="24" w:space="0" w:color="FFFFFF" w:themeColor="background1"/>
              <w:bottom w:val="single" w:sz="4" w:space="0" w:color="A33662" w:themeColor="accent1"/>
            </w:tcBorders>
          </w:tcPr>
          <w:p w14:paraId="673A64BF"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Klass: ProfessionellAktör</w:t>
            </w:r>
          </w:p>
          <w:p w14:paraId="0FFFBE56" w14:textId="6240D392" w:rsidR="00586056" w:rsidRPr="00701DF4" w:rsidRDefault="00586056" w:rsidP="00586056">
            <w:pPr>
              <w:pStyle w:val="SoSTabelltext"/>
              <w:rPr>
                <w:rFonts w:asciiTheme="minorHAnsi" w:hAnsiTheme="minorHAnsi" w:cstheme="minorHAnsi"/>
                <w:sz w:val="18"/>
                <w:szCs w:val="18"/>
              </w:rPr>
            </w:pPr>
          </w:p>
        </w:tc>
      </w:tr>
      <w:tr w:rsidR="00586056" w:rsidRPr="00701DF4" w14:paraId="63AD9F58" w14:textId="77777777" w:rsidTr="00D65294">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60F80E72" w14:textId="4637D997" w:rsidR="00586056" w:rsidRPr="00701DF4" w:rsidRDefault="00586056" w:rsidP="00586056">
            <w:r w:rsidRPr="00701DF4">
              <w:t>Vårdnadshavare</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4F0F98" w14:textId="67A34667" w:rsidR="00586056" w:rsidRPr="00701DF4" w:rsidRDefault="00586056" w:rsidP="00586056">
            <w:pPr>
              <w:rPr>
                <w:sz w:val="18"/>
                <w:szCs w:val="18"/>
              </w:rPr>
            </w:pPr>
            <w:r w:rsidRPr="00701DF4">
              <w:rPr>
                <w:sz w:val="18"/>
                <w:szCs w:val="18"/>
              </w:rPr>
              <w:t>förälder eller av domstol särskilt utsedd person som har att utöva vårdnaden om ett barn(NE och Termbanken)</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160E71" w14:textId="7DD0C15E" w:rsidR="00586056" w:rsidRPr="00701DF4" w:rsidRDefault="00586056" w:rsidP="00586056">
            <w:pPr>
              <w:rPr>
                <w:rFonts w:cstheme="minorHAnsi"/>
                <w:sz w:val="18"/>
                <w:szCs w:val="18"/>
              </w:rPr>
            </w:pPr>
            <w:r w:rsidRPr="00701DF4">
              <w:rPr>
                <w:rFonts w:cstheme="minorHAnsi"/>
                <w:sz w:val="18"/>
                <w:szCs w:val="18"/>
              </w:rPr>
              <w:t>Se termbankens definition.</w:t>
            </w:r>
          </w:p>
        </w:tc>
        <w:tc>
          <w:tcPr>
            <w:tcW w:w="2898" w:type="dxa"/>
            <w:tcBorders>
              <w:top w:val="single" w:sz="4" w:space="0" w:color="A33662" w:themeColor="accent1"/>
              <w:left w:val="single" w:sz="24" w:space="0" w:color="FFFFFF" w:themeColor="background1"/>
              <w:bottom w:val="single" w:sz="4" w:space="0" w:color="A33662" w:themeColor="accent1"/>
            </w:tcBorders>
          </w:tcPr>
          <w:p w14:paraId="4C973F30"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Klass: Kontaktperson</w:t>
            </w:r>
          </w:p>
          <w:p w14:paraId="61600102"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kontaktRelationstyp</w:t>
            </w:r>
          </w:p>
          <w:p w14:paraId="3B138B22"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tilltalsnamn</w:t>
            </w:r>
          </w:p>
          <w:p w14:paraId="77CD7648"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mellannamn</w:t>
            </w:r>
          </w:p>
          <w:p w14:paraId="7648D8AF" w14:textId="0DD9E024"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efternamn</w:t>
            </w:r>
          </w:p>
        </w:tc>
      </w:tr>
      <w:tr w:rsidR="00586056" w:rsidRPr="00701DF4" w14:paraId="7541554E" w14:textId="77777777" w:rsidTr="00D65294">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16C6D0DB" w14:textId="45F6BA10" w:rsidR="00586056" w:rsidRPr="00701DF4" w:rsidRDefault="00586056" w:rsidP="00586056">
            <w:r w:rsidRPr="00701DF4">
              <w:t>Övrig information</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472BE3" w14:textId="254CC717" w:rsidR="00586056" w:rsidRPr="00701DF4" w:rsidRDefault="00586056" w:rsidP="00586056">
            <w:pPr>
              <w:rPr>
                <w:sz w:val="18"/>
                <w:szCs w:val="18"/>
              </w:rPr>
            </w:pPr>
            <w:r w:rsidRPr="00701DF4">
              <w:rPr>
                <w:sz w:val="18"/>
                <w:szCs w:val="18"/>
              </w:rPr>
              <w:t>-</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7E7794"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Övrig information avser information som inte är påminnelse eller kallelse. Kan t.ex.vara provsvar, remiss, remissvar, bygglovsärende. </w:t>
            </w:r>
          </w:p>
          <w:p w14:paraId="4CC6DE98" w14:textId="47BE2169" w:rsidR="00586056" w:rsidRPr="00701DF4" w:rsidRDefault="00586056" w:rsidP="00586056">
            <w:pPr>
              <w:rPr>
                <w:rFonts w:cstheme="minorHAnsi"/>
                <w:sz w:val="18"/>
                <w:szCs w:val="18"/>
              </w:rPr>
            </w:pPr>
            <w:r w:rsidRPr="00701DF4">
              <w:rPr>
                <w:rFonts w:cstheme="minorHAnsi"/>
                <w:sz w:val="18"/>
                <w:szCs w:val="18"/>
              </w:rPr>
              <w:t xml:space="preserve">Om informationen avser känslig information (såsom provsvar, remissvar etc), </w:t>
            </w:r>
            <w:r w:rsidRPr="00701DF4">
              <w:rPr>
                <w:rFonts w:cstheme="minorHAnsi"/>
                <w:b/>
                <w:sz w:val="18"/>
                <w:szCs w:val="18"/>
              </w:rPr>
              <w:t>måste</w:t>
            </w:r>
            <w:r w:rsidRPr="00701DF4">
              <w:rPr>
                <w:rFonts w:cstheme="minorHAnsi"/>
                <w:sz w:val="18"/>
                <w:szCs w:val="18"/>
              </w:rPr>
              <w:t xml:space="preserve"> en avisering i form av hänvisning skickas. I annat fall (t.ex. bygglovsärende) är det möjligt att skicka avisering i klartext.</w:t>
            </w:r>
          </w:p>
        </w:tc>
        <w:tc>
          <w:tcPr>
            <w:tcW w:w="2898" w:type="dxa"/>
            <w:tcBorders>
              <w:top w:val="single" w:sz="4" w:space="0" w:color="A33662" w:themeColor="accent1"/>
              <w:left w:val="single" w:sz="24" w:space="0" w:color="FFFFFF" w:themeColor="background1"/>
              <w:bottom w:val="single" w:sz="4" w:space="0" w:color="A33662" w:themeColor="accent1"/>
            </w:tcBorders>
          </w:tcPr>
          <w:p w14:paraId="64149F45" w14:textId="77777777" w:rsidR="00586056" w:rsidRPr="00701DF4" w:rsidRDefault="00586056" w:rsidP="00586056">
            <w:pPr>
              <w:pStyle w:val="SoSTabelltext"/>
              <w:rPr>
                <w:rFonts w:asciiTheme="minorHAnsi" w:hAnsiTheme="minorHAnsi" w:cstheme="minorHAnsi"/>
                <w:sz w:val="18"/>
                <w:szCs w:val="18"/>
              </w:rPr>
            </w:pPr>
            <w:r w:rsidRPr="00701DF4">
              <w:rPr>
                <w:rFonts w:asciiTheme="minorHAnsi" w:hAnsiTheme="minorHAnsi" w:cstheme="minorHAnsi"/>
                <w:sz w:val="18"/>
                <w:szCs w:val="18"/>
              </w:rPr>
              <w:t>-</w:t>
            </w:r>
          </w:p>
          <w:p w14:paraId="3D90C0CD" w14:textId="77777777" w:rsidR="00586056" w:rsidRPr="00701DF4" w:rsidRDefault="00586056" w:rsidP="00586056">
            <w:pPr>
              <w:pStyle w:val="SoSTabelltext"/>
              <w:rPr>
                <w:rFonts w:asciiTheme="minorHAnsi" w:hAnsiTheme="minorHAnsi" w:cstheme="minorHAnsi"/>
                <w:sz w:val="18"/>
                <w:szCs w:val="18"/>
              </w:rPr>
            </w:pPr>
          </w:p>
        </w:tc>
      </w:tr>
    </w:tbl>
    <w:p w14:paraId="0AD12628" w14:textId="77777777" w:rsidR="00586056" w:rsidRPr="00701DF4" w:rsidRDefault="00586056" w:rsidP="00586056">
      <w:pPr>
        <w:rPr>
          <w:lang w:val="en-US"/>
        </w:rPr>
      </w:pPr>
    </w:p>
    <w:p w14:paraId="61572198" w14:textId="77777777" w:rsidR="00586056" w:rsidRPr="00701DF4" w:rsidRDefault="00586056" w:rsidP="00474E8C">
      <w:pPr>
        <w:rPr>
          <w:lang w:val="nb-NO"/>
        </w:rPr>
      </w:pPr>
    </w:p>
    <w:p w14:paraId="521F0FF4" w14:textId="4E3DD199" w:rsidR="0036320D" w:rsidRPr="00701DF4" w:rsidRDefault="0036320D" w:rsidP="0036320D">
      <w:pPr>
        <w:pStyle w:val="Numreradrubrik1"/>
        <w:rPr>
          <w:color w:val="098394"/>
          <w:lang w:val="sv-SE"/>
        </w:rPr>
      </w:pPr>
      <w:bookmarkStart w:id="41" w:name="_Toc449170167"/>
      <w:bookmarkStart w:id="42" w:name="_Toc121211216"/>
      <w:bookmarkStart w:id="43" w:name="_Toc158116545"/>
      <w:r w:rsidRPr="00701DF4">
        <w:lastRenderedPageBreak/>
        <w:t>Informationsmodell</w:t>
      </w:r>
      <w:bookmarkEnd w:id="41"/>
      <w:bookmarkEnd w:id="42"/>
      <w:bookmarkEnd w:id="43"/>
    </w:p>
    <w:p w14:paraId="287DE555" w14:textId="777187FA" w:rsidR="00184BAF" w:rsidRPr="00701DF4" w:rsidRDefault="00586056" w:rsidP="00184BAF">
      <w:pPr>
        <w:rPr>
          <w:lang w:eastAsia="sv-SE"/>
        </w:rPr>
      </w:pPr>
      <w:r w:rsidRPr="00701DF4">
        <w:rPr>
          <w:lang w:eastAsia="sv-SE"/>
        </w:rPr>
        <w:t>Informationen i informationsmodellen är primärt mappat till Skatteverkets Navets informationsstruktur (grått), men även till Nationell Informationsstruktur (NI) version 2021:2 (rosa). Gult visar att mappning saknas.</w:t>
      </w:r>
      <w:bookmarkStart w:id="44" w:name="_Toc449170168"/>
      <w:bookmarkStart w:id="45" w:name="_Toc121211217"/>
    </w:p>
    <w:p w14:paraId="3735940D" w14:textId="77777777" w:rsidR="00C05561" w:rsidRPr="00701DF4" w:rsidRDefault="00C05561">
      <w:pPr>
        <w:rPr>
          <w:rStyle w:val="Diskretbetoning"/>
          <w:rFonts w:asciiTheme="majorHAnsi" w:eastAsiaTheme="majorEastAsia" w:hAnsiTheme="majorHAnsi" w:cstheme="majorBidi"/>
          <w:b/>
          <w:bCs/>
          <w:i w:val="0"/>
          <w:iCs w:val="0"/>
          <w:spacing w:val="-2"/>
          <w:sz w:val="28"/>
          <w:szCs w:val="28"/>
          <w:lang w:val="en-US"/>
        </w:rPr>
      </w:pPr>
      <w:bookmarkStart w:id="46" w:name="_Toc158116546"/>
      <w:r w:rsidRPr="00701DF4">
        <w:rPr>
          <w:rStyle w:val="Diskretbetoning"/>
          <w:i w:val="0"/>
          <w:iCs w:val="0"/>
        </w:rPr>
        <w:br w:type="page"/>
      </w:r>
    </w:p>
    <w:p w14:paraId="2810B1BF" w14:textId="0C821A91" w:rsidR="00184BAF" w:rsidRPr="00701DF4" w:rsidRDefault="00184BAF" w:rsidP="00C05561">
      <w:pPr>
        <w:pStyle w:val="Numreradrubrik2"/>
      </w:pPr>
      <w:r w:rsidRPr="00701DF4">
        <w:rPr>
          <w:rStyle w:val="Diskretbetoning"/>
          <w:i w:val="0"/>
          <w:iCs w:val="0"/>
        </w:rPr>
        <w:lastRenderedPageBreak/>
        <w:t>I</w:t>
      </w:r>
      <w:r w:rsidR="0036320D" w:rsidRPr="00701DF4">
        <w:rPr>
          <w:rStyle w:val="Diskretbetoning"/>
          <w:i w:val="0"/>
          <w:iCs w:val="0"/>
        </w:rPr>
        <w:t>nformationsmodell</w:t>
      </w:r>
      <w:r w:rsidR="0036320D" w:rsidRPr="00701DF4">
        <w:t xml:space="preserve">, </w:t>
      </w:r>
      <w:bookmarkEnd w:id="44"/>
      <w:bookmarkEnd w:id="45"/>
      <w:r w:rsidR="007C1D84" w:rsidRPr="00701DF4">
        <w:t>grafisk del</w:t>
      </w:r>
      <w:bookmarkEnd w:id="46"/>
    </w:p>
    <w:p w14:paraId="72A32D44" w14:textId="64EDCF14" w:rsidR="00184BAF" w:rsidRPr="00701DF4" w:rsidRDefault="00C05561" w:rsidP="00184BAF">
      <w:pPr>
        <w:rPr>
          <w:lang w:val="en-US"/>
        </w:rPr>
      </w:pPr>
      <w:r w:rsidRPr="00701DF4">
        <w:rPr>
          <w:rFonts w:ascii="Times New Roman" w:eastAsia="Times New Roman" w:hAnsi="Times New Roman" w:cs="Times New Roman"/>
          <w:noProof/>
          <w:sz w:val="16"/>
          <w:szCs w:val="16"/>
          <w:lang w:eastAsia="en-GB"/>
        </w:rPr>
        <w:drawing>
          <wp:inline distT="0" distB="0" distL="0" distR="0" wp14:anchorId="122E1BC5" wp14:editId="151DF586">
            <wp:extent cx="4807637" cy="5332021"/>
            <wp:effectExtent l="0" t="0" r="0" b="2540"/>
            <wp:docPr id="1219169939" name="Bildobjekt 1" descr="En bild som visar text, diagram, skärmbild, Pla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69939" name="Bildobjekt 1" descr="En bild som visar text, diagram, skärmbild, Plan&#10;&#10;Automatiskt genererad beskrivni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821652" cy="5347565"/>
                    </a:xfrm>
                    <a:prstGeom prst="rect">
                      <a:avLst/>
                    </a:prstGeom>
                  </pic:spPr>
                </pic:pic>
              </a:graphicData>
            </a:graphic>
          </wp:inline>
        </w:drawing>
      </w:r>
    </w:p>
    <w:p w14:paraId="02F2B0D3" w14:textId="77777777" w:rsidR="0049017E" w:rsidRPr="00701DF4" w:rsidRDefault="0049017E" w:rsidP="00D54516">
      <w:pPr>
        <w:rPr>
          <w:lang w:val="en-US"/>
        </w:rPr>
      </w:pPr>
    </w:p>
    <w:p w14:paraId="68BA56BA" w14:textId="0C45F949" w:rsidR="0036320D" w:rsidRPr="00701DF4" w:rsidRDefault="0036320D" w:rsidP="00125389">
      <w:pPr>
        <w:pStyle w:val="Numreradrubrik2"/>
        <w:rPr>
          <w:rStyle w:val="Diskretbetoning"/>
          <w:i w:val="0"/>
          <w:iCs w:val="0"/>
        </w:rPr>
      </w:pPr>
      <w:bookmarkStart w:id="47" w:name="_Toc158116547"/>
      <w:bookmarkStart w:id="48" w:name="_Toc449170169"/>
      <w:bookmarkStart w:id="49" w:name="_Toc121211218"/>
      <w:r w:rsidRPr="00701DF4">
        <w:rPr>
          <w:rStyle w:val="Diskretbetoning"/>
          <w:i w:val="0"/>
          <w:iCs w:val="0"/>
        </w:rPr>
        <w:t>Klasser och attribut</w:t>
      </w:r>
      <w:bookmarkEnd w:id="47"/>
      <w:r w:rsidRPr="00701DF4">
        <w:rPr>
          <w:rStyle w:val="Diskretbetoning"/>
          <w:i w:val="0"/>
          <w:iCs w:val="0"/>
        </w:rPr>
        <w:t xml:space="preserve"> </w:t>
      </w:r>
      <w:bookmarkEnd w:id="48"/>
      <w:bookmarkEnd w:id="49"/>
    </w:p>
    <w:p w14:paraId="56B33616" w14:textId="77777777" w:rsidR="0049017E" w:rsidRPr="00701DF4" w:rsidRDefault="0049017E" w:rsidP="0049017E">
      <w:pPr>
        <w:rPr>
          <w:lang w:eastAsia="sv-SE"/>
        </w:rPr>
      </w:pPr>
      <w:bookmarkStart w:id="50" w:name="_Hlk150024881"/>
      <w:r w:rsidRPr="00701DF4">
        <w:rPr>
          <w:lang w:eastAsia="sv-SE"/>
        </w:rPr>
        <w:t>För varje klass presenteras metadata som innehåller det engelska namnet på klassen, en kort beskrivning samt om klassen, på klassnivå, mappas mot Navet, NI eller FHIR.</w:t>
      </w:r>
      <w:r w:rsidRPr="00701DF4">
        <w:t xml:space="preserve"> </w:t>
      </w:r>
    </w:p>
    <w:p w14:paraId="342ECC86" w14:textId="77777777" w:rsidR="0049017E" w:rsidRPr="00701DF4" w:rsidRDefault="0049017E" w:rsidP="0049017E">
      <w:r w:rsidRPr="00701DF4">
        <w:t xml:space="preserve">I kolumnen Mappning till RIM anges mappning på attributnivå till referensinformationsmodellen Nationell Informationsstruktur 2021:2, Informationsmodell för vård- och omsorg eller Navet (Skatteverkets tjänst för hämtning av folkbokföringsuppgifter). </w:t>
      </w:r>
    </w:p>
    <w:p w14:paraId="0269050E" w14:textId="77777777" w:rsidR="0049017E" w:rsidRPr="00701DF4" w:rsidRDefault="0049017E" w:rsidP="0049017E">
      <w:r w:rsidRPr="00701DF4">
        <w:t>Koder som har beskrivningar med mycket text sammanställs i kapitel 11 då det blir svårläst i kolumnerna på attributnivå. Endast förvaltningen har åtkomst till trello-länken (i spårbarhet till krav) och kan ej nås av alla.</w:t>
      </w:r>
    </w:p>
    <w:p w14:paraId="12DBB54D" w14:textId="77777777" w:rsidR="00125389" w:rsidRPr="00701DF4" w:rsidRDefault="00125389" w:rsidP="00125389">
      <w:pPr>
        <w:pStyle w:val="Numreradrubrik3"/>
        <w:rPr>
          <w:rStyle w:val="Diskretbetoning"/>
          <w:i w:val="0"/>
          <w:iCs w:val="0"/>
        </w:rPr>
      </w:pPr>
      <w:bookmarkStart w:id="51" w:name="_Toc158116548"/>
      <w:bookmarkEnd w:id="50"/>
      <w:r w:rsidRPr="00701DF4">
        <w:rPr>
          <w:rStyle w:val="Diskretbetoning"/>
          <w:i w:val="0"/>
          <w:iCs w:val="0"/>
        </w:rPr>
        <w:t>AdministrativaUppgifter</w:t>
      </w:r>
      <w:bookmarkEnd w:id="51"/>
    </w:p>
    <w:p w14:paraId="4486BCD7" w14:textId="77777777" w:rsidR="00125389" w:rsidRPr="00701DF4" w:rsidRDefault="00125389" w:rsidP="00125389">
      <w:r w:rsidRPr="00701DF4">
        <w:t xml:space="preserve">Engelskt namn: AdministrativeInformation </w:t>
      </w:r>
    </w:p>
    <w:p w14:paraId="7EAE376E" w14:textId="62759347" w:rsidR="00125389" w:rsidRPr="00701DF4" w:rsidRDefault="42298E47" w:rsidP="00125389">
      <w:r w:rsidRPr="00701DF4">
        <w:rPr>
          <w:rStyle w:val="Diskretbetoning"/>
          <w:b/>
          <w:bCs/>
          <w:i w:val="0"/>
          <w:iCs w:val="0"/>
          <w:color w:val="353636" w:themeColor="text1"/>
        </w:rPr>
        <w:t>Beskrivning</w:t>
      </w:r>
      <w:r w:rsidRPr="00701DF4">
        <w:rPr>
          <w:rStyle w:val="Diskretbetoning"/>
          <w:b/>
          <w:bCs/>
          <w:color w:val="098394" w:themeColor="accent5" w:themeShade="BF"/>
        </w:rPr>
        <w:t>:</w:t>
      </w:r>
      <w:r w:rsidR="0036320D" w:rsidRPr="00701DF4">
        <w:tab/>
      </w:r>
      <w:r w:rsidR="00125389" w:rsidRPr="00701DF4">
        <w:br/>
        <w:t>Klass för administrativa tilläggsuppgifter. Normalt tilläggsuppgifter kring en person med en reservidentitet som registreras i samband med uttag av reservidentitet (LRID/NRID)</w:t>
      </w:r>
    </w:p>
    <w:p w14:paraId="19388CAF" w14:textId="48AF9EF9" w:rsidR="0036320D" w:rsidRPr="00701DF4" w:rsidRDefault="0036320D" w:rsidP="0036320D">
      <w:pPr>
        <w:rPr>
          <w:rStyle w:val="Diskretbetoning"/>
          <w:i w:val="0"/>
          <w:iCs w:val="0"/>
        </w:rPr>
      </w:pPr>
      <w:r w:rsidRPr="00701DF4">
        <w:rPr>
          <w:rStyle w:val="Diskretbetoning"/>
          <w:b/>
          <w:bCs/>
          <w:i w:val="0"/>
          <w:iCs w:val="0"/>
        </w:rPr>
        <w:t>Mappning till RIM:</w:t>
      </w:r>
      <w:r w:rsidRPr="00701DF4">
        <w:rPr>
          <w:rStyle w:val="Diskretbetoning"/>
          <w:i w:val="0"/>
          <w:iCs w:val="0"/>
        </w:rPr>
        <w:t xml:space="preserve"> </w:t>
      </w:r>
      <w:r w:rsidR="00125389" w:rsidRPr="00701DF4">
        <w:rPr>
          <w:rStyle w:val="Diskretbetoning"/>
          <w:i w:val="0"/>
          <w:iCs w:val="0"/>
        </w:rPr>
        <w:br/>
        <w:t>Saknas</w:t>
      </w:r>
      <w:r w:rsidRPr="00701DF4">
        <w:rPr>
          <w:rStyle w:val="Diskretbetoning"/>
          <w:i w:val="0"/>
          <w:iCs w:val="0"/>
        </w:rPr>
        <w:tab/>
      </w:r>
      <w:r w:rsidR="00751E71" w:rsidRPr="00701DF4">
        <w:rPr>
          <w:rStyle w:val="Diskretbetoning"/>
          <w:i w:val="0"/>
          <w:iCs w:val="0"/>
        </w:rPr>
        <w:t>-</w:t>
      </w:r>
      <w:r w:rsidRPr="00701DF4">
        <w:rPr>
          <w:rStyle w:val="Diskretbetoning"/>
          <w:i w:val="0"/>
          <w:iCs w:val="0"/>
        </w:rPr>
        <w:t xml:space="preserve"> </w:t>
      </w:r>
    </w:p>
    <w:p w14:paraId="2979D63E" w14:textId="5C49C96E" w:rsidR="0036320D" w:rsidRPr="00701DF4" w:rsidRDefault="0036320D" w:rsidP="0036320D">
      <w:pPr>
        <w:rPr>
          <w:rStyle w:val="Diskretbetoning"/>
          <w:b/>
          <w:bCs/>
          <w:i w:val="0"/>
          <w:iCs w:val="0"/>
        </w:rPr>
      </w:pPr>
      <w:r w:rsidRPr="00701DF4">
        <w:rPr>
          <w:rStyle w:val="Diskretbetoning"/>
          <w:b/>
          <w:bCs/>
          <w:i w:val="0"/>
          <w:iCs w:val="0"/>
        </w:rPr>
        <w:t xml:space="preserve">Spårbarhet till krav: </w:t>
      </w:r>
      <w:r w:rsidR="00125389" w:rsidRPr="00701DF4">
        <w:rPr>
          <w:rStyle w:val="Diskretbetoning"/>
          <w:b/>
          <w:bCs/>
          <w:i w:val="0"/>
          <w:iCs w:val="0"/>
        </w:rPr>
        <w:t>-</w:t>
      </w:r>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671"/>
        <w:gridCol w:w="1100"/>
        <w:gridCol w:w="2454"/>
        <w:gridCol w:w="1643"/>
        <w:gridCol w:w="2098"/>
        <w:gridCol w:w="4501"/>
      </w:tblGrid>
      <w:tr w:rsidR="00971423" w:rsidRPr="00701DF4" w14:paraId="691D1F71" w14:textId="2D86B97D" w:rsidTr="00125389">
        <w:trPr>
          <w:trHeight w:val="24"/>
        </w:trPr>
        <w:tc>
          <w:tcPr>
            <w:tcW w:w="1671" w:type="dxa"/>
            <w:shd w:val="clear" w:color="auto" w:fill="A33662" w:themeFill="accent1"/>
          </w:tcPr>
          <w:p w14:paraId="6C356757" w14:textId="711306BA" w:rsidR="00971423" w:rsidRPr="00701DF4" w:rsidRDefault="00971423" w:rsidP="0019186E">
            <w:pPr>
              <w:pStyle w:val="Tabellrubrik"/>
            </w:pPr>
            <w:r w:rsidRPr="00701DF4">
              <w:t>Attribut</w:t>
            </w:r>
          </w:p>
        </w:tc>
        <w:tc>
          <w:tcPr>
            <w:tcW w:w="1100" w:type="dxa"/>
            <w:shd w:val="clear" w:color="auto" w:fill="A33662" w:themeFill="accent1"/>
          </w:tcPr>
          <w:p w14:paraId="57CA7854" w14:textId="2DC29320" w:rsidR="00971423" w:rsidRPr="00701DF4" w:rsidRDefault="00971423" w:rsidP="0019186E">
            <w:pPr>
              <w:pStyle w:val="Tabellrubrik"/>
            </w:pPr>
            <w:r w:rsidRPr="00701DF4">
              <w:t>Mappning till RIM</w:t>
            </w:r>
          </w:p>
        </w:tc>
        <w:tc>
          <w:tcPr>
            <w:tcW w:w="2454" w:type="dxa"/>
            <w:shd w:val="clear" w:color="auto" w:fill="A33662" w:themeFill="accent1"/>
          </w:tcPr>
          <w:p w14:paraId="0D7714F2" w14:textId="4D162826" w:rsidR="00971423" w:rsidRPr="00701DF4" w:rsidRDefault="00971423" w:rsidP="0019186E">
            <w:pPr>
              <w:pStyle w:val="Tabellrubrik"/>
            </w:pPr>
            <w:r w:rsidRPr="00701DF4">
              <w:t xml:space="preserve">Beskrivning </w:t>
            </w:r>
          </w:p>
        </w:tc>
        <w:tc>
          <w:tcPr>
            <w:tcW w:w="1643" w:type="dxa"/>
            <w:shd w:val="clear" w:color="auto" w:fill="A33662" w:themeFill="accent1"/>
          </w:tcPr>
          <w:p w14:paraId="2A8FC8F5" w14:textId="1EA72E18" w:rsidR="00971423" w:rsidRPr="00701DF4" w:rsidRDefault="00971423" w:rsidP="0019186E">
            <w:pPr>
              <w:pStyle w:val="Tabellrubrik"/>
            </w:pPr>
            <w:r w:rsidRPr="00701DF4">
              <w:t>Datatyp (multiplicitet</w:t>
            </w:r>
            <w:r w:rsidR="00096B7B" w:rsidRPr="00701DF4">
              <w:t>)</w:t>
            </w:r>
          </w:p>
        </w:tc>
        <w:tc>
          <w:tcPr>
            <w:tcW w:w="2098" w:type="dxa"/>
            <w:shd w:val="clear" w:color="auto" w:fill="A33662" w:themeFill="accent1"/>
          </w:tcPr>
          <w:p w14:paraId="0A285DE7" w14:textId="1CBC0785" w:rsidR="00971423" w:rsidRPr="00701DF4" w:rsidRDefault="00971423" w:rsidP="0019186E">
            <w:pPr>
              <w:pStyle w:val="Tabellrubrik"/>
            </w:pPr>
            <w:r w:rsidRPr="00701DF4">
              <w:t>Format</w:t>
            </w:r>
          </w:p>
        </w:tc>
        <w:tc>
          <w:tcPr>
            <w:tcW w:w="4501" w:type="dxa"/>
            <w:shd w:val="clear" w:color="auto" w:fill="A33662" w:themeFill="accent1"/>
          </w:tcPr>
          <w:p w14:paraId="2486B45F" w14:textId="5749AEAE" w:rsidR="00971423" w:rsidRPr="00701DF4" w:rsidRDefault="00971423" w:rsidP="0019186E">
            <w:pPr>
              <w:pStyle w:val="Tabellrubrik"/>
            </w:pPr>
            <w:r w:rsidRPr="00701DF4">
              <w:t>Spårbarhet till krav</w:t>
            </w:r>
          </w:p>
        </w:tc>
      </w:tr>
      <w:tr w:rsidR="00125389" w:rsidRPr="00701DF4" w14:paraId="75D5C658" w14:textId="4A85B3A4" w:rsidTr="00125389">
        <w:trPr>
          <w:trHeight w:val="630"/>
        </w:trPr>
        <w:tc>
          <w:tcPr>
            <w:tcW w:w="1671" w:type="dxa"/>
            <w:tcBorders>
              <w:bottom w:val="single" w:sz="4" w:space="0" w:color="A33662" w:themeColor="accent1"/>
              <w:right w:val="single" w:sz="24" w:space="0" w:color="FFFFFF" w:themeColor="background1"/>
            </w:tcBorders>
          </w:tcPr>
          <w:p w14:paraId="1D4C13FC" w14:textId="0DA3E4EA" w:rsidR="00125389" w:rsidRPr="00701DF4" w:rsidRDefault="00125389" w:rsidP="00125389">
            <w:pPr>
              <w:rPr>
                <w:rFonts w:cstheme="minorHAnsi"/>
                <w:i/>
                <w:iCs/>
                <w:color w:val="098394"/>
              </w:rPr>
            </w:pPr>
            <w:r w:rsidRPr="00701DF4">
              <w:t>personkategori</w:t>
            </w:r>
          </w:p>
        </w:tc>
        <w:tc>
          <w:tcPr>
            <w:tcW w:w="1100" w:type="dxa"/>
            <w:tcBorders>
              <w:left w:val="single" w:sz="24" w:space="0" w:color="FFFFFF" w:themeColor="background1"/>
              <w:bottom w:val="single" w:sz="4" w:space="0" w:color="A33662" w:themeColor="accent1"/>
              <w:right w:val="single" w:sz="24" w:space="0" w:color="FFFFFF" w:themeColor="background1"/>
            </w:tcBorders>
          </w:tcPr>
          <w:p w14:paraId="599AA0FA" w14:textId="66E67870" w:rsidR="00125389" w:rsidRPr="00701DF4" w:rsidRDefault="00125389" w:rsidP="00125389">
            <w:pPr>
              <w:rPr>
                <w:rFonts w:cstheme="minorHAnsi"/>
                <w:i/>
                <w:iCs/>
                <w:color w:val="098394"/>
                <w:sz w:val="18"/>
                <w:szCs w:val="18"/>
              </w:rPr>
            </w:pPr>
            <w:r w:rsidRPr="00701DF4">
              <w:rPr>
                <w:rFonts w:cstheme="minorHAnsi"/>
                <w:sz w:val="18"/>
                <w:szCs w:val="18"/>
              </w:rPr>
              <w:t>Saknas</w:t>
            </w:r>
          </w:p>
        </w:tc>
        <w:tc>
          <w:tcPr>
            <w:tcW w:w="2454" w:type="dxa"/>
            <w:tcBorders>
              <w:left w:val="single" w:sz="24" w:space="0" w:color="FFFFFF" w:themeColor="background1"/>
              <w:bottom w:val="single" w:sz="4" w:space="0" w:color="A33662" w:themeColor="accent1"/>
              <w:right w:val="single" w:sz="24" w:space="0" w:color="FFFFFF" w:themeColor="background1"/>
            </w:tcBorders>
          </w:tcPr>
          <w:p w14:paraId="1C1E8232" w14:textId="5596D20A" w:rsidR="00125389" w:rsidRPr="00701DF4" w:rsidRDefault="00125389" w:rsidP="00125389">
            <w:pPr>
              <w:rPr>
                <w:rFonts w:cstheme="minorHAnsi"/>
                <w:i/>
                <w:iCs/>
                <w:color w:val="098394"/>
                <w:sz w:val="18"/>
                <w:szCs w:val="18"/>
              </w:rPr>
            </w:pPr>
            <w:r w:rsidRPr="00701DF4">
              <w:rPr>
                <w:rFonts w:cstheme="minorHAnsi"/>
                <w:sz w:val="18"/>
                <w:szCs w:val="18"/>
              </w:rPr>
              <w:t xml:space="preserve">Personkategorin beskriver i de flesta fall vilken debiteringskod som patienten ska få.  Exempel </w:t>
            </w:r>
            <w:r w:rsidRPr="00701DF4">
              <w:rPr>
                <w:rFonts w:cstheme="minorHAnsi"/>
                <w:sz w:val="18"/>
                <w:szCs w:val="18"/>
              </w:rPr>
              <w:lastRenderedPageBreak/>
              <w:t>på personkategorier: Asylsökande, Anonyma (HIV-provtagning, Papperslösa), Turist...)</w:t>
            </w:r>
          </w:p>
        </w:tc>
        <w:tc>
          <w:tcPr>
            <w:tcW w:w="1643" w:type="dxa"/>
            <w:tcBorders>
              <w:left w:val="single" w:sz="24" w:space="0" w:color="FFFFFF" w:themeColor="background1"/>
              <w:bottom w:val="single" w:sz="4" w:space="0" w:color="A33662" w:themeColor="accent1"/>
            </w:tcBorders>
          </w:tcPr>
          <w:p w14:paraId="0A5B90FC" w14:textId="4DA68C1C" w:rsidR="00125389" w:rsidRPr="00701DF4" w:rsidRDefault="00125389" w:rsidP="00125389">
            <w:pPr>
              <w:rPr>
                <w:rFonts w:cstheme="minorHAnsi"/>
                <w:i/>
                <w:iCs/>
                <w:color w:val="098394"/>
                <w:sz w:val="18"/>
                <w:szCs w:val="18"/>
                <w:lang w:eastAsia="en-GB"/>
              </w:rPr>
            </w:pPr>
            <w:r w:rsidRPr="00701DF4">
              <w:rPr>
                <w:rFonts w:cstheme="minorHAnsi"/>
                <w:sz w:val="18"/>
                <w:szCs w:val="18"/>
              </w:rPr>
              <w:lastRenderedPageBreak/>
              <w:t>CV (</w:t>
            </w:r>
            <w:r w:rsidRPr="00701DF4">
              <w:rPr>
                <w:rFonts w:cstheme="minorHAnsi"/>
                <w:color w:val="000000"/>
                <w:sz w:val="18"/>
                <w:szCs w:val="18"/>
              </w:rPr>
              <w:t>0..1</w:t>
            </w:r>
            <w:r w:rsidRPr="00701DF4">
              <w:rPr>
                <w:rFonts w:cstheme="minorHAnsi"/>
                <w:sz w:val="18"/>
                <w:szCs w:val="18"/>
              </w:rPr>
              <w:t>)</w:t>
            </w:r>
          </w:p>
        </w:tc>
        <w:tc>
          <w:tcPr>
            <w:tcW w:w="2098" w:type="dxa"/>
            <w:tcBorders>
              <w:left w:val="single" w:sz="24" w:space="0" w:color="FFFFFF" w:themeColor="background1"/>
              <w:bottom w:val="single" w:sz="4" w:space="0" w:color="A33662" w:themeColor="accent1"/>
            </w:tcBorders>
          </w:tcPr>
          <w:p w14:paraId="490FA809" w14:textId="570FE4D1" w:rsidR="00125389" w:rsidRPr="00701DF4" w:rsidRDefault="00125389" w:rsidP="00125389">
            <w:pPr>
              <w:rPr>
                <w:rFonts w:cstheme="minorHAnsi"/>
                <w:i/>
                <w:iCs/>
                <w:color w:val="098394"/>
                <w:sz w:val="18"/>
                <w:szCs w:val="18"/>
                <w:lang w:eastAsia="en-GB"/>
              </w:rPr>
            </w:pPr>
            <w:r w:rsidRPr="00701DF4">
              <w:rPr>
                <w:rFonts w:cstheme="minorHAnsi"/>
                <w:sz w:val="18"/>
                <w:szCs w:val="18"/>
              </w:rPr>
              <w:t>01=Asylsökande</w:t>
            </w:r>
            <w:r w:rsidRPr="00701DF4">
              <w:rPr>
                <w:rFonts w:cstheme="minorHAnsi"/>
                <w:sz w:val="18"/>
                <w:szCs w:val="18"/>
              </w:rPr>
              <w:br/>
              <w:t>02=Anonyma</w:t>
            </w:r>
            <w:r w:rsidRPr="00701DF4">
              <w:rPr>
                <w:rFonts w:cstheme="minorHAnsi"/>
                <w:sz w:val="18"/>
                <w:szCs w:val="18"/>
              </w:rPr>
              <w:br/>
              <w:t>03=Papperslösa</w:t>
            </w:r>
            <w:r w:rsidRPr="00701DF4">
              <w:rPr>
                <w:rFonts w:cstheme="minorHAnsi"/>
                <w:sz w:val="18"/>
                <w:szCs w:val="18"/>
              </w:rPr>
              <w:br/>
            </w:r>
            <w:r w:rsidRPr="00701DF4">
              <w:rPr>
                <w:rFonts w:cstheme="minorHAnsi"/>
                <w:sz w:val="18"/>
                <w:szCs w:val="18"/>
              </w:rPr>
              <w:lastRenderedPageBreak/>
              <w:t>04=Turist</w:t>
            </w:r>
            <w:r w:rsidRPr="00701DF4">
              <w:rPr>
                <w:rFonts w:cstheme="minorHAnsi"/>
                <w:sz w:val="18"/>
                <w:szCs w:val="18"/>
              </w:rPr>
              <w:br/>
              <w:t>05=Okänd</w:t>
            </w:r>
          </w:p>
        </w:tc>
        <w:tc>
          <w:tcPr>
            <w:tcW w:w="4501" w:type="dxa"/>
            <w:tcBorders>
              <w:left w:val="single" w:sz="24" w:space="0" w:color="FFFFFF" w:themeColor="background1"/>
              <w:bottom w:val="single" w:sz="4" w:space="0" w:color="A33662" w:themeColor="accent1"/>
            </w:tcBorders>
          </w:tcPr>
          <w:p w14:paraId="06498534" w14:textId="3B37D5F2" w:rsidR="00125389" w:rsidRPr="00701DF4" w:rsidRDefault="00125389" w:rsidP="00125389">
            <w:pPr>
              <w:rPr>
                <w:rFonts w:cstheme="minorHAnsi"/>
                <w:i/>
                <w:iCs/>
                <w:color w:val="098394"/>
                <w:sz w:val="18"/>
                <w:szCs w:val="18"/>
                <w:lang w:eastAsia="en-GB"/>
              </w:rPr>
            </w:pPr>
            <w:r w:rsidRPr="00701DF4">
              <w:rPr>
                <w:rFonts w:cstheme="minorHAnsi"/>
                <w:sz w:val="18"/>
                <w:szCs w:val="18"/>
              </w:rPr>
              <w:lastRenderedPageBreak/>
              <w:t>https://trello.com/b/3Q3OjItK/personuppgifter-kravforum</w:t>
            </w:r>
          </w:p>
        </w:tc>
      </w:tr>
      <w:tr w:rsidR="00125389" w:rsidRPr="00701DF4" w14:paraId="5C5C2FA7" w14:textId="3387471C" w:rsidTr="00125389">
        <w:trPr>
          <w:trHeight w:val="323"/>
        </w:trPr>
        <w:tc>
          <w:tcPr>
            <w:tcW w:w="1671" w:type="dxa"/>
            <w:tcBorders>
              <w:top w:val="single" w:sz="4" w:space="0" w:color="A33662" w:themeColor="accent1"/>
              <w:bottom w:val="single" w:sz="4" w:space="0" w:color="A33662" w:themeColor="accent1"/>
              <w:right w:val="single" w:sz="24" w:space="0" w:color="FFFFFF" w:themeColor="background1"/>
            </w:tcBorders>
          </w:tcPr>
          <w:p w14:paraId="25272404" w14:textId="66B7572F" w:rsidR="00125389" w:rsidRPr="00701DF4" w:rsidRDefault="00125389" w:rsidP="00125389">
            <w:pPr>
              <w:rPr>
                <w:rFonts w:cstheme="minorHAnsi"/>
                <w:i/>
                <w:iCs/>
                <w:color w:val="098394"/>
              </w:rPr>
            </w:pPr>
            <w:r w:rsidRPr="00701DF4">
              <w:t>debiteringskod</w:t>
            </w:r>
          </w:p>
        </w:tc>
        <w:tc>
          <w:tcPr>
            <w:tcW w:w="110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6C6DF6" w14:textId="50057EF4" w:rsidR="00125389" w:rsidRPr="00701DF4" w:rsidRDefault="00125389" w:rsidP="00125389">
            <w:pPr>
              <w:rPr>
                <w:rFonts w:cstheme="minorHAnsi"/>
                <w:i/>
                <w:iCs/>
                <w:color w:val="098394"/>
                <w:sz w:val="18"/>
                <w:szCs w:val="18"/>
              </w:rPr>
            </w:pPr>
            <w:r w:rsidRPr="00701DF4">
              <w:rPr>
                <w:rFonts w:cstheme="minorHAnsi"/>
                <w:sz w:val="18"/>
                <w:szCs w:val="18"/>
              </w:rPr>
              <w:t>Saknas</w:t>
            </w:r>
          </w:p>
        </w:tc>
        <w:tc>
          <w:tcPr>
            <w:tcW w:w="24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C3493E" w14:textId="3874D5B7" w:rsidR="00125389" w:rsidRPr="00701DF4" w:rsidRDefault="00125389" w:rsidP="00125389">
            <w:pPr>
              <w:rPr>
                <w:rFonts w:cstheme="minorHAnsi"/>
                <w:i/>
                <w:iCs/>
                <w:color w:val="098394"/>
                <w:sz w:val="18"/>
                <w:szCs w:val="18"/>
              </w:rPr>
            </w:pPr>
            <w:r w:rsidRPr="00701DF4">
              <w:rPr>
                <w:rFonts w:cstheme="minorHAnsi"/>
                <w:sz w:val="18"/>
                <w:szCs w:val="18"/>
              </w:rPr>
              <w:t>Debiteringskod används som underlag i ekonomiflöden för icke folkbokförda personer (registrerade med reservidentitet).</w:t>
            </w:r>
          </w:p>
        </w:tc>
        <w:tc>
          <w:tcPr>
            <w:tcW w:w="1643" w:type="dxa"/>
            <w:tcBorders>
              <w:top w:val="single" w:sz="4" w:space="0" w:color="A33662" w:themeColor="accent1"/>
              <w:left w:val="single" w:sz="24" w:space="0" w:color="FFFFFF" w:themeColor="background1"/>
              <w:bottom w:val="single" w:sz="4" w:space="0" w:color="A33662" w:themeColor="accent1"/>
            </w:tcBorders>
          </w:tcPr>
          <w:p w14:paraId="50DD7EF4" w14:textId="724BCFC5" w:rsidR="00125389" w:rsidRPr="00701DF4" w:rsidRDefault="00125389" w:rsidP="00125389">
            <w:pPr>
              <w:rPr>
                <w:rFonts w:cstheme="minorHAnsi"/>
                <w:i/>
                <w:iCs/>
                <w:color w:val="098394"/>
                <w:sz w:val="18"/>
                <w:szCs w:val="18"/>
                <w:lang w:eastAsia="en-GB"/>
              </w:rPr>
            </w:pPr>
            <w:r w:rsidRPr="00701DF4">
              <w:rPr>
                <w:rFonts w:cstheme="minorHAnsi"/>
                <w:sz w:val="18"/>
                <w:szCs w:val="18"/>
              </w:rPr>
              <w:t>CV (</w:t>
            </w:r>
            <w:r w:rsidRPr="00701DF4">
              <w:rPr>
                <w:rFonts w:cstheme="minorHAnsi"/>
                <w:color w:val="000000"/>
                <w:sz w:val="18"/>
                <w:szCs w:val="18"/>
              </w:rPr>
              <w:t>0..1</w:t>
            </w:r>
            <w:r w:rsidRPr="00701DF4">
              <w:rPr>
                <w:rFonts w:cstheme="minorHAnsi"/>
                <w:sz w:val="18"/>
                <w:szCs w:val="18"/>
              </w:rPr>
              <w:t>)</w:t>
            </w:r>
          </w:p>
        </w:tc>
        <w:tc>
          <w:tcPr>
            <w:tcW w:w="2098" w:type="dxa"/>
            <w:tcBorders>
              <w:top w:val="single" w:sz="4" w:space="0" w:color="A33662" w:themeColor="accent1"/>
              <w:left w:val="single" w:sz="24" w:space="0" w:color="FFFFFF" w:themeColor="background1"/>
              <w:bottom w:val="single" w:sz="4" w:space="0" w:color="A33662" w:themeColor="accent1"/>
            </w:tcBorders>
          </w:tcPr>
          <w:p w14:paraId="46BE39F7" w14:textId="6E20C16B" w:rsidR="00125389" w:rsidRPr="00701DF4" w:rsidRDefault="00125389" w:rsidP="00125389">
            <w:pPr>
              <w:rPr>
                <w:rFonts w:cstheme="minorHAnsi"/>
                <w:i/>
                <w:iCs/>
                <w:color w:val="098394"/>
                <w:sz w:val="18"/>
                <w:szCs w:val="18"/>
              </w:rPr>
            </w:pPr>
            <w:r w:rsidRPr="00701DF4">
              <w:rPr>
                <w:rFonts w:cstheme="minorHAnsi"/>
                <w:sz w:val="18"/>
                <w:szCs w:val="18"/>
              </w:rPr>
              <w:t>Se kapitel 11</w:t>
            </w:r>
          </w:p>
        </w:tc>
        <w:tc>
          <w:tcPr>
            <w:tcW w:w="4501" w:type="dxa"/>
            <w:tcBorders>
              <w:top w:val="single" w:sz="4" w:space="0" w:color="A33662" w:themeColor="accent1"/>
              <w:left w:val="single" w:sz="24" w:space="0" w:color="FFFFFF" w:themeColor="background1"/>
              <w:bottom w:val="single" w:sz="4" w:space="0" w:color="A33662" w:themeColor="accent1"/>
            </w:tcBorders>
          </w:tcPr>
          <w:p w14:paraId="67BFD9B5" w14:textId="649A4D19" w:rsidR="00125389" w:rsidRPr="00701DF4" w:rsidRDefault="00125389" w:rsidP="00125389">
            <w:pPr>
              <w:rPr>
                <w:rFonts w:cstheme="minorHAnsi"/>
                <w:i/>
                <w:iCs/>
                <w:color w:val="098394"/>
                <w:sz w:val="18"/>
                <w:szCs w:val="18"/>
              </w:rPr>
            </w:pPr>
            <w:r w:rsidRPr="00701DF4">
              <w:rPr>
                <w:rFonts w:cstheme="minorHAnsi"/>
                <w:sz w:val="18"/>
                <w:szCs w:val="18"/>
              </w:rPr>
              <w:t>https://trello.com/b/3Q3OjItK/personuppgifter-kravforum</w:t>
            </w:r>
          </w:p>
        </w:tc>
      </w:tr>
      <w:tr w:rsidR="00125389" w:rsidRPr="00701DF4" w14:paraId="1749AE58" w14:textId="0F1B0DF6" w:rsidTr="00125389">
        <w:trPr>
          <w:trHeight w:val="323"/>
        </w:trPr>
        <w:tc>
          <w:tcPr>
            <w:tcW w:w="1671" w:type="dxa"/>
            <w:tcBorders>
              <w:top w:val="single" w:sz="4" w:space="0" w:color="A33662" w:themeColor="accent1"/>
              <w:bottom w:val="single" w:sz="4" w:space="0" w:color="A33662" w:themeColor="accent1"/>
              <w:right w:val="single" w:sz="24" w:space="0" w:color="FFFFFF" w:themeColor="background1"/>
            </w:tcBorders>
          </w:tcPr>
          <w:p w14:paraId="579D11C7" w14:textId="46B7A381" w:rsidR="00125389" w:rsidRPr="00701DF4" w:rsidRDefault="00125389" w:rsidP="00125389">
            <w:pPr>
              <w:rPr>
                <w:rFonts w:cstheme="minorHAnsi"/>
                <w:i/>
                <w:iCs/>
                <w:color w:val="098394"/>
              </w:rPr>
            </w:pPr>
            <w:r w:rsidRPr="00701DF4">
              <w:t>kommentar</w:t>
            </w:r>
          </w:p>
        </w:tc>
        <w:tc>
          <w:tcPr>
            <w:tcW w:w="110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101F0F" w14:textId="719A4E6D" w:rsidR="00125389" w:rsidRPr="00701DF4" w:rsidRDefault="00125389" w:rsidP="00125389">
            <w:pPr>
              <w:rPr>
                <w:rFonts w:cstheme="minorHAnsi"/>
                <w:i/>
                <w:iCs/>
                <w:color w:val="098394"/>
                <w:sz w:val="18"/>
                <w:szCs w:val="18"/>
              </w:rPr>
            </w:pPr>
            <w:r w:rsidRPr="00701DF4">
              <w:rPr>
                <w:rFonts w:cstheme="minorHAnsi"/>
                <w:sz w:val="18"/>
                <w:szCs w:val="18"/>
              </w:rPr>
              <w:t>Saknas</w:t>
            </w:r>
          </w:p>
        </w:tc>
        <w:tc>
          <w:tcPr>
            <w:tcW w:w="24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844AE8" w14:textId="1AD35B67" w:rsidR="00125389" w:rsidRPr="00701DF4" w:rsidRDefault="00125389" w:rsidP="00125389">
            <w:pPr>
              <w:rPr>
                <w:rFonts w:cstheme="minorHAnsi"/>
                <w:i/>
                <w:iCs/>
                <w:color w:val="098394"/>
                <w:sz w:val="18"/>
                <w:szCs w:val="18"/>
              </w:rPr>
            </w:pPr>
            <w:r w:rsidRPr="00701DF4">
              <w:rPr>
                <w:rFonts w:cstheme="minorHAnsi"/>
                <w:sz w:val="18"/>
                <w:szCs w:val="18"/>
              </w:rPr>
              <w:t>Administrativ fritextkommentar</w:t>
            </w:r>
            <w:r w:rsidRPr="00701DF4">
              <w:rPr>
                <w:rFonts w:eastAsia="Times New Roman,serif" w:cstheme="minorHAnsi"/>
                <w:color w:val="000000"/>
                <w:sz w:val="18"/>
                <w:szCs w:val="18"/>
              </w:rPr>
              <w:t>.</w:t>
            </w:r>
          </w:p>
        </w:tc>
        <w:tc>
          <w:tcPr>
            <w:tcW w:w="1643" w:type="dxa"/>
            <w:tcBorders>
              <w:top w:val="single" w:sz="4" w:space="0" w:color="A33662" w:themeColor="accent1"/>
              <w:left w:val="single" w:sz="24" w:space="0" w:color="FFFFFF" w:themeColor="background1"/>
              <w:bottom w:val="single" w:sz="4" w:space="0" w:color="A33662" w:themeColor="accent1"/>
            </w:tcBorders>
          </w:tcPr>
          <w:p w14:paraId="023A7290" w14:textId="1FB799D3" w:rsidR="00125389" w:rsidRPr="00701DF4" w:rsidRDefault="00125389" w:rsidP="00125389">
            <w:pPr>
              <w:rPr>
                <w:rFonts w:cstheme="minorHAnsi"/>
                <w:i/>
                <w:iCs/>
                <w:color w:val="098394"/>
                <w:sz w:val="18"/>
                <w:szCs w:val="18"/>
                <w:lang w:eastAsia="en-GB"/>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098" w:type="dxa"/>
            <w:tcBorders>
              <w:top w:val="single" w:sz="4" w:space="0" w:color="A33662" w:themeColor="accent1"/>
              <w:left w:val="single" w:sz="24" w:space="0" w:color="FFFFFF" w:themeColor="background1"/>
              <w:bottom w:val="single" w:sz="4" w:space="0" w:color="A33662" w:themeColor="accent1"/>
            </w:tcBorders>
          </w:tcPr>
          <w:p w14:paraId="389377E6" w14:textId="29F1FD76" w:rsidR="00125389" w:rsidRPr="00701DF4" w:rsidRDefault="00125389" w:rsidP="00125389">
            <w:pPr>
              <w:rPr>
                <w:rFonts w:cstheme="minorHAnsi"/>
                <w:i/>
                <w:iCs/>
                <w:color w:val="098394"/>
                <w:sz w:val="18"/>
                <w:szCs w:val="18"/>
              </w:rPr>
            </w:pPr>
            <w:r w:rsidRPr="00701DF4">
              <w:rPr>
                <w:rFonts w:cstheme="minorHAnsi"/>
                <w:color w:val="353636" w:themeColor="text1"/>
                <w:sz w:val="18"/>
                <w:szCs w:val="18"/>
                <w:lang w:eastAsia="sv-SE"/>
              </w:rPr>
              <w:t>Fritext</w:t>
            </w:r>
          </w:p>
        </w:tc>
        <w:tc>
          <w:tcPr>
            <w:tcW w:w="4501" w:type="dxa"/>
            <w:tcBorders>
              <w:top w:val="single" w:sz="4" w:space="0" w:color="A33662" w:themeColor="accent1"/>
              <w:left w:val="single" w:sz="24" w:space="0" w:color="FFFFFF" w:themeColor="background1"/>
              <w:bottom w:val="single" w:sz="4" w:space="0" w:color="A33662" w:themeColor="accent1"/>
            </w:tcBorders>
          </w:tcPr>
          <w:p w14:paraId="1BF3566F" w14:textId="55803236" w:rsidR="00125389" w:rsidRPr="00701DF4" w:rsidRDefault="00125389" w:rsidP="00125389">
            <w:pPr>
              <w:rPr>
                <w:rFonts w:cstheme="minorHAnsi"/>
                <w:i/>
                <w:iCs/>
                <w:color w:val="098394"/>
                <w:sz w:val="18"/>
                <w:szCs w:val="18"/>
              </w:rPr>
            </w:pPr>
            <w:r w:rsidRPr="00701DF4">
              <w:rPr>
                <w:rFonts w:cstheme="minorHAnsi"/>
                <w:sz w:val="18"/>
                <w:szCs w:val="18"/>
              </w:rPr>
              <w:t>https://trello.com/b/3Q3OjItK/personuppgifter-kravforum</w:t>
            </w:r>
          </w:p>
        </w:tc>
      </w:tr>
    </w:tbl>
    <w:p w14:paraId="74903E0C" w14:textId="77777777" w:rsidR="0036320D" w:rsidRPr="00701DF4" w:rsidRDefault="0036320D" w:rsidP="00971423">
      <w:pPr>
        <w:rPr>
          <w:rFonts w:cstheme="minorHAnsi"/>
        </w:rPr>
      </w:pPr>
    </w:p>
    <w:p w14:paraId="6F15089F" w14:textId="213693C2" w:rsidR="00DE1C8F" w:rsidRPr="00701DF4" w:rsidRDefault="00DE1C8F">
      <w:pPr>
        <w:rPr>
          <w:rFonts w:cstheme="minorHAnsi"/>
        </w:rPr>
      </w:pPr>
      <w:r w:rsidRPr="00701DF4">
        <w:rPr>
          <w:rFonts w:cstheme="minorHAnsi"/>
        </w:rPr>
        <w:br w:type="page"/>
      </w:r>
    </w:p>
    <w:p w14:paraId="45CF4275" w14:textId="77777777" w:rsidR="00DE1C8F" w:rsidRPr="00701DF4" w:rsidRDefault="00DE1C8F" w:rsidP="00971423">
      <w:pPr>
        <w:rPr>
          <w:rFonts w:cstheme="minorHAnsi"/>
        </w:rPr>
      </w:pPr>
    </w:p>
    <w:p w14:paraId="442A4FEA" w14:textId="52A96829" w:rsidR="00891415" w:rsidRPr="00701DF4" w:rsidRDefault="00891415" w:rsidP="00891415">
      <w:pPr>
        <w:pStyle w:val="Numreradrubrik3"/>
        <w:rPr>
          <w:rFonts w:asciiTheme="minorHAnsi" w:hAnsiTheme="minorHAnsi" w:cstheme="minorHAnsi"/>
        </w:rPr>
      </w:pPr>
      <w:bookmarkStart w:id="52" w:name="_Toc158116549"/>
      <w:r w:rsidRPr="00701DF4">
        <w:rPr>
          <w:rFonts w:asciiTheme="minorHAnsi" w:hAnsiTheme="minorHAnsi" w:cstheme="minorHAnsi"/>
        </w:rPr>
        <w:t>Adressuppgifter</w:t>
      </w:r>
      <w:bookmarkEnd w:id="52"/>
    </w:p>
    <w:p w14:paraId="3B74A4C5" w14:textId="77FD6FB1" w:rsidR="00891415" w:rsidRPr="00701DF4" w:rsidRDefault="00891415" w:rsidP="00891415">
      <w:r w:rsidRPr="00701DF4">
        <w:t>Engelskt namn: AddressInformation</w:t>
      </w:r>
    </w:p>
    <w:p w14:paraId="1B80DAD8" w14:textId="7BFF00CC" w:rsidR="00891415" w:rsidRPr="00701DF4" w:rsidRDefault="00891415" w:rsidP="00891415">
      <w:r w:rsidRPr="00701DF4">
        <w:rPr>
          <w:b/>
          <w:bCs/>
        </w:rPr>
        <w:t>Beskrivning</w:t>
      </w:r>
      <w:r w:rsidRPr="00701DF4">
        <w:t>:</w:t>
      </w:r>
      <w:r w:rsidRPr="00701DF4">
        <w:tab/>
      </w:r>
      <w:r w:rsidRPr="00701DF4">
        <w:br/>
        <w:t>Samlingsklass för persons adressuppgifter.</w:t>
      </w:r>
    </w:p>
    <w:p w14:paraId="3A879796" w14:textId="5C7741B6" w:rsidR="00DE1C8F" w:rsidRPr="00701DF4" w:rsidRDefault="00891415" w:rsidP="00DE1C8F">
      <w:pPr>
        <w:pStyle w:val="Brdtext"/>
      </w:pPr>
      <w:r w:rsidRPr="00701DF4">
        <w:rPr>
          <w:b/>
          <w:bCs/>
        </w:rPr>
        <w:t xml:space="preserve">Mappning till RIM: </w:t>
      </w:r>
      <w:r w:rsidRPr="00701DF4">
        <w:rPr>
          <w:b/>
          <w:bCs/>
        </w:rPr>
        <w:br/>
      </w:r>
      <w:r w:rsidRPr="00701DF4">
        <w:t>Navet: Adresser</w:t>
      </w:r>
      <w:r w:rsidR="00DE1C8F" w:rsidRPr="00701DF4">
        <w:t xml:space="preserve"> (samlingsbegrepp)</w:t>
      </w:r>
      <w:r w:rsidRPr="00701DF4">
        <w:br/>
      </w:r>
      <w:r w:rsidR="00DE1C8F" w:rsidRPr="00701DF4">
        <w:t xml:space="preserve">Mappning mot RIM: </w:t>
      </w:r>
      <w:r w:rsidR="00E97EBB" w:rsidRPr="00701DF4">
        <w:t>Se tabell</w:t>
      </w:r>
    </w:p>
    <w:p w14:paraId="5F44A5FF" w14:textId="77777777" w:rsidR="00DE1C8F" w:rsidRPr="00701DF4" w:rsidRDefault="00DE1C8F" w:rsidP="00DE1C8F">
      <w:pPr>
        <w:rPr>
          <w:rStyle w:val="Diskretbetoning"/>
          <w:b/>
          <w:bCs/>
          <w:i w:val="0"/>
          <w:iCs w:val="0"/>
        </w:rPr>
      </w:pPr>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000"/>
        <w:gridCol w:w="1910"/>
        <w:gridCol w:w="2275"/>
        <w:gridCol w:w="1910"/>
        <w:gridCol w:w="2036"/>
        <w:gridCol w:w="3336"/>
      </w:tblGrid>
      <w:tr w:rsidR="00CF4CA1" w:rsidRPr="00701DF4" w14:paraId="235D810F" w14:textId="77777777" w:rsidTr="00CF4CA1">
        <w:trPr>
          <w:trHeight w:val="24"/>
        </w:trPr>
        <w:tc>
          <w:tcPr>
            <w:tcW w:w="2000" w:type="dxa"/>
            <w:shd w:val="clear" w:color="auto" w:fill="A33662" w:themeFill="accent1"/>
          </w:tcPr>
          <w:p w14:paraId="67A11AA6" w14:textId="77777777" w:rsidR="00DE1C8F" w:rsidRPr="00701DF4" w:rsidRDefault="00DE1C8F" w:rsidP="00CD1657">
            <w:pPr>
              <w:pStyle w:val="Tabellrubrik"/>
            </w:pPr>
            <w:r w:rsidRPr="00701DF4">
              <w:t>Attribut</w:t>
            </w:r>
          </w:p>
        </w:tc>
        <w:tc>
          <w:tcPr>
            <w:tcW w:w="1910" w:type="dxa"/>
            <w:shd w:val="clear" w:color="auto" w:fill="A33662" w:themeFill="accent1"/>
          </w:tcPr>
          <w:p w14:paraId="2A884B8A" w14:textId="77777777" w:rsidR="00DE1C8F" w:rsidRPr="00701DF4" w:rsidRDefault="00DE1C8F" w:rsidP="00CD1657">
            <w:pPr>
              <w:pStyle w:val="Tabellrubrik"/>
            </w:pPr>
            <w:r w:rsidRPr="00701DF4">
              <w:t>Mappning till RIM</w:t>
            </w:r>
          </w:p>
        </w:tc>
        <w:tc>
          <w:tcPr>
            <w:tcW w:w="2275" w:type="dxa"/>
            <w:shd w:val="clear" w:color="auto" w:fill="A33662" w:themeFill="accent1"/>
          </w:tcPr>
          <w:p w14:paraId="49C6C2ED" w14:textId="77777777" w:rsidR="00DE1C8F" w:rsidRPr="00701DF4" w:rsidRDefault="00DE1C8F" w:rsidP="00CD1657">
            <w:pPr>
              <w:pStyle w:val="Tabellrubrik"/>
            </w:pPr>
            <w:r w:rsidRPr="00701DF4">
              <w:t xml:space="preserve">Beskrivning </w:t>
            </w:r>
          </w:p>
        </w:tc>
        <w:tc>
          <w:tcPr>
            <w:tcW w:w="1910" w:type="dxa"/>
            <w:shd w:val="clear" w:color="auto" w:fill="A33662" w:themeFill="accent1"/>
          </w:tcPr>
          <w:p w14:paraId="6930D71C" w14:textId="77777777" w:rsidR="00DE1C8F" w:rsidRPr="00701DF4" w:rsidRDefault="00DE1C8F" w:rsidP="00CD1657">
            <w:pPr>
              <w:pStyle w:val="Tabellrubrik"/>
            </w:pPr>
            <w:r w:rsidRPr="00701DF4">
              <w:t>Datatyp (multiplicitet)</w:t>
            </w:r>
          </w:p>
        </w:tc>
        <w:tc>
          <w:tcPr>
            <w:tcW w:w="2036" w:type="dxa"/>
            <w:shd w:val="clear" w:color="auto" w:fill="A33662" w:themeFill="accent1"/>
          </w:tcPr>
          <w:p w14:paraId="11B94549" w14:textId="77777777" w:rsidR="00DE1C8F" w:rsidRPr="00701DF4" w:rsidRDefault="00DE1C8F" w:rsidP="00CD1657">
            <w:pPr>
              <w:pStyle w:val="Tabellrubrik"/>
            </w:pPr>
            <w:r w:rsidRPr="00701DF4">
              <w:t>Format</w:t>
            </w:r>
          </w:p>
        </w:tc>
        <w:tc>
          <w:tcPr>
            <w:tcW w:w="3336" w:type="dxa"/>
            <w:shd w:val="clear" w:color="auto" w:fill="A33662" w:themeFill="accent1"/>
          </w:tcPr>
          <w:p w14:paraId="0BA3BB84" w14:textId="77777777" w:rsidR="00DE1C8F" w:rsidRPr="00701DF4" w:rsidRDefault="00DE1C8F" w:rsidP="00CD1657">
            <w:pPr>
              <w:pStyle w:val="Tabellrubrik"/>
            </w:pPr>
            <w:r w:rsidRPr="00701DF4">
              <w:t>Spårbarhet till krav</w:t>
            </w:r>
          </w:p>
        </w:tc>
      </w:tr>
      <w:tr w:rsidR="00CF4CA1" w:rsidRPr="00701DF4" w14:paraId="75EFD934" w14:textId="77777777" w:rsidTr="00CF4CA1">
        <w:trPr>
          <w:trHeight w:val="630"/>
        </w:trPr>
        <w:tc>
          <w:tcPr>
            <w:tcW w:w="2000" w:type="dxa"/>
            <w:tcBorders>
              <w:bottom w:val="single" w:sz="4" w:space="0" w:color="A33662" w:themeColor="accent1"/>
              <w:right w:val="single" w:sz="24" w:space="0" w:color="FFFFFF" w:themeColor="background1"/>
            </w:tcBorders>
          </w:tcPr>
          <w:p w14:paraId="552CE893" w14:textId="726B66DC" w:rsidR="00CF4CA1" w:rsidRPr="00701DF4" w:rsidRDefault="00CF4CA1" w:rsidP="00CF4CA1">
            <w:pPr>
              <w:rPr>
                <w:rFonts w:cstheme="minorHAnsi"/>
                <w:sz w:val="18"/>
                <w:szCs w:val="18"/>
              </w:rPr>
            </w:pPr>
            <w:r w:rsidRPr="00701DF4">
              <w:rPr>
                <w:rFonts w:cstheme="minorHAnsi"/>
                <w:sz w:val="18"/>
                <w:szCs w:val="18"/>
              </w:rPr>
              <w:t>folkbokföringsadress</w:t>
            </w:r>
          </w:p>
        </w:tc>
        <w:tc>
          <w:tcPr>
            <w:tcW w:w="1910" w:type="dxa"/>
            <w:tcBorders>
              <w:left w:val="single" w:sz="24" w:space="0" w:color="FFFFFF" w:themeColor="background1"/>
              <w:bottom w:val="single" w:sz="4" w:space="0" w:color="A33662" w:themeColor="accent1"/>
              <w:right w:val="single" w:sz="24" w:space="0" w:color="FFFFFF" w:themeColor="background1"/>
            </w:tcBorders>
          </w:tcPr>
          <w:p w14:paraId="36E33E39" w14:textId="345ECDD3" w:rsidR="00CF4CA1" w:rsidRPr="00701DF4" w:rsidRDefault="00CF4CA1" w:rsidP="00CF4CA1">
            <w:pPr>
              <w:rPr>
                <w:rFonts w:cstheme="minorHAnsi"/>
                <w:sz w:val="18"/>
                <w:szCs w:val="18"/>
              </w:rPr>
            </w:pPr>
            <w:r w:rsidRPr="00701DF4">
              <w:rPr>
                <w:rFonts w:cstheme="minorHAnsi"/>
                <w:sz w:val="18"/>
                <w:szCs w:val="18"/>
              </w:rPr>
              <w:t>Person.adress</w:t>
            </w:r>
            <w:r w:rsidRPr="00701DF4">
              <w:rPr>
                <w:rFonts w:cstheme="minorHAnsi"/>
                <w:sz w:val="18"/>
                <w:szCs w:val="18"/>
              </w:rPr>
              <w:br/>
              <w:t>Navet: Folkbokf</w:t>
            </w:r>
            <w:r w:rsidR="00216B85" w:rsidRPr="00701DF4">
              <w:rPr>
                <w:rFonts w:cstheme="minorHAnsi"/>
                <w:sz w:val="18"/>
                <w:szCs w:val="18"/>
              </w:rPr>
              <w:t>o</w:t>
            </w:r>
            <w:r w:rsidRPr="00701DF4">
              <w:rPr>
                <w:rFonts w:cstheme="minorHAnsi"/>
                <w:sz w:val="18"/>
                <w:szCs w:val="18"/>
              </w:rPr>
              <w:t>ringsadress</w:t>
            </w:r>
          </w:p>
        </w:tc>
        <w:tc>
          <w:tcPr>
            <w:tcW w:w="2275" w:type="dxa"/>
            <w:tcBorders>
              <w:left w:val="single" w:sz="24" w:space="0" w:color="FFFFFF" w:themeColor="background1"/>
              <w:bottom w:val="single" w:sz="4" w:space="0" w:color="A33662" w:themeColor="accent1"/>
              <w:right w:val="single" w:sz="24" w:space="0" w:color="FFFFFF" w:themeColor="background1"/>
            </w:tcBorders>
          </w:tcPr>
          <w:p w14:paraId="46D6DCFC" w14:textId="76306DAB" w:rsidR="00CF4CA1" w:rsidRPr="00701DF4" w:rsidRDefault="00CF4CA1" w:rsidP="00CF4CA1">
            <w:pPr>
              <w:rPr>
                <w:rFonts w:cstheme="minorHAnsi"/>
                <w:sz w:val="18"/>
                <w:szCs w:val="18"/>
              </w:rPr>
            </w:pPr>
            <w:r w:rsidRPr="00701DF4">
              <w:rPr>
                <w:rFonts w:cstheme="minorHAnsi"/>
                <w:sz w:val="18"/>
                <w:szCs w:val="18"/>
              </w:rPr>
              <w:t>Folkbokföringsadress</w:t>
            </w:r>
          </w:p>
        </w:tc>
        <w:tc>
          <w:tcPr>
            <w:tcW w:w="1910" w:type="dxa"/>
            <w:tcBorders>
              <w:left w:val="single" w:sz="24" w:space="0" w:color="FFFFFF" w:themeColor="background1"/>
              <w:bottom w:val="single" w:sz="4" w:space="0" w:color="A33662" w:themeColor="accent1"/>
            </w:tcBorders>
          </w:tcPr>
          <w:p w14:paraId="3BE885F1" w14:textId="3FCEAD1A" w:rsidR="00CF4CA1" w:rsidRPr="00701DF4" w:rsidRDefault="00CF4CA1" w:rsidP="00CF4CA1">
            <w:pPr>
              <w:rPr>
                <w:rFonts w:cstheme="minorHAnsi"/>
                <w:i/>
                <w:iCs/>
                <w:sz w:val="18"/>
                <w:szCs w:val="18"/>
                <w:lang w:eastAsia="en-GB"/>
              </w:rPr>
            </w:pPr>
            <w:r w:rsidRPr="00701DF4">
              <w:rPr>
                <w:rFonts w:cstheme="minorHAnsi"/>
                <w:sz w:val="18"/>
                <w:szCs w:val="18"/>
              </w:rPr>
              <w:t>Folkbokföringsadress</w:t>
            </w:r>
          </w:p>
        </w:tc>
        <w:tc>
          <w:tcPr>
            <w:tcW w:w="2036" w:type="dxa"/>
            <w:tcBorders>
              <w:left w:val="single" w:sz="24" w:space="0" w:color="FFFFFF" w:themeColor="background1"/>
              <w:bottom w:val="single" w:sz="4" w:space="0" w:color="A33662" w:themeColor="accent1"/>
            </w:tcBorders>
          </w:tcPr>
          <w:p w14:paraId="62673295" w14:textId="1821FBE5" w:rsidR="00CF4CA1" w:rsidRPr="00701DF4" w:rsidRDefault="00CF4CA1" w:rsidP="00CF4CA1">
            <w:pPr>
              <w:rPr>
                <w:rFonts w:cstheme="minorHAnsi"/>
                <w:i/>
                <w:iCs/>
                <w:sz w:val="18"/>
                <w:szCs w:val="18"/>
                <w:lang w:eastAsia="en-GB"/>
              </w:rPr>
            </w:pPr>
            <w:r w:rsidRPr="00701DF4">
              <w:rPr>
                <w:rFonts w:cstheme="minorHAnsi"/>
                <w:sz w:val="18"/>
                <w:szCs w:val="18"/>
              </w:rPr>
              <w:t>Folkbokföringsadress</w:t>
            </w:r>
            <w:r w:rsidRPr="00701DF4">
              <w:rPr>
                <w:rFonts w:cstheme="minorHAnsi"/>
                <w:sz w:val="18"/>
                <w:szCs w:val="18"/>
              </w:rPr>
              <w:br/>
            </w:r>
            <w:r w:rsidRPr="00701DF4">
              <w:rPr>
                <w:rFonts w:cstheme="minorHAnsi"/>
                <w:sz w:val="18"/>
                <w:szCs w:val="18"/>
                <w:lang w:eastAsia="en-GB"/>
              </w:rPr>
              <w:t>(0..1)</w:t>
            </w:r>
          </w:p>
        </w:tc>
        <w:tc>
          <w:tcPr>
            <w:tcW w:w="3336" w:type="dxa"/>
            <w:tcBorders>
              <w:left w:val="single" w:sz="24" w:space="0" w:color="FFFFFF" w:themeColor="background1"/>
              <w:bottom w:val="single" w:sz="4" w:space="0" w:color="A33662" w:themeColor="accent1"/>
            </w:tcBorders>
          </w:tcPr>
          <w:p w14:paraId="2C0C7BA3" w14:textId="2BDC2FE8" w:rsidR="00CF4CA1" w:rsidRPr="00701DF4" w:rsidRDefault="00CF4CA1" w:rsidP="00CF4CA1">
            <w:pPr>
              <w:rPr>
                <w:rFonts w:cstheme="minorHAnsi"/>
                <w:sz w:val="18"/>
                <w:szCs w:val="18"/>
                <w:lang w:eastAsia="en-GB"/>
              </w:rPr>
            </w:pPr>
            <w:r w:rsidRPr="00701DF4">
              <w:rPr>
                <w:rFonts w:cstheme="minorHAnsi"/>
                <w:sz w:val="18"/>
                <w:szCs w:val="18"/>
                <w:lang w:eastAsia="en-GB"/>
              </w:rPr>
              <w:t>Navet</w:t>
            </w:r>
          </w:p>
        </w:tc>
      </w:tr>
      <w:tr w:rsidR="00CF4CA1" w:rsidRPr="00701DF4" w14:paraId="3E60E211" w14:textId="77777777" w:rsidTr="00CF4CA1">
        <w:trPr>
          <w:trHeight w:val="323"/>
        </w:trPr>
        <w:tc>
          <w:tcPr>
            <w:tcW w:w="2000" w:type="dxa"/>
            <w:tcBorders>
              <w:top w:val="single" w:sz="4" w:space="0" w:color="A33662" w:themeColor="accent1"/>
              <w:bottom w:val="single" w:sz="4" w:space="0" w:color="A33662" w:themeColor="accent1"/>
              <w:right w:val="single" w:sz="24" w:space="0" w:color="FFFFFF" w:themeColor="background1"/>
            </w:tcBorders>
          </w:tcPr>
          <w:p w14:paraId="0D6C9A8D" w14:textId="1F8460C9" w:rsidR="00CF4CA1" w:rsidRPr="00701DF4" w:rsidRDefault="00CF4CA1" w:rsidP="00CF4CA1">
            <w:pPr>
              <w:rPr>
                <w:rFonts w:cstheme="minorHAnsi"/>
                <w:sz w:val="18"/>
                <w:szCs w:val="18"/>
              </w:rPr>
            </w:pPr>
            <w:r w:rsidRPr="00701DF4">
              <w:rPr>
                <w:rFonts w:cstheme="minorHAnsi"/>
                <w:sz w:val="18"/>
                <w:szCs w:val="18"/>
              </w:rPr>
              <w:t>riksnycklar</w:t>
            </w:r>
          </w:p>
        </w:tc>
        <w:tc>
          <w:tcPr>
            <w:tcW w:w="19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71D40A" w14:textId="48B94E6B" w:rsidR="00CF4CA1" w:rsidRPr="00701DF4" w:rsidRDefault="00CF4CA1" w:rsidP="00CF4CA1">
            <w:pPr>
              <w:rPr>
                <w:rFonts w:cstheme="minorHAnsi"/>
                <w:sz w:val="18"/>
                <w:szCs w:val="18"/>
              </w:rPr>
            </w:pPr>
            <w:r w:rsidRPr="00701DF4">
              <w:rPr>
                <w:rFonts w:cstheme="minorHAnsi"/>
                <w:sz w:val="18"/>
                <w:szCs w:val="18"/>
              </w:rPr>
              <w:t>N/A</w:t>
            </w:r>
            <w:r w:rsidRPr="00701DF4">
              <w:rPr>
                <w:rFonts w:cstheme="minorHAnsi"/>
                <w:sz w:val="18"/>
                <w:szCs w:val="18"/>
              </w:rPr>
              <w:br/>
              <w:t>Navet: Riksnycklar</w:t>
            </w:r>
          </w:p>
        </w:tc>
        <w:tc>
          <w:tcPr>
            <w:tcW w:w="2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E03BAF" w14:textId="40521A8C" w:rsidR="00CF4CA1" w:rsidRPr="00701DF4" w:rsidRDefault="00CF4CA1" w:rsidP="00CF4CA1">
            <w:pPr>
              <w:rPr>
                <w:rFonts w:cstheme="minorHAnsi"/>
                <w:sz w:val="18"/>
                <w:szCs w:val="18"/>
              </w:rPr>
            </w:pPr>
            <w:r w:rsidRPr="00701DF4">
              <w:rPr>
                <w:rFonts w:cstheme="minorHAnsi"/>
                <w:sz w:val="18"/>
                <w:szCs w:val="18"/>
              </w:rPr>
              <w:t>Riksnycklar för fastighet, adressplats och lägenhet</w:t>
            </w:r>
            <w:r w:rsidR="00F3558F" w:rsidRPr="00701DF4">
              <w:rPr>
                <w:rFonts w:cstheme="minorHAnsi"/>
                <w:sz w:val="18"/>
                <w:szCs w:val="18"/>
              </w:rPr>
              <w:br/>
            </w:r>
            <w:r w:rsidR="00F3558F" w:rsidRPr="00701DF4">
              <w:rPr>
                <w:rFonts w:cstheme="minorHAnsi"/>
                <w:sz w:val="18"/>
                <w:szCs w:val="18"/>
              </w:rPr>
              <w:br/>
              <w:t>OBS! Aviseras inte av Navet sedan 2019-09-11</w:t>
            </w:r>
          </w:p>
        </w:tc>
        <w:tc>
          <w:tcPr>
            <w:tcW w:w="1910" w:type="dxa"/>
            <w:tcBorders>
              <w:top w:val="single" w:sz="4" w:space="0" w:color="A33662" w:themeColor="accent1"/>
              <w:left w:val="single" w:sz="24" w:space="0" w:color="FFFFFF" w:themeColor="background1"/>
              <w:bottom w:val="single" w:sz="4" w:space="0" w:color="A33662" w:themeColor="accent1"/>
            </w:tcBorders>
          </w:tcPr>
          <w:p w14:paraId="045E56F5" w14:textId="03A1141A" w:rsidR="00CF4CA1" w:rsidRPr="00701DF4" w:rsidRDefault="00CF4CA1" w:rsidP="00CF4CA1">
            <w:pPr>
              <w:rPr>
                <w:rFonts w:cstheme="minorHAnsi"/>
                <w:i/>
                <w:iCs/>
                <w:sz w:val="18"/>
                <w:szCs w:val="18"/>
                <w:lang w:eastAsia="en-GB"/>
              </w:rPr>
            </w:pPr>
            <w:r w:rsidRPr="00701DF4">
              <w:rPr>
                <w:rFonts w:cstheme="minorHAnsi"/>
                <w:sz w:val="18"/>
                <w:szCs w:val="18"/>
              </w:rPr>
              <w:t>Riksnycklar för fastighet, adressplats och lägenhet</w:t>
            </w:r>
          </w:p>
        </w:tc>
        <w:tc>
          <w:tcPr>
            <w:tcW w:w="2036" w:type="dxa"/>
            <w:tcBorders>
              <w:top w:val="single" w:sz="4" w:space="0" w:color="A33662" w:themeColor="accent1"/>
              <w:left w:val="single" w:sz="24" w:space="0" w:color="FFFFFF" w:themeColor="background1"/>
              <w:bottom w:val="single" w:sz="4" w:space="0" w:color="A33662" w:themeColor="accent1"/>
            </w:tcBorders>
          </w:tcPr>
          <w:p w14:paraId="323AB931" w14:textId="62BAAE00" w:rsidR="00CF4CA1" w:rsidRPr="00701DF4" w:rsidRDefault="00CF4CA1" w:rsidP="00CF4CA1">
            <w:pPr>
              <w:rPr>
                <w:rFonts w:cstheme="minorHAnsi"/>
                <w:i/>
                <w:iCs/>
                <w:sz w:val="18"/>
                <w:szCs w:val="18"/>
              </w:rPr>
            </w:pPr>
            <w:r w:rsidRPr="00701DF4">
              <w:rPr>
                <w:rFonts w:cstheme="minorHAnsi"/>
                <w:sz w:val="18"/>
                <w:szCs w:val="18"/>
              </w:rPr>
              <w:t>Riksnycklar för fastighet, adressplats och lägenhet</w:t>
            </w:r>
            <w:r w:rsidRPr="00701DF4">
              <w:rPr>
                <w:rFonts w:cstheme="minorHAnsi"/>
                <w:sz w:val="18"/>
                <w:szCs w:val="18"/>
              </w:rPr>
              <w:br/>
              <w:t>(0..1)</w:t>
            </w:r>
          </w:p>
        </w:tc>
        <w:tc>
          <w:tcPr>
            <w:tcW w:w="3336" w:type="dxa"/>
            <w:tcBorders>
              <w:top w:val="single" w:sz="4" w:space="0" w:color="A33662" w:themeColor="accent1"/>
              <w:left w:val="single" w:sz="24" w:space="0" w:color="FFFFFF" w:themeColor="background1"/>
              <w:bottom w:val="single" w:sz="4" w:space="0" w:color="A33662" w:themeColor="accent1"/>
            </w:tcBorders>
          </w:tcPr>
          <w:p w14:paraId="11DF4B85" w14:textId="235F852C" w:rsidR="00CF4CA1" w:rsidRPr="00701DF4" w:rsidRDefault="00CF4CA1" w:rsidP="00CF4CA1">
            <w:pPr>
              <w:rPr>
                <w:rFonts w:cstheme="minorHAnsi"/>
                <w:sz w:val="18"/>
                <w:szCs w:val="18"/>
              </w:rPr>
            </w:pPr>
            <w:r w:rsidRPr="00701DF4">
              <w:rPr>
                <w:rFonts w:cstheme="minorHAnsi"/>
                <w:sz w:val="18"/>
                <w:szCs w:val="18"/>
              </w:rPr>
              <w:t>Navet</w:t>
            </w:r>
          </w:p>
        </w:tc>
      </w:tr>
      <w:tr w:rsidR="00CF4CA1" w:rsidRPr="00701DF4" w14:paraId="41CE9E9F" w14:textId="77777777" w:rsidTr="00CF4CA1">
        <w:trPr>
          <w:trHeight w:val="323"/>
        </w:trPr>
        <w:tc>
          <w:tcPr>
            <w:tcW w:w="2000" w:type="dxa"/>
            <w:tcBorders>
              <w:top w:val="single" w:sz="4" w:space="0" w:color="A33662" w:themeColor="accent1"/>
              <w:bottom w:val="single" w:sz="4" w:space="0" w:color="A33662" w:themeColor="accent1"/>
              <w:right w:val="single" w:sz="24" w:space="0" w:color="FFFFFF" w:themeColor="background1"/>
            </w:tcBorders>
          </w:tcPr>
          <w:p w14:paraId="25CD7B39" w14:textId="62003242" w:rsidR="00CF4CA1" w:rsidRPr="00701DF4" w:rsidRDefault="00CF4CA1" w:rsidP="00CF4CA1">
            <w:pPr>
              <w:rPr>
                <w:rFonts w:cstheme="minorHAnsi"/>
                <w:sz w:val="18"/>
                <w:szCs w:val="18"/>
              </w:rPr>
            </w:pPr>
            <w:r w:rsidRPr="00701DF4">
              <w:rPr>
                <w:rFonts w:cstheme="minorHAnsi"/>
                <w:sz w:val="18"/>
                <w:szCs w:val="18"/>
              </w:rPr>
              <w:t>distrikt</w:t>
            </w:r>
          </w:p>
        </w:tc>
        <w:tc>
          <w:tcPr>
            <w:tcW w:w="19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FCF367" w14:textId="516B2FA7" w:rsidR="00CF4CA1" w:rsidRPr="00701DF4" w:rsidRDefault="00CF4CA1" w:rsidP="00CF4CA1">
            <w:pPr>
              <w:rPr>
                <w:rFonts w:cstheme="minorHAnsi"/>
                <w:sz w:val="18"/>
                <w:szCs w:val="18"/>
              </w:rPr>
            </w:pPr>
            <w:r w:rsidRPr="00701DF4">
              <w:rPr>
                <w:rFonts w:cstheme="minorHAnsi"/>
                <w:sz w:val="18"/>
                <w:szCs w:val="18"/>
              </w:rPr>
              <w:t>N/A</w:t>
            </w:r>
            <w:r w:rsidRPr="00701DF4">
              <w:rPr>
                <w:rFonts w:cstheme="minorHAnsi"/>
                <w:sz w:val="18"/>
                <w:szCs w:val="18"/>
              </w:rPr>
              <w:br/>
              <w:t>Navet: Distrikt</w:t>
            </w:r>
          </w:p>
        </w:tc>
        <w:tc>
          <w:tcPr>
            <w:tcW w:w="2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1128B03" w14:textId="063CB5CE" w:rsidR="00CF4CA1" w:rsidRPr="00701DF4" w:rsidRDefault="00CF4CA1" w:rsidP="00CF4CA1">
            <w:pPr>
              <w:rPr>
                <w:rFonts w:cstheme="minorHAnsi"/>
                <w:sz w:val="18"/>
                <w:szCs w:val="18"/>
              </w:rPr>
            </w:pPr>
            <w:r w:rsidRPr="00701DF4">
              <w:rPr>
                <w:rFonts w:cstheme="minorHAnsi"/>
                <w:bCs/>
                <w:sz w:val="18"/>
                <w:szCs w:val="18"/>
              </w:rPr>
              <w:t>E</w:t>
            </w:r>
            <w:r w:rsidRPr="00701DF4">
              <w:rPr>
                <w:rFonts w:cstheme="minorHAnsi"/>
                <w:sz w:val="18"/>
                <w:szCs w:val="18"/>
              </w:rPr>
              <w:t>n geografisk indelning av Sverige i distrikt</w:t>
            </w:r>
          </w:p>
        </w:tc>
        <w:tc>
          <w:tcPr>
            <w:tcW w:w="1910" w:type="dxa"/>
            <w:tcBorders>
              <w:top w:val="single" w:sz="4" w:space="0" w:color="A33662" w:themeColor="accent1"/>
              <w:left w:val="single" w:sz="24" w:space="0" w:color="FFFFFF" w:themeColor="background1"/>
              <w:bottom w:val="single" w:sz="4" w:space="0" w:color="A33662" w:themeColor="accent1"/>
            </w:tcBorders>
          </w:tcPr>
          <w:p w14:paraId="7F6BCEB3" w14:textId="5BCC04D8" w:rsidR="00CF4CA1" w:rsidRPr="00701DF4" w:rsidRDefault="00CF4CA1" w:rsidP="00CF4CA1">
            <w:pPr>
              <w:rPr>
                <w:rFonts w:cstheme="minorHAnsi"/>
                <w:sz w:val="18"/>
                <w:szCs w:val="18"/>
                <w:lang w:eastAsia="en-GB"/>
              </w:rPr>
            </w:pPr>
            <w:r w:rsidRPr="00701DF4">
              <w:rPr>
                <w:rFonts w:cstheme="minorHAnsi"/>
                <w:bCs/>
                <w:sz w:val="18"/>
                <w:szCs w:val="18"/>
              </w:rPr>
              <w:t>E</w:t>
            </w:r>
            <w:r w:rsidRPr="00701DF4">
              <w:rPr>
                <w:rFonts w:cstheme="minorHAnsi"/>
                <w:sz w:val="18"/>
                <w:szCs w:val="18"/>
              </w:rPr>
              <w:t>n geografisk indelning av Sverige i distrikt</w:t>
            </w:r>
          </w:p>
        </w:tc>
        <w:tc>
          <w:tcPr>
            <w:tcW w:w="2036" w:type="dxa"/>
            <w:tcBorders>
              <w:top w:val="single" w:sz="4" w:space="0" w:color="A33662" w:themeColor="accent1"/>
              <w:left w:val="single" w:sz="24" w:space="0" w:color="FFFFFF" w:themeColor="background1"/>
              <w:bottom w:val="single" w:sz="4" w:space="0" w:color="A33662" w:themeColor="accent1"/>
            </w:tcBorders>
          </w:tcPr>
          <w:p w14:paraId="65E59659" w14:textId="5731FC92" w:rsidR="00CF4CA1" w:rsidRPr="00701DF4" w:rsidRDefault="00CF4CA1" w:rsidP="00CF4CA1">
            <w:pPr>
              <w:rPr>
                <w:rFonts w:cstheme="minorHAnsi"/>
                <w:sz w:val="18"/>
                <w:szCs w:val="18"/>
              </w:rPr>
            </w:pPr>
            <w:r w:rsidRPr="00701DF4">
              <w:rPr>
                <w:rFonts w:cstheme="minorHAnsi"/>
                <w:bCs/>
                <w:sz w:val="18"/>
                <w:szCs w:val="18"/>
              </w:rPr>
              <w:t>E</w:t>
            </w:r>
            <w:r w:rsidRPr="00701DF4">
              <w:rPr>
                <w:rFonts w:cstheme="minorHAnsi"/>
                <w:sz w:val="18"/>
                <w:szCs w:val="18"/>
              </w:rPr>
              <w:t>n geografisk indelning av Sverige i distrikt</w:t>
            </w:r>
            <w:r w:rsidRPr="00701DF4">
              <w:rPr>
                <w:rFonts w:cstheme="minorHAnsi"/>
                <w:sz w:val="18"/>
                <w:szCs w:val="18"/>
              </w:rPr>
              <w:br/>
              <w:t>(0..1)</w:t>
            </w:r>
          </w:p>
        </w:tc>
        <w:tc>
          <w:tcPr>
            <w:tcW w:w="3336" w:type="dxa"/>
            <w:tcBorders>
              <w:top w:val="single" w:sz="4" w:space="0" w:color="A33662" w:themeColor="accent1"/>
              <w:left w:val="single" w:sz="24" w:space="0" w:color="FFFFFF" w:themeColor="background1"/>
              <w:bottom w:val="single" w:sz="4" w:space="0" w:color="A33662" w:themeColor="accent1"/>
            </w:tcBorders>
          </w:tcPr>
          <w:p w14:paraId="33C5AEC6" w14:textId="034B850A" w:rsidR="00CF4CA1" w:rsidRPr="00701DF4" w:rsidRDefault="00CF4CA1" w:rsidP="00CF4CA1">
            <w:pPr>
              <w:rPr>
                <w:rFonts w:cstheme="minorHAnsi"/>
                <w:sz w:val="18"/>
                <w:szCs w:val="18"/>
              </w:rPr>
            </w:pPr>
            <w:r w:rsidRPr="00701DF4">
              <w:rPr>
                <w:rFonts w:cstheme="minorHAnsi"/>
                <w:sz w:val="18"/>
                <w:szCs w:val="18"/>
              </w:rPr>
              <w:t>Navet</w:t>
            </w:r>
          </w:p>
        </w:tc>
      </w:tr>
      <w:tr w:rsidR="00CF4CA1" w:rsidRPr="00701DF4" w14:paraId="4FDB752B" w14:textId="77777777" w:rsidTr="00CF4CA1">
        <w:trPr>
          <w:trHeight w:val="323"/>
        </w:trPr>
        <w:tc>
          <w:tcPr>
            <w:tcW w:w="2000" w:type="dxa"/>
            <w:tcBorders>
              <w:top w:val="single" w:sz="4" w:space="0" w:color="A33662" w:themeColor="accent1"/>
              <w:bottom w:val="single" w:sz="4" w:space="0" w:color="A33662" w:themeColor="accent1"/>
              <w:right w:val="single" w:sz="24" w:space="0" w:color="FFFFFF" w:themeColor="background1"/>
            </w:tcBorders>
          </w:tcPr>
          <w:p w14:paraId="47A88D37" w14:textId="43872F56" w:rsidR="00CF4CA1" w:rsidRPr="00701DF4" w:rsidRDefault="00CF4CA1" w:rsidP="00CF4CA1">
            <w:pPr>
              <w:rPr>
                <w:rFonts w:cstheme="minorHAnsi"/>
                <w:sz w:val="18"/>
                <w:szCs w:val="18"/>
              </w:rPr>
            </w:pPr>
            <w:r w:rsidRPr="00701DF4">
              <w:rPr>
                <w:rFonts w:cstheme="minorHAnsi"/>
                <w:sz w:val="18"/>
                <w:szCs w:val="18"/>
              </w:rPr>
              <w:t>särskild postadress</w:t>
            </w:r>
          </w:p>
        </w:tc>
        <w:tc>
          <w:tcPr>
            <w:tcW w:w="19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3E4A87" w14:textId="4B235135" w:rsidR="00CF4CA1" w:rsidRPr="00701DF4" w:rsidRDefault="00CF4CA1" w:rsidP="00CF4CA1">
            <w:pPr>
              <w:rPr>
                <w:rFonts w:cstheme="minorHAnsi"/>
                <w:sz w:val="18"/>
                <w:szCs w:val="18"/>
              </w:rPr>
            </w:pPr>
            <w:r w:rsidRPr="00701DF4">
              <w:rPr>
                <w:rFonts w:cstheme="minorHAnsi"/>
                <w:sz w:val="18"/>
                <w:szCs w:val="18"/>
              </w:rPr>
              <w:t>Person.adress</w:t>
            </w:r>
            <w:r w:rsidRPr="00701DF4">
              <w:rPr>
                <w:rFonts w:cstheme="minorHAnsi"/>
                <w:sz w:val="18"/>
                <w:szCs w:val="18"/>
              </w:rPr>
              <w:br/>
              <w:t>Navet: S</w:t>
            </w:r>
            <w:r w:rsidR="00D73420" w:rsidRPr="00701DF4">
              <w:rPr>
                <w:rFonts w:cstheme="minorHAnsi"/>
                <w:sz w:val="18"/>
                <w:szCs w:val="18"/>
              </w:rPr>
              <w:t>a</w:t>
            </w:r>
            <w:r w:rsidRPr="00701DF4">
              <w:rPr>
                <w:rFonts w:cstheme="minorHAnsi"/>
                <w:sz w:val="18"/>
                <w:szCs w:val="18"/>
              </w:rPr>
              <w:t>rskildPostadress</w:t>
            </w:r>
          </w:p>
        </w:tc>
        <w:tc>
          <w:tcPr>
            <w:tcW w:w="2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8BDE4D2" w14:textId="326E468C" w:rsidR="00CF4CA1" w:rsidRPr="00701DF4" w:rsidRDefault="00CF4CA1" w:rsidP="00CF4CA1">
            <w:pPr>
              <w:rPr>
                <w:rFonts w:cstheme="minorHAnsi"/>
                <w:sz w:val="18"/>
                <w:szCs w:val="18"/>
              </w:rPr>
            </w:pPr>
            <w:r w:rsidRPr="00701DF4">
              <w:rPr>
                <w:rFonts w:cstheme="minorHAnsi"/>
                <w:sz w:val="18"/>
                <w:szCs w:val="18"/>
              </w:rPr>
              <w:t>Särskild postadress</w:t>
            </w:r>
          </w:p>
        </w:tc>
        <w:tc>
          <w:tcPr>
            <w:tcW w:w="1910" w:type="dxa"/>
            <w:tcBorders>
              <w:top w:val="single" w:sz="4" w:space="0" w:color="A33662" w:themeColor="accent1"/>
              <w:left w:val="single" w:sz="24" w:space="0" w:color="FFFFFF" w:themeColor="background1"/>
              <w:bottom w:val="single" w:sz="4" w:space="0" w:color="A33662" w:themeColor="accent1"/>
            </w:tcBorders>
          </w:tcPr>
          <w:p w14:paraId="28004CF1" w14:textId="40C5514A" w:rsidR="00CF4CA1" w:rsidRPr="00701DF4" w:rsidRDefault="00CF4CA1" w:rsidP="00CF4CA1">
            <w:pPr>
              <w:rPr>
                <w:rFonts w:cstheme="minorHAnsi"/>
                <w:sz w:val="18"/>
                <w:szCs w:val="18"/>
              </w:rPr>
            </w:pPr>
            <w:r w:rsidRPr="00701DF4">
              <w:rPr>
                <w:rFonts w:cstheme="minorHAnsi"/>
                <w:sz w:val="18"/>
                <w:szCs w:val="18"/>
              </w:rPr>
              <w:t>Särskild postadress</w:t>
            </w:r>
          </w:p>
        </w:tc>
        <w:tc>
          <w:tcPr>
            <w:tcW w:w="2036" w:type="dxa"/>
            <w:tcBorders>
              <w:top w:val="single" w:sz="4" w:space="0" w:color="A33662" w:themeColor="accent1"/>
              <w:left w:val="single" w:sz="24" w:space="0" w:color="FFFFFF" w:themeColor="background1"/>
              <w:bottom w:val="single" w:sz="4" w:space="0" w:color="A33662" w:themeColor="accent1"/>
            </w:tcBorders>
          </w:tcPr>
          <w:p w14:paraId="2E948EBF" w14:textId="2068ECE8" w:rsidR="00CF4CA1" w:rsidRPr="00701DF4" w:rsidRDefault="00CF4CA1" w:rsidP="00CF4CA1">
            <w:pPr>
              <w:rPr>
                <w:rFonts w:cstheme="minorHAnsi"/>
                <w:sz w:val="18"/>
                <w:szCs w:val="18"/>
                <w:lang w:eastAsia="sv-SE"/>
              </w:rPr>
            </w:pPr>
            <w:r w:rsidRPr="00701DF4">
              <w:rPr>
                <w:rFonts w:cstheme="minorHAnsi"/>
                <w:sz w:val="18"/>
                <w:szCs w:val="18"/>
              </w:rPr>
              <w:t>Särskild postadress</w:t>
            </w:r>
            <w:r w:rsidRPr="00701DF4">
              <w:rPr>
                <w:rFonts w:cstheme="minorHAnsi"/>
                <w:sz w:val="18"/>
                <w:szCs w:val="18"/>
              </w:rPr>
              <w:br/>
            </w:r>
            <w:r w:rsidRPr="00701DF4">
              <w:rPr>
                <w:rFonts w:cstheme="minorHAnsi"/>
                <w:sz w:val="18"/>
                <w:szCs w:val="18"/>
                <w:lang w:eastAsia="sv-SE"/>
              </w:rPr>
              <w:t>(0..1)</w:t>
            </w:r>
          </w:p>
        </w:tc>
        <w:tc>
          <w:tcPr>
            <w:tcW w:w="3336" w:type="dxa"/>
            <w:tcBorders>
              <w:top w:val="single" w:sz="4" w:space="0" w:color="A33662" w:themeColor="accent1"/>
              <w:left w:val="single" w:sz="24" w:space="0" w:color="FFFFFF" w:themeColor="background1"/>
              <w:bottom w:val="single" w:sz="4" w:space="0" w:color="A33662" w:themeColor="accent1"/>
            </w:tcBorders>
          </w:tcPr>
          <w:p w14:paraId="1434FD05" w14:textId="54E2D622" w:rsidR="00CF4CA1" w:rsidRPr="00701DF4" w:rsidRDefault="00CF4CA1" w:rsidP="00CF4CA1">
            <w:pPr>
              <w:rPr>
                <w:rFonts w:cstheme="minorHAnsi"/>
                <w:sz w:val="18"/>
                <w:szCs w:val="18"/>
              </w:rPr>
            </w:pPr>
            <w:r w:rsidRPr="00701DF4">
              <w:rPr>
                <w:rFonts w:cstheme="minorHAnsi"/>
                <w:sz w:val="18"/>
                <w:szCs w:val="18"/>
              </w:rPr>
              <w:t>Navet</w:t>
            </w:r>
          </w:p>
        </w:tc>
      </w:tr>
      <w:tr w:rsidR="00CF4CA1" w:rsidRPr="00701DF4" w14:paraId="13FBFC29" w14:textId="77777777" w:rsidTr="00CF4CA1">
        <w:trPr>
          <w:trHeight w:val="323"/>
        </w:trPr>
        <w:tc>
          <w:tcPr>
            <w:tcW w:w="2000" w:type="dxa"/>
            <w:tcBorders>
              <w:top w:val="single" w:sz="4" w:space="0" w:color="A33662" w:themeColor="accent1"/>
              <w:bottom w:val="single" w:sz="4" w:space="0" w:color="A33662" w:themeColor="accent1"/>
              <w:right w:val="single" w:sz="24" w:space="0" w:color="FFFFFF" w:themeColor="background1"/>
            </w:tcBorders>
          </w:tcPr>
          <w:p w14:paraId="193E2708" w14:textId="4D9ED57A" w:rsidR="00CF4CA1" w:rsidRPr="00701DF4" w:rsidRDefault="00CF4CA1" w:rsidP="00CF4CA1">
            <w:pPr>
              <w:rPr>
                <w:rFonts w:cstheme="minorHAnsi"/>
                <w:sz w:val="18"/>
                <w:szCs w:val="18"/>
              </w:rPr>
            </w:pPr>
            <w:r w:rsidRPr="00701DF4">
              <w:rPr>
                <w:rFonts w:cstheme="minorHAnsi"/>
                <w:sz w:val="18"/>
                <w:szCs w:val="18"/>
              </w:rPr>
              <w:t>utlandsadress</w:t>
            </w:r>
          </w:p>
        </w:tc>
        <w:tc>
          <w:tcPr>
            <w:tcW w:w="19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C1C7A" w14:textId="3434AACF" w:rsidR="00CF4CA1" w:rsidRPr="00701DF4" w:rsidRDefault="00CF4CA1" w:rsidP="00CF4CA1">
            <w:pPr>
              <w:rPr>
                <w:rFonts w:cstheme="minorHAnsi"/>
                <w:sz w:val="18"/>
                <w:szCs w:val="18"/>
              </w:rPr>
            </w:pPr>
            <w:r w:rsidRPr="00701DF4">
              <w:rPr>
                <w:rFonts w:cstheme="minorHAnsi"/>
                <w:sz w:val="18"/>
                <w:szCs w:val="18"/>
              </w:rPr>
              <w:t>N/A</w:t>
            </w:r>
            <w:r w:rsidRPr="00701DF4">
              <w:rPr>
                <w:rFonts w:cstheme="minorHAnsi"/>
                <w:sz w:val="18"/>
                <w:szCs w:val="18"/>
              </w:rPr>
              <w:br/>
              <w:t>Navet: Utlandsadress</w:t>
            </w:r>
          </w:p>
        </w:tc>
        <w:tc>
          <w:tcPr>
            <w:tcW w:w="2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E8D1B22" w14:textId="37E7A1CE" w:rsidR="00CF4CA1" w:rsidRPr="00701DF4" w:rsidRDefault="00CF4CA1" w:rsidP="00CF4CA1">
            <w:pPr>
              <w:rPr>
                <w:rFonts w:cstheme="minorHAnsi"/>
                <w:sz w:val="18"/>
                <w:szCs w:val="18"/>
              </w:rPr>
            </w:pPr>
            <w:r w:rsidRPr="00701DF4">
              <w:rPr>
                <w:rFonts w:cstheme="minorHAnsi"/>
                <w:sz w:val="18"/>
                <w:szCs w:val="18"/>
              </w:rPr>
              <w:t>Utlandsadress</w:t>
            </w:r>
          </w:p>
        </w:tc>
        <w:tc>
          <w:tcPr>
            <w:tcW w:w="1910" w:type="dxa"/>
            <w:tcBorders>
              <w:top w:val="single" w:sz="4" w:space="0" w:color="A33662" w:themeColor="accent1"/>
              <w:left w:val="single" w:sz="24" w:space="0" w:color="FFFFFF" w:themeColor="background1"/>
              <w:bottom w:val="single" w:sz="4" w:space="0" w:color="A33662" w:themeColor="accent1"/>
            </w:tcBorders>
          </w:tcPr>
          <w:p w14:paraId="1656C4A4" w14:textId="356C5CDC" w:rsidR="00CF4CA1" w:rsidRPr="00701DF4" w:rsidRDefault="00CF4CA1" w:rsidP="00CF4CA1">
            <w:pPr>
              <w:rPr>
                <w:rFonts w:cstheme="minorHAnsi"/>
                <w:sz w:val="18"/>
                <w:szCs w:val="18"/>
              </w:rPr>
            </w:pPr>
            <w:r w:rsidRPr="00701DF4">
              <w:rPr>
                <w:rFonts w:cstheme="minorHAnsi"/>
                <w:sz w:val="18"/>
                <w:szCs w:val="18"/>
              </w:rPr>
              <w:t>Utlandsadress</w:t>
            </w:r>
          </w:p>
        </w:tc>
        <w:tc>
          <w:tcPr>
            <w:tcW w:w="2036" w:type="dxa"/>
            <w:tcBorders>
              <w:top w:val="single" w:sz="4" w:space="0" w:color="A33662" w:themeColor="accent1"/>
              <w:left w:val="single" w:sz="24" w:space="0" w:color="FFFFFF" w:themeColor="background1"/>
              <w:bottom w:val="single" w:sz="4" w:space="0" w:color="A33662" w:themeColor="accent1"/>
            </w:tcBorders>
          </w:tcPr>
          <w:p w14:paraId="19C28BFE" w14:textId="209CE723" w:rsidR="00CF4CA1" w:rsidRPr="00701DF4" w:rsidRDefault="00CF4CA1" w:rsidP="00CF4CA1">
            <w:pPr>
              <w:rPr>
                <w:rFonts w:cstheme="minorHAnsi"/>
                <w:sz w:val="18"/>
                <w:szCs w:val="18"/>
                <w:lang w:eastAsia="sv-SE"/>
              </w:rPr>
            </w:pPr>
            <w:r w:rsidRPr="00701DF4">
              <w:rPr>
                <w:rFonts w:cstheme="minorHAnsi"/>
                <w:sz w:val="18"/>
                <w:szCs w:val="18"/>
              </w:rPr>
              <w:t>Utlandsadress</w:t>
            </w:r>
            <w:r w:rsidRPr="00701DF4">
              <w:rPr>
                <w:rFonts w:cstheme="minorHAnsi"/>
                <w:sz w:val="18"/>
                <w:szCs w:val="18"/>
              </w:rPr>
              <w:br/>
            </w:r>
            <w:r w:rsidRPr="00701DF4">
              <w:rPr>
                <w:rFonts w:cstheme="minorHAnsi"/>
                <w:sz w:val="18"/>
                <w:szCs w:val="18"/>
                <w:lang w:eastAsia="sv-SE"/>
              </w:rPr>
              <w:t>(0..1)</w:t>
            </w:r>
          </w:p>
        </w:tc>
        <w:tc>
          <w:tcPr>
            <w:tcW w:w="3336" w:type="dxa"/>
            <w:tcBorders>
              <w:top w:val="single" w:sz="4" w:space="0" w:color="A33662" w:themeColor="accent1"/>
              <w:left w:val="single" w:sz="24" w:space="0" w:color="FFFFFF" w:themeColor="background1"/>
              <w:bottom w:val="single" w:sz="4" w:space="0" w:color="A33662" w:themeColor="accent1"/>
            </w:tcBorders>
          </w:tcPr>
          <w:p w14:paraId="57813C87" w14:textId="7D0332F3" w:rsidR="00CF4CA1" w:rsidRPr="00701DF4" w:rsidRDefault="00CF4CA1" w:rsidP="00CF4CA1">
            <w:pPr>
              <w:rPr>
                <w:rFonts w:cstheme="minorHAnsi"/>
                <w:sz w:val="18"/>
                <w:szCs w:val="18"/>
              </w:rPr>
            </w:pPr>
            <w:r w:rsidRPr="00701DF4">
              <w:rPr>
                <w:rFonts w:cstheme="minorHAnsi"/>
                <w:sz w:val="18"/>
                <w:szCs w:val="18"/>
              </w:rPr>
              <w:t>Navet</w:t>
            </w:r>
          </w:p>
        </w:tc>
      </w:tr>
      <w:tr w:rsidR="00CF4CA1" w:rsidRPr="00701DF4" w14:paraId="33A536E2" w14:textId="77777777" w:rsidTr="00CF4CA1">
        <w:trPr>
          <w:trHeight w:val="323"/>
        </w:trPr>
        <w:tc>
          <w:tcPr>
            <w:tcW w:w="2000" w:type="dxa"/>
            <w:tcBorders>
              <w:top w:val="single" w:sz="4" w:space="0" w:color="A33662" w:themeColor="accent1"/>
              <w:bottom w:val="single" w:sz="4" w:space="0" w:color="A33662" w:themeColor="accent1"/>
              <w:right w:val="single" w:sz="24" w:space="0" w:color="FFFFFF" w:themeColor="background1"/>
            </w:tcBorders>
          </w:tcPr>
          <w:p w14:paraId="154EFDB3" w14:textId="6212BC9F" w:rsidR="00CF4CA1" w:rsidRPr="00701DF4" w:rsidRDefault="00CF4CA1" w:rsidP="00CF4CA1">
            <w:pPr>
              <w:rPr>
                <w:rFonts w:cstheme="minorHAnsi"/>
                <w:sz w:val="18"/>
                <w:szCs w:val="18"/>
              </w:rPr>
            </w:pPr>
            <w:r w:rsidRPr="00701DF4">
              <w:rPr>
                <w:rFonts w:cstheme="minorHAnsi"/>
                <w:sz w:val="18"/>
                <w:szCs w:val="18"/>
              </w:rPr>
              <w:lastRenderedPageBreak/>
              <w:t>uppgivenAdress</w:t>
            </w:r>
          </w:p>
        </w:tc>
        <w:tc>
          <w:tcPr>
            <w:tcW w:w="19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6774C0" w14:textId="39402DC1" w:rsidR="00CF4CA1" w:rsidRPr="00701DF4" w:rsidRDefault="00CF4CA1" w:rsidP="00CF4CA1">
            <w:pPr>
              <w:rPr>
                <w:rFonts w:cstheme="minorHAnsi"/>
                <w:sz w:val="18"/>
                <w:szCs w:val="18"/>
              </w:rPr>
            </w:pPr>
            <w:r w:rsidRPr="00701DF4">
              <w:rPr>
                <w:rFonts w:cstheme="minorHAnsi"/>
                <w:sz w:val="18"/>
                <w:szCs w:val="18"/>
              </w:rPr>
              <w:t>Person.adress</w:t>
            </w:r>
          </w:p>
        </w:tc>
        <w:tc>
          <w:tcPr>
            <w:tcW w:w="227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F6B07C" w14:textId="7A94DC3A" w:rsidR="00CF4CA1" w:rsidRPr="00701DF4" w:rsidRDefault="00CF4CA1" w:rsidP="00CF4CA1">
            <w:pPr>
              <w:rPr>
                <w:rFonts w:cstheme="minorHAnsi"/>
                <w:sz w:val="18"/>
                <w:szCs w:val="18"/>
              </w:rPr>
            </w:pPr>
            <w:r w:rsidRPr="00701DF4">
              <w:rPr>
                <w:rFonts w:cstheme="minorHAnsi"/>
                <w:bCs/>
                <w:sz w:val="18"/>
                <w:szCs w:val="18"/>
              </w:rPr>
              <w:t>Adress uppgiven för person, normalt med en reservidentitet</w:t>
            </w:r>
          </w:p>
        </w:tc>
        <w:tc>
          <w:tcPr>
            <w:tcW w:w="1910" w:type="dxa"/>
            <w:tcBorders>
              <w:top w:val="single" w:sz="4" w:space="0" w:color="A33662" w:themeColor="accent1"/>
              <w:left w:val="single" w:sz="24" w:space="0" w:color="FFFFFF" w:themeColor="background1"/>
              <w:bottom w:val="single" w:sz="4" w:space="0" w:color="A33662" w:themeColor="accent1"/>
            </w:tcBorders>
          </w:tcPr>
          <w:p w14:paraId="03DD4A82" w14:textId="55299F9A" w:rsidR="00CF4CA1" w:rsidRPr="00701DF4" w:rsidRDefault="00CF4CA1" w:rsidP="00CF4CA1">
            <w:pPr>
              <w:rPr>
                <w:rFonts w:cstheme="minorHAnsi"/>
                <w:sz w:val="18"/>
                <w:szCs w:val="18"/>
              </w:rPr>
            </w:pPr>
            <w:r w:rsidRPr="00701DF4">
              <w:rPr>
                <w:rFonts w:cstheme="minorHAnsi"/>
                <w:bCs/>
                <w:sz w:val="18"/>
                <w:szCs w:val="18"/>
              </w:rPr>
              <w:t>Adress uppgiven för person, normalt med en reservidentitet</w:t>
            </w:r>
          </w:p>
        </w:tc>
        <w:tc>
          <w:tcPr>
            <w:tcW w:w="2036" w:type="dxa"/>
            <w:tcBorders>
              <w:top w:val="single" w:sz="4" w:space="0" w:color="A33662" w:themeColor="accent1"/>
              <w:left w:val="single" w:sz="24" w:space="0" w:color="FFFFFF" w:themeColor="background1"/>
              <w:bottom w:val="single" w:sz="4" w:space="0" w:color="A33662" w:themeColor="accent1"/>
            </w:tcBorders>
          </w:tcPr>
          <w:p w14:paraId="5B801F50" w14:textId="4D84D13E" w:rsidR="00CF4CA1" w:rsidRPr="00701DF4" w:rsidRDefault="00CF4CA1" w:rsidP="00CF4CA1">
            <w:pPr>
              <w:rPr>
                <w:rFonts w:cstheme="minorHAnsi"/>
                <w:sz w:val="18"/>
                <w:szCs w:val="18"/>
                <w:lang w:eastAsia="sv-SE"/>
              </w:rPr>
            </w:pPr>
            <w:r w:rsidRPr="00701DF4">
              <w:rPr>
                <w:rFonts w:cstheme="minorHAnsi"/>
                <w:bCs/>
                <w:sz w:val="18"/>
                <w:szCs w:val="18"/>
              </w:rPr>
              <w:t>Adress uppgiven för person, normalt med en reservidentitet</w:t>
            </w:r>
            <w:r w:rsidRPr="00701DF4">
              <w:rPr>
                <w:rFonts w:cstheme="minorHAnsi"/>
                <w:bCs/>
                <w:sz w:val="18"/>
                <w:szCs w:val="18"/>
              </w:rPr>
              <w:br/>
              <w:t>(0..1)</w:t>
            </w:r>
          </w:p>
        </w:tc>
        <w:tc>
          <w:tcPr>
            <w:tcW w:w="3336" w:type="dxa"/>
            <w:tcBorders>
              <w:top w:val="single" w:sz="4" w:space="0" w:color="A33662" w:themeColor="accent1"/>
              <w:left w:val="single" w:sz="24" w:space="0" w:color="FFFFFF" w:themeColor="background1"/>
              <w:bottom w:val="single" w:sz="4" w:space="0" w:color="A33662" w:themeColor="accent1"/>
            </w:tcBorders>
          </w:tcPr>
          <w:p w14:paraId="5D3E21D8" w14:textId="5FFDEC73" w:rsidR="00CF4CA1" w:rsidRPr="00701DF4" w:rsidRDefault="00CF4CA1" w:rsidP="00CF4CA1">
            <w:pPr>
              <w:rPr>
                <w:rFonts w:cstheme="minorHAnsi"/>
                <w:sz w:val="18"/>
                <w:szCs w:val="18"/>
              </w:rPr>
            </w:pPr>
            <w:r w:rsidRPr="00701DF4">
              <w:rPr>
                <w:rFonts w:cstheme="minorHAnsi"/>
                <w:sz w:val="18"/>
                <w:szCs w:val="18"/>
              </w:rPr>
              <w:t>Trello</w:t>
            </w:r>
          </w:p>
        </w:tc>
      </w:tr>
    </w:tbl>
    <w:p w14:paraId="2539B7C9" w14:textId="24074556" w:rsidR="00CF4CA1" w:rsidRPr="00701DF4" w:rsidRDefault="00CF4CA1" w:rsidP="00DE1C8F"/>
    <w:p w14:paraId="1C8B389B" w14:textId="77777777" w:rsidR="00DE1C8F" w:rsidRPr="00701DF4" w:rsidRDefault="00DE1C8F" w:rsidP="00DE1C8F"/>
    <w:p w14:paraId="13EA8A38" w14:textId="538E7B48" w:rsidR="00891415" w:rsidRPr="00701DF4" w:rsidRDefault="00891415" w:rsidP="00891415">
      <w:pPr>
        <w:pStyle w:val="Numreradrubrik3"/>
      </w:pPr>
      <w:bookmarkStart w:id="53" w:name="_Toc158116550"/>
      <w:r w:rsidRPr="00701DF4">
        <w:t>Aktör</w:t>
      </w:r>
      <w:bookmarkEnd w:id="53"/>
    </w:p>
    <w:p w14:paraId="1CA00FB9" w14:textId="77777777" w:rsidR="00FD5AFD" w:rsidRPr="00701DF4" w:rsidRDefault="00FD5AFD" w:rsidP="00FD5AFD">
      <w:r w:rsidRPr="00701DF4">
        <w:t xml:space="preserve">Engelskt namn: Actor </w:t>
      </w:r>
    </w:p>
    <w:p w14:paraId="0927700A" w14:textId="4E479A76" w:rsidR="00AD606C" w:rsidRPr="00701DF4" w:rsidRDefault="00AD606C" w:rsidP="00AD606C">
      <w:bookmarkStart w:id="54" w:name="_Hlk150026667"/>
      <w:r w:rsidRPr="00701DF4">
        <w:rPr>
          <w:b/>
          <w:bCs/>
        </w:rPr>
        <w:t>Beskrivning:</w:t>
      </w:r>
      <w:r w:rsidRPr="00701DF4">
        <w:rPr>
          <w:b/>
          <w:bCs/>
        </w:rPr>
        <w:tab/>
      </w:r>
      <w:r w:rsidR="00FD5AFD" w:rsidRPr="00701DF4">
        <w:rPr>
          <w:b/>
          <w:bCs/>
        </w:rPr>
        <w:br/>
      </w:r>
      <w:r w:rsidR="00FD5AFD" w:rsidRPr="00701DF4">
        <w:t>Klass som identifierar den aktör som registrerat personuppgifter/kontaktuppgifter</w:t>
      </w:r>
      <w:r w:rsidRPr="00701DF4">
        <w:t>.</w:t>
      </w:r>
    </w:p>
    <w:p w14:paraId="34EBE111" w14:textId="4EF748B9" w:rsidR="00FD5AFD" w:rsidRPr="00701DF4" w:rsidRDefault="00FD5AFD" w:rsidP="00AD606C">
      <w:r w:rsidRPr="00701DF4">
        <w:rPr>
          <w:b/>
          <w:bCs/>
        </w:rPr>
        <w:t>Mappning till RIM:</w:t>
      </w:r>
      <w:r w:rsidRPr="00701DF4">
        <w:br/>
        <w:t>Saknas</w:t>
      </w:r>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603"/>
        <w:gridCol w:w="839"/>
        <w:gridCol w:w="1498"/>
        <w:gridCol w:w="1174"/>
        <w:gridCol w:w="4215"/>
        <w:gridCol w:w="4501"/>
      </w:tblGrid>
      <w:tr w:rsidR="00D13604" w:rsidRPr="00701DF4" w14:paraId="2A792BE1" w14:textId="77777777" w:rsidTr="00A82A81">
        <w:trPr>
          <w:trHeight w:val="24"/>
        </w:trPr>
        <w:tc>
          <w:tcPr>
            <w:tcW w:w="1671" w:type="dxa"/>
            <w:tcBorders>
              <w:bottom w:val="single" w:sz="4" w:space="0" w:color="auto"/>
            </w:tcBorders>
            <w:shd w:val="clear" w:color="auto" w:fill="A33662" w:themeFill="accent1"/>
          </w:tcPr>
          <w:p w14:paraId="72ACA0F9" w14:textId="77777777" w:rsidR="00D13604" w:rsidRPr="00701DF4" w:rsidRDefault="00D13604" w:rsidP="00D65294">
            <w:pPr>
              <w:pStyle w:val="Tabellrubrik"/>
            </w:pPr>
            <w:r w:rsidRPr="00701DF4">
              <w:t>Attribut</w:t>
            </w:r>
          </w:p>
        </w:tc>
        <w:tc>
          <w:tcPr>
            <w:tcW w:w="1100" w:type="dxa"/>
            <w:tcBorders>
              <w:bottom w:val="single" w:sz="4" w:space="0" w:color="auto"/>
            </w:tcBorders>
            <w:shd w:val="clear" w:color="auto" w:fill="A33662" w:themeFill="accent1"/>
          </w:tcPr>
          <w:p w14:paraId="63A87454" w14:textId="77777777" w:rsidR="00D13604" w:rsidRPr="00701DF4" w:rsidRDefault="00D13604" w:rsidP="00D65294">
            <w:pPr>
              <w:pStyle w:val="Tabellrubrik"/>
            </w:pPr>
            <w:r w:rsidRPr="00701DF4">
              <w:t>Mappning till RIM</w:t>
            </w:r>
          </w:p>
        </w:tc>
        <w:tc>
          <w:tcPr>
            <w:tcW w:w="2454" w:type="dxa"/>
            <w:tcBorders>
              <w:bottom w:val="single" w:sz="4" w:space="0" w:color="auto"/>
            </w:tcBorders>
            <w:shd w:val="clear" w:color="auto" w:fill="A33662" w:themeFill="accent1"/>
          </w:tcPr>
          <w:p w14:paraId="5083AEBB" w14:textId="77777777" w:rsidR="00D13604" w:rsidRPr="00701DF4" w:rsidRDefault="00D13604" w:rsidP="00D65294">
            <w:pPr>
              <w:pStyle w:val="Tabellrubrik"/>
            </w:pPr>
            <w:r w:rsidRPr="00701DF4">
              <w:t xml:space="preserve">Beskrivning </w:t>
            </w:r>
          </w:p>
        </w:tc>
        <w:tc>
          <w:tcPr>
            <w:tcW w:w="1643" w:type="dxa"/>
            <w:tcBorders>
              <w:bottom w:val="single" w:sz="4" w:space="0" w:color="auto"/>
            </w:tcBorders>
            <w:shd w:val="clear" w:color="auto" w:fill="A33662" w:themeFill="accent1"/>
          </w:tcPr>
          <w:p w14:paraId="66D30B35" w14:textId="77777777" w:rsidR="00D13604" w:rsidRPr="00701DF4" w:rsidRDefault="00D13604" w:rsidP="00D65294">
            <w:pPr>
              <w:pStyle w:val="Tabellrubrik"/>
            </w:pPr>
            <w:r w:rsidRPr="00701DF4">
              <w:t>Datatyp (multiplicitet)</w:t>
            </w:r>
          </w:p>
        </w:tc>
        <w:tc>
          <w:tcPr>
            <w:tcW w:w="2098" w:type="dxa"/>
            <w:tcBorders>
              <w:bottom w:val="single" w:sz="4" w:space="0" w:color="auto"/>
            </w:tcBorders>
            <w:shd w:val="clear" w:color="auto" w:fill="A33662" w:themeFill="accent1"/>
          </w:tcPr>
          <w:p w14:paraId="4961D0D6" w14:textId="77777777" w:rsidR="00D13604" w:rsidRPr="00701DF4" w:rsidRDefault="00D13604" w:rsidP="00D65294">
            <w:pPr>
              <w:pStyle w:val="Tabellrubrik"/>
            </w:pPr>
            <w:r w:rsidRPr="00701DF4">
              <w:t>Format</w:t>
            </w:r>
          </w:p>
        </w:tc>
        <w:tc>
          <w:tcPr>
            <w:tcW w:w="4501" w:type="dxa"/>
            <w:tcBorders>
              <w:bottom w:val="single" w:sz="4" w:space="0" w:color="auto"/>
            </w:tcBorders>
            <w:shd w:val="clear" w:color="auto" w:fill="A33662" w:themeFill="accent1"/>
          </w:tcPr>
          <w:p w14:paraId="489580C0" w14:textId="77777777" w:rsidR="00D13604" w:rsidRPr="00701DF4" w:rsidRDefault="00D13604" w:rsidP="00D65294">
            <w:pPr>
              <w:pStyle w:val="Tabellrubrik"/>
            </w:pPr>
            <w:r w:rsidRPr="00701DF4">
              <w:t>Spårbarhet till krav</w:t>
            </w:r>
          </w:p>
        </w:tc>
      </w:tr>
      <w:tr w:rsidR="00D13604" w:rsidRPr="00701DF4" w14:paraId="472A252E" w14:textId="77777777" w:rsidTr="00A82A81">
        <w:trPr>
          <w:trHeight w:val="630"/>
        </w:trPr>
        <w:tc>
          <w:tcPr>
            <w:tcW w:w="1671" w:type="dxa"/>
            <w:tcBorders>
              <w:top w:val="single" w:sz="4" w:space="0" w:color="auto"/>
              <w:bottom w:val="single" w:sz="4" w:space="0" w:color="auto"/>
              <w:right w:val="single" w:sz="24" w:space="0" w:color="FFFFFF" w:themeColor="background1"/>
            </w:tcBorders>
          </w:tcPr>
          <w:p w14:paraId="05952052" w14:textId="6116A14B" w:rsidR="00D13604" w:rsidRPr="00701DF4" w:rsidRDefault="00D13604" w:rsidP="00D13604">
            <w:pPr>
              <w:rPr>
                <w:rFonts w:cstheme="minorHAnsi"/>
                <w:i/>
                <w:iCs/>
                <w:color w:val="098394"/>
              </w:rPr>
            </w:pPr>
            <w:r w:rsidRPr="00701DF4">
              <w:t>id</w:t>
            </w:r>
          </w:p>
        </w:tc>
        <w:tc>
          <w:tcPr>
            <w:tcW w:w="1100" w:type="dxa"/>
            <w:tcBorders>
              <w:top w:val="single" w:sz="4" w:space="0" w:color="auto"/>
              <w:left w:val="single" w:sz="24" w:space="0" w:color="FFFFFF" w:themeColor="background1"/>
              <w:bottom w:val="single" w:sz="4" w:space="0" w:color="auto"/>
              <w:right w:val="single" w:sz="24" w:space="0" w:color="FFFFFF" w:themeColor="background1"/>
            </w:tcBorders>
          </w:tcPr>
          <w:p w14:paraId="4505AB80" w14:textId="15E455C5" w:rsidR="00D13604" w:rsidRPr="00701DF4" w:rsidRDefault="00D13604" w:rsidP="00D13604">
            <w:pPr>
              <w:rPr>
                <w:rFonts w:cstheme="minorHAnsi"/>
                <w:i/>
                <w:iCs/>
                <w:color w:val="098394"/>
              </w:rPr>
            </w:pPr>
            <w:r w:rsidRPr="00701DF4">
              <w:t>Saknas</w:t>
            </w:r>
          </w:p>
        </w:tc>
        <w:tc>
          <w:tcPr>
            <w:tcW w:w="2454" w:type="dxa"/>
            <w:tcBorders>
              <w:top w:val="single" w:sz="4" w:space="0" w:color="auto"/>
              <w:left w:val="single" w:sz="24" w:space="0" w:color="FFFFFF" w:themeColor="background1"/>
              <w:bottom w:val="single" w:sz="4" w:space="0" w:color="auto"/>
              <w:right w:val="single" w:sz="24" w:space="0" w:color="FFFFFF" w:themeColor="background1"/>
            </w:tcBorders>
          </w:tcPr>
          <w:p w14:paraId="059132CF" w14:textId="6C7E22AF" w:rsidR="00D13604" w:rsidRPr="00701DF4" w:rsidRDefault="00D13604" w:rsidP="00D13604">
            <w:pPr>
              <w:rPr>
                <w:rFonts w:cstheme="minorHAnsi"/>
                <w:i/>
                <w:iCs/>
                <w:color w:val="098394"/>
              </w:rPr>
            </w:pPr>
            <w:r w:rsidRPr="00701DF4">
              <w:t>Id för aktör.</w:t>
            </w:r>
          </w:p>
        </w:tc>
        <w:tc>
          <w:tcPr>
            <w:tcW w:w="1643" w:type="dxa"/>
            <w:tcBorders>
              <w:top w:val="single" w:sz="4" w:space="0" w:color="auto"/>
              <w:left w:val="single" w:sz="24" w:space="0" w:color="FFFFFF" w:themeColor="background1"/>
              <w:bottom w:val="single" w:sz="4" w:space="0" w:color="auto"/>
            </w:tcBorders>
          </w:tcPr>
          <w:p w14:paraId="2E56D27E" w14:textId="725740D6" w:rsidR="00D13604" w:rsidRPr="00701DF4" w:rsidRDefault="00D13604" w:rsidP="00D13604">
            <w:pPr>
              <w:rPr>
                <w:rFonts w:cstheme="minorHAnsi"/>
                <w:i/>
                <w:iCs/>
                <w:color w:val="098394"/>
                <w:lang w:eastAsia="en-GB"/>
              </w:rPr>
            </w:pPr>
            <w:r w:rsidRPr="00701DF4">
              <w:t>II (</w:t>
            </w:r>
            <w:r w:rsidRPr="00701DF4">
              <w:rPr>
                <w:color w:val="000000"/>
              </w:rPr>
              <w:t>1</w:t>
            </w:r>
            <w:r w:rsidRPr="00701DF4">
              <w:t>)</w:t>
            </w:r>
          </w:p>
        </w:tc>
        <w:tc>
          <w:tcPr>
            <w:tcW w:w="2098" w:type="dxa"/>
            <w:tcBorders>
              <w:top w:val="single" w:sz="4" w:space="0" w:color="auto"/>
              <w:left w:val="single" w:sz="24" w:space="0" w:color="FFFFFF" w:themeColor="background1"/>
              <w:bottom w:val="single" w:sz="4" w:space="0" w:color="auto"/>
            </w:tcBorders>
          </w:tcPr>
          <w:p w14:paraId="53D5F474" w14:textId="4F418D4A" w:rsidR="00D13604" w:rsidRPr="00701DF4" w:rsidRDefault="00D13604" w:rsidP="00D13604">
            <w:pPr>
              <w:rPr>
                <w:rFonts w:cstheme="minorHAnsi"/>
                <w:i/>
                <w:iCs/>
                <w:color w:val="098394"/>
                <w:lang w:eastAsia="en-GB"/>
              </w:rPr>
            </w:pPr>
            <w:r w:rsidRPr="00701DF4">
              <w:t xml:space="preserve">OID för </w:t>
            </w:r>
            <w:r w:rsidRPr="00701DF4">
              <w:br/>
              <w:t>PNR: 1.2.752.129.2.1.3.1</w:t>
            </w:r>
            <w:r w:rsidRPr="00701DF4">
              <w:br/>
              <w:t>SNR: 1.2.752.129.2.1.3.3</w:t>
            </w:r>
            <w:r w:rsidRPr="00701DF4">
              <w:br/>
              <w:t>NRID: 1.2.752.74.9.1</w:t>
            </w:r>
            <w:r w:rsidRPr="00701DF4">
              <w:br/>
              <w:t>HSAid: 1.2.752.29.6.2.1</w:t>
            </w:r>
          </w:p>
        </w:tc>
        <w:tc>
          <w:tcPr>
            <w:tcW w:w="4501" w:type="dxa"/>
            <w:tcBorders>
              <w:top w:val="single" w:sz="4" w:space="0" w:color="auto"/>
              <w:left w:val="single" w:sz="24" w:space="0" w:color="FFFFFF" w:themeColor="background1"/>
              <w:bottom w:val="single" w:sz="4" w:space="0" w:color="auto"/>
            </w:tcBorders>
          </w:tcPr>
          <w:p w14:paraId="520FE752" w14:textId="164EDA4F" w:rsidR="00D13604" w:rsidRPr="00701DF4" w:rsidRDefault="00D13604" w:rsidP="00D13604">
            <w:pPr>
              <w:rPr>
                <w:rFonts w:cstheme="minorHAnsi"/>
                <w:i/>
                <w:iCs/>
                <w:color w:val="098394"/>
                <w:lang w:eastAsia="en-GB"/>
              </w:rPr>
            </w:pPr>
            <w:r w:rsidRPr="00701DF4">
              <w:t>https://trello.com/b/3Q3OjItK/personuppgifter-kravforum</w:t>
            </w:r>
          </w:p>
        </w:tc>
      </w:tr>
      <w:tr w:rsidR="00A82A81" w:rsidRPr="00701DF4" w14:paraId="2410C76B" w14:textId="77777777" w:rsidTr="00A82A81">
        <w:trPr>
          <w:trHeight w:val="630"/>
        </w:trPr>
        <w:tc>
          <w:tcPr>
            <w:tcW w:w="1671" w:type="dxa"/>
            <w:tcBorders>
              <w:top w:val="single" w:sz="4" w:space="0" w:color="auto"/>
              <w:bottom w:val="single" w:sz="4" w:space="0" w:color="A33662" w:themeColor="accent1"/>
              <w:right w:val="single" w:sz="24" w:space="0" w:color="FFFFFF" w:themeColor="background1"/>
            </w:tcBorders>
          </w:tcPr>
          <w:p w14:paraId="3D7FCE49" w14:textId="68BA8D95" w:rsidR="00A82A81" w:rsidRPr="00701DF4" w:rsidRDefault="00A82A81" w:rsidP="00D13604">
            <w:r w:rsidRPr="00701DF4">
              <w:t xml:space="preserve"> </w:t>
            </w:r>
            <w:r w:rsidR="00B620E9" w:rsidRPr="00701DF4">
              <w:t>uppdaterings</w:t>
            </w:r>
            <w:r w:rsidR="00123C15" w:rsidRPr="00701DF4">
              <w:t>t</w:t>
            </w:r>
            <w:r w:rsidR="00B620E9" w:rsidRPr="00701DF4">
              <w:t>id</w:t>
            </w:r>
          </w:p>
        </w:tc>
        <w:tc>
          <w:tcPr>
            <w:tcW w:w="1100" w:type="dxa"/>
            <w:tcBorders>
              <w:top w:val="single" w:sz="4" w:space="0" w:color="auto"/>
              <w:left w:val="single" w:sz="24" w:space="0" w:color="FFFFFF" w:themeColor="background1"/>
              <w:bottom w:val="single" w:sz="4" w:space="0" w:color="A33662" w:themeColor="accent1"/>
              <w:right w:val="single" w:sz="24" w:space="0" w:color="FFFFFF" w:themeColor="background1"/>
            </w:tcBorders>
          </w:tcPr>
          <w:p w14:paraId="6B19A1EE" w14:textId="3773F05A" w:rsidR="00A82A81" w:rsidRPr="00701DF4" w:rsidRDefault="00344A01" w:rsidP="00D13604">
            <w:r w:rsidRPr="00701DF4">
              <w:t>Saknas</w:t>
            </w:r>
          </w:p>
        </w:tc>
        <w:tc>
          <w:tcPr>
            <w:tcW w:w="2454" w:type="dxa"/>
            <w:tcBorders>
              <w:top w:val="single" w:sz="4" w:space="0" w:color="auto"/>
              <w:left w:val="single" w:sz="24" w:space="0" w:color="FFFFFF" w:themeColor="background1"/>
              <w:bottom w:val="single" w:sz="4" w:space="0" w:color="A33662" w:themeColor="accent1"/>
              <w:right w:val="single" w:sz="24" w:space="0" w:color="FFFFFF" w:themeColor="background1"/>
            </w:tcBorders>
          </w:tcPr>
          <w:p w14:paraId="51661861" w14:textId="7C37491A" w:rsidR="00A82A81" w:rsidRPr="00701DF4" w:rsidRDefault="00344A01" w:rsidP="00D13604">
            <w:r w:rsidRPr="00701DF4">
              <w:t>Aktuell tidpunkt då uppdateringen sker</w:t>
            </w:r>
          </w:p>
        </w:tc>
        <w:tc>
          <w:tcPr>
            <w:tcW w:w="1643" w:type="dxa"/>
            <w:tcBorders>
              <w:top w:val="single" w:sz="4" w:space="0" w:color="auto"/>
              <w:left w:val="single" w:sz="24" w:space="0" w:color="FFFFFF" w:themeColor="background1"/>
              <w:bottom w:val="single" w:sz="4" w:space="0" w:color="A33662" w:themeColor="accent1"/>
            </w:tcBorders>
          </w:tcPr>
          <w:p w14:paraId="54C210E3" w14:textId="5812C3E3" w:rsidR="00A82A81" w:rsidRPr="00701DF4" w:rsidRDefault="00CA1646" w:rsidP="00D13604">
            <w:r w:rsidRPr="00701DF4">
              <w:t>T</w:t>
            </w:r>
            <w:r w:rsidR="004D6C16" w:rsidRPr="00701DF4">
              <w:t>ime</w:t>
            </w:r>
            <w:r w:rsidR="002E52A9" w:rsidRPr="00701DF4">
              <w:t>S</w:t>
            </w:r>
            <w:r w:rsidR="004D6C16" w:rsidRPr="00701DF4">
              <w:t>tamp</w:t>
            </w:r>
            <w:r w:rsidR="00A82A81" w:rsidRPr="00701DF4">
              <w:t xml:space="preserve"> (1)</w:t>
            </w:r>
          </w:p>
        </w:tc>
        <w:tc>
          <w:tcPr>
            <w:tcW w:w="2098" w:type="dxa"/>
            <w:tcBorders>
              <w:top w:val="single" w:sz="4" w:space="0" w:color="auto"/>
              <w:left w:val="single" w:sz="24" w:space="0" w:color="FFFFFF" w:themeColor="background1"/>
              <w:bottom w:val="single" w:sz="4" w:space="0" w:color="A33662" w:themeColor="accent1"/>
            </w:tcBorders>
          </w:tcPr>
          <w:p w14:paraId="340EB187" w14:textId="5FED6023" w:rsidR="00A82A81" w:rsidRPr="00701DF4" w:rsidRDefault="004D6C16" w:rsidP="00D13604">
            <w:r w:rsidRPr="00701DF4">
              <w:t>ÅÅÅÅMMDDttmmss”. Detta motsvarar den ISO 8601 och ISO 8824-kompatibla formatbeskrivningen ”YYYYMMDDhhmmss”. Tidszon anges inte. Tidpunkt ska ange</w:t>
            </w:r>
            <w:r w:rsidR="00CA1646" w:rsidRPr="00701DF4">
              <w:t>s</w:t>
            </w:r>
            <w:r w:rsidRPr="00701DF4">
              <w:t>.</w:t>
            </w:r>
          </w:p>
        </w:tc>
        <w:tc>
          <w:tcPr>
            <w:tcW w:w="4501" w:type="dxa"/>
            <w:tcBorders>
              <w:top w:val="single" w:sz="4" w:space="0" w:color="auto"/>
              <w:left w:val="single" w:sz="24" w:space="0" w:color="FFFFFF" w:themeColor="background1"/>
              <w:bottom w:val="single" w:sz="4" w:space="0" w:color="A33662" w:themeColor="accent1"/>
            </w:tcBorders>
          </w:tcPr>
          <w:p w14:paraId="32BD5273" w14:textId="1B0724AD" w:rsidR="00A82A81" w:rsidRPr="00701DF4" w:rsidRDefault="00344A01" w:rsidP="00D13604">
            <w:r w:rsidRPr="00701DF4">
              <w:t>Samverkansmöte 2023-06</w:t>
            </w:r>
            <w:r w:rsidRPr="00701DF4">
              <w:br/>
              <w:t>Se protokoll</w:t>
            </w:r>
          </w:p>
        </w:tc>
      </w:tr>
    </w:tbl>
    <w:p w14:paraId="07C4785F" w14:textId="77777777" w:rsidR="00FD5AFD" w:rsidRPr="00701DF4" w:rsidRDefault="00FD5AFD" w:rsidP="00AD606C"/>
    <w:p w14:paraId="7E3F9BC2" w14:textId="163A51C9" w:rsidR="00C31FA9" w:rsidRPr="00701DF4" w:rsidRDefault="00C31FA9">
      <w:r w:rsidRPr="00701DF4">
        <w:br w:type="page"/>
      </w:r>
    </w:p>
    <w:p w14:paraId="0FE44E5C" w14:textId="77777777" w:rsidR="00FD5AFD" w:rsidRPr="00701DF4" w:rsidRDefault="00FD5AFD" w:rsidP="00AD606C"/>
    <w:p w14:paraId="43FD434D" w14:textId="660BA920" w:rsidR="00C31FA9" w:rsidRPr="00701DF4" w:rsidRDefault="00C31FA9" w:rsidP="00C31FA9">
      <w:pPr>
        <w:pStyle w:val="Numreradrubrik3"/>
      </w:pPr>
      <w:bookmarkStart w:id="55" w:name="_Toc158116551"/>
      <w:r w:rsidRPr="00701DF4">
        <w:t>Avregistrering</w:t>
      </w:r>
      <w:bookmarkEnd w:id="55"/>
    </w:p>
    <w:p w14:paraId="4EF486E6" w14:textId="7469DD8B" w:rsidR="00C31FA9" w:rsidRPr="00701DF4" w:rsidRDefault="00C31FA9" w:rsidP="00C31FA9">
      <w:pPr>
        <w:rPr>
          <w:lang w:val="en-US"/>
        </w:rPr>
      </w:pPr>
      <w:r w:rsidRPr="00701DF4">
        <w:rPr>
          <w:lang w:val="en-US"/>
        </w:rPr>
        <w:t>Engelskt namn: Deregistration</w:t>
      </w:r>
    </w:p>
    <w:p w14:paraId="4C2839F4" w14:textId="40807D1E" w:rsidR="00C31FA9" w:rsidRPr="00701DF4" w:rsidRDefault="00C31FA9" w:rsidP="00C31FA9">
      <w:r w:rsidRPr="00701DF4">
        <w:rPr>
          <w:b/>
          <w:bCs/>
        </w:rPr>
        <w:t>Beskrivning:</w:t>
      </w:r>
      <w:r w:rsidRPr="00701DF4">
        <w:rPr>
          <w:b/>
          <w:bCs/>
        </w:rPr>
        <w:tab/>
      </w:r>
      <w:r w:rsidRPr="00701DF4">
        <w:rPr>
          <w:b/>
          <w:bCs/>
        </w:rPr>
        <w:br/>
      </w:r>
      <w:r w:rsidRPr="00701DF4">
        <w:t>Uppgifter om avregistrering från folkbokföringsregistret.</w:t>
      </w:r>
    </w:p>
    <w:p w14:paraId="1471FE5F" w14:textId="3FD0BB9C" w:rsidR="00FD5AFD" w:rsidRPr="00701DF4" w:rsidRDefault="00C31FA9" w:rsidP="00AD606C">
      <w:r w:rsidRPr="00701DF4">
        <w:rPr>
          <w:b/>
          <w:bCs/>
        </w:rPr>
        <w:t>Mappning till RIM:</w:t>
      </w:r>
      <w:r w:rsidRPr="00701DF4">
        <w:rPr>
          <w:b/>
          <w:bCs/>
        </w:rPr>
        <w:br/>
      </w:r>
      <w:r w:rsidRPr="00701DF4">
        <w:t>Navet: Avregistrering</w:t>
      </w:r>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380"/>
        <w:gridCol w:w="2094"/>
        <w:gridCol w:w="2196"/>
        <w:gridCol w:w="1430"/>
        <w:gridCol w:w="2437"/>
        <w:gridCol w:w="2930"/>
      </w:tblGrid>
      <w:tr w:rsidR="00D13604" w:rsidRPr="00701DF4" w14:paraId="116284D0" w14:textId="77777777" w:rsidTr="00D65294">
        <w:trPr>
          <w:trHeight w:val="24"/>
        </w:trPr>
        <w:tc>
          <w:tcPr>
            <w:tcW w:w="1671" w:type="dxa"/>
            <w:shd w:val="clear" w:color="auto" w:fill="A33662" w:themeFill="accent1"/>
          </w:tcPr>
          <w:p w14:paraId="256F3932" w14:textId="77777777" w:rsidR="00D13604" w:rsidRPr="00701DF4" w:rsidRDefault="00D13604" w:rsidP="00D65294">
            <w:pPr>
              <w:pStyle w:val="Tabellrubrik"/>
            </w:pPr>
            <w:r w:rsidRPr="00701DF4">
              <w:t>Attribut</w:t>
            </w:r>
          </w:p>
        </w:tc>
        <w:tc>
          <w:tcPr>
            <w:tcW w:w="1100" w:type="dxa"/>
            <w:shd w:val="clear" w:color="auto" w:fill="A33662" w:themeFill="accent1"/>
          </w:tcPr>
          <w:p w14:paraId="36F209B5" w14:textId="77777777" w:rsidR="00D13604" w:rsidRPr="00701DF4" w:rsidRDefault="00D13604" w:rsidP="00D65294">
            <w:pPr>
              <w:pStyle w:val="Tabellrubrik"/>
            </w:pPr>
            <w:r w:rsidRPr="00701DF4">
              <w:t>Mappning till RIM</w:t>
            </w:r>
          </w:p>
        </w:tc>
        <w:tc>
          <w:tcPr>
            <w:tcW w:w="2454" w:type="dxa"/>
            <w:shd w:val="clear" w:color="auto" w:fill="A33662" w:themeFill="accent1"/>
          </w:tcPr>
          <w:p w14:paraId="7E6B36B9" w14:textId="77777777" w:rsidR="00D13604" w:rsidRPr="00701DF4" w:rsidRDefault="00D13604" w:rsidP="00D65294">
            <w:pPr>
              <w:pStyle w:val="Tabellrubrik"/>
            </w:pPr>
            <w:r w:rsidRPr="00701DF4">
              <w:t xml:space="preserve">Beskrivning </w:t>
            </w:r>
          </w:p>
        </w:tc>
        <w:tc>
          <w:tcPr>
            <w:tcW w:w="1643" w:type="dxa"/>
            <w:shd w:val="clear" w:color="auto" w:fill="A33662" w:themeFill="accent1"/>
          </w:tcPr>
          <w:p w14:paraId="721F4C78" w14:textId="77777777" w:rsidR="00D13604" w:rsidRPr="00701DF4" w:rsidRDefault="00D13604" w:rsidP="00D65294">
            <w:pPr>
              <w:pStyle w:val="Tabellrubrik"/>
            </w:pPr>
            <w:r w:rsidRPr="00701DF4">
              <w:t>Datatyp (multiplicitet)</w:t>
            </w:r>
          </w:p>
        </w:tc>
        <w:tc>
          <w:tcPr>
            <w:tcW w:w="2098" w:type="dxa"/>
            <w:shd w:val="clear" w:color="auto" w:fill="A33662" w:themeFill="accent1"/>
          </w:tcPr>
          <w:p w14:paraId="35C57BC6" w14:textId="77777777" w:rsidR="00D13604" w:rsidRPr="00701DF4" w:rsidRDefault="00D13604" w:rsidP="00D65294">
            <w:pPr>
              <w:pStyle w:val="Tabellrubrik"/>
            </w:pPr>
            <w:r w:rsidRPr="00701DF4">
              <w:t>Format</w:t>
            </w:r>
          </w:p>
        </w:tc>
        <w:tc>
          <w:tcPr>
            <w:tcW w:w="4501" w:type="dxa"/>
            <w:shd w:val="clear" w:color="auto" w:fill="A33662" w:themeFill="accent1"/>
          </w:tcPr>
          <w:p w14:paraId="742A2F39" w14:textId="77777777" w:rsidR="00D13604" w:rsidRPr="00701DF4" w:rsidRDefault="00D13604" w:rsidP="00D65294">
            <w:pPr>
              <w:pStyle w:val="Tabellrubrik"/>
            </w:pPr>
            <w:r w:rsidRPr="00701DF4">
              <w:t>Spårbarhet till krav</w:t>
            </w:r>
          </w:p>
        </w:tc>
      </w:tr>
      <w:tr w:rsidR="00D13604" w:rsidRPr="00701DF4" w14:paraId="41BEBF48" w14:textId="77777777" w:rsidTr="00D65294">
        <w:trPr>
          <w:trHeight w:val="630"/>
        </w:trPr>
        <w:tc>
          <w:tcPr>
            <w:tcW w:w="1671" w:type="dxa"/>
            <w:tcBorders>
              <w:bottom w:val="single" w:sz="4" w:space="0" w:color="A33662" w:themeColor="accent1"/>
              <w:right w:val="single" w:sz="24" w:space="0" w:color="FFFFFF" w:themeColor="background1"/>
            </w:tcBorders>
          </w:tcPr>
          <w:p w14:paraId="0B8DD0A5" w14:textId="404F1FDC" w:rsidR="00D13604" w:rsidRPr="00701DF4" w:rsidRDefault="00D13604" w:rsidP="00D13604">
            <w:pPr>
              <w:rPr>
                <w:rFonts w:cstheme="minorHAnsi"/>
                <w:i/>
                <w:iCs/>
                <w:color w:val="098394"/>
              </w:rPr>
            </w:pPr>
            <w:r w:rsidRPr="00701DF4">
              <w:rPr>
                <w:rFonts w:cstheme="minorHAnsi"/>
              </w:rPr>
              <w:t>avregistreringsorsakKod</w:t>
            </w:r>
          </w:p>
        </w:tc>
        <w:tc>
          <w:tcPr>
            <w:tcW w:w="1100" w:type="dxa"/>
            <w:tcBorders>
              <w:left w:val="single" w:sz="24" w:space="0" w:color="FFFFFF" w:themeColor="background1"/>
              <w:bottom w:val="single" w:sz="4" w:space="0" w:color="A33662" w:themeColor="accent1"/>
              <w:right w:val="single" w:sz="24" w:space="0" w:color="FFFFFF" w:themeColor="background1"/>
            </w:tcBorders>
          </w:tcPr>
          <w:p w14:paraId="5A89FC71" w14:textId="5027F666" w:rsidR="00D13604" w:rsidRPr="00701DF4" w:rsidRDefault="00D13604" w:rsidP="00D13604">
            <w:pPr>
              <w:rPr>
                <w:rFonts w:cstheme="minorHAnsi"/>
                <w:i/>
                <w:iCs/>
                <w:color w:val="098394"/>
                <w:sz w:val="18"/>
                <w:szCs w:val="18"/>
              </w:rPr>
            </w:pPr>
            <w:r w:rsidRPr="00701DF4">
              <w:rPr>
                <w:rFonts w:cstheme="minorHAnsi"/>
                <w:sz w:val="18"/>
                <w:szCs w:val="18"/>
              </w:rPr>
              <w:t>Navet: AvregisteringsorsakKod</w:t>
            </w:r>
          </w:p>
        </w:tc>
        <w:tc>
          <w:tcPr>
            <w:tcW w:w="2454" w:type="dxa"/>
            <w:tcBorders>
              <w:left w:val="single" w:sz="24" w:space="0" w:color="FFFFFF" w:themeColor="background1"/>
              <w:bottom w:val="single" w:sz="4" w:space="0" w:color="A33662" w:themeColor="accent1"/>
              <w:right w:val="single" w:sz="24" w:space="0" w:color="FFFFFF" w:themeColor="background1"/>
            </w:tcBorders>
          </w:tcPr>
          <w:p w14:paraId="7AA66539" w14:textId="1E8DDF0B" w:rsidR="00D13604" w:rsidRPr="00701DF4" w:rsidRDefault="00D13604" w:rsidP="00D13604">
            <w:pPr>
              <w:rPr>
                <w:rFonts w:cstheme="minorHAnsi"/>
                <w:i/>
                <w:iCs/>
                <w:color w:val="098394"/>
                <w:sz w:val="18"/>
                <w:szCs w:val="18"/>
              </w:rPr>
            </w:pPr>
            <w:r w:rsidRPr="00701DF4">
              <w:rPr>
                <w:rFonts w:cstheme="minorHAnsi"/>
                <w:sz w:val="18"/>
                <w:szCs w:val="18"/>
              </w:rPr>
              <w:t>Kod för avregistreringsorsak</w:t>
            </w:r>
            <w:r w:rsidRPr="00701DF4">
              <w:rPr>
                <w:rFonts w:eastAsia="Times New Roman,serif" w:cstheme="minorHAnsi"/>
                <w:sz w:val="18"/>
                <w:szCs w:val="18"/>
              </w:rPr>
              <w:t>.</w:t>
            </w:r>
          </w:p>
        </w:tc>
        <w:tc>
          <w:tcPr>
            <w:tcW w:w="1643" w:type="dxa"/>
            <w:tcBorders>
              <w:left w:val="single" w:sz="24" w:space="0" w:color="FFFFFF" w:themeColor="background1"/>
              <w:bottom w:val="single" w:sz="4" w:space="0" w:color="A33662" w:themeColor="accent1"/>
            </w:tcBorders>
          </w:tcPr>
          <w:p w14:paraId="5C86244E" w14:textId="2DE8703E" w:rsidR="00D13604" w:rsidRPr="00701DF4" w:rsidRDefault="00D13604" w:rsidP="00D13604">
            <w:pPr>
              <w:rPr>
                <w:rFonts w:cstheme="minorHAnsi"/>
                <w:i/>
                <w:iCs/>
                <w:color w:val="098394"/>
                <w:sz w:val="18"/>
                <w:szCs w:val="18"/>
                <w:lang w:eastAsia="en-GB"/>
              </w:rPr>
            </w:pPr>
            <w:r w:rsidRPr="00701DF4">
              <w:rPr>
                <w:rFonts w:cstheme="minorHAnsi"/>
                <w:sz w:val="18"/>
                <w:szCs w:val="18"/>
              </w:rPr>
              <w:t>CV (</w:t>
            </w:r>
            <w:r w:rsidRPr="00701DF4">
              <w:rPr>
                <w:rFonts w:cstheme="minorHAnsi"/>
                <w:color w:val="000000"/>
                <w:sz w:val="18"/>
                <w:szCs w:val="18"/>
              </w:rPr>
              <w:t>0..1</w:t>
            </w:r>
            <w:r w:rsidRPr="00701DF4">
              <w:rPr>
                <w:rFonts w:cstheme="minorHAnsi"/>
                <w:sz w:val="18"/>
                <w:szCs w:val="18"/>
              </w:rPr>
              <w:t>)</w:t>
            </w:r>
          </w:p>
        </w:tc>
        <w:tc>
          <w:tcPr>
            <w:tcW w:w="2098" w:type="dxa"/>
            <w:tcBorders>
              <w:left w:val="single" w:sz="24" w:space="0" w:color="FFFFFF" w:themeColor="background1"/>
              <w:bottom w:val="single" w:sz="4" w:space="0" w:color="A33662" w:themeColor="accent1"/>
            </w:tcBorders>
          </w:tcPr>
          <w:p w14:paraId="212BB40E" w14:textId="6D1BDA17" w:rsidR="00D13604" w:rsidRPr="00701DF4" w:rsidRDefault="00D13604" w:rsidP="00D13604">
            <w:pPr>
              <w:rPr>
                <w:rFonts w:cstheme="minorHAnsi"/>
                <w:i/>
                <w:iCs/>
                <w:color w:val="098394"/>
                <w:sz w:val="18"/>
                <w:szCs w:val="18"/>
                <w:lang w:eastAsia="en-GB"/>
              </w:rPr>
            </w:pPr>
            <w:r w:rsidRPr="00701DF4">
              <w:rPr>
                <w:rFonts w:cstheme="minorHAnsi"/>
                <w:sz w:val="18"/>
                <w:szCs w:val="18"/>
              </w:rPr>
              <w:t>kv_avregorsak_folkbokför_4</w:t>
            </w:r>
            <w:r w:rsidRPr="00701DF4">
              <w:rPr>
                <w:rFonts w:cstheme="minorHAnsi"/>
                <w:sz w:val="18"/>
                <w:szCs w:val="18"/>
              </w:rPr>
              <w:br/>
              <w:t>OID 1.2.752.129.2.2.1.21</w:t>
            </w:r>
            <w:r w:rsidRPr="00701DF4">
              <w:rPr>
                <w:rFonts w:cstheme="minorHAnsi"/>
                <w:sz w:val="18"/>
                <w:szCs w:val="18"/>
              </w:rPr>
              <w:br/>
              <w:t>AV=Avliden</w:t>
            </w:r>
            <w:r w:rsidRPr="00701DF4">
              <w:rPr>
                <w:rFonts w:cstheme="minorHAnsi"/>
                <w:sz w:val="18"/>
                <w:szCs w:val="18"/>
              </w:rPr>
              <w:br/>
              <w:t>UV=Utvandrad</w:t>
            </w:r>
            <w:r w:rsidRPr="00701DF4">
              <w:rPr>
                <w:rFonts w:cstheme="minorHAnsi"/>
                <w:sz w:val="18"/>
                <w:szCs w:val="18"/>
              </w:rPr>
              <w:br/>
              <w:t>GN=Gammalt personnummer</w:t>
            </w:r>
            <w:r w:rsidRPr="00701DF4">
              <w:rPr>
                <w:rFonts w:cstheme="minorHAnsi"/>
                <w:sz w:val="18"/>
                <w:szCs w:val="18"/>
              </w:rPr>
              <w:br/>
              <w:t>AN=Annan anledning</w:t>
            </w:r>
            <w:r w:rsidRPr="00701DF4">
              <w:rPr>
                <w:rFonts w:cstheme="minorHAnsi"/>
                <w:sz w:val="18"/>
                <w:szCs w:val="18"/>
              </w:rPr>
              <w:br/>
            </w:r>
            <w:r w:rsidRPr="00701DF4">
              <w:rPr>
                <w:rFonts w:cstheme="minorHAnsi"/>
                <w:sz w:val="18"/>
                <w:szCs w:val="18"/>
              </w:rPr>
              <w:br/>
              <w:t>FI=Falsk identitet</w:t>
            </w:r>
            <w:r w:rsidRPr="00701DF4">
              <w:rPr>
                <w:rFonts w:cstheme="minorHAnsi"/>
                <w:sz w:val="18"/>
                <w:szCs w:val="18"/>
              </w:rPr>
              <w:br/>
            </w:r>
            <w:r w:rsidRPr="00701DF4">
              <w:rPr>
                <w:rFonts w:cstheme="minorHAnsi"/>
                <w:sz w:val="18"/>
                <w:szCs w:val="18"/>
              </w:rPr>
              <w:br/>
              <w:t>OB=Försvunnen</w:t>
            </w:r>
            <w:r w:rsidRPr="00701DF4">
              <w:rPr>
                <w:rFonts w:cstheme="minorHAnsi"/>
                <w:sz w:val="18"/>
                <w:szCs w:val="18"/>
              </w:rPr>
              <w:br/>
              <w:t>TA=Tekniskt avregistrerad</w:t>
            </w:r>
          </w:p>
        </w:tc>
        <w:tc>
          <w:tcPr>
            <w:tcW w:w="4501" w:type="dxa"/>
            <w:tcBorders>
              <w:left w:val="single" w:sz="24" w:space="0" w:color="FFFFFF" w:themeColor="background1"/>
              <w:bottom w:val="single" w:sz="4" w:space="0" w:color="A33662" w:themeColor="accent1"/>
            </w:tcBorders>
          </w:tcPr>
          <w:p w14:paraId="24A75042" w14:textId="402B870A" w:rsidR="00D13604" w:rsidRPr="00701DF4" w:rsidRDefault="00D13604" w:rsidP="00D13604">
            <w:pPr>
              <w:rPr>
                <w:rFonts w:cstheme="minorHAnsi"/>
                <w:i/>
                <w:iCs/>
                <w:color w:val="098394"/>
                <w:sz w:val="18"/>
                <w:szCs w:val="18"/>
                <w:lang w:eastAsia="en-GB"/>
              </w:rPr>
            </w:pPr>
            <w:r w:rsidRPr="00701DF4">
              <w:rPr>
                <w:rFonts w:cstheme="minorHAnsi"/>
                <w:sz w:val="18"/>
                <w:szCs w:val="18"/>
              </w:rPr>
              <w:t>Navet</w:t>
            </w:r>
          </w:p>
        </w:tc>
      </w:tr>
      <w:tr w:rsidR="00D13604" w:rsidRPr="00701DF4" w14:paraId="1FB9838C" w14:textId="77777777" w:rsidTr="00D65294">
        <w:trPr>
          <w:trHeight w:val="323"/>
        </w:trPr>
        <w:tc>
          <w:tcPr>
            <w:tcW w:w="1671" w:type="dxa"/>
            <w:tcBorders>
              <w:top w:val="single" w:sz="4" w:space="0" w:color="A33662" w:themeColor="accent1"/>
              <w:bottom w:val="single" w:sz="4" w:space="0" w:color="A33662" w:themeColor="accent1"/>
              <w:right w:val="single" w:sz="24" w:space="0" w:color="FFFFFF" w:themeColor="background1"/>
            </w:tcBorders>
          </w:tcPr>
          <w:p w14:paraId="4DBCF5B0" w14:textId="50714FF6" w:rsidR="00D13604" w:rsidRPr="00701DF4" w:rsidRDefault="00D13604" w:rsidP="00D13604">
            <w:pPr>
              <w:rPr>
                <w:rFonts w:cstheme="minorHAnsi"/>
                <w:i/>
                <w:iCs/>
                <w:color w:val="098394"/>
              </w:rPr>
            </w:pPr>
            <w:r w:rsidRPr="00701DF4">
              <w:rPr>
                <w:rFonts w:cstheme="minorHAnsi"/>
              </w:rPr>
              <w:t>avregistreringsdatum</w:t>
            </w:r>
          </w:p>
        </w:tc>
        <w:tc>
          <w:tcPr>
            <w:tcW w:w="110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2A342E" w14:textId="261576DF" w:rsidR="00D13604" w:rsidRPr="00701DF4" w:rsidRDefault="00D13604" w:rsidP="00D13604">
            <w:pPr>
              <w:rPr>
                <w:rFonts w:cstheme="minorHAnsi"/>
                <w:i/>
                <w:iCs/>
                <w:color w:val="098394"/>
                <w:sz w:val="18"/>
                <w:szCs w:val="18"/>
              </w:rPr>
            </w:pPr>
            <w:r w:rsidRPr="00701DF4">
              <w:rPr>
                <w:rFonts w:cstheme="minorHAnsi"/>
                <w:sz w:val="18"/>
                <w:szCs w:val="18"/>
              </w:rPr>
              <w:t>Navet: Avregistreringsdatum</w:t>
            </w:r>
          </w:p>
        </w:tc>
        <w:tc>
          <w:tcPr>
            <w:tcW w:w="24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20C159" w14:textId="207E0F12" w:rsidR="00D13604" w:rsidRPr="00701DF4" w:rsidRDefault="00D13604" w:rsidP="00D13604">
            <w:pPr>
              <w:rPr>
                <w:rFonts w:cstheme="minorHAnsi"/>
                <w:i/>
                <w:iCs/>
                <w:color w:val="098394"/>
                <w:sz w:val="18"/>
                <w:szCs w:val="18"/>
              </w:rPr>
            </w:pPr>
            <w:r w:rsidRPr="00701DF4">
              <w:rPr>
                <w:rFonts w:cstheme="minorHAnsi"/>
                <w:color w:val="353636" w:themeColor="text1"/>
                <w:sz w:val="18"/>
                <w:szCs w:val="18"/>
                <w:lang w:eastAsia="sv-SE"/>
              </w:rPr>
              <w:t>Datum då avregistrering skett</w:t>
            </w:r>
          </w:p>
        </w:tc>
        <w:tc>
          <w:tcPr>
            <w:tcW w:w="1643" w:type="dxa"/>
            <w:tcBorders>
              <w:top w:val="single" w:sz="4" w:space="0" w:color="A33662" w:themeColor="accent1"/>
              <w:left w:val="single" w:sz="24" w:space="0" w:color="FFFFFF" w:themeColor="background1"/>
              <w:bottom w:val="single" w:sz="4" w:space="0" w:color="A33662" w:themeColor="accent1"/>
            </w:tcBorders>
          </w:tcPr>
          <w:p w14:paraId="46A637BE" w14:textId="02A1A8E8" w:rsidR="00D13604" w:rsidRPr="00701DF4" w:rsidRDefault="00D13604" w:rsidP="00D13604">
            <w:pPr>
              <w:rPr>
                <w:rFonts w:cstheme="minorHAnsi"/>
                <w:i/>
                <w:iCs/>
                <w:color w:val="098394"/>
                <w:sz w:val="18"/>
                <w:szCs w:val="18"/>
                <w:lang w:eastAsia="en-GB"/>
              </w:rPr>
            </w:pPr>
            <w:r w:rsidRPr="00701DF4">
              <w:rPr>
                <w:rFonts w:cstheme="minorHAnsi"/>
                <w:sz w:val="18"/>
                <w:szCs w:val="18"/>
              </w:rPr>
              <w:t>PartialDate (</w:t>
            </w:r>
            <w:r w:rsidRPr="00701DF4">
              <w:rPr>
                <w:rFonts w:cstheme="minorHAnsi"/>
                <w:color w:val="000000"/>
                <w:sz w:val="18"/>
                <w:szCs w:val="18"/>
              </w:rPr>
              <w:t>0..1</w:t>
            </w:r>
            <w:r w:rsidRPr="00701DF4">
              <w:rPr>
                <w:rFonts w:cstheme="minorHAnsi"/>
                <w:sz w:val="18"/>
                <w:szCs w:val="18"/>
              </w:rPr>
              <w:t>)</w:t>
            </w:r>
          </w:p>
        </w:tc>
        <w:tc>
          <w:tcPr>
            <w:tcW w:w="2098" w:type="dxa"/>
            <w:tcBorders>
              <w:top w:val="single" w:sz="4" w:space="0" w:color="A33662" w:themeColor="accent1"/>
              <w:left w:val="single" w:sz="24" w:space="0" w:color="FFFFFF" w:themeColor="background1"/>
              <w:bottom w:val="single" w:sz="4" w:space="0" w:color="A33662" w:themeColor="accent1"/>
            </w:tcBorders>
          </w:tcPr>
          <w:p w14:paraId="0ED98455" w14:textId="77777777" w:rsidR="00D13604" w:rsidRPr="00701DF4" w:rsidRDefault="00D13604" w:rsidP="00D13604">
            <w:pPr>
              <w:rPr>
                <w:rFonts w:cstheme="minorHAnsi"/>
                <w:color w:val="353636" w:themeColor="text1"/>
                <w:sz w:val="18"/>
                <w:szCs w:val="18"/>
                <w:lang w:eastAsia="sv-SE"/>
              </w:rPr>
            </w:pPr>
            <w:r w:rsidRPr="00701DF4">
              <w:rPr>
                <w:rFonts w:cstheme="minorHAnsi"/>
                <w:color w:val="353636" w:themeColor="text1"/>
                <w:sz w:val="18"/>
                <w:szCs w:val="18"/>
                <w:lang w:eastAsia="sv-SE"/>
              </w:rPr>
              <w:t xml:space="preserve">ÅÅÅÅMMDD: </w:t>
            </w:r>
            <w:r w:rsidRPr="00701DF4">
              <w:rPr>
                <w:rFonts w:cstheme="minorHAnsi"/>
                <w:color w:val="353636" w:themeColor="text1"/>
                <w:sz w:val="18"/>
                <w:szCs w:val="18"/>
                <w:lang w:eastAsia="sv-SE"/>
              </w:rPr>
              <w:br/>
              <w:t>ÅÅÅÅ: 1875 - 1996*</w:t>
            </w:r>
            <w:r w:rsidRPr="00701DF4">
              <w:rPr>
                <w:rFonts w:cstheme="minorHAnsi"/>
                <w:color w:val="353636" w:themeColor="text1"/>
                <w:sz w:val="18"/>
                <w:szCs w:val="18"/>
                <w:lang w:eastAsia="sv-SE"/>
              </w:rPr>
              <w:br/>
              <w:t>MM: 00 – 12</w:t>
            </w:r>
            <w:r w:rsidRPr="00701DF4">
              <w:rPr>
                <w:rFonts w:cstheme="minorHAnsi"/>
                <w:color w:val="353636" w:themeColor="text1"/>
                <w:sz w:val="18"/>
                <w:szCs w:val="18"/>
                <w:lang w:eastAsia="sv-SE"/>
              </w:rPr>
              <w:br/>
              <w:t>DD: 00 – 31</w:t>
            </w:r>
            <w:r w:rsidRPr="00701DF4">
              <w:rPr>
                <w:rFonts w:cstheme="minorHAnsi"/>
                <w:color w:val="353636" w:themeColor="text1"/>
                <w:sz w:val="18"/>
                <w:szCs w:val="18"/>
                <w:lang w:eastAsia="sv-SE"/>
              </w:rPr>
              <w:br/>
              <w:t xml:space="preserve">* = tom nuvarande år. </w:t>
            </w:r>
          </w:p>
          <w:p w14:paraId="49B65F43" w14:textId="77777777" w:rsidR="00D13604" w:rsidRPr="00701DF4" w:rsidRDefault="00D13604" w:rsidP="00D13604">
            <w:pPr>
              <w:rPr>
                <w:rFonts w:cstheme="minorHAnsi"/>
                <w:color w:val="353636" w:themeColor="text1"/>
                <w:sz w:val="18"/>
                <w:szCs w:val="18"/>
                <w:lang w:eastAsia="sv-SE"/>
              </w:rPr>
            </w:pPr>
            <w:r w:rsidRPr="00701DF4">
              <w:rPr>
                <w:rFonts w:cstheme="minorHAnsi"/>
                <w:color w:val="353636" w:themeColor="text1"/>
                <w:sz w:val="18"/>
                <w:szCs w:val="18"/>
                <w:lang w:eastAsia="sv-SE"/>
              </w:rPr>
              <w:t>Kan även ha värdet 00000000 (noll)</w:t>
            </w:r>
          </w:p>
          <w:p w14:paraId="71B547A4" w14:textId="74716886" w:rsidR="00D13604" w:rsidRPr="00701DF4" w:rsidRDefault="00D13604" w:rsidP="00D13604">
            <w:pPr>
              <w:rPr>
                <w:rFonts w:cstheme="minorHAnsi"/>
                <w:i/>
                <w:iCs/>
                <w:color w:val="098394"/>
                <w:sz w:val="18"/>
                <w:szCs w:val="18"/>
              </w:rPr>
            </w:pPr>
            <w:r w:rsidRPr="00701DF4">
              <w:rPr>
                <w:rFonts w:cstheme="minorHAnsi"/>
                <w:color w:val="353636" w:themeColor="text1"/>
                <w:sz w:val="18"/>
                <w:szCs w:val="18"/>
                <w:lang w:eastAsia="sv-SE"/>
              </w:rPr>
              <w:t xml:space="preserve">Nillable   </w:t>
            </w:r>
          </w:p>
        </w:tc>
        <w:tc>
          <w:tcPr>
            <w:tcW w:w="4501" w:type="dxa"/>
            <w:tcBorders>
              <w:top w:val="single" w:sz="4" w:space="0" w:color="A33662" w:themeColor="accent1"/>
              <w:left w:val="single" w:sz="24" w:space="0" w:color="FFFFFF" w:themeColor="background1"/>
              <w:bottom w:val="single" w:sz="4" w:space="0" w:color="A33662" w:themeColor="accent1"/>
            </w:tcBorders>
          </w:tcPr>
          <w:p w14:paraId="528A53B1" w14:textId="3DC3DF0E" w:rsidR="00D13604" w:rsidRPr="00701DF4" w:rsidRDefault="00D13604" w:rsidP="00D13604">
            <w:pPr>
              <w:rPr>
                <w:rFonts w:cstheme="minorHAnsi"/>
                <w:i/>
                <w:iCs/>
                <w:color w:val="098394"/>
                <w:sz w:val="18"/>
                <w:szCs w:val="18"/>
              </w:rPr>
            </w:pPr>
            <w:r w:rsidRPr="00701DF4">
              <w:rPr>
                <w:rFonts w:cstheme="minorHAnsi"/>
                <w:sz w:val="18"/>
                <w:szCs w:val="18"/>
              </w:rPr>
              <w:t>Navet</w:t>
            </w:r>
          </w:p>
        </w:tc>
      </w:tr>
      <w:tr w:rsidR="00D13604" w:rsidRPr="00701DF4" w14:paraId="77EBF30C" w14:textId="77777777" w:rsidTr="00D65294">
        <w:trPr>
          <w:trHeight w:val="323"/>
        </w:trPr>
        <w:tc>
          <w:tcPr>
            <w:tcW w:w="1671" w:type="dxa"/>
            <w:tcBorders>
              <w:top w:val="single" w:sz="4" w:space="0" w:color="A33662" w:themeColor="accent1"/>
              <w:bottom w:val="single" w:sz="4" w:space="0" w:color="A33662" w:themeColor="accent1"/>
              <w:right w:val="single" w:sz="24" w:space="0" w:color="FFFFFF" w:themeColor="background1"/>
            </w:tcBorders>
          </w:tcPr>
          <w:p w14:paraId="2AF847F6" w14:textId="1E50F806" w:rsidR="00D13604" w:rsidRPr="00701DF4" w:rsidRDefault="00D13604" w:rsidP="00D13604">
            <w:pPr>
              <w:rPr>
                <w:rFonts w:cstheme="minorHAnsi"/>
                <w:i/>
                <w:iCs/>
                <w:color w:val="098394"/>
              </w:rPr>
            </w:pPr>
            <w:r w:rsidRPr="00701DF4">
              <w:lastRenderedPageBreak/>
              <w:t>anträffaddöd</w:t>
            </w:r>
          </w:p>
        </w:tc>
        <w:tc>
          <w:tcPr>
            <w:tcW w:w="110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ED6164" w14:textId="157C31E6" w:rsidR="00D13604" w:rsidRPr="00701DF4" w:rsidRDefault="00D13604" w:rsidP="00D13604">
            <w:pPr>
              <w:rPr>
                <w:rFonts w:cstheme="minorHAnsi"/>
                <w:i/>
                <w:iCs/>
                <w:color w:val="098394"/>
                <w:sz w:val="18"/>
                <w:szCs w:val="18"/>
              </w:rPr>
            </w:pPr>
            <w:r w:rsidRPr="00701DF4">
              <w:rPr>
                <w:rFonts w:cstheme="minorHAnsi"/>
                <w:sz w:val="18"/>
                <w:szCs w:val="18"/>
              </w:rPr>
              <w:t>Navet: AntraffadDod</w:t>
            </w:r>
          </w:p>
        </w:tc>
        <w:tc>
          <w:tcPr>
            <w:tcW w:w="24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BDF592" w14:textId="5892F6E8" w:rsidR="00D13604" w:rsidRPr="00701DF4" w:rsidRDefault="00D13604" w:rsidP="00D13604">
            <w:pPr>
              <w:rPr>
                <w:rFonts w:cstheme="minorHAnsi"/>
                <w:i/>
                <w:iCs/>
                <w:color w:val="098394"/>
                <w:sz w:val="18"/>
                <w:szCs w:val="18"/>
              </w:rPr>
            </w:pPr>
            <w:r w:rsidRPr="00701DF4">
              <w:rPr>
                <w:rFonts w:cstheme="minorHAnsi"/>
                <w:sz w:val="18"/>
                <w:szCs w:val="18"/>
              </w:rPr>
              <w:t>Anträffad död används i de fall ett faktiskt dödsdatum saknas och är en viktig uppgift för många myndigheter.</w:t>
            </w:r>
          </w:p>
        </w:tc>
        <w:tc>
          <w:tcPr>
            <w:tcW w:w="1643" w:type="dxa"/>
            <w:tcBorders>
              <w:top w:val="single" w:sz="4" w:space="0" w:color="A33662" w:themeColor="accent1"/>
              <w:left w:val="single" w:sz="24" w:space="0" w:color="FFFFFF" w:themeColor="background1"/>
              <w:bottom w:val="single" w:sz="4" w:space="0" w:color="A33662" w:themeColor="accent1"/>
            </w:tcBorders>
          </w:tcPr>
          <w:p w14:paraId="4482BD60" w14:textId="1916FE85" w:rsidR="00D13604" w:rsidRPr="00701DF4" w:rsidRDefault="00D13604" w:rsidP="00D13604">
            <w:pPr>
              <w:rPr>
                <w:rFonts w:cstheme="minorHAnsi"/>
                <w:i/>
                <w:iCs/>
                <w:color w:val="098394"/>
                <w:sz w:val="18"/>
                <w:szCs w:val="18"/>
                <w:lang w:eastAsia="en-GB"/>
              </w:rPr>
            </w:pPr>
            <w:r w:rsidRPr="00701DF4">
              <w:rPr>
                <w:rFonts w:cstheme="minorHAnsi"/>
                <w:sz w:val="18"/>
                <w:szCs w:val="18"/>
              </w:rPr>
              <w:t>PartialDate (0..1)</w:t>
            </w:r>
          </w:p>
        </w:tc>
        <w:tc>
          <w:tcPr>
            <w:tcW w:w="2098" w:type="dxa"/>
            <w:tcBorders>
              <w:top w:val="single" w:sz="4" w:space="0" w:color="A33662" w:themeColor="accent1"/>
              <w:left w:val="single" w:sz="24" w:space="0" w:color="FFFFFF" w:themeColor="background1"/>
              <w:bottom w:val="single" w:sz="4" w:space="0" w:color="A33662" w:themeColor="accent1"/>
            </w:tcBorders>
          </w:tcPr>
          <w:p w14:paraId="222EFECC" w14:textId="77777777" w:rsidR="00D13604" w:rsidRPr="00701DF4" w:rsidRDefault="00D13604" w:rsidP="00D13604">
            <w:pPr>
              <w:rPr>
                <w:rFonts w:cstheme="minorHAnsi"/>
                <w:color w:val="353636" w:themeColor="text1"/>
                <w:sz w:val="18"/>
                <w:szCs w:val="18"/>
                <w:lang w:eastAsia="sv-SE"/>
              </w:rPr>
            </w:pPr>
            <w:r w:rsidRPr="00701DF4">
              <w:rPr>
                <w:rFonts w:cstheme="minorHAnsi"/>
                <w:color w:val="353636" w:themeColor="text1"/>
                <w:sz w:val="18"/>
                <w:szCs w:val="18"/>
                <w:lang w:eastAsia="sv-SE"/>
              </w:rPr>
              <w:t>ÅÅÅÅMMDD:</w:t>
            </w:r>
            <w:r w:rsidRPr="00701DF4">
              <w:rPr>
                <w:rFonts w:cstheme="minorHAnsi"/>
                <w:color w:val="353636" w:themeColor="text1"/>
                <w:sz w:val="18"/>
                <w:szCs w:val="18"/>
                <w:lang w:eastAsia="sv-SE"/>
              </w:rPr>
              <w:br/>
              <w:t>ÅÅÅÅ: 1875 - 1996*</w:t>
            </w:r>
            <w:r w:rsidRPr="00701DF4">
              <w:rPr>
                <w:rFonts w:cstheme="minorHAnsi"/>
                <w:color w:val="353636" w:themeColor="text1"/>
                <w:sz w:val="18"/>
                <w:szCs w:val="18"/>
                <w:lang w:eastAsia="sv-SE"/>
              </w:rPr>
              <w:br/>
              <w:t>MM: 00 – 12</w:t>
            </w:r>
            <w:r w:rsidRPr="00701DF4">
              <w:rPr>
                <w:rFonts w:cstheme="minorHAnsi"/>
                <w:color w:val="353636" w:themeColor="text1"/>
                <w:sz w:val="18"/>
                <w:szCs w:val="18"/>
                <w:lang w:eastAsia="sv-SE"/>
              </w:rPr>
              <w:br/>
              <w:t xml:space="preserve">DD: 00 - 31  </w:t>
            </w:r>
            <w:r w:rsidRPr="00701DF4">
              <w:rPr>
                <w:rFonts w:cstheme="minorHAnsi"/>
                <w:color w:val="353636" w:themeColor="text1"/>
                <w:sz w:val="18"/>
                <w:szCs w:val="18"/>
                <w:lang w:eastAsia="sv-SE"/>
              </w:rPr>
              <w:br/>
              <w:t>* = tom nuvarande år</w:t>
            </w:r>
          </w:p>
          <w:p w14:paraId="66A7F5D2" w14:textId="7FF1A0B6" w:rsidR="00D13604" w:rsidRPr="00701DF4" w:rsidRDefault="00D13604" w:rsidP="00D13604">
            <w:pPr>
              <w:rPr>
                <w:rFonts w:cstheme="minorHAnsi"/>
                <w:i/>
                <w:iCs/>
                <w:color w:val="098394"/>
                <w:sz w:val="18"/>
                <w:szCs w:val="18"/>
              </w:rPr>
            </w:pPr>
            <w:r w:rsidRPr="00701DF4">
              <w:rPr>
                <w:rFonts w:cstheme="minorHAnsi"/>
                <w:color w:val="353636" w:themeColor="text1"/>
                <w:sz w:val="18"/>
                <w:szCs w:val="18"/>
                <w:lang w:eastAsia="sv-SE"/>
              </w:rPr>
              <w:t>Kan även ha värdet 00000000 (noll)</w:t>
            </w:r>
          </w:p>
        </w:tc>
        <w:tc>
          <w:tcPr>
            <w:tcW w:w="4501" w:type="dxa"/>
            <w:tcBorders>
              <w:top w:val="single" w:sz="4" w:space="0" w:color="A33662" w:themeColor="accent1"/>
              <w:left w:val="single" w:sz="24" w:space="0" w:color="FFFFFF" w:themeColor="background1"/>
              <w:bottom w:val="single" w:sz="4" w:space="0" w:color="A33662" w:themeColor="accent1"/>
            </w:tcBorders>
          </w:tcPr>
          <w:p w14:paraId="548E7359" w14:textId="489D78FB" w:rsidR="00D13604" w:rsidRPr="00701DF4" w:rsidRDefault="00D13604" w:rsidP="00D13604">
            <w:pPr>
              <w:rPr>
                <w:rFonts w:cstheme="minorHAnsi"/>
                <w:i/>
                <w:iCs/>
                <w:color w:val="098394"/>
                <w:sz w:val="18"/>
                <w:szCs w:val="18"/>
              </w:rPr>
            </w:pPr>
            <w:r w:rsidRPr="00701DF4">
              <w:rPr>
                <w:rFonts w:cstheme="minorHAnsi"/>
                <w:sz w:val="18"/>
                <w:szCs w:val="18"/>
              </w:rPr>
              <w:t>Navet</w:t>
            </w:r>
          </w:p>
        </w:tc>
      </w:tr>
      <w:bookmarkEnd w:id="54"/>
    </w:tbl>
    <w:p w14:paraId="63BB3684" w14:textId="6CE6B449" w:rsidR="00D74AA9" w:rsidRPr="00701DF4" w:rsidRDefault="00D74AA9" w:rsidP="00D13604"/>
    <w:p w14:paraId="699F4D74" w14:textId="77777777" w:rsidR="00D74AA9" w:rsidRPr="00701DF4" w:rsidRDefault="00D74AA9">
      <w:r w:rsidRPr="00701DF4">
        <w:br w:type="page"/>
      </w:r>
    </w:p>
    <w:p w14:paraId="26E668EA" w14:textId="390DDBEF" w:rsidR="00D13604" w:rsidRPr="00701DF4" w:rsidRDefault="00D13604" w:rsidP="00D13604">
      <w:pPr>
        <w:pStyle w:val="Numreradrubrik3"/>
      </w:pPr>
      <w:bookmarkStart w:id="56" w:name="_Toc158116552"/>
      <w:r w:rsidRPr="00701DF4">
        <w:lastRenderedPageBreak/>
        <w:t>Bilaga</w:t>
      </w:r>
      <w:bookmarkEnd w:id="56"/>
    </w:p>
    <w:p w14:paraId="22D678FB" w14:textId="77777777" w:rsidR="005D013F" w:rsidRPr="00701DF4" w:rsidRDefault="005D013F" w:rsidP="005D013F">
      <w:r w:rsidRPr="00701DF4">
        <w:rPr>
          <w:color w:val="000000"/>
        </w:rPr>
        <w:t xml:space="preserve">Engelskt namn: Attachment  </w:t>
      </w:r>
      <w:r w:rsidRPr="00701DF4">
        <w:t xml:space="preserve"> </w:t>
      </w:r>
    </w:p>
    <w:p w14:paraId="6A29C273" w14:textId="18EBF8EC" w:rsidR="005D013F" w:rsidRPr="00701DF4" w:rsidRDefault="00D13604" w:rsidP="005D013F">
      <w:r w:rsidRPr="00701DF4">
        <w:rPr>
          <w:b/>
          <w:bCs/>
        </w:rPr>
        <w:t>Beskrivning</w:t>
      </w:r>
      <w:r w:rsidRPr="00701DF4">
        <w:t xml:space="preserve">: </w:t>
      </w:r>
      <w:r w:rsidRPr="00701DF4">
        <w:br/>
      </w:r>
      <w:r w:rsidR="005D013F" w:rsidRPr="00701DF4">
        <w:t>Klass för att med ett foto/scannad bilaga styrka identiteten</w:t>
      </w:r>
      <w:r w:rsidR="005D013F" w:rsidRPr="00701DF4">
        <w:rPr>
          <w:rFonts w:ascii="Times New Roman,serif" w:eastAsia="Times New Roman,serif" w:hAnsi="Times New Roman,serif" w:cs="Times New Roman,serif"/>
          <w:color w:val="000000"/>
        </w:rPr>
        <w:t xml:space="preserve">. </w:t>
      </w:r>
      <w:r w:rsidR="005D013F" w:rsidRPr="00701DF4">
        <w:t xml:space="preserve"> </w:t>
      </w:r>
    </w:p>
    <w:p w14:paraId="7281E17E" w14:textId="751C4586" w:rsidR="005D013F" w:rsidRPr="00701DF4" w:rsidRDefault="005D013F" w:rsidP="005D013F">
      <w:r w:rsidRPr="00701DF4">
        <w:rPr>
          <w:b/>
          <w:bCs/>
        </w:rPr>
        <w:t>Mappning till RIM:</w:t>
      </w:r>
      <w:r w:rsidRPr="00701DF4">
        <w:t xml:space="preserve"> </w:t>
      </w:r>
      <w:r w:rsidRPr="00701DF4">
        <w:br/>
        <w:t>Saknas</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0D6E1D" w:rsidRPr="00701DF4" w14:paraId="54A2B568" w14:textId="77777777" w:rsidTr="000D6E1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903DDBE" w14:textId="77777777" w:rsidR="000D6E1D" w:rsidRPr="00701DF4" w:rsidRDefault="000D6E1D" w:rsidP="000D6E1D">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45E999D" w14:textId="77777777" w:rsidR="000D6E1D" w:rsidRPr="00701DF4" w:rsidRDefault="000D6E1D" w:rsidP="000D6E1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C3802D7" w14:textId="77777777" w:rsidR="000D6E1D" w:rsidRPr="00701DF4" w:rsidRDefault="000D6E1D" w:rsidP="000D6E1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BD1ADAD" w14:textId="77777777" w:rsidR="000D6E1D" w:rsidRPr="00701DF4" w:rsidRDefault="000D6E1D" w:rsidP="000D6E1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60088D6" w14:textId="77777777" w:rsidR="000D6E1D" w:rsidRPr="00701DF4" w:rsidRDefault="000D6E1D" w:rsidP="000D6E1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D8E3C0D" w14:textId="77777777" w:rsidR="000D6E1D" w:rsidRPr="00701DF4" w:rsidRDefault="000D6E1D" w:rsidP="000D6E1D">
            <w:pPr>
              <w:pStyle w:val="Tabellrubrik"/>
            </w:pPr>
            <w:r w:rsidRPr="00701DF4">
              <w:t>Spårbarhet till krav</w:t>
            </w:r>
          </w:p>
        </w:tc>
      </w:tr>
      <w:tr w:rsidR="000D6E1D" w:rsidRPr="00701DF4" w14:paraId="19D36966" w14:textId="77777777" w:rsidTr="000D6E1D">
        <w:tc>
          <w:tcPr>
            <w:tcW w:w="2400" w:type="dxa"/>
            <w:tcBorders>
              <w:top w:val="single" w:sz="8" w:space="0" w:color="000000"/>
              <w:left w:val="single" w:sz="8" w:space="0" w:color="000000"/>
              <w:bottom w:val="single" w:sz="8" w:space="0" w:color="000000"/>
              <w:right w:val="single" w:sz="8" w:space="0" w:color="000000"/>
            </w:tcBorders>
          </w:tcPr>
          <w:p w14:paraId="01164C33" w14:textId="77777777" w:rsidR="000D6E1D" w:rsidRPr="00701DF4" w:rsidRDefault="000D6E1D"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id</w:t>
            </w:r>
          </w:p>
        </w:tc>
        <w:tc>
          <w:tcPr>
            <w:tcW w:w="1985" w:type="dxa"/>
            <w:tcBorders>
              <w:top w:val="single" w:sz="8" w:space="0" w:color="000000"/>
              <w:left w:val="single" w:sz="8" w:space="0" w:color="000000"/>
              <w:bottom w:val="single" w:sz="8" w:space="0" w:color="000000"/>
              <w:right w:val="single" w:sz="8" w:space="0" w:color="000000"/>
            </w:tcBorders>
          </w:tcPr>
          <w:p w14:paraId="4F75E5D7" w14:textId="77777777" w:rsidR="000D6E1D" w:rsidRPr="00701DF4" w:rsidRDefault="000D6E1D"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78FF547A" w14:textId="77777777" w:rsidR="000D6E1D" w:rsidRPr="00701DF4" w:rsidRDefault="000D6E1D"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Identitet</w:t>
            </w:r>
          </w:p>
        </w:tc>
        <w:tc>
          <w:tcPr>
            <w:tcW w:w="1418" w:type="dxa"/>
            <w:tcBorders>
              <w:top w:val="single" w:sz="8" w:space="0" w:color="000000"/>
              <w:left w:val="single" w:sz="8" w:space="0" w:color="000000"/>
              <w:bottom w:val="single" w:sz="8" w:space="0" w:color="000000"/>
              <w:right w:val="single" w:sz="8" w:space="0" w:color="000000"/>
            </w:tcBorders>
          </w:tcPr>
          <w:p w14:paraId="7658BCC9" w14:textId="77777777" w:rsidR="000D6E1D" w:rsidRPr="00701DF4" w:rsidRDefault="000D6E1D" w:rsidP="00D65294">
            <w:pPr>
              <w:rPr>
                <w:rFonts w:cstheme="minorHAnsi"/>
                <w:color w:val="353636" w:themeColor="text1"/>
                <w:sz w:val="18"/>
                <w:szCs w:val="18"/>
                <w:lang w:eastAsia="sv-SE"/>
              </w:rPr>
            </w:pPr>
            <w:r w:rsidRPr="00701DF4">
              <w:rPr>
                <w:rFonts w:cstheme="minorHAnsi"/>
                <w:color w:val="353636" w:themeColor="text1"/>
                <w:sz w:val="18"/>
                <w:szCs w:val="18"/>
                <w:lang w:eastAsia="sv-SE"/>
              </w:rPr>
              <w:t>UUID (1)</w:t>
            </w:r>
          </w:p>
        </w:tc>
        <w:tc>
          <w:tcPr>
            <w:tcW w:w="2551" w:type="dxa"/>
            <w:tcBorders>
              <w:top w:val="single" w:sz="8" w:space="0" w:color="000000"/>
              <w:left w:val="single" w:sz="8" w:space="0" w:color="000000"/>
              <w:bottom w:val="single" w:sz="8" w:space="0" w:color="000000"/>
              <w:right w:val="single" w:sz="8" w:space="0" w:color="000000"/>
            </w:tcBorders>
          </w:tcPr>
          <w:p w14:paraId="454F5D96" w14:textId="77777777" w:rsidR="000D6E1D" w:rsidRPr="00701DF4" w:rsidRDefault="000D6E1D" w:rsidP="00D65294">
            <w:pPr>
              <w:rPr>
                <w:rFonts w:cstheme="minorHAnsi"/>
                <w:color w:val="353636" w:themeColor="text1"/>
                <w:sz w:val="18"/>
                <w:szCs w:val="18"/>
                <w:lang w:eastAsia="sv-SE"/>
              </w:rPr>
            </w:pPr>
            <w:r w:rsidRPr="00701DF4">
              <w:rPr>
                <w:rFonts w:cstheme="minorHAnsi"/>
                <w:color w:val="353636" w:themeColor="text1"/>
                <w:sz w:val="18"/>
                <w:szCs w:val="18"/>
                <w:lang w:eastAsia="sv-SE"/>
              </w:rPr>
              <w:t>-</w:t>
            </w:r>
          </w:p>
        </w:tc>
        <w:tc>
          <w:tcPr>
            <w:tcW w:w="2552" w:type="dxa"/>
            <w:tcBorders>
              <w:top w:val="single" w:sz="8" w:space="0" w:color="000000"/>
              <w:left w:val="single" w:sz="8" w:space="0" w:color="000000"/>
              <w:bottom w:val="single" w:sz="8" w:space="0" w:color="000000"/>
              <w:right w:val="single" w:sz="8" w:space="0" w:color="000000"/>
            </w:tcBorders>
          </w:tcPr>
          <w:p w14:paraId="10C612FF" w14:textId="77777777" w:rsidR="000D6E1D" w:rsidRPr="00701DF4" w:rsidRDefault="000D6E1D"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0D6E1D" w:rsidRPr="00701DF4" w14:paraId="7EDC0EC7" w14:textId="77777777" w:rsidTr="000D6E1D">
        <w:tc>
          <w:tcPr>
            <w:tcW w:w="2400" w:type="dxa"/>
            <w:tcBorders>
              <w:top w:val="single" w:sz="8" w:space="0" w:color="000000"/>
              <w:left w:val="single" w:sz="8" w:space="0" w:color="000000"/>
              <w:bottom w:val="single" w:sz="8" w:space="0" w:color="000000"/>
              <w:right w:val="single" w:sz="8" w:space="0" w:color="000000"/>
            </w:tcBorders>
          </w:tcPr>
          <w:p w14:paraId="5E7F40B3" w14:textId="77777777" w:rsidR="000D6E1D" w:rsidRPr="00701DF4" w:rsidRDefault="000D6E1D"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mediatyp</w:t>
            </w:r>
          </w:p>
        </w:tc>
        <w:tc>
          <w:tcPr>
            <w:tcW w:w="1985" w:type="dxa"/>
            <w:tcBorders>
              <w:top w:val="single" w:sz="8" w:space="0" w:color="000000"/>
              <w:left w:val="single" w:sz="8" w:space="0" w:color="000000"/>
              <w:bottom w:val="single" w:sz="8" w:space="0" w:color="000000"/>
              <w:right w:val="single" w:sz="8" w:space="0" w:color="000000"/>
            </w:tcBorders>
          </w:tcPr>
          <w:p w14:paraId="52E1FA47" w14:textId="77777777" w:rsidR="000D6E1D" w:rsidRPr="00701DF4" w:rsidRDefault="000D6E1D"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424B5B2C" w14:textId="77777777" w:rsidR="000D6E1D" w:rsidRPr="00701DF4" w:rsidRDefault="000D6E1D" w:rsidP="00D65294">
            <w:pPr>
              <w:pStyle w:val="SoSTabelltext"/>
              <w:rPr>
                <w:rFonts w:asciiTheme="minorHAnsi" w:hAnsiTheme="minorHAnsi" w:cstheme="minorHAnsi"/>
                <w:sz w:val="18"/>
                <w:szCs w:val="18"/>
                <w:lang w:val="nb-NO"/>
              </w:rPr>
            </w:pPr>
            <w:r w:rsidRPr="00701DF4">
              <w:rPr>
                <w:rFonts w:asciiTheme="minorHAnsi" w:hAnsiTheme="minorHAnsi" w:cstheme="minorHAnsi"/>
                <w:sz w:val="18"/>
                <w:szCs w:val="18"/>
                <w:lang w:val="nb-NO"/>
              </w:rPr>
              <w:t>Typ av media (JPG, PDF etc)</w:t>
            </w:r>
            <w:r w:rsidRPr="00701DF4">
              <w:rPr>
                <w:rFonts w:asciiTheme="minorHAnsi" w:eastAsia="Times New Roman,serif" w:hAnsiTheme="minorHAnsi" w:cstheme="minorHAnsi"/>
                <w:color w:val="000000"/>
                <w:sz w:val="18"/>
                <w:szCs w:val="18"/>
                <w:lang w:val="nb-NO"/>
              </w:rPr>
              <w:t>.</w:t>
            </w:r>
          </w:p>
        </w:tc>
        <w:tc>
          <w:tcPr>
            <w:tcW w:w="1418" w:type="dxa"/>
            <w:tcBorders>
              <w:top w:val="single" w:sz="8" w:space="0" w:color="000000"/>
              <w:left w:val="single" w:sz="8" w:space="0" w:color="000000"/>
              <w:bottom w:val="single" w:sz="8" w:space="0" w:color="000000"/>
              <w:right w:val="single" w:sz="8" w:space="0" w:color="000000"/>
            </w:tcBorders>
          </w:tcPr>
          <w:p w14:paraId="5FF5779B" w14:textId="77777777" w:rsidR="000D6E1D" w:rsidRPr="00701DF4" w:rsidRDefault="000D6E1D" w:rsidP="00D65294">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CV (</w:t>
            </w:r>
            <w:r w:rsidRPr="00701DF4">
              <w:rPr>
                <w:rFonts w:asciiTheme="minorHAnsi" w:hAnsiTheme="minorHAnsi" w:cstheme="minorHAnsi"/>
                <w:color w:val="000000"/>
                <w:sz w:val="18"/>
                <w:szCs w:val="18"/>
              </w:rPr>
              <w:t>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66FA603B" w14:textId="77777777" w:rsidR="000D6E1D" w:rsidRPr="00701DF4" w:rsidRDefault="000D6E1D"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Se ARK_0038 för exempel på mediatyper</w:t>
            </w:r>
          </w:p>
        </w:tc>
        <w:tc>
          <w:tcPr>
            <w:tcW w:w="2552" w:type="dxa"/>
            <w:tcBorders>
              <w:top w:val="single" w:sz="8" w:space="0" w:color="000000"/>
              <w:left w:val="single" w:sz="8" w:space="0" w:color="000000"/>
              <w:bottom w:val="single" w:sz="8" w:space="0" w:color="000000"/>
              <w:right w:val="single" w:sz="8" w:space="0" w:color="000000"/>
            </w:tcBorders>
          </w:tcPr>
          <w:p w14:paraId="2E4A98FE" w14:textId="77777777" w:rsidR="000D6E1D" w:rsidRPr="00701DF4" w:rsidRDefault="000D6E1D"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0D6E1D" w:rsidRPr="00701DF4" w14:paraId="2C801084" w14:textId="77777777" w:rsidTr="000D6E1D">
        <w:tc>
          <w:tcPr>
            <w:tcW w:w="2400" w:type="dxa"/>
            <w:tcBorders>
              <w:top w:val="single" w:sz="8" w:space="0" w:color="000000"/>
              <w:left w:val="single" w:sz="8" w:space="0" w:color="000000"/>
              <w:bottom w:val="single" w:sz="8" w:space="0" w:color="000000"/>
              <w:right w:val="single" w:sz="8" w:space="0" w:color="000000"/>
            </w:tcBorders>
          </w:tcPr>
          <w:p w14:paraId="5B2FE592" w14:textId="77777777" w:rsidR="000D6E1D" w:rsidRPr="00701DF4" w:rsidRDefault="000D6E1D"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binärdata</w:t>
            </w:r>
          </w:p>
        </w:tc>
        <w:tc>
          <w:tcPr>
            <w:tcW w:w="1985" w:type="dxa"/>
            <w:tcBorders>
              <w:top w:val="single" w:sz="8" w:space="0" w:color="000000"/>
              <w:left w:val="single" w:sz="8" w:space="0" w:color="000000"/>
              <w:bottom w:val="single" w:sz="8" w:space="0" w:color="000000"/>
              <w:right w:val="single" w:sz="8" w:space="0" w:color="000000"/>
            </w:tcBorders>
          </w:tcPr>
          <w:p w14:paraId="578706DA" w14:textId="77777777" w:rsidR="000D6E1D" w:rsidRPr="00701DF4" w:rsidRDefault="000D6E1D"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721EB9DA" w14:textId="77777777" w:rsidR="000D6E1D" w:rsidRPr="00701DF4" w:rsidRDefault="000D6E1D"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Binärdata i Mimeformat.</w:t>
            </w:r>
          </w:p>
        </w:tc>
        <w:tc>
          <w:tcPr>
            <w:tcW w:w="1418" w:type="dxa"/>
            <w:tcBorders>
              <w:top w:val="single" w:sz="8" w:space="0" w:color="000000"/>
              <w:left w:val="single" w:sz="8" w:space="0" w:color="000000"/>
              <w:bottom w:val="single" w:sz="8" w:space="0" w:color="000000"/>
              <w:right w:val="single" w:sz="8" w:space="0" w:color="000000"/>
            </w:tcBorders>
          </w:tcPr>
          <w:p w14:paraId="1FCCC62D" w14:textId="77777777" w:rsidR="000D6E1D" w:rsidRPr="00701DF4" w:rsidRDefault="000D6E1D" w:rsidP="00D65294">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base64Binary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0DDB6812" w14:textId="77777777" w:rsidR="000D6E1D" w:rsidRPr="00701DF4" w:rsidRDefault="000D6E1D" w:rsidP="00D65294">
            <w:pPr>
              <w:rPr>
                <w:rFonts w:cstheme="minorHAnsi"/>
                <w:color w:val="353636" w:themeColor="text1"/>
                <w:sz w:val="18"/>
                <w:szCs w:val="18"/>
                <w:lang w:eastAsia="sv-SE"/>
              </w:rPr>
            </w:pPr>
            <w:r w:rsidRPr="00701DF4">
              <w:rPr>
                <w:rFonts w:cstheme="minorHAnsi"/>
                <w:color w:val="353636" w:themeColor="text1"/>
                <w:sz w:val="18"/>
                <w:szCs w:val="18"/>
                <w:lang w:eastAsia="sv-SE"/>
              </w:rPr>
              <w:t>-</w:t>
            </w:r>
          </w:p>
        </w:tc>
        <w:tc>
          <w:tcPr>
            <w:tcW w:w="2552" w:type="dxa"/>
            <w:tcBorders>
              <w:top w:val="single" w:sz="8" w:space="0" w:color="000000"/>
              <w:left w:val="single" w:sz="8" w:space="0" w:color="000000"/>
              <w:bottom w:val="single" w:sz="8" w:space="0" w:color="000000"/>
              <w:right w:val="single" w:sz="8" w:space="0" w:color="000000"/>
            </w:tcBorders>
          </w:tcPr>
          <w:p w14:paraId="35342519" w14:textId="77777777" w:rsidR="000D6E1D" w:rsidRPr="00701DF4" w:rsidRDefault="000D6E1D"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0D6E1D" w:rsidRPr="00701DF4" w14:paraId="12E44300" w14:textId="77777777" w:rsidTr="000D6E1D">
        <w:tc>
          <w:tcPr>
            <w:tcW w:w="2400" w:type="dxa"/>
            <w:tcBorders>
              <w:top w:val="single" w:sz="8" w:space="0" w:color="000000"/>
              <w:left w:val="single" w:sz="8" w:space="0" w:color="000000"/>
              <w:bottom w:val="single" w:sz="8" w:space="0" w:color="000000"/>
              <w:right w:val="single" w:sz="8" w:space="0" w:color="000000"/>
            </w:tcBorders>
          </w:tcPr>
          <w:p w14:paraId="48066906" w14:textId="77777777" w:rsidR="000D6E1D" w:rsidRPr="00701DF4" w:rsidRDefault="000D6E1D"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referens</w:t>
            </w:r>
          </w:p>
        </w:tc>
        <w:tc>
          <w:tcPr>
            <w:tcW w:w="1985" w:type="dxa"/>
            <w:tcBorders>
              <w:top w:val="single" w:sz="8" w:space="0" w:color="000000"/>
              <w:left w:val="single" w:sz="8" w:space="0" w:color="000000"/>
              <w:bottom w:val="single" w:sz="8" w:space="0" w:color="000000"/>
              <w:right w:val="single" w:sz="8" w:space="0" w:color="000000"/>
            </w:tcBorders>
          </w:tcPr>
          <w:p w14:paraId="38F7F98D" w14:textId="77777777" w:rsidR="000D6E1D" w:rsidRPr="00701DF4" w:rsidRDefault="000D6E1D"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1C2D5F0E" w14:textId="77777777" w:rsidR="000D6E1D" w:rsidRPr="00701DF4" w:rsidRDefault="000D6E1D"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Referens till bilagan.</w:t>
            </w:r>
          </w:p>
        </w:tc>
        <w:tc>
          <w:tcPr>
            <w:tcW w:w="1418" w:type="dxa"/>
            <w:tcBorders>
              <w:top w:val="single" w:sz="8" w:space="0" w:color="000000"/>
              <w:left w:val="single" w:sz="8" w:space="0" w:color="000000"/>
              <w:bottom w:val="single" w:sz="8" w:space="0" w:color="000000"/>
              <w:right w:val="single" w:sz="8" w:space="0" w:color="000000"/>
            </w:tcBorders>
          </w:tcPr>
          <w:p w14:paraId="13A464D8" w14:textId="77777777" w:rsidR="000D6E1D" w:rsidRPr="00701DF4" w:rsidRDefault="000D6E1D" w:rsidP="00D65294">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URI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24BD7442" w14:textId="77777777" w:rsidR="000D6E1D" w:rsidRPr="00701DF4" w:rsidRDefault="000D6E1D" w:rsidP="00D65294">
            <w:pPr>
              <w:rPr>
                <w:rFonts w:cstheme="minorHAnsi"/>
                <w:color w:val="353636" w:themeColor="text1"/>
                <w:sz w:val="18"/>
                <w:szCs w:val="18"/>
                <w:lang w:eastAsia="sv-SE"/>
              </w:rPr>
            </w:pPr>
            <w:r w:rsidRPr="00701DF4">
              <w:rPr>
                <w:rFonts w:cstheme="minorHAnsi"/>
                <w:color w:val="353636" w:themeColor="text1"/>
                <w:sz w:val="18"/>
                <w:szCs w:val="18"/>
                <w:lang w:eastAsia="sv-SE"/>
              </w:rPr>
              <w:t>-</w:t>
            </w:r>
          </w:p>
        </w:tc>
        <w:tc>
          <w:tcPr>
            <w:tcW w:w="2552" w:type="dxa"/>
            <w:tcBorders>
              <w:top w:val="single" w:sz="8" w:space="0" w:color="000000"/>
              <w:left w:val="single" w:sz="8" w:space="0" w:color="000000"/>
              <w:bottom w:val="single" w:sz="8" w:space="0" w:color="000000"/>
              <w:right w:val="single" w:sz="8" w:space="0" w:color="000000"/>
            </w:tcBorders>
          </w:tcPr>
          <w:p w14:paraId="1321CDE3" w14:textId="77777777" w:rsidR="000D6E1D" w:rsidRPr="00701DF4" w:rsidRDefault="000D6E1D" w:rsidP="00D65294">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bl>
    <w:p w14:paraId="6DCFE74B" w14:textId="0F2B6FF1" w:rsidR="00D13604" w:rsidRPr="00701DF4" w:rsidRDefault="00D13604" w:rsidP="00D13604"/>
    <w:p w14:paraId="0AFDCDEC" w14:textId="45D19B38" w:rsidR="00D74AA9" w:rsidRPr="00701DF4" w:rsidRDefault="00D74AA9">
      <w:r w:rsidRPr="00701DF4">
        <w:br w:type="page"/>
      </w:r>
    </w:p>
    <w:p w14:paraId="4F1DD474" w14:textId="0CAD38B6" w:rsidR="00D74AA9" w:rsidRPr="00701DF4" w:rsidRDefault="00D74AA9" w:rsidP="00D74AA9">
      <w:pPr>
        <w:pStyle w:val="Numreradrubrik3"/>
      </w:pPr>
      <w:bookmarkStart w:id="57" w:name="_Toc158116553"/>
      <w:r w:rsidRPr="00701DF4">
        <w:lastRenderedPageBreak/>
        <w:t>Civilstånd</w:t>
      </w:r>
      <w:bookmarkEnd w:id="57"/>
    </w:p>
    <w:p w14:paraId="466C3CAF" w14:textId="40AB220E" w:rsidR="00D74AA9" w:rsidRPr="00701DF4" w:rsidRDefault="00D74AA9" w:rsidP="00D74AA9">
      <w:r w:rsidRPr="00701DF4">
        <w:rPr>
          <w:color w:val="000000"/>
        </w:rPr>
        <w:t xml:space="preserve">Engelskt namn: </w:t>
      </w:r>
      <w:r w:rsidRPr="00701DF4">
        <w:t>MaritalStatus</w:t>
      </w:r>
    </w:p>
    <w:p w14:paraId="686D0AD4" w14:textId="09A197B3" w:rsidR="00D74AA9" w:rsidRPr="00701DF4" w:rsidRDefault="0000293D" w:rsidP="00D74AA9">
      <w:r w:rsidRPr="00701DF4">
        <w:rPr>
          <w:b/>
          <w:bCs/>
        </w:rPr>
        <w:t>Beskrivning:</w:t>
      </w:r>
      <w:r w:rsidRPr="00701DF4">
        <w:br/>
      </w:r>
      <w:r w:rsidR="00D74AA9" w:rsidRPr="00701DF4">
        <w:t>Klass för persons aktuella civilstånd enligt Skatteverket. Uppgifterna gäller enbart för uppgifter som kommer från Skatteverket (i praktiken personer med PNR/SNR).</w:t>
      </w:r>
    </w:p>
    <w:p w14:paraId="17F8F2B6" w14:textId="77777777" w:rsidR="00D74AA9" w:rsidRPr="00701DF4" w:rsidRDefault="00D74AA9" w:rsidP="00D74AA9">
      <w:r w:rsidRPr="00701DF4">
        <w:rPr>
          <w:b/>
          <w:bCs/>
        </w:rPr>
        <w:t>Mappning till RIM:</w:t>
      </w:r>
      <w:r w:rsidRPr="00701DF4">
        <w:t xml:space="preserve"> </w:t>
      </w:r>
      <w:r w:rsidRPr="00701DF4">
        <w:br/>
        <w:t>Navet: Civilstånd</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D74AA9" w:rsidRPr="00701DF4" w14:paraId="4C387551" w14:textId="77777777" w:rsidTr="00D65294">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709CA95" w14:textId="77777777" w:rsidR="00D74AA9" w:rsidRPr="00701DF4" w:rsidRDefault="00D74AA9" w:rsidP="00D65294">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DAD8362" w14:textId="77777777" w:rsidR="00D74AA9" w:rsidRPr="00701DF4" w:rsidRDefault="00D74AA9" w:rsidP="00D65294">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496047E" w14:textId="77777777" w:rsidR="00D74AA9" w:rsidRPr="00701DF4" w:rsidRDefault="00D74AA9" w:rsidP="00D65294">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A3730F7" w14:textId="77777777" w:rsidR="00D74AA9" w:rsidRPr="00701DF4" w:rsidRDefault="00D74AA9" w:rsidP="00D65294">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25E2961" w14:textId="77777777" w:rsidR="00D74AA9" w:rsidRPr="00701DF4" w:rsidRDefault="00D74AA9" w:rsidP="00D65294">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1664A2E" w14:textId="77777777" w:rsidR="00D74AA9" w:rsidRPr="00701DF4" w:rsidRDefault="00D74AA9" w:rsidP="00D65294">
            <w:pPr>
              <w:pStyle w:val="Tabellrubrik"/>
            </w:pPr>
            <w:r w:rsidRPr="00701DF4">
              <w:t>Spårbarhet till krav</w:t>
            </w:r>
          </w:p>
        </w:tc>
      </w:tr>
      <w:tr w:rsidR="00D74AA9" w:rsidRPr="00701DF4" w14:paraId="066A1808" w14:textId="77777777" w:rsidTr="00D65294">
        <w:tc>
          <w:tcPr>
            <w:tcW w:w="2400" w:type="dxa"/>
            <w:tcBorders>
              <w:top w:val="single" w:sz="8" w:space="0" w:color="000000"/>
              <w:left w:val="single" w:sz="8" w:space="0" w:color="000000"/>
              <w:bottom w:val="single" w:sz="8" w:space="0" w:color="000000"/>
              <w:right w:val="single" w:sz="8" w:space="0" w:color="000000"/>
            </w:tcBorders>
          </w:tcPr>
          <w:p w14:paraId="2CF97D85" w14:textId="44D22B7B" w:rsidR="00D74AA9" w:rsidRPr="00701DF4" w:rsidRDefault="00D74AA9" w:rsidP="00D74AA9">
            <w:pPr>
              <w:pStyle w:val="SoSTabelltext"/>
              <w:rPr>
                <w:rFonts w:asciiTheme="minorHAnsi" w:hAnsiTheme="minorHAnsi" w:cstheme="minorHAnsi"/>
                <w:sz w:val="20"/>
                <w:szCs w:val="20"/>
              </w:rPr>
            </w:pPr>
            <w:r w:rsidRPr="00701DF4">
              <w:rPr>
                <w:rFonts w:asciiTheme="minorHAnsi" w:hAnsiTheme="minorHAnsi" w:cstheme="minorHAnsi"/>
                <w:sz w:val="20"/>
                <w:szCs w:val="20"/>
              </w:rPr>
              <w:t>civilståndskod</w:t>
            </w:r>
          </w:p>
        </w:tc>
        <w:tc>
          <w:tcPr>
            <w:tcW w:w="1985" w:type="dxa"/>
            <w:tcBorders>
              <w:top w:val="single" w:sz="8" w:space="0" w:color="000000"/>
              <w:left w:val="single" w:sz="8" w:space="0" w:color="000000"/>
              <w:bottom w:val="single" w:sz="8" w:space="0" w:color="000000"/>
              <w:right w:val="single" w:sz="8" w:space="0" w:color="000000"/>
            </w:tcBorders>
          </w:tcPr>
          <w:p w14:paraId="7A511521" w14:textId="612A7A46" w:rsidR="00D74AA9" w:rsidRPr="00701DF4" w:rsidRDefault="00D74AA9" w:rsidP="00D74AA9">
            <w:pPr>
              <w:pStyle w:val="SoSTabelltext"/>
              <w:rPr>
                <w:rFonts w:asciiTheme="minorHAnsi" w:hAnsiTheme="minorHAnsi" w:cstheme="minorHAnsi"/>
                <w:sz w:val="18"/>
                <w:szCs w:val="18"/>
              </w:rPr>
            </w:pPr>
            <w:r w:rsidRPr="00701DF4">
              <w:rPr>
                <w:rFonts w:asciiTheme="minorHAnsi" w:hAnsiTheme="minorHAnsi" w:cstheme="minorHAnsi"/>
                <w:sz w:val="18"/>
                <w:szCs w:val="18"/>
              </w:rPr>
              <w:t>Navet: CivilstandKod</w:t>
            </w:r>
          </w:p>
        </w:tc>
        <w:tc>
          <w:tcPr>
            <w:tcW w:w="2551" w:type="dxa"/>
            <w:tcBorders>
              <w:top w:val="single" w:sz="8" w:space="0" w:color="000000"/>
              <w:left w:val="single" w:sz="8" w:space="0" w:color="000000"/>
              <w:bottom w:val="single" w:sz="8" w:space="0" w:color="000000"/>
              <w:right w:val="single" w:sz="8" w:space="0" w:color="000000"/>
            </w:tcBorders>
          </w:tcPr>
          <w:p w14:paraId="13A48D93" w14:textId="1834D33B" w:rsidR="00D74AA9" w:rsidRPr="00701DF4" w:rsidRDefault="00D74AA9" w:rsidP="00D74AA9">
            <w:pPr>
              <w:pStyle w:val="SoSTabelltext"/>
              <w:rPr>
                <w:rFonts w:asciiTheme="minorHAnsi" w:hAnsiTheme="minorHAnsi" w:cstheme="minorHAnsi"/>
                <w:sz w:val="18"/>
                <w:szCs w:val="18"/>
              </w:rPr>
            </w:pPr>
            <w:r w:rsidRPr="00701DF4">
              <w:rPr>
                <w:rFonts w:asciiTheme="minorHAnsi" w:hAnsiTheme="minorHAnsi" w:cstheme="minorHAnsi"/>
                <w:sz w:val="18"/>
                <w:szCs w:val="18"/>
              </w:rPr>
              <w:t>Civilståndskod</w:t>
            </w:r>
          </w:p>
        </w:tc>
        <w:tc>
          <w:tcPr>
            <w:tcW w:w="1418" w:type="dxa"/>
            <w:tcBorders>
              <w:top w:val="single" w:sz="8" w:space="0" w:color="000000"/>
              <w:left w:val="single" w:sz="8" w:space="0" w:color="000000"/>
              <w:bottom w:val="single" w:sz="8" w:space="0" w:color="000000"/>
              <w:right w:val="single" w:sz="8" w:space="0" w:color="000000"/>
            </w:tcBorders>
          </w:tcPr>
          <w:p w14:paraId="2AD7FA2C" w14:textId="128EAB85" w:rsidR="00D74AA9" w:rsidRPr="00701DF4" w:rsidRDefault="00D74AA9" w:rsidP="00D74AA9">
            <w:pPr>
              <w:rPr>
                <w:rFonts w:cstheme="minorHAnsi"/>
                <w:color w:val="353636" w:themeColor="text1"/>
                <w:sz w:val="18"/>
                <w:szCs w:val="18"/>
                <w:lang w:eastAsia="sv-SE"/>
              </w:rPr>
            </w:pPr>
            <w:r w:rsidRPr="00701DF4">
              <w:rPr>
                <w:rFonts w:cstheme="minorHAnsi"/>
                <w:sz w:val="18"/>
                <w:szCs w:val="18"/>
              </w:rPr>
              <w:t>CV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3AA5458C" w14:textId="481DE9B4" w:rsidR="00D74AA9" w:rsidRPr="00701DF4" w:rsidRDefault="00D74AA9" w:rsidP="00D74AA9">
            <w:pPr>
              <w:rPr>
                <w:rFonts w:cstheme="minorHAnsi"/>
                <w:color w:val="353636" w:themeColor="text1"/>
                <w:sz w:val="18"/>
                <w:szCs w:val="18"/>
                <w:lang w:eastAsia="sv-SE"/>
              </w:rPr>
            </w:pPr>
            <w:r w:rsidRPr="00701DF4">
              <w:rPr>
                <w:rFonts w:cstheme="minorHAnsi"/>
                <w:sz w:val="18"/>
                <w:szCs w:val="18"/>
              </w:rPr>
              <w:t>SKV Termkod 01081</w:t>
            </w:r>
            <w:r w:rsidRPr="00701DF4">
              <w:rPr>
                <w:rFonts w:cstheme="minorHAnsi"/>
                <w:sz w:val="18"/>
                <w:szCs w:val="18"/>
              </w:rPr>
              <w:br/>
              <w:t>OG=Ogift</w:t>
            </w:r>
            <w:r w:rsidRPr="00701DF4">
              <w:rPr>
                <w:rFonts w:cstheme="minorHAnsi"/>
                <w:sz w:val="18"/>
                <w:szCs w:val="18"/>
              </w:rPr>
              <w:br/>
              <w:t>G=Gift</w:t>
            </w:r>
            <w:r w:rsidRPr="00701DF4">
              <w:rPr>
                <w:rFonts w:cstheme="minorHAnsi"/>
                <w:sz w:val="18"/>
                <w:szCs w:val="18"/>
              </w:rPr>
              <w:br/>
              <w:t>A=Änka/änkling</w:t>
            </w:r>
            <w:r w:rsidRPr="00701DF4">
              <w:rPr>
                <w:rFonts w:cstheme="minorHAnsi"/>
                <w:sz w:val="18"/>
                <w:szCs w:val="18"/>
              </w:rPr>
              <w:br/>
              <w:t>S=Skild</w:t>
            </w:r>
            <w:r w:rsidRPr="00701DF4">
              <w:rPr>
                <w:rFonts w:cstheme="minorHAnsi"/>
                <w:sz w:val="18"/>
                <w:szCs w:val="18"/>
              </w:rPr>
              <w:br/>
              <w:t>RP=Registrerad partner</w:t>
            </w:r>
            <w:r w:rsidRPr="00701DF4">
              <w:rPr>
                <w:rFonts w:cstheme="minorHAnsi"/>
                <w:sz w:val="18"/>
                <w:szCs w:val="18"/>
              </w:rPr>
              <w:br/>
              <w:t>SP=Skild partner</w:t>
            </w:r>
            <w:r w:rsidRPr="00701DF4">
              <w:rPr>
                <w:rFonts w:cstheme="minorHAnsi"/>
                <w:sz w:val="18"/>
                <w:szCs w:val="18"/>
              </w:rPr>
              <w:br/>
              <w:t>EP=Efterlevande partner</w:t>
            </w:r>
          </w:p>
        </w:tc>
        <w:tc>
          <w:tcPr>
            <w:tcW w:w="2552" w:type="dxa"/>
            <w:tcBorders>
              <w:top w:val="single" w:sz="8" w:space="0" w:color="000000"/>
              <w:left w:val="single" w:sz="8" w:space="0" w:color="000000"/>
              <w:bottom w:val="single" w:sz="8" w:space="0" w:color="000000"/>
              <w:right w:val="single" w:sz="8" w:space="0" w:color="000000"/>
            </w:tcBorders>
          </w:tcPr>
          <w:p w14:paraId="7169E459" w14:textId="6E7CD44D" w:rsidR="00D74AA9" w:rsidRPr="00701DF4" w:rsidRDefault="00D74AA9" w:rsidP="00D74AA9">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D74AA9" w:rsidRPr="00701DF4" w14:paraId="6D2619A3" w14:textId="77777777" w:rsidTr="00D65294">
        <w:tc>
          <w:tcPr>
            <w:tcW w:w="2400" w:type="dxa"/>
            <w:tcBorders>
              <w:top w:val="single" w:sz="8" w:space="0" w:color="000000"/>
              <w:left w:val="single" w:sz="8" w:space="0" w:color="000000"/>
              <w:bottom w:val="single" w:sz="8" w:space="0" w:color="000000"/>
              <w:right w:val="single" w:sz="8" w:space="0" w:color="000000"/>
            </w:tcBorders>
          </w:tcPr>
          <w:p w14:paraId="2F289B63" w14:textId="2848B0D4" w:rsidR="00D74AA9" w:rsidRPr="00701DF4" w:rsidRDefault="00D74AA9" w:rsidP="00D74AA9">
            <w:pPr>
              <w:pStyle w:val="SoSTabelltext"/>
              <w:rPr>
                <w:rFonts w:asciiTheme="minorHAnsi" w:hAnsiTheme="minorHAnsi" w:cstheme="minorHAnsi"/>
                <w:sz w:val="20"/>
                <w:szCs w:val="20"/>
              </w:rPr>
            </w:pPr>
            <w:r w:rsidRPr="00701DF4">
              <w:rPr>
                <w:rFonts w:asciiTheme="minorHAnsi" w:hAnsiTheme="minorHAnsi" w:cstheme="minorHAnsi"/>
                <w:sz w:val="20"/>
                <w:szCs w:val="20"/>
              </w:rPr>
              <w:t>civilståndsdatum</w:t>
            </w:r>
          </w:p>
        </w:tc>
        <w:tc>
          <w:tcPr>
            <w:tcW w:w="1985" w:type="dxa"/>
            <w:tcBorders>
              <w:top w:val="single" w:sz="8" w:space="0" w:color="000000"/>
              <w:left w:val="single" w:sz="8" w:space="0" w:color="000000"/>
              <w:bottom w:val="single" w:sz="8" w:space="0" w:color="000000"/>
              <w:right w:val="single" w:sz="8" w:space="0" w:color="000000"/>
            </w:tcBorders>
          </w:tcPr>
          <w:p w14:paraId="43DDEC72" w14:textId="323B775D" w:rsidR="00D74AA9" w:rsidRPr="00701DF4" w:rsidRDefault="00D74AA9" w:rsidP="00D74AA9">
            <w:pPr>
              <w:pStyle w:val="SoSTabelltext"/>
              <w:rPr>
                <w:rFonts w:asciiTheme="minorHAnsi" w:hAnsiTheme="minorHAnsi" w:cstheme="minorHAnsi"/>
                <w:sz w:val="18"/>
                <w:szCs w:val="18"/>
              </w:rPr>
            </w:pPr>
            <w:r w:rsidRPr="00701DF4">
              <w:rPr>
                <w:rFonts w:asciiTheme="minorHAnsi" w:hAnsiTheme="minorHAnsi" w:cstheme="minorHAnsi"/>
                <w:sz w:val="18"/>
                <w:szCs w:val="18"/>
              </w:rPr>
              <w:t>Navet: Civilstandsdatum</w:t>
            </w:r>
          </w:p>
        </w:tc>
        <w:tc>
          <w:tcPr>
            <w:tcW w:w="2551" w:type="dxa"/>
            <w:tcBorders>
              <w:top w:val="single" w:sz="8" w:space="0" w:color="000000"/>
              <w:left w:val="single" w:sz="8" w:space="0" w:color="000000"/>
              <w:bottom w:val="single" w:sz="8" w:space="0" w:color="000000"/>
              <w:right w:val="single" w:sz="8" w:space="0" w:color="000000"/>
            </w:tcBorders>
          </w:tcPr>
          <w:p w14:paraId="33C4B632" w14:textId="0E5B1EA3" w:rsidR="00D74AA9" w:rsidRPr="00701DF4" w:rsidRDefault="00D74AA9" w:rsidP="00D74AA9">
            <w:pPr>
              <w:pStyle w:val="SoSTabelltext"/>
              <w:rPr>
                <w:rFonts w:asciiTheme="minorHAnsi" w:hAnsiTheme="minorHAnsi" w:cstheme="minorHAnsi"/>
                <w:sz w:val="18"/>
                <w:szCs w:val="18"/>
                <w:lang w:val="nb-NO"/>
              </w:rPr>
            </w:pPr>
            <w:r w:rsidRPr="00701DF4">
              <w:rPr>
                <w:rFonts w:asciiTheme="minorHAnsi" w:hAnsiTheme="minorHAnsi" w:cstheme="minorHAnsi"/>
                <w:sz w:val="18"/>
                <w:szCs w:val="18"/>
              </w:rPr>
              <w:t>Civilståndsdatum</w:t>
            </w:r>
          </w:p>
        </w:tc>
        <w:tc>
          <w:tcPr>
            <w:tcW w:w="1418" w:type="dxa"/>
            <w:tcBorders>
              <w:top w:val="single" w:sz="8" w:space="0" w:color="000000"/>
              <w:left w:val="single" w:sz="8" w:space="0" w:color="000000"/>
              <w:bottom w:val="single" w:sz="8" w:space="0" w:color="000000"/>
              <w:right w:val="single" w:sz="8" w:space="0" w:color="000000"/>
            </w:tcBorders>
          </w:tcPr>
          <w:p w14:paraId="1C8E5B68" w14:textId="6734248C" w:rsidR="00D74AA9" w:rsidRPr="00701DF4" w:rsidRDefault="00D74AA9" w:rsidP="00D74AA9">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PartialDate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63111749" w14:textId="77777777" w:rsidR="00D74AA9" w:rsidRPr="00701DF4" w:rsidRDefault="00D74AA9" w:rsidP="00D74AA9">
            <w:pPr>
              <w:rPr>
                <w:rFonts w:cstheme="minorHAnsi"/>
                <w:color w:val="353636" w:themeColor="text1"/>
                <w:sz w:val="18"/>
                <w:szCs w:val="18"/>
                <w:lang w:eastAsia="sv-SE"/>
              </w:rPr>
            </w:pPr>
            <w:r w:rsidRPr="00701DF4">
              <w:rPr>
                <w:rFonts w:cstheme="minorHAnsi"/>
                <w:color w:val="353636" w:themeColor="text1"/>
                <w:sz w:val="18"/>
                <w:szCs w:val="18"/>
                <w:lang w:eastAsia="sv-SE"/>
              </w:rPr>
              <w:t>ÅÅÅÅMMDD: ÅÅÅÅ: 1875 - 1996*</w:t>
            </w:r>
            <w:r w:rsidRPr="00701DF4">
              <w:rPr>
                <w:rFonts w:cstheme="minorHAnsi"/>
                <w:color w:val="353636" w:themeColor="text1"/>
                <w:sz w:val="18"/>
                <w:szCs w:val="18"/>
                <w:lang w:eastAsia="sv-SE"/>
              </w:rPr>
              <w:br/>
              <w:t>MM: 00 – 12</w:t>
            </w:r>
            <w:r w:rsidRPr="00701DF4">
              <w:rPr>
                <w:rFonts w:cstheme="minorHAnsi"/>
                <w:color w:val="353636" w:themeColor="text1"/>
                <w:sz w:val="18"/>
                <w:szCs w:val="18"/>
                <w:lang w:eastAsia="sv-SE"/>
              </w:rPr>
              <w:br/>
              <w:t>DD: 00 – 31</w:t>
            </w:r>
            <w:r w:rsidRPr="00701DF4">
              <w:rPr>
                <w:rFonts w:cstheme="minorHAnsi"/>
                <w:color w:val="353636" w:themeColor="text1"/>
                <w:sz w:val="18"/>
                <w:szCs w:val="18"/>
                <w:lang w:eastAsia="sv-SE"/>
              </w:rPr>
              <w:br/>
              <w:t xml:space="preserve">* = tom nuvarande år. </w:t>
            </w:r>
            <w:r w:rsidRPr="00701DF4">
              <w:rPr>
                <w:rFonts w:cstheme="minorHAnsi"/>
                <w:color w:val="353636" w:themeColor="text1"/>
                <w:sz w:val="18"/>
                <w:szCs w:val="18"/>
                <w:lang w:eastAsia="sv-SE"/>
              </w:rPr>
              <w:br/>
              <w:t>Kan även ha värdet 00000000 (noll)</w:t>
            </w:r>
          </w:p>
          <w:p w14:paraId="1C5563F3" w14:textId="21B73D43" w:rsidR="00D74AA9" w:rsidRPr="00701DF4" w:rsidRDefault="00D74AA9" w:rsidP="00D74AA9">
            <w:pPr>
              <w:pStyle w:val="SoSTabelltext"/>
              <w:rPr>
                <w:rFonts w:asciiTheme="minorHAnsi" w:hAnsiTheme="minorHAnsi" w:cstheme="minorHAnsi"/>
                <w:sz w:val="18"/>
                <w:szCs w:val="18"/>
              </w:rPr>
            </w:pPr>
            <w:r w:rsidRPr="00701DF4">
              <w:rPr>
                <w:rFonts w:asciiTheme="minorHAnsi" w:hAnsiTheme="minorHAnsi" w:cstheme="minorHAnsi"/>
                <w:sz w:val="18"/>
                <w:szCs w:val="18"/>
              </w:rPr>
              <w:t>Nillable</w:t>
            </w:r>
          </w:p>
        </w:tc>
        <w:tc>
          <w:tcPr>
            <w:tcW w:w="2552" w:type="dxa"/>
            <w:tcBorders>
              <w:top w:val="single" w:sz="8" w:space="0" w:color="000000"/>
              <w:left w:val="single" w:sz="8" w:space="0" w:color="000000"/>
              <w:bottom w:val="single" w:sz="8" w:space="0" w:color="000000"/>
              <w:right w:val="single" w:sz="8" w:space="0" w:color="000000"/>
            </w:tcBorders>
          </w:tcPr>
          <w:p w14:paraId="12E8197A" w14:textId="1A97C13B" w:rsidR="00D74AA9" w:rsidRPr="00701DF4" w:rsidRDefault="00D74AA9" w:rsidP="00D74AA9">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bl>
    <w:p w14:paraId="45AA0D52" w14:textId="77777777" w:rsidR="00D74AA9" w:rsidRPr="00701DF4" w:rsidRDefault="00D74AA9" w:rsidP="00D74AA9"/>
    <w:p w14:paraId="623E3D84" w14:textId="1588A698" w:rsidR="002B0347" w:rsidRPr="00701DF4" w:rsidRDefault="002B0347" w:rsidP="002B0347">
      <w:pPr>
        <w:pStyle w:val="Numreradrubrik3"/>
      </w:pPr>
      <w:bookmarkStart w:id="58" w:name="_Toc158116554"/>
      <w:r w:rsidRPr="00701DF4">
        <w:lastRenderedPageBreak/>
        <w:t>Distrikt</w:t>
      </w:r>
      <w:bookmarkEnd w:id="58"/>
    </w:p>
    <w:p w14:paraId="08CAD968" w14:textId="0F71B850" w:rsidR="002B0347" w:rsidRPr="00701DF4" w:rsidRDefault="002B0347" w:rsidP="002B0347">
      <w:r w:rsidRPr="00701DF4">
        <w:rPr>
          <w:color w:val="000000"/>
        </w:rPr>
        <w:t xml:space="preserve">Engelskt namn: </w:t>
      </w:r>
      <w:r w:rsidR="0000293D" w:rsidRPr="00701DF4">
        <w:t>District</w:t>
      </w:r>
    </w:p>
    <w:p w14:paraId="2B130D0F" w14:textId="77777777" w:rsidR="0000293D" w:rsidRPr="00701DF4" w:rsidRDefault="0000293D" w:rsidP="0000293D">
      <w:r w:rsidRPr="00701DF4">
        <w:rPr>
          <w:b/>
          <w:bCs/>
        </w:rPr>
        <w:t>Beskrivning</w:t>
      </w:r>
      <w:r w:rsidRPr="00701DF4">
        <w:t>:</w:t>
      </w:r>
      <w:r w:rsidRPr="00701DF4">
        <w:br/>
        <w:t>Distrikt är en geografisk indelning av Sverige, införd den 1 januari 2016. Lantmäteriet ansvarar för distriktsindelningen. SCB tilldelar koder för distrikten. Skatteverket tillhandahåller uppgifter om persons koppling till distrikt. Uppgifterna gäller enbart för uppgifter som kommer från Skatteverket (i praktiken personer med PNR/SNR).</w:t>
      </w:r>
    </w:p>
    <w:p w14:paraId="1D03E11B" w14:textId="18D396CB" w:rsidR="002B0347" w:rsidRPr="00701DF4" w:rsidRDefault="002B0347" w:rsidP="002B0347">
      <w:r w:rsidRPr="00701DF4">
        <w:rPr>
          <w:b/>
          <w:bCs/>
        </w:rPr>
        <w:t>Mappning till RIM:</w:t>
      </w:r>
      <w:r w:rsidRPr="00701DF4">
        <w:t xml:space="preserve"> </w:t>
      </w:r>
      <w:r w:rsidRPr="00701DF4">
        <w:br/>
        <w:t>Navet: Civilstånd</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2B0347" w:rsidRPr="00701DF4" w14:paraId="57F3F54B" w14:textId="77777777" w:rsidTr="00D65294">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8DF9862" w14:textId="77777777" w:rsidR="002B0347" w:rsidRPr="00701DF4" w:rsidRDefault="002B0347" w:rsidP="00D65294">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4E5BDB1" w14:textId="77777777" w:rsidR="002B0347" w:rsidRPr="00701DF4" w:rsidRDefault="002B0347" w:rsidP="00D65294">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CAB2431" w14:textId="77777777" w:rsidR="002B0347" w:rsidRPr="00701DF4" w:rsidRDefault="002B0347" w:rsidP="00D65294">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C982D10" w14:textId="77777777" w:rsidR="002B0347" w:rsidRPr="00701DF4" w:rsidRDefault="002B0347" w:rsidP="00D65294">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505A0AB" w14:textId="77777777" w:rsidR="002B0347" w:rsidRPr="00701DF4" w:rsidRDefault="002B0347" w:rsidP="00D65294">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3F1A281" w14:textId="77777777" w:rsidR="002B0347" w:rsidRPr="00701DF4" w:rsidRDefault="002B0347" w:rsidP="00D65294">
            <w:pPr>
              <w:pStyle w:val="Tabellrubrik"/>
            </w:pPr>
            <w:r w:rsidRPr="00701DF4">
              <w:t>Spårbarhet till krav</w:t>
            </w:r>
          </w:p>
        </w:tc>
      </w:tr>
      <w:tr w:rsidR="0000293D" w:rsidRPr="00701DF4" w14:paraId="0E5B372F" w14:textId="77777777" w:rsidTr="00D65294">
        <w:tc>
          <w:tcPr>
            <w:tcW w:w="2400" w:type="dxa"/>
            <w:tcBorders>
              <w:top w:val="single" w:sz="8" w:space="0" w:color="000000"/>
              <w:left w:val="single" w:sz="8" w:space="0" w:color="000000"/>
              <w:bottom w:val="single" w:sz="8" w:space="0" w:color="000000"/>
              <w:right w:val="single" w:sz="8" w:space="0" w:color="000000"/>
            </w:tcBorders>
          </w:tcPr>
          <w:p w14:paraId="4516348F" w14:textId="12843467" w:rsidR="0000293D" w:rsidRPr="00701DF4" w:rsidRDefault="0000293D" w:rsidP="0000293D">
            <w:pPr>
              <w:pStyle w:val="SoSTabelltext"/>
              <w:rPr>
                <w:rFonts w:asciiTheme="minorHAnsi" w:hAnsiTheme="minorHAnsi" w:cstheme="minorHAnsi"/>
                <w:sz w:val="18"/>
                <w:szCs w:val="18"/>
              </w:rPr>
            </w:pPr>
            <w:r w:rsidRPr="00701DF4">
              <w:rPr>
                <w:rFonts w:asciiTheme="minorHAnsi" w:hAnsiTheme="minorHAnsi" w:cstheme="minorHAnsi"/>
                <w:sz w:val="18"/>
                <w:szCs w:val="18"/>
              </w:rPr>
              <w:t>distriktskod</w:t>
            </w:r>
          </w:p>
        </w:tc>
        <w:tc>
          <w:tcPr>
            <w:tcW w:w="1985" w:type="dxa"/>
            <w:tcBorders>
              <w:top w:val="single" w:sz="8" w:space="0" w:color="000000"/>
              <w:left w:val="single" w:sz="8" w:space="0" w:color="000000"/>
              <w:bottom w:val="single" w:sz="8" w:space="0" w:color="000000"/>
              <w:right w:val="single" w:sz="8" w:space="0" w:color="000000"/>
            </w:tcBorders>
          </w:tcPr>
          <w:p w14:paraId="7FEB2484" w14:textId="13451E1D" w:rsidR="0000293D" w:rsidRPr="00701DF4" w:rsidRDefault="0000293D" w:rsidP="0000293D">
            <w:pPr>
              <w:pStyle w:val="SoSTabelltext"/>
              <w:rPr>
                <w:rFonts w:asciiTheme="minorHAnsi" w:hAnsiTheme="minorHAnsi" w:cstheme="minorHAnsi"/>
                <w:sz w:val="18"/>
                <w:szCs w:val="18"/>
              </w:rPr>
            </w:pPr>
            <w:r w:rsidRPr="00701DF4">
              <w:rPr>
                <w:rFonts w:asciiTheme="minorHAnsi" w:hAnsiTheme="minorHAnsi" w:cstheme="minorHAnsi"/>
                <w:sz w:val="18"/>
                <w:szCs w:val="18"/>
              </w:rPr>
              <w:t>Navet: Distriktskod</w:t>
            </w:r>
          </w:p>
        </w:tc>
        <w:tc>
          <w:tcPr>
            <w:tcW w:w="2551" w:type="dxa"/>
            <w:tcBorders>
              <w:top w:val="single" w:sz="8" w:space="0" w:color="000000"/>
              <w:left w:val="single" w:sz="8" w:space="0" w:color="000000"/>
              <w:bottom w:val="single" w:sz="8" w:space="0" w:color="000000"/>
              <w:right w:val="single" w:sz="8" w:space="0" w:color="000000"/>
            </w:tcBorders>
          </w:tcPr>
          <w:p w14:paraId="04D29359" w14:textId="77777777" w:rsidR="0000293D" w:rsidRPr="00701DF4" w:rsidRDefault="0000293D" w:rsidP="0000293D">
            <w:pPr>
              <w:rPr>
                <w:rFonts w:cstheme="minorHAnsi"/>
                <w:color w:val="353636" w:themeColor="text1"/>
                <w:sz w:val="18"/>
                <w:szCs w:val="18"/>
                <w:lang w:eastAsia="sv-SE"/>
              </w:rPr>
            </w:pPr>
            <w:r w:rsidRPr="00701DF4">
              <w:rPr>
                <w:rFonts w:cstheme="minorHAnsi"/>
                <w:color w:val="353636" w:themeColor="text1"/>
                <w:sz w:val="18"/>
                <w:szCs w:val="18"/>
                <w:lang w:eastAsia="sv-SE"/>
              </w:rPr>
              <w:t>Förvaltas av Lantmäteriet.</w:t>
            </w:r>
          </w:p>
          <w:p w14:paraId="7AE4E299" w14:textId="1D6B790D" w:rsidR="0000293D" w:rsidRPr="00701DF4" w:rsidRDefault="0000293D" w:rsidP="0000293D">
            <w:pPr>
              <w:pStyle w:val="SoSTabelltext"/>
              <w:rPr>
                <w:rFonts w:asciiTheme="minorHAnsi" w:hAnsiTheme="minorHAnsi" w:cstheme="minorHAnsi"/>
                <w:sz w:val="18"/>
                <w:szCs w:val="18"/>
              </w:rPr>
            </w:pPr>
            <w:r w:rsidRPr="00701DF4">
              <w:rPr>
                <w:rFonts w:asciiTheme="minorHAnsi" w:hAnsiTheme="minorHAnsi" w:cstheme="minorHAnsi"/>
                <w:sz w:val="18"/>
                <w:szCs w:val="18"/>
              </w:rPr>
              <w:t>Indelningen utgår från den territoriella församlingsindelning som fanns den 31 december 1999 inför Svenska kyrkans frigörande från staten vid årsskiftet 1999/2000.</w:t>
            </w:r>
          </w:p>
        </w:tc>
        <w:tc>
          <w:tcPr>
            <w:tcW w:w="1418" w:type="dxa"/>
            <w:tcBorders>
              <w:top w:val="single" w:sz="8" w:space="0" w:color="000000"/>
              <w:left w:val="single" w:sz="8" w:space="0" w:color="000000"/>
              <w:bottom w:val="single" w:sz="8" w:space="0" w:color="000000"/>
              <w:right w:val="single" w:sz="8" w:space="0" w:color="000000"/>
            </w:tcBorders>
          </w:tcPr>
          <w:p w14:paraId="39D5F128" w14:textId="592B725F" w:rsidR="0000293D" w:rsidRPr="00701DF4" w:rsidRDefault="0000293D" w:rsidP="0000293D">
            <w:pPr>
              <w:rPr>
                <w:rFonts w:cstheme="minorHAnsi"/>
                <w:color w:val="353636" w:themeColor="text1"/>
                <w:sz w:val="18"/>
                <w:szCs w:val="18"/>
                <w:lang w:eastAsia="sv-SE"/>
              </w:rPr>
            </w:pPr>
            <w:r w:rsidRPr="00701DF4">
              <w:rPr>
                <w:rFonts w:cstheme="minorHAnsi"/>
                <w:sz w:val="18"/>
                <w:szCs w:val="18"/>
              </w:rPr>
              <w:t>CV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5F9162D2" w14:textId="21EB3B49" w:rsidR="0000293D" w:rsidRPr="00701DF4" w:rsidRDefault="0000293D" w:rsidP="0000293D">
            <w:pPr>
              <w:rPr>
                <w:rFonts w:cstheme="minorHAnsi"/>
                <w:color w:val="353636" w:themeColor="text1"/>
                <w:sz w:val="18"/>
                <w:szCs w:val="18"/>
                <w:lang w:eastAsia="sv-SE"/>
              </w:rPr>
            </w:pPr>
            <w:r w:rsidRPr="00701DF4">
              <w:rPr>
                <w:rFonts w:cstheme="minorHAnsi"/>
                <w:sz w:val="18"/>
                <w:szCs w:val="18"/>
              </w:rPr>
              <w:t>6 tecken</w:t>
            </w:r>
          </w:p>
        </w:tc>
        <w:tc>
          <w:tcPr>
            <w:tcW w:w="2552" w:type="dxa"/>
            <w:tcBorders>
              <w:top w:val="single" w:sz="8" w:space="0" w:color="000000"/>
              <w:left w:val="single" w:sz="8" w:space="0" w:color="000000"/>
              <w:bottom w:val="single" w:sz="8" w:space="0" w:color="000000"/>
              <w:right w:val="single" w:sz="8" w:space="0" w:color="000000"/>
            </w:tcBorders>
          </w:tcPr>
          <w:p w14:paraId="67890394" w14:textId="4971AD52" w:rsidR="0000293D" w:rsidRPr="00701DF4" w:rsidRDefault="0000293D" w:rsidP="0000293D">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bl>
    <w:p w14:paraId="01284004" w14:textId="77777777" w:rsidR="002B0347" w:rsidRPr="00701DF4" w:rsidRDefault="002B0347" w:rsidP="00D13604"/>
    <w:p w14:paraId="0B256FF0" w14:textId="77777777" w:rsidR="00C92374" w:rsidRPr="00701DF4" w:rsidRDefault="00C92374">
      <w:r w:rsidRPr="00701DF4">
        <w:br w:type="page"/>
      </w:r>
    </w:p>
    <w:p w14:paraId="17D2D3CD" w14:textId="75D9EBD2" w:rsidR="00C92374" w:rsidRPr="00701DF4" w:rsidRDefault="00C92374"/>
    <w:p w14:paraId="4483DE3C" w14:textId="28084E9E" w:rsidR="00A77F55" w:rsidRPr="00701DF4" w:rsidRDefault="00A77F55" w:rsidP="00A77F55">
      <w:pPr>
        <w:pStyle w:val="Numreradrubrik3"/>
      </w:pPr>
      <w:bookmarkStart w:id="59" w:name="_Toc158116555"/>
      <w:r w:rsidRPr="00701DF4">
        <w:t>Folkbokföring</w:t>
      </w:r>
      <w:bookmarkEnd w:id="59"/>
    </w:p>
    <w:p w14:paraId="11F18A87" w14:textId="7D4F2C8B" w:rsidR="00A77F55" w:rsidRPr="00701DF4" w:rsidRDefault="00A77F55" w:rsidP="00A77F55">
      <w:r w:rsidRPr="00701DF4">
        <w:rPr>
          <w:color w:val="000000"/>
        </w:rPr>
        <w:t xml:space="preserve">Engelskt namn: </w:t>
      </w:r>
      <w:r w:rsidRPr="00701DF4">
        <w:t>PopulationRegistrationLocality</w:t>
      </w:r>
    </w:p>
    <w:p w14:paraId="7A5C11A4" w14:textId="165AC2FF" w:rsidR="00A77F55" w:rsidRPr="00701DF4" w:rsidRDefault="00A77F55" w:rsidP="00A77F55">
      <w:r w:rsidRPr="00701DF4">
        <w:rPr>
          <w:b/>
          <w:bCs/>
        </w:rPr>
        <w:t>Beskrivning:</w:t>
      </w:r>
      <w:r w:rsidRPr="00701DF4">
        <w:br/>
        <w:t>Klass för uppgifter om folkbokföring, källa Skatteverket. Denna klass är enbart giltig för uppgifter från Skatteverket, dvs i praktiken personer med PNR/SNR</w:t>
      </w:r>
    </w:p>
    <w:p w14:paraId="391DAE0D" w14:textId="6ABBAFC1" w:rsidR="00A77F55" w:rsidRPr="00701DF4" w:rsidRDefault="00A77F55" w:rsidP="00A77F55">
      <w:r w:rsidRPr="00701DF4">
        <w:rPr>
          <w:b/>
          <w:bCs/>
        </w:rPr>
        <w:t>Mappning till RIM:</w:t>
      </w:r>
      <w:r w:rsidRPr="00701DF4">
        <w:t xml:space="preserve"> </w:t>
      </w:r>
      <w:r w:rsidRPr="00701DF4">
        <w:br/>
        <w:t>Navet: Folkbokföring</w:t>
      </w:r>
    </w:p>
    <w:p w14:paraId="42AAEABC" w14:textId="77777777" w:rsidR="00A77F55" w:rsidRPr="00701DF4" w:rsidRDefault="00A77F55" w:rsidP="00A77F55"/>
    <w:tbl>
      <w:tblPr>
        <w:tblW w:w="13457" w:type="dxa"/>
        <w:tblLayout w:type="fixed"/>
        <w:tblLook w:val="04A0" w:firstRow="1" w:lastRow="0" w:firstColumn="1" w:lastColumn="0" w:noHBand="0" w:noVBand="1"/>
      </w:tblPr>
      <w:tblGrid>
        <w:gridCol w:w="2400"/>
        <w:gridCol w:w="1985"/>
        <w:gridCol w:w="2551"/>
        <w:gridCol w:w="1418"/>
        <w:gridCol w:w="2551"/>
        <w:gridCol w:w="2552"/>
      </w:tblGrid>
      <w:tr w:rsidR="00A77F55" w:rsidRPr="00701DF4" w14:paraId="3400D1E3"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1FC091C" w14:textId="77777777" w:rsidR="00A77F55" w:rsidRPr="00701DF4" w:rsidRDefault="00A77F55" w:rsidP="00D5522D">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CF656B5" w14:textId="77777777" w:rsidR="00A77F55" w:rsidRPr="00701DF4" w:rsidRDefault="00A77F55"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16927F0" w14:textId="77777777" w:rsidR="00A77F55" w:rsidRPr="00701DF4" w:rsidRDefault="00A77F55"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A2DCEEC" w14:textId="77777777" w:rsidR="00A77F55" w:rsidRPr="00701DF4" w:rsidRDefault="00A77F55"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A67F813" w14:textId="77777777" w:rsidR="00A77F55" w:rsidRPr="00701DF4" w:rsidRDefault="00A77F55"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1A4A2A7" w14:textId="77777777" w:rsidR="00A77F55" w:rsidRPr="00701DF4" w:rsidRDefault="00A77F55" w:rsidP="00D5522D">
            <w:pPr>
              <w:pStyle w:val="Tabellrubrik"/>
            </w:pPr>
            <w:r w:rsidRPr="00701DF4">
              <w:t>Spårbarhet till krav</w:t>
            </w:r>
          </w:p>
        </w:tc>
      </w:tr>
      <w:tr w:rsidR="00A77F55" w:rsidRPr="00701DF4" w14:paraId="65A85813"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1E80B68D" w14:textId="63814DBA"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folkbokföringsdatum</w:t>
            </w:r>
          </w:p>
        </w:tc>
        <w:tc>
          <w:tcPr>
            <w:tcW w:w="1985" w:type="dxa"/>
            <w:tcBorders>
              <w:top w:val="single" w:sz="8" w:space="0" w:color="000000"/>
              <w:left w:val="single" w:sz="8" w:space="0" w:color="000000"/>
              <w:bottom w:val="single" w:sz="8" w:space="0" w:color="000000"/>
              <w:right w:val="single" w:sz="8" w:space="0" w:color="000000"/>
            </w:tcBorders>
          </w:tcPr>
          <w:p w14:paraId="4AE804D5" w14:textId="0EBC0C4F"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 Folkbokforingsdatum</w:t>
            </w:r>
          </w:p>
        </w:tc>
        <w:tc>
          <w:tcPr>
            <w:tcW w:w="2551" w:type="dxa"/>
            <w:tcBorders>
              <w:top w:val="single" w:sz="8" w:space="0" w:color="000000"/>
              <w:left w:val="single" w:sz="8" w:space="0" w:color="000000"/>
              <w:bottom w:val="single" w:sz="8" w:space="0" w:color="000000"/>
              <w:right w:val="single" w:sz="8" w:space="0" w:color="000000"/>
            </w:tcBorders>
          </w:tcPr>
          <w:p w14:paraId="420E2F67" w14:textId="74738191"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Folkbokföringsdatum</w:t>
            </w:r>
          </w:p>
        </w:tc>
        <w:tc>
          <w:tcPr>
            <w:tcW w:w="1418" w:type="dxa"/>
            <w:tcBorders>
              <w:top w:val="single" w:sz="8" w:space="0" w:color="000000"/>
              <w:left w:val="single" w:sz="8" w:space="0" w:color="000000"/>
              <w:bottom w:val="single" w:sz="8" w:space="0" w:color="000000"/>
              <w:right w:val="single" w:sz="8" w:space="0" w:color="000000"/>
            </w:tcBorders>
          </w:tcPr>
          <w:p w14:paraId="353D5BF5" w14:textId="0EA0CF2A" w:rsidR="00A77F55" w:rsidRPr="00701DF4" w:rsidRDefault="00A77F55" w:rsidP="00A77F55">
            <w:pPr>
              <w:rPr>
                <w:rFonts w:cstheme="minorHAnsi"/>
                <w:color w:val="353636" w:themeColor="text1"/>
                <w:sz w:val="18"/>
                <w:szCs w:val="18"/>
                <w:lang w:eastAsia="sv-SE"/>
              </w:rPr>
            </w:pPr>
            <w:r w:rsidRPr="00701DF4">
              <w:rPr>
                <w:rFonts w:cstheme="minorHAnsi"/>
                <w:sz w:val="18"/>
                <w:szCs w:val="18"/>
              </w:rPr>
              <w:t>PartialDate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6C6801F8" w14:textId="77777777" w:rsidR="00A77F55" w:rsidRPr="00701DF4" w:rsidRDefault="00A77F55" w:rsidP="00A77F55">
            <w:pPr>
              <w:rPr>
                <w:rFonts w:cstheme="minorHAnsi"/>
                <w:color w:val="353636" w:themeColor="text1"/>
                <w:sz w:val="18"/>
                <w:szCs w:val="18"/>
                <w:lang w:eastAsia="sv-SE"/>
              </w:rPr>
            </w:pPr>
            <w:r w:rsidRPr="00701DF4">
              <w:rPr>
                <w:rFonts w:cstheme="minorHAnsi"/>
                <w:color w:val="353636" w:themeColor="text1"/>
                <w:sz w:val="18"/>
                <w:szCs w:val="18"/>
                <w:lang w:eastAsia="sv-SE"/>
              </w:rPr>
              <w:t>ÅÅÅÅMMDD: ÅÅÅÅ: 1875 - 1996*</w:t>
            </w:r>
            <w:r w:rsidRPr="00701DF4">
              <w:rPr>
                <w:rFonts w:cstheme="minorHAnsi"/>
                <w:color w:val="353636" w:themeColor="text1"/>
                <w:sz w:val="18"/>
                <w:szCs w:val="18"/>
                <w:lang w:eastAsia="sv-SE"/>
              </w:rPr>
              <w:br/>
              <w:t>MM: 00 – 12</w:t>
            </w:r>
            <w:r w:rsidRPr="00701DF4">
              <w:rPr>
                <w:rFonts w:cstheme="minorHAnsi"/>
                <w:color w:val="353636" w:themeColor="text1"/>
                <w:sz w:val="18"/>
                <w:szCs w:val="18"/>
                <w:lang w:eastAsia="sv-SE"/>
              </w:rPr>
              <w:br/>
              <w:t>DD: 00 – 31</w:t>
            </w:r>
            <w:r w:rsidRPr="00701DF4">
              <w:rPr>
                <w:rFonts w:cstheme="minorHAnsi"/>
                <w:color w:val="353636" w:themeColor="text1"/>
                <w:sz w:val="18"/>
                <w:szCs w:val="18"/>
                <w:lang w:eastAsia="sv-SE"/>
              </w:rPr>
              <w:br/>
              <w:t xml:space="preserve">* = tom nuvarande år. </w:t>
            </w:r>
          </w:p>
          <w:p w14:paraId="0DFDA22B" w14:textId="6D2084D2" w:rsidR="00A77F55" w:rsidRPr="00701DF4" w:rsidRDefault="00A77F55" w:rsidP="00A77F55">
            <w:pPr>
              <w:rPr>
                <w:rFonts w:cstheme="minorHAnsi"/>
                <w:color w:val="353636" w:themeColor="text1"/>
                <w:sz w:val="18"/>
                <w:szCs w:val="18"/>
                <w:lang w:eastAsia="sv-SE"/>
              </w:rPr>
            </w:pPr>
            <w:r w:rsidRPr="00701DF4">
              <w:rPr>
                <w:rFonts w:cstheme="minorHAnsi"/>
                <w:color w:val="353636" w:themeColor="text1"/>
                <w:sz w:val="18"/>
                <w:szCs w:val="18"/>
                <w:lang w:eastAsia="sv-SE"/>
              </w:rPr>
              <w:t>Kan även ha värdet 00000000 (noll), nillable</w:t>
            </w:r>
          </w:p>
        </w:tc>
        <w:tc>
          <w:tcPr>
            <w:tcW w:w="2552" w:type="dxa"/>
            <w:tcBorders>
              <w:top w:val="single" w:sz="8" w:space="0" w:color="000000"/>
              <w:left w:val="single" w:sz="8" w:space="0" w:color="000000"/>
              <w:bottom w:val="single" w:sz="8" w:space="0" w:color="000000"/>
              <w:right w:val="single" w:sz="8" w:space="0" w:color="000000"/>
            </w:tcBorders>
          </w:tcPr>
          <w:p w14:paraId="56430F21" w14:textId="3EE7FCF8"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A77F55" w:rsidRPr="00701DF4" w14:paraId="67DBA99E"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0647D11C" w14:textId="17F59EDE"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länskod</w:t>
            </w:r>
          </w:p>
        </w:tc>
        <w:tc>
          <w:tcPr>
            <w:tcW w:w="1985" w:type="dxa"/>
            <w:tcBorders>
              <w:top w:val="single" w:sz="8" w:space="0" w:color="000000"/>
              <w:left w:val="single" w:sz="8" w:space="0" w:color="000000"/>
              <w:bottom w:val="single" w:sz="8" w:space="0" w:color="000000"/>
              <w:right w:val="single" w:sz="8" w:space="0" w:color="000000"/>
            </w:tcBorders>
          </w:tcPr>
          <w:p w14:paraId="0C2DCA7C" w14:textId="562A96C0"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 LanKod</w:t>
            </w:r>
          </w:p>
        </w:tc>
        <w:tc>
          <w:tcPr>
            <w:tcW w:w="2551" w:type="dxa"/>
            <w:tcBorders>
              <w:top w:val="single" w:sz="8" w:space="0" w:color="000000"/>
              <w:left w:val="single" w:sz="8" w:space="0" w:color="000000"/>
              <w:bottom w:val="single" w:sz="8" w:space="0" w:color="000000"/>
              <w:right w:val="single" w:sz="8" w:space="0" w:color="000000"/>
            </w:tcBorders>
          </w:tcPr>
          <w:p w14:paraId="53BDAA12" w14:textId="2C4E75E5" w:rsidR="00A77F55" w:rsidRPr="00701DF4" w:rsidRDefault="00A77F55" w:rsidP="00A77F55">
            <w:pPr>
              <w:pStyle w:val="SoSTabelltext"/>
              <w:rPr>
                <w:rFonts w:asciiTheme="minorHAnsi" w:hAnsiTheme="minorHAnsi" w:cstheme="minorHAnsi"/>
                <w:sz w:val="18"/>
                <w:szCs w:val="18"/>
                <w:lang w:val="nb-NO"/>
              </w:rPr>
            </w:pPr>
            <w:r w:rsidRPr="00701DF4">
              <w:rPr>
                <w:rFonts w:asciiTheme="minorHAnsi" w:hAnsiTheme="minorHAnsi" w:cstheme="minorHAnsi"/>
                <w:sz w:val="18"/>
                <w:szCs w:val="18"/>
              </w:rPr>
              <w:t>Länskod</w:t>
            </w:r>
          </w:p>
        </w:tc>
        <w:tc>
          <w:tcPr>
            <w:tcW w:w="1418" w:type="dxa"/>
            <w:tcBorders>
              <w:top w:val="single" w:sz="8" w:space="0" w:color="000000"/>
              <w:left w:val="single" w:sz="8" w:space="0" w:color="000000"/>
              <w:bottom w:val="single" w:sz="8" w:space="0" w:color="000000"/>
              <w:right w:val="single" w:sz="8" w:space="0" w:color="000000"/>
            </w:tcBorders>
          </w:tcPr>
          <w:p w14:paraId="2E326921" w14:textId="7AFDF28D" w:rsidR="00A77F55" w:rsidRPr="00701DF4" w:rsidRDefault="00A77F55" w:rsidP="00A77F55">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ST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66C25F00" w14:textId="22004BB9"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kv_län</w:t>
            </w:r>
            <w:r w:rsidRPr="00701DF4">
              <w:rPr>
                <w:rFonts w:asciiTheme="minorHAnsi" w:hAnsiTheme="minorHAnsi" w:cstheme="minorHAnsi"/>
                <w:sz w:val="18"/>
                <w:szCs w:val="18"/>
              </w:rPr>
              <w:br/>
              <w:t xml:space="preserve">OID: 1.2.752.129.2.2.1.18 </w:t>
            </w:r>
          </w:p>
        </w:tc>
        <w:tc>
          <w:tcPr>
            <w:tcW w:w="2552" w:type="dxa"/>
            <w:tcBorders>
              <w:top w:val="single" w:sz="8" w:space="0" w:color="000000"/>
              <w:left w:val="single" w:sz="8" w:space="0" w:color="000000"/>
              <w:bottom w:val="single" w:sz="8" w:space="0" w:color="000000"/>
              <w:right w:val="single" w:sz="8" w:space="0" w:color="000000"/>
            </w:tcBorders>
          </w:tcPr>
          <w:p w14:paraId="49C363E2" w14:textId="5BD37811"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A77F55" w:rsidRPr="00701DF4" w14:paraId="1395612E"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2503446B" w14:textId="5AB209DB"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kommunkod</w:t>
            </w:r>
          </w:p>
        </w:tc>
        <w:tc>
          <w:tcPr>
            <w:tcW w:w="1985" w:type="dxa"/>
            <w:tcBorders>
              <w:top w:val="single" w:sz="8" w:space="0" w:color="000000"/>
              <w:left w:val="single" w:sz="8" w:space="0" w:color="000000"/>
              <w:bottom w:val="single" w:sz="8" w:space="0" w:color="000000"/>
              <w:right w:val="single" w:sz="8" w:space="0" w:color="000000"/>
            </w:tcBorders>
          </w:tcPr>
          <w:p w14:paraId="09648628" w14:textId="7B30EB13"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 KommunKod</w:t>
            </w:r>
          </w:p>
        </w:tc>
        <w:tc>
          <w:tcPr>
            <w:tcW w:w="2551" w:type="dxa"/>
            <w:tcBorders>
              <w:top w:val="single" w:sz="8" w:space="0" w:color="000000"/>
              <w:left w:val="single" w:sz="8" w:space="0" w:color="000000"/>
              <w:bottom w:val="single" w:sz="8" w:space="0" w:color="000000"/>
              <w:right w:val="single" w:sz="8" w:space="0" w:color="000000"/>
            </w:tcBorders>
          </w:tcPr>
          <w:p w14:paraId="707B525E" w14:textId="1EB733E9"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Kommunkod</w:t>
            </w:r>
          </w:p>
        </w:tc>
        <w:tc>
          <w:tcPr>
            <w:tcW w:w="1418" w:type="dxa"/>
            <w:tcBorders>
              <w:top w:val="single" w:sz="8" w:space="0" w:color="000000"/>
              <w:left w:val="single" w:sz="8" w:space="0" w:color="000000"/>
              <w:bottom w:val="single" w:sz="8" w:space="0" w:color="000000"/>
              <w:right w:val="single" w:sz="8" w:space="0" w:color="000000"/>
            </w:tcBorders>
          </w:tcPr>
          <w:p w14:paraId="4613D5F0" w14:textId="754F3CCB" w:rsidR="00A77F55" w:rsidRPr="00701DF4" w:rsidRDefault="00A77F55" w:rsidP="00A77F55">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ST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02032059" w14:textId="7BDC3F10" w:rsidR="00A77F55" w:rsidRPr="00701DF4" w:rsidRDefault="00A77F55" w:rsidP="00A77F55">
            <w:pPr>
              <w:rPr>
                <w:rFonts w:cstheme="minorHAnsi"/>
                <w:color w:val="353636" w:themeColor="text1"/>
                <w:sz w:val="18"/>
                <w:szCs w:val="18"/>
                <w:lang w:eastAsia="sv-SE"/>
              </w:rPr>
            </w:pPr>
            <w:r w:rsidRPr="00701DF4">
              <w:rPr>
                <w:rFonts w:cstheme="minorHAnsi"/>
                <w:sz w:val="18"/>
                <w:szCs w:val="18"/>
              </w:rPr>
              <w:t>kv_kommun</w:t>
            </w:r>
            <w:r w:rsidRPr="00701DF4">
              <w:rPr>
                <w:rFonts w:cstheme="minorHAnsi"/>
                <w:sz w:val="18"/>
                <w:szCs w:val="18"/>
              </w:rPr>
              <w:br/>
              <w:t xml:space="preserve">OID: 1.2.752.129.2.2.1.17 </w:t>
            </w:r>
          </w:p>
        </w:tc>
        <w:tc>
          <w:tcPr>
            <w:tcW w:w="2552" w:type="dxa"/>
            <w:tcBorders>
              <w:top w:val="single" w:sz="8" w:space="0" w:color="000000"/>
              <w:left w:val="single" w:sz="8" w:space="0" w:color="000000"/>
              <w:bottom w:val="single" w:sz="8" w:space="0" w:color="000000"/>
              <w:right w:val="single" w:sz="8" w:space="0" w:color="000000"/>
            </w:tcBorders>
          </w:tcPr>
          <w:p w14:paraId="4CFCA6BC" w14:textId="4B6C4AD0"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A77F55" w:rsidRPr="00701DF4" w14:paraId="68FE8A83"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5530D950" w14:textId="147EED19"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lastRenderedPageBreak/>
              <w:t>församlingskod</w:t>
            </w:r>
          </w:p>
        </w:tc>
        <w:tc>
          <w:tcPr>
            <w:tcW w:w="1985" w:type="dxa"/>
            <w:tcBorders>
              <w:top w:val="single" w:sz="8" w:space="0" w:color="000000"/>
              <w:left w:val="single" w:sz="8" w:space="0" w:color="000000"/>
              <w:bottom w:val="single" w:sz="8" w:space="0" w:color="000000"/>
              <w:right w:val="single" w:sz="8" w:space="0" w:color="000000"/>
            </w:tcBorders>
          </w:tcPr>
          <w:p w14:paraId="4E0DC6BA" w14:textId="645AA242"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 ForsamlingKod</w:t>
            </w:r>
          </w:p>
        </w:tc>
        <w:tc>
          <w:tcPr>
            <w:tcW w:w="2551" w:type="dxa"/>
            <w:tcBorders>
              <w:top w:val="single" w:sz="8" w:space="0" w:color="000000"/>
              <w:left w:val="single" w:sz="8" w:space="0" w:color="000000"/>
              <w:bottom w:val="single" w:sz="8" w:space="0" w:color="000000"/>
              <w:right w:val="single" w:sz="8" w:space="0" w:color="000000"/>
            </w:tcBorders>
          </w:tcPr>
          <w:p w14:paraId="018DA04C" w14:textId="040FB770"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Församlingskod</w:t>
            </w:r>
          </w:p>
        </w:tc>
        <w:tc>
          <w:tcPr>
            <w:tcW w:w="1418" w:type="dxa"/>
            <w:tcBorders>
              <w:top w:val="single" w:sz="8" w:space="0" w:color="000000"/>
              <w:left w:val="single" w:sz="8" w:space="0" w:color="000000"/>
              <w:bottom w:val="single" w:sz="8" w:space="0" w:color="000000"/>
              <w:right w:val="single" w:sz="8" w:space="0" w:color="000000"/>
            </w:tcBorders>
          </w:tcPr>
          <w:p w14:paraId="314B251B" w14:textId="69FD0805" w:rsidR="00A77F55" w:rsidRPr="00701DF4" w:rsidRDefault="00A77F55" w:rsidP="00A77F55">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ST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2ADB37B4" w14:textId="2B299AD5" w:rsidR="00A77F55" w:rsidRPr="00701DF4" w:rsidRDefault="00A77F55" w:rsidP="00A77F55">
            <w:pPr>
              <w:rPr>
                <w:rFonts w:cstheme="minorHAnsi"/>
                <w:color w:val="353636" w:themeColor="text1"/>
                <w:sz w:val="18"/>
                <w:szCs w:val="18"/>
                <w:lang w:eastAsia="sv-SE"/>
              </w:rPr>
            </w:pPr>
            <w:r w:rsidRPr="00701DF4">
              <w:rPr>
                <w:rFonts w:cstheme="minorHAnsi"/>
                <w:sz w:val="18"/>
                <w:szCs w:val="18"/>
              </w:rPr>
              <w:t>kv_församling</w:t>
            </w:r>
            <w:r w:rsidRPr="00701DF4">
              <w:rPr>
                <w:rFonts w:cstheme="minorHAnsi"/>
                <w:sz w:val="18"/>
                <w:szCs w:val="18"/>
              </w:rPr>
              <w:br/>
              <w:t xml:space="preserve">OID: 1.2.752.129.2.2.1.16 </w:t>
            </w:r>
          </w:p>
        </w:tc>
        <w:tc>
          <w:tcPr>
            <w:tcW w:w="2552" w:type="dxa"/>
            <w:tcBorders>
              <w:top w:val="single" w:sz="8" w:space="0" w:color="000000"/>
              <w:left w:val="single" w:sz="8" w:space="0" w:color="000000"/>
              <w:bottom w:val="single" w:sz="8" w:space="0" w:color="000000"/>
              <w:right w:val="single" w:sz="8" w:space="0" w:color="000000"/>
            </w:tcBorders>
          </w:tcPr>
          <w:p w14:paraId="36F4D0E4" w14:textId="7625B03F"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A77F55" w:rsidRPr="00701DF4" w14:paraId="4B87E02F"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06DCBD47" w14:textId="1EE75D0C"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fastighetsbeteckning</w:t>
            </w:r>
          </w:p>
        </w:tc>
        <w:tc>
          <w:tcPr>
            <w:tcW w:w="1985" w:type="dxa"/>
            <w:tcBorders>
              <w:top w:val="single" w:sz="8" w:space="0" w:color="000000"/>
              <w:left w:val="single" w:sz="8" w:space="0" w:color="000000"/>
              <w:bottom w:val="single" w:sz="8" w:space="0" w:color="000000"/>
              <w:right w:val="single" w:sz="8" w:space="0" w:color="000000"/>
            </w:tcBorders>
          </w:tcPr>
          <w:p w14:paraId="5D56140C" w14:textId="2CE94816"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 Fastighetsbeteckning</w:t>
            </w:r>
          </w:p>
        </w:tc>
        <w:tc>
          <w:tcPr>
            <w:tcW w:w="2551" w:type="dxa"/>
            <w:tcBorders>
              <w:top w:val="single" w:sz="8" w:space="0" w:color="000000"/>
              <w:left w:val="single" w:sz="8" w:space="0" w:color="000000"/>
              <w:bottom w:val="single" w:sz="8" w:space="0" w:color="000000"/>
              <w:right w:val="single" w:sz="8" w:space="0" w:color="000000"/>
            </w:tcBorders>
          </w:tcPr>
          <w:p w14:paraId="4A4C0699" w14:textId="0C7F4CB6"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Fastighetsbeteckning</w:t>
            </w:r>
          </w:p>
        </w:tc>
        <w:tc>
          <w:tcPr>
            <w:tcW w:w="1418" w:type="dxa"/>
            <w:tcBorders>
              <w:top w:val="single" w:sz="8" w:space="0" w:color="000000"/>
              <w:left w:val="single" w:sz="8" w:space="0" w:color="000000"/>
              <w:bottom w:val="single" w:sz="8" w:space="0" w:color="000000"/>
              <w:right w:val="single" w:sz="8" w:space="0" w:color="000000"/>
            </w:tcBorders>
          </w:tcPr>
          <w:p w14:paraId="61A5E72F" w14:textId="0AAE97FF" w:rsidR="00A77F55" w:rsidRPr="00701DF4" w:rsidRDefault="00A77F55" w:rsidP="00A77F55">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ST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34A2DA7B" w14:textId="6709B5C0" w:rsidR="00A77F55" w:rsidRPr="00701DF4" w:rsidRDefault="00A77F55" w:rsidP="00A77F55">
            <w:pPr>
              <w:rPr>
                <w:rFonts w:cstheme="minorHAnsi"/>
                <w:color w:val="353636" w:themeColor="text1"/>
                <w:sz w:val="18"/>
                <w:szCs w:val="18"/>
                <w:lang w:eastAsia="sv-SE"/>
              </w:rPr>
            </w:pPr>
            <w:r w:rsidRPr="00701DF4">
              <w:rPr>
                <w:rFonts w:cstheme="minorHAnsi"/>
                <w:sz w:val="18"/>
                <w:szCs w:val="18"/>
              </w:rPr>
              <w:t>1-40 tecken</w:t>
            </w:r>
          </w:p>
        </w:tc>
        <w:tc>
          <w:tcPr>
            <w:tcW w:w="2552" w:type="dxa"/>
            <w:tcBorders>
              <w:top w:val="single" w:sz="8" w:space="0" w:color="000000"/>
              <w:left w:val="single" w:sz="8" w:space="0" w:color="000000"/>
              <w:bottom w:val="single" w:sz="8" w:space="0" w:color="000000"/>
              <w:right w:val="single" w:sz="8" w:space="0" w:color="000000"/>
            </w:tcBorders>
          </w:tcPr>
          <w:p w14:paraId="66A46371" w14:textId="7A8E75B7"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A77F55" w:rsidRPr="00701DF4" w14:paraId="639052D9"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45AE68F7" w14:textId="4646EE0F"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fiktivt nummer</w:t>
            </w:r>
          </w:p>
        </w:tc>
        <w:tc>
          <w:tcPr>
            <w:tcW w:w="1985" w:type="dxa"/>
            <w:tcBorders>
              <w:top w:val="single" w:sz="8" w:space="0" w:color="000000"/>
              <w:left w:val="single" w:sz="8" w:space="0" w:color="000000"/>
              <w:bottom w:val="single" w:sz="8" w:space="0" w:color="000000"/>
              <w:right w:val="single" w:sz="8" w:space="0" w:color="000000"/>
            </w:tcBorders>
          </w:tcPr>
          <w:p w14:paraId="4EFDB5C1" w14:textId="2A27839A"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 FiktivtNr</w:t>
            </w:r>
          </w:p>
        </w:tc>
        <w:tc>
          <w:tcPr>
            <w:tcW w:w="2551" w:type="dxa"/>
            <w:tcBorders>
              <w:top w:val="single" w:sz="8" w:space="0" w:color="000000"/>
              <w:left w:val="single" w:sz="8" w:space="0" w:color="000000"/>
              <w:bottom w:val="single" w:sz="8" w:space="0" w:color="000000"/>
              <w:right w:val="single" w:sz="8" w:space="0" w:color="000000"/>
            </w:tcBorders>
          </w:tcPr>
          <w:p w14:paraId="763287C6" w14:textId="48F06FBB"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Fiktivt nummer för fastighet (SKV Termkod 01028). Ett fiktivt nummer finns på de fastigheter som tillhör mer än ett valdistrikt. För de flesta fastigheter är det fiktiva numret noll.</w:t>
            </w:r>
          </w:p>
        </w:tc>
        <w:tc>
          <w:tcPr>
            <w:tcW w:w="1418" w:type="dxa"/>
            <w:tcBorders>
              <w:top w:val="single" w:sz="8" w:space="0" w:color="000000"/>
              <w:left w:val="single" w:sz="8" w:space="0" w:color="000000"/>
              <w:bottom w:val="single" w:sz="8" w:space="0" w:color="000000"/>
              <w:right w:val="single" w:sz="8" w:space="0" w:color="000000"/>
            </w:tcBorders>
          </w:tcPr>
          <w:p w14:paraId="0B8FAEE5" w14:textId="4AFB2908" w:rsidR="00A77F55" w:rsidRPr="00701DF4" w:rsidRDefault="00A77F55" w:rsidP="00A77F55">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INT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2061F86B" w14:textId="77777777" w:rsidR="00A77F55" w:rsidRPr="00701DF4" w:rsidRDefault="00A77F55" w:rsidP="00A77F55">
            <w:pPr>
              <w:rPr>
                <w:rFonts w:cstheme="minorHAnsi"/>
                <w:color w:val="353636" w:themeColor="text1"/>
                <w:sz w:val="18"/>
                <w:szCs w:val="18"/>
                <w:lang w:eastAsia="sv-SE"/>
              </w:rPr>
            </w:pPr>
            <w:r w:rsidRPr="00701DF4">
              <w:rPr>
                <w:rFonts w:cstheme="minorHAnsi"/>
                <w:color w:val="353636" w:themeColor="text1"/>
                <w:sz w:val="18"/>
                <w:szCs w:val="18"/>
                <w:lang w:eastAsia="sv-SE"/>
              </w:rPr>
              <w:t>Fiktiva nummer för fastigheter:0 - 999</w:t>
            </w:r>
          </w:p>
          <w:p w14:paraId="22353354" w14:textId="6983D28C" w:rsidR="00A77F55" w:rsidRPr="00701DF4" w:rsidRDefault="00A77F55" w:rsidP="00A77F55">
            <w:pPr>
              <w:rPr>
                <w:rFonts w:cstheme="minorHAnsi"/>
                <w:color w:val="353636" w:themeColor="text1"/>
                <w:sz w:val="18"/>
                <w:szCs w:val="18"/>
                <w:lang w:eastAsia="sv-SE"/>
              </w:rPr>
            </w:pPr>
            <w:r w:rsidRPr="00701DF4">
              <w:rPr>
                <w:rFonts w:cstheme="minorHAnsi"/>
                <w:color w:val="353636" w:themeColor="text1"/>
                <w:sz w:val="18"/>
                <w:szCs w:val="18"/>
                <w:lang w:eastAsia="sv-SE"/>
              </w:rPr>
              <w:t>Värdet 0 (noll) är default</w:t>
            </w:r>
          </w:p>
        </w:tc>
        <w:tc>
          <w:tcPr>
            <w:tcW w:w="2552" w:type="dxa"/>
            <w:tcBorders>
              <w:top w:val="single" w:sz="8" w:space="0" w:color="000000"/>
              <w:left w:val="single" w:sz="8" w:space="0" w:color="000000"/>
              <w:bottom w:val="single" w:sz="8" w:space="0" w:color="000000"/>
              <w:right w:val="single" w:sz="8" w:space="0" w:color="000000"/>
            </w:tcBorders>
          </w:tcPr>
          <w:p w14:paraId="6DFED077" w14:textId="01312F1D"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A77F55" w:rsidRPr="00701DF4" w14:paraId="3A0EC25B"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567AFBBC" w14:textId="56E90E60"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folkbokföringstyp</w:t>
            </w:r>
          </w:p>
        </w:tc>
        <w:tc>
          <w:tcPr>
            <w:tcW w:w="1985" w:type="dxa"/>
            <w:tcBorders>
              <w:top w:val="single" w:sz="8" w:space="0" w:color="000000"/>
              <w:left w:val="single" w:sz="8" w:space="0" w:color="000000"/>
              <w:bottom w:val="single" w:sz="8" w:space="0" w:color="000000"/>
              <w:right w:val="single" w:sz="8" w:space="0" w:color="000000"/>
            </w:tcBorders>
          </w:tcPr>
          <w:p w14:paraId="4718464B" w14:textId="45D96479"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 Folkbokforingstyp</w:t>
            </w:r>
          </w:p>
        </w:tc>
        <w:tc>
          <w:tcPr>
            <w:tcW w:w="2551" w:type="dxa"/>
            <w:tcBorders>
              <w:top w:val="single" w:sz="8" w:space="0" w:color="000000"/>
              <w:left w:val="single" w:sz="8" w:space="0" w:color="000000"/>
              <w:bottom w:val="single" w:sz="8" w:space="0" w:color="000000"/>
              <w:right w:val="single" w:sz="8" w:space="0" w:color="000000"/>
            </w:tcBorders>
          </w:tcPr>
          <w:p w14:paraId="094D93C6" w14:textId="3FF054F7"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Kod för folkbokföringskategori.</w:t>
            </w:r>
          </w:p>
        </w:tc>
        <w:tc>
          <w:tcPr>
            <w:tcW w:w="1418" w:type="dxa"/>
            <w:tcBorders>
              <w:top w:val="single" w:sz="8" w:space="0" w:color="000000"/>
              <w:left w:val="single" w:sz="8" w:space="0" w:color="000000"/>
              <w:bottom w:val="single" w:sz="8" w:space="0" w:color="000000"/>
              <w:right w:val="single" w:sz="8" w:space="0" w:color="000000"/>
            </w:tcBorders>
          </w:tcPr>
          <w:p w14:paraId="002AD552" w14:textId="01F86DDD" w:rsidR="00A77F55" w:rsidRPr="00701DF4" w:rsidRDefault="00A77F55" w:rsidP="00A77F55">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CV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06465BB9" w14:textId="329B5A81" w:rsidR="00A77F55" w:rsidRPr="00701DF4" w:rsidRDefault="00A77F55" w:rsidP="00A77F55">
            <w:pPr>
              <w:rPr>
                <w:rFonts w:cstheme="minorHAnsi"/>
                <w:color w:val="353636" w:themeColor="text1"/>
                <w:sz w:val="18"/>
                <w:szCs w:val="18"/>
                <w:lang w:eastAsia="sv-SE"/>
              </w:rPr>
            </w:pPr>
            <w:r w:rsidRPr="00701DF4">
              <w:rPr>
                <w:rFonts w:cstheme="minorHAnsi"/>
                <w:sz w:val="18"/>
                <w:szCs w:val="18"/>
              </w:rPr>
              <w:t>SKV Termkod 04008</w:t>
            </w:r>
            <w:r w:rsidRPr="00701DF4">
              <w:rPr>
                <w:rFonts w:cstheme="minorHAnsi"/>
                <w:sz w:val="18"/>
                <w:szCs w:val="18"/>
              </w:rPr>
              <w:br/>
              <w:t>FB=Folkbokförd</w:t>
            </w:r>
            <w:r w:rsidRPr="00701DF4">
              <w:rPr>
                <w:rFonts w:cstheme="minorHAnsi"/>
                <w:sz w:val="18"/>
                <w:szCs w:val="18"/>
              </w:rPr>
              <w:br/>
              <w:t>UV=Utvandrad</w:t>
            </w:r>
            <w:r w:rsidRPr="00701DF4">
              <w:rPr>
                <w:rFonts w:cstheme="minorHAnsi"/>
                <w:sz w:val="18"/>
                <w:szCs w:val="18"/>
              </w:rPr>
              <w:br/>
              <w:t>OB=Avregistrerad som försvunnen</w:t>
            </w:r>
          </w:p>
        </w:tc>
        <w:tc>
          <w:tcPr>
            <w:tcW w:w="2552" w:type="dxa"/>
            <w:tcBorders>
              <w:top w:val="single" w:sz="8" w:space="0" w:color="000000"/>
              <w:left w:val="single" w:sz="8" w:space="0" w:color="000000"/>
              <w:bottom w:val="single" w:sz="8" w:space="0" w:color="000000"/>
              <w:right w:val="single" w:sz="8" w:space="0" w:color="000000"/>
            </w:tcBorders>
          </w:tcPr>
          <w:p w14:paraId="54396CC6" w14:textId="0CEBC895"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bl>
    <w:p w14:paraId="414A348A" w14:textId="77777777" w:rsidR="00A77F55" w:rsidRPr="00701DF4" w:rsidRDefault="00A77F55"/>
    <w:p w14:paraId="45BB1C07" w14:textId="77777777" w:rsidR="00A77F55" w:rsidRPr="00701DF4" w:rsidRDefault="00A77F55">
      <w:r w:rsidRPr="00701DF4">
        <w:br w:type="page"/>
      </w:r>
    </w:p>
    <w:p w14:paraId="6CAD63C4" w14:textId="55E2AC3C" w:rsidR="00A77F55" w:rsidRPr="00701DF4" w:rsidRDefault="00A77F55" w:rsidP="00A77F55">
      <w:pPr>
        <w:pStyle w:val="Numreradrubrik3"/>
      </w:pPr>
      <w:bookmarkStart w:id="60" w:name="_Toc158116556"/>
      <w:r w:rsidRPr="00701DF4">
        <w:lastRenderedPageBreak/>
        <w:t>Folkbokföringsadress</w:t>
      </w:r>
      <w:bookmarkEnd w:id="60"/>
    </w:p>
    <w:p w14:paraId="52D94552" w14:textId="221A77B3" w:rsidR="00A77F55" w:rsidRPr="00701DF4" w:rsidRDefault="00A77F55" w:rsidP="00A77F55">
      <w:r w:rsidRPr="00701DF4">
        <w:rPr>
          <w:color w:val="000000"/>
        </w:rPr>
        <w:t xml:space="preserve">Engelskt namn: </w:t>
      </w:r>
      <w:r w:rsidRPr="00701DF4">
        <w:t>ResidentialAddress</w:t>
      </w:r>
    </w:p>
    <w:p w14:paraId="170407EF" w14:textId="77777777" w:rsidR="00A77F55" w:rsidRPr="00701DF4" w:rsidRDefault="00A77F55" w:rsidP="00A77F55">
      <w:r w:rsidRPr="00701DF4">
        <w:rPr>
          <w:b/>
          <w:bCs/>
        </w:rPr>
        <w:t>Beskrivning:</w:t>
      </w:r>
      <w:r w:rsidRPr="00701DF4">
        <w:br/>
        <w:t>Folkbokföringsadress är adressen till en persons folkbokföringsfastighet (bostadsadress). Adressen är uppbyggd enligt svensk standard SS 61 34 01. Uppgifterna gäller enbart för uppgifter som kommer från Skatteverket (i praktiken personer med PNR/SNR).</w:t>
      </w:r>
    </w:p>
    <w:p w14:paraId="4002C0D1" w14:textId="77777777" w:rsidR="00A77F55" w:rsidRPr="00701DF4" w:rsidRDefault="00A77F55" w:rsidP="00A77F55">
      <w:r w:rsidRPr="00701DF4">
        <w:rPr>
          <w:b/>
          <w:bCs/>
        </w:rPr>
        <w:t>Mappning till RIM:</w:t>
      </w:r>
      <w:r w:rsidRPr="00701DF4">
        <w:t xml:space="preserve"> </w:t>
      </w:r>
      <w:r w:rsidRPr="00701DF4">
        <w:br/>
        <w:t>NI: person.adress</w:t>
      </w:r>
      <w:r w:rsidRPr="00701DF4">
        <w:br/>
        <w:t>Navet: Folkbokföringsadress</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A77F55" w:rsidRPr="00701DF4" w14:paraId="1ACC546B"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299F16C" w14:textId="77777777" w:rsidR="00A77F55" w:rsidRPr="00701DF4" w:rsidRDefault="00A77F55" w:rsidP="00D5522D">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6CF67C5" w14:textId="77777777" w:rsidR="00A77F55" w:rsidRPr="00701DF4" w:rsidRDefault="00A77F55"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DCCB87F" w14:textId="77777777" w:rsidR="00A77F55" w:rsidRPr="00701DF4" w:rsidRDefault="00A77F55"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1CEC85D" w14:textId="77777777" w:rsidR="00A77F55" w:rsidRPr="00701DF4" w:rsidRDefault="00A77F55"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4E964AA" w14:textId="77777777" w:rsidR="00A77F55" w:rsidRPr="00701DF4" w:rsidRDefault="00A77F55"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8C78F2B" w14:textId="77777777" w:rsidR="00A77F55" w:rsidRPr="00701DF4" w:rsidRDefault="00A77F55" w:rsidP="00D5522D">
            <w:pPr>
              <w:pStyle w:val="Tabellrubrik"/>
              <w:rPr>
                <w:b w:val="0"/>
                <w:bCs w:val="0"/>
              </w:rPr>
            </w:pPr>
            <w:r w:rsidRPr="00701DF4">
              <w:t>Spårbarhet till krav</w:t>
            </w:r>
          </w:p>
        </w:tc>
      </w:tr>
      <w:tr w:rsidR="00A77F55" w:rsidRPr="00701DF4" w14:paraId="00905F25"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2BCF40A6" w14:textId="41C2B805"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utdelningsadress1</w:t>
            </w:r>
          </w:p>
        </w:tc>
        <w:tc>
          <w:tcPr>
            <w:tcW w:w="1985" w:type="dxa"/>
            <w:tcBorders>
              <w:top w:val="single" w:sz="8" w:space="0" w:color="000000"/>
              <w:left w:val="single" w:sz="8" w:space="0" w:color="000000"/>
              <w:bottom w:val="single" w:sz="8" w:space="0" w:color="000000"/>
              <w:right w:val="single" w:sz="8" w:space="0" w:color="000000"/>
            </w:tcBorders>
          </w:tcPr>
          <w:p w14:paraId="48EFE77D" w14:textId="20560265"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Utdelningsadress1</w:t>
            </w:r>
          </w:p>
        </w:tc>
        <w:tc>
          <w:tcPr>
            <w:tcW w:w="2551" w:type="dxa"/>
            <w:tcBorders>
              <w:top w:val="single" w:sz="8" w:space="0" w:color="000000"/>
              <w:left w:val="single" w:sz="8" w:space="0" w:color="000000"/>
              <w:bottom w:val="single" w:sz="8" w:space="0" w:color="000000"/>
              <w:right w:val="single" w:sz="8" w:space="0" w:color="000000"/>
            </w:tcBorders>
          </w:tcPr>
          <w:p w14:paraId="36906F51" w14:textId="786B427A"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 1</w:t>
            </w:r>
          </w:p>
        </w:tc>
        <w:tc>
          <w:tcPr>
            <w:tcW w:w="1418" w:type="dxa"/>
            <w:tcBorders>
              <w:top w:val="single" w:sz="8" w:space="0" w:color="000000"/>
              <w:left w:val="single" w:sz="8" w:space="0" w:color="000000"/>
              <w:bottom w:val="single" w:sz="8" w:space="0" w:color="000000"/>
              <w:right w:val="single" w:sz="8" w:space="0" w:color="000000"/>
            </w:tcBorders>
          </w:tcPr>
          <w:p w14:paraId="5E0B4626" w14:textId="14415EE1" w:rsidR="00A77F55" w:rsidRPr="00701DF4" w:rsidRDefault="00A77F55" w:rsidP="00A77F55">
            <w:pPr>
              <w:rPr>
                <w:rFonts w:cstheme="minorHAnsi"/>
                <w:color w:val="353636" w:themeColor="text1"/>
                <w:sz w:val="18"/>
                <w:szCs w:val="18"/>
                <w:lang w:eastAsia="sv-SE"/>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1692EF07" w14:textId="29DD648B" w:rsidR="00A77F55" w:rsidRPr="00701DF4" w:rsidRDefault="00A77F55" w:rsidP="00A77F55">
            <w:pPr>
              <w:rPr>
                <w:rFonts w:cstheme="minorHAnsi"/>
                <w:color w:val="353636" w:themeColor="text1"/>
                <w:sz w:val="18"/>
                <w:szCs w:val="18"/>
                <w:lang w:eastAsia="sv-SE"/>
              </w:rPr>
            </w:pPr>
            <w:r w:rsidRPr="00701DF4">
              <w:rPr>
                <w:rFonts w:cstheme="minorHAnsi"/>
                <w:color w:val="353636" w:themeColor="text1"/>
                <w:sz w:val="18"/>
                <w:szCs w:val="18"/>
                <w:lang w:eastAsia="sv-SE"/>
              </w:rPr>
              <w:t>1-35 tecken</w:t>
            </w:r>
          </w:p>
        </w:tc>
        <w:tc>
          <w:tcPr>
            <w:tcW w:w="2552" w:type="dxa"/>
            <w:tcBorders>
              <w:top w:val="single" w:sz="8" w:space="0" w:color="000000"/>
              <w:left w:val="single" w:sz="8" w:space="0" w:color="000000"/>
              <w:bottom w:val="single" w:sz="8" w:space="0" w:color="000000"/>
              <w:right w:val="single" w:sz="8" w:space="0" w:color="000000"/>
            </w:tcBorders>
          </w:tcPr>
          <w:p w14:paraId="1DE8A1B5" w14:textId="612DED4E"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A77F55" w:rsidRPr="00701DF4" w14:paraId="4E5EDA24"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3D9EBF5F" w14:textId="20D7D7A2"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utdelningsadress2</w:t>
            </w:r>
          </w:p>
        </w:tc>
        <w:tc>
          <w:tcPr>
            <w:tcW w:w="1985" w:type="dxa"/>
            <w:tcBorders>
              <w:top w:val="single" w:sz="8" w:space="0" w:color="000000"/>
              <w:left w:val="single" w:sz="8" w:space="0" w:color="000000"/>
              <w:bottom w:val="single" w:sz="8" w:space="0" w:color="000000"/>
              <w:right w:val="single" w:sz="8" w:space="0" w:color="000000"/>
            </w:tcBorders>
          </w:tcPr>
          <w:p w14:paraId="0E206A72" w14:textId="0204DB9D"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Utdelningsadress2</w:t>
            </w:r>
          </w:p>
        </w:tc>
        <w:tc>
          <w:tcPr>
            <w:tcW w:w="2551" w:type="dxa"/>
            <w:tcBorders>
              <w:top w:val="single" w:sz="8" w:space="0" w:color="000000"/>
              <w:left w:val="single" w:sz="8" w:space="0" w:color="000000"/>
              <w:bottom w:val="single" w:sz="8" w:space="0" w:color="000000"/>
              <w:right w:val="single" w:sz="8" w:space="0" w:color="000000"/>
            </w:tcBorders>
          </w:tcPr>
          <w:p w14:paraId="0CA04892" w14:textId="66B82B88" w:rsidR="00A77F55" w:rsidRPr="00701DF4" w:rsidRDefault="00A77F55" w:rsidP="00A77F55">
            <w:pPr>
              <w:pStyle w:val="SoSTabelltext"/>
              <w:rPr>
                <w:rFonts w:asciiTheme="minorHAnsi" w:hAnsiTheme="minorHAnsi" w:cstheme="minorHAnsi"/>
                <w:sz w:val="18"/>
                <w:szCs w:val="18"/>
                <w:lang w:val="nb-NO"/>
              </w:rPr>
            </w:pPr>
            <w:r w:rsidRPr="00701DF4">
              <w:rPr>
                <w:rFonts w:asciiTheme="minorHAnsi" w:hAnsiTheme="minorHAnsi" w:cstheme="minorHAnsi"/>
                <w:sz w:val="18"/>
                <w:szCs w:val="18"/>
              </w:rPr>
              <w:t>Utdelningsadress 2</w:t>
            </w:r>
          </w:p>
        </w:tc>
        <w:tc>
          <w:tcPr>
            <w:tcW w:w="1418" w:type="dxa"/>
            <w:tcBorders>
              <w:top w:val="single" w:sz="8" w:space="0" w:color="000000"/>
              <w:left w:val="single" w:sz="8" w:space="0" w:color="000000"/>
              <w:bottom w:val="single" w:sz="8" w:space="0" w:color="000000"/>
              <w:right w:val="single" w:sz="8" w:space="0" w:color="000000"/>
            </w:tcBorders>
          </w:tcPr>
          <w:p w14:paraId="7C0CC281" w14:textId="1BAD4D3F" w:rsidR="00A77F55" w:rsidRPr="00701DF4" w:rsidRDefault="00A77F55" w:rsidP="00A77F55">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ST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108EDB48" w14:textId="5D50F478"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1-35 tecken</w:t>
            </w:r>
          </w:p>
        </w:tc>
        <w:tc>
          <w:tcPr>
            <w:tcW w:w="2552" w:type="dxa"/>
            <w:tcBorders>
              <w:top w:val="single" w:sz="8" w:space="0" w:color="000000"/>
              <w:left w:val="single" w:sz="8" w:space="0" w:color="000000"/>
              <w:bottom w:val="single" w:sz="8" w:space="0" w:color="000000"/>
              <w:right w:val="single" w:sz="8" w:space="0" w:color="000000"/>
            </w:tcBorders>
          </w:tcPr>
          <w:p w14:paraId="537F1BEB" w14:textId="21CFB8E4"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A77F55" w:rsidRPr="00701DF4" w14:paraId="0FF38511"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27E373C4" w14:textId="1F2ADE33"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careOf</w:t>
            </w:r>
          </w:p>
        </w:tc>
        <w:tc>
          <w:tcPr>
            <w:tcW w:w="1985" w:type="dxa"/>
            <w:tcBorders>
              <w:top w:val="single" w:sz="8" w:space="0" w:color="000000"/>
              <w:left w:val="single" w:sz="8" w:space="0" w:color="000000"/>
              <w:bottom w:val="single" w:sz="8" w:space="0" w:color="000000"/>
              <w:right w:val="single" w:sz="8" w:space="0" w:color="000000"/>
            </w:tcBorders>
          </w:tcPr>
          <w:p w14:paraId="5BDCF421" w14:textId="39D81DF7"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CareOf</w:t>
            </w:r>
          </w:p>
        </w:tc>
        <w:tc>
          <w:tcPr>
            <w:tcW w:w="2551" w:type="dxa"/>
            <w:tcBorders>
              <w:top w:val="single" w:sz="8" w:space="0" w:color="000000"/>
              <w:left w:val="single" w:sz="8" w:space="0" w:color="000000"/>
              <w:bottom w:val="single" w:sz="8" w:space="0" w:color="000000"/>
              <w:right w:val="single" w:sz="8" w:space="0" w:color="000000"/>
            </w:tcBorders>
          </w:tcPr>
          <w:p w14:paraId="468E6C3B" w14:textId="7A65ABE7"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Care of adress</w:t>
            </w:r>
          </w:p>
        </w:tc>
        <w:tc>
          <w:tcPr>
            <w:tcW w:w="1418" w:type="dxa"/>
            <w:tcBorders>
              <w:top w:val="single" w:sz="8" w:space="0" w:color="000000"/>
              <w:left w:val="single" w:sz="8" w:space="0" w:color="000000"/>
              <w:bottom w:val="single" w:sz="8" w:space="0" w:color="000000"/>
              <w:right w:val="single" w:sz="8" w:space="0" w:color="000000"/>
            </w:tcBorders>
          </w:tcPr>
          <w:p w14:paraId="60DAEFE5" w14:textId="4A20A8CD" w:rsidR="00A77F55" w:rsidRPr="00701DF4" w:rsidRDefault="00A77F55" w:rsidP="00A77F55">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ST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4A320393" w14:textId="1BFF4150" w:rsidR="00A77F55" w:rsidRPr="00701DF4" w:rsidRDefault="00A77F55" w:rsidP="00A77F55">
            <w:pPr>
              <w:rPr>
                <w:rFonts w:cstheme="minorHAnsi"/>
                <w:color w:val="353636" w:themeColor="text1"/>
                <w:sz w:val="18"/>
                <w:szCs w:val="18"/>
                <w:lang w:eastAsia="sv-SE"/>
              </w:rPr>
            </w:pPr>
            <w:r w:rsidRPr="00701DF4">
              <w:rPr>
                <w:rFonts w:cstheme="minorHAnsi"/>
                <w:color w:val="353636" w:themeColor="text1"/>
                <w:sz w:val="18"/>
                <w:szCs w:val="18"/>
                <w:lang w:eastAsia="sv-SE"/>
              </w:rPr>
              <w:t>1-35 tecken</w:t>
            </w:r>
          </w:p>
        </w:tc>
        <w:tc>
          <w:tcPr>
            <w:tcW w:w="2552" w:type="dxa"/>
            <w:tcBorders>
              <w:top w:val="single" w:sz="8" w:space="0" w:color="000000"/>
              <w:left w:val="single" w:sz="8" w:space="0" w:color="000000"/>
              <w:bottom w:val="single" w:sz="8" w:space="0" w:color="000000"/>
              <w:right w:val="single" w:sz="8" w:space="0" w:color="000000"/>
            </w:tcBorders>
          </w:tcPr>
          <w:p w14:paraId="7BC00101" w14:textId="09F6E070"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A77F55" w:rsidRPr="00701DF4" w14:paraId="2854D9CA"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0C44A0D7" w14:textId="0D471356"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postnummer</w:t>
            </w:r>
          </w:p>
        </w:tc>
        <w:tc>
          <w:tcPr>
            <w:tcW w:w="1985" w:type="dxa"/>
            <w:tcBorders>
              <w:top w:val="single" w:sz="8" w:space="0" w:color="000000"/>
              <w:left w:val="single" w:sz="8" w:space="0" w:color="000000"/>
              <w:bottom w:val="single" w:sz="8" w:space="0" w:color="000000"/>
              <w:right w:val="single" w:sz="8" w:space="0" w:color="000000"/>
            </w:tcBorders>
          </w:tcPr>
          <w:p w14:paraId="3FDB0C68" w14:textId="52D4AA48"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PostNr</w:t>
            </w:r>
          </w:p>
        </w:tc>
        <w:tc>
          <w:tcPr>
            <w:tcW w:w="2551" w:type="dxa"/>
            <w:tcBorders>
              <w:top w:val="single" w:sz="8" w:space="0" w:color="000000"/>
              <w:left w:val="single" w:sz="8" w:space="0" w:color="000000"/>
              <w:bottom w:val="single" w:sz="8" w:space="0" w:color="000000"/>
              <w:right w:val="single" w:sz="8" w:space="0" w:color="000000"/>
            </w:tcBorders>
          </w:tcPr>
          <w:p w14:paraId="5177C361" w14:textId="57372522"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Postnummer</w:t>
            </w:r>
          </w:p>
        </w:tc>
        <w:tc>
          <w:tcPr>
            <w:tcW w:w="1418" w:type="dxa"/>
            <w:tcBorders>
              <w:top w:val="single" w:sz="8" w:space="0" w:color="000000"/>
              <w:left w:val="single" w:sz="8" w:space="0" w:color="000000"/>
              <w:bottom w:val="single" w:sz="8" w:space="0" w:color="000000"/>
              <w:right w:val="single" w:sz="8" w:space="0" w:color="000000"/>
            </w:tcBorders>
          </w:tcPr>
          <w:p w14:paraId="7A8F32A8" w14:textId="67755136" w:rsidR="00A77F55" w:rsidRPr="00701DF4" w:rsidRDefault="00A77F55" w:rsidP="00A77F55">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INT (0..1)</w:t>
            </w:r>
          </w:p>
        </w:tc>
        <w:tc>
          <w:tcPr>
            <w:tcW w:w="2551" w:type="dxa"/>
            <w:tcBorders>
              <w:top w:val="single" w:sz="8" w:space="0" w:color="000000"/>
              <w:left w:val="single" w:sz="8" w:space="0" w:color="000000"/>
              <w:bottom w:val="single" w:sz="8" w:space="0" w:color="000000"/>
              <w:right w:val="single" w:sz="8" w:space="0" w:color="000000"/>
            </w:tcBorders>
          </w:tcPr>
          <w:p w14:paraId="62974FBD" w14:textId="56356B7C" w:rsidR="00A77F55" w:rsidRPr="00701DF4" w:rsidRDefault="00A77F55" w:rsidP="00A77F55">
            <w:pPr>
              <w:rPr>
                <w:rFonts w:cstheme="minorHAnsi"/>
                <w:color w:val="353636" w:themeColor="text1"/>
                <w:sz w:val="18"/>
                <w:szCs w:val="18"/>
                <w:lang w:eastAsia="sv-SE"/>
              </w:rPr>
            </w:pPr>
            <w:r w:rsidRPr="00701DF4">
              <w:rPr>
                <w:rFonts w:cstheme="minorHAnsi"/>
                <w:color w:val="353636" w:themeColor="text1"/>
                <w:sz w:val="18"/>
                <w:szCs w:val="18"/>
                <w:lang w:eastAsia="sv-SE"/>
              </w:rPr>
              <w:t>Heltal: 00000 – 99999</w:t>
            </w:r>
          </w:p>
        </w:tc>
        <w:tc>
          <w:tcPr>
            <w:tcW w:w="2552" w:type="dxa"/>
            <w:tcBorders>
              <w:top w:val="single" w:sz="8" w:space="0" w:color="000000"/>
              <w:left w:val="single" w:sz="8" w:space="0" w:color="000000"/>
              <w:bottom w:val="single" w:sz="8" w:space="0" w:color="000000"/>
              <w:right w:val="single" w:sz="8" w:space="0" w:color="000000"/>
            </w:tcBorders>
          </w:tcPr>
          <w:p w14:paraId="61DAF779" w14:textId="13B89C55"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A77F55" w:rsidRPr="00701DF4" w14:paraId="4CE4933B"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5A33E562" w14:textId="64C6245A"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postort</w:t>
            </w:r>
          </w:p>
        </w:tc>
        <w:tc>
          <w:tcPr>
            <w:tcW w:w="1985" w:type="dxa"/>
            <w:tcBorders>
              <w:top w:val="single" w:sz="8" w:space="0" w:color="000000"/>
              <w:left w:val="single" w:sz="8" w:space="0" w:color="000000"/>
              <w:bottom w:val="single" w:sz="8" w:space="0" w:color="000000"/>
              <w:right w:val="single" w:sz="8" w:space="0" w:color="000000"/>
            </w:tcBorders>
          </w:tcPr>
          <w:p w14:paraId="13F3D9FD" w14:textId="20971BB4"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Postort</w:t>
            </w:r>
          </w:p>
        </w:tc>
        <w:tc>
          <w:tcPr>
            <w:tcW w:w="2551" w:type="dxa"/>
            <w:tcBorders>
              <w:top w:val="single" w:sz="8" w:space="0" w:color="000000"/>
              <w:left w:val="single" w:sz="8" w:space="0" w:color="000000"/>
              <w:bottom w:val="single" w:sz="8" w:space="0" w:color="000000"/>
              <w:right w:val="single" w:sz="8" w:space="0" w:color="000000"/>
            </w:tcBorders>
          </w:tcPr>
          <w:p w14:paraId="0CFE7C48" w14:textId="27DDB7DF"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Postort</w:t>
            </w:r>
          </w:p>
        </w:tc>
        <w:tc>
          <w:tcPr>
            <w:tcW w:w="1418" w:type="dxa"/>
            <w:tcBorders>
              <w:top w:val="single" w:sz="8" w:space="0" w:color="000000"/>
              <w:left w:val="single" w:sz="8" w:space="0" w:color="000000"/>
              <w:bottom w:val="single" w:sz="8" w:space="0" w:color="000000"/>
              <w:right w:val="single" w:sz="8" w:space="0" w:color="000000"/>
            </w:tcBorders>
          </w:tcPr>
          <w:p w14:paraId="19F28091" w14:textId="5E35AC06" w:rsidR="00A77F55" w:rsidRPr="00701DF4" w:rsidRDefault="00A77F55" w:rsidP="00A77F55">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ST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073B0D2D" w14:textId="662AD7CC" w:rsidR="00A77F55" w:rsidRPr="00701DF4" w:rsidRDefault="00A77F55" w:rsidP="00A77F55">
            <w:pPr>
              <w:rPr>
                <w:rFonts w:cstheme="minorHAnsi"/>
                <w:color w:val="353636" w:themeColor="text1"/>
                <w:sz w:val="18"/>
                <w:szCs w:val="18"/>
                <w:lang w:eastAsia="sv-SE"/>
              </w:rPr>
            </w:pPr>
            <w:r w:rsidRPr="00701DF4">
              <w:rPr>
                <w:rFonts w:cstheme="minorHAnsi"/>
                <w:color w:val="353636" w:themeColor="text1"/>
                <w:sz w:val="18"/>
                <w:szCs w:val="18"/>
                <w:lang w:eastAsia="sv-SE"/>
              </w:rPr>
              <w:t>1-27 tecken</w:t>
            </w:r>
          </w:p>
        </w:tc>
        <w:tc>
          <w:tcPr>
            <w:tcW w:w="2552" w:type="dxa"/>
            <w:tcBorders>
              <w:top w:val="single" w:sz="8" w:space="0" w:color="000000"/>
              <w:left w:val="single" w:sz="8" w:space="0" w:color="000000"/>
              <w:bottom w:val="single" w:sz="8" w:space="0" w:color="000000"/>
              <w:right w:val="single" w:sz="8" w:space="0" w:color="000000"/>
            </w:tcBorders>
          </w:tcPr>
          <w:p w14:paraId="7F752A4C" w14:textId="2EB8189F"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bl>
    <w:p w14:paraId="2BBE8142" w14:textId="77777777" w:rsidR="002B0347" w:rsidRPr="00701DF4" w:rsidRDefault="002B0347" w:rsidP="00D13604"/>
    <w:p w14:paraId="3AEF8525" w14:textId="6B812A45" w:rsidR="00A77F55" w:rsidRPr="00701DF4" w:rsidRDefault="00A77F55">
      <w:r w:rsidRPr="00701DF4">
        <w:br w:type="page"/>
      </w:r>
    </w:p>
    <w:p w14:paraId="4B885E6B" w14:textId="4D39A2C6" w:rsidR="00A77F55" w:rsidRPr="00701DF4" w:rsidRDefault="00A77F55" w:rsidP="00A77F55">
      <w:pPr>
        <w:pStyle w:val="Numreradrubrik3"/>
      </w:pPr>
      <w:bookmarkStart w:id="61" w:name="_Toc158116557"/>
      <w:r w:rsidRPr="00701DF4">
        <w:lastRenderedPageBreak/>
        <w:t>Folkbokföringspost</w:t>
      </w:r>
      <w:bookmarkEnd w:id="61"/>
    </w:p>
    <w:p w14:paraId="499B1C31" w14:textId="40D7676C" w:rsidR="00A77F55" w:rsidRPr="00701DF4" w:rsidRDefault="00A77F55" w:rsidP="00A77F55">
      <w:r w:rsidRPr="00701DF4">
        <w:rPr>
          <w:color w:val="000000"/>
        </w:rPr>
        <w:t xml:space="preserve">Engelskt namn: </w:t>
      </w:r>
      <w:r w:rsidRPr="00701DF4">
        <w:t>PopulationRegistrationRecord</w:t>
      </w:r>
    </w:p>
    <w:p w14:paraId="5C796AAF" w14:textId="77777777" w:rsidR="00A77F55" w:rsidRPr="00701DF4" w:rsidRDefault="00A77F55" w:rsidP="00A77F55">
      <w:r w:rsidRPr="00701DF4">
        <w:rPr>
          <w:b/>
          <w:bCs/>
        </w:rPr>
        <w:t>Beskrivning:</w:t>
      </w:r>
      <w:r w:rsidRPr="00701DF4">
        <w:br/>
        <w:t>Klassen Folkbokföringspost håller information i folkbokföringsregistret kring en person. Denna klass är enbart giltig för uppgifter från Skatteverket, dvs i praktiken personer med PNR/SNR.</w:t>
      </w:r>
    </w:p>
    <w:p w14:paraId="234A4D59" w14:textId="765EF7E4" w:rsidR="00A77F55" w:rsidRPr="00701DF4" w:rsidRDefault="00A77F55" w:rsidP="00A77F55">
      <w:r w:rsidRPr="00701DF4">
        <w:rPr>
          <w:b/>
          <w:bCs/>
        </w:rPr>
        <w:t>Mappning till RIM:</w:t>
      </w:r>
      <w:r w:rsidRPr="00701DF4">
        <w:t xml:space="preserve"> </w:t>
      </w:r>
      <w:r w:rsidRPr="00701DF4">
        <w:br/>
        <w:t>Navet: Folkbokföringsadress</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A77F55" w:rsidRPr="00701DF4" w14:paraId="0C2C2886"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4860BDF" w14:textId="77777777" w:rsidR="00A77F55" w:rsidRPr="00701DF4" w:rsidRDefault="00A77F55" w:rsidP="00D5522D">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5826139" w14:textId="77777777" w:rsidR="00A77F55" w:rsidRPr="00701DF4" w:rsidRDefault="00A77F55"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5D8A140" w14:textId="77777777" w:rsidR="00A77F55" w:rsidRPr="00701DF4" w:rsidRDefault="00A77F55"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2AECA0C" w14:textId="77777777" w:rsidR="00A77F55" w:rsidRPr="00701DF4" w:rsidRDefault="00A77F55"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68A183B" w14:textId="77777777" w:rsidR="00A77F55" w:rsidRPr="00701DF4" w:rsidRDefault="00A77F55"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AD08286" w14:textId="77777777" w:rsidR="00A77F55" w:rsidRPr="00701DF4" w:rsidRDefault="00A77F55" w:rsidP="00D5522D">
            <w:pPr>
              <w:pStyle w:val="Tabellrubrik"/>
            </w:pPr>
            <w:r w:rsidRPr="00701DF4">
              <w:t>Spårbarhet till krav</w:t>
            </w:r>
          </w:p>
        </w:tc>
      </w:tr>
      <w:tr w:rsidR="00A77F55" w:rsidRPr="00701DF4" w14:paraId="09908B52"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151B47FE" w14:textId="2C3C22D0"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synkroniseringstidpunkt</w:t>
            </w:r>
          </w:p>
        </w:tc>
        <w:tc>
          <w:tcPr>
            <w:tcW w:w="1985" w:type="dxa"/>
            <w:tcBorders>
              <w:top w:val="single" w:sz="8" w:space="0" w:color="000000"/>
              <w:left w:val="single" w:sz="8" w:space="0" w:color="000000"/>
              <w:bottom w:val="single" w:sz="8" w:space="0" w:color="000000"/>
              <w:right w:val="single" w:sz="8" w:space="0" w:color="000000"/>
            </w:tcBorders>
          </w:tcPr>
          <w:p w14:paraId="52A58E4C" w14:textId="7F937652"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3450EE33" w14:textId="47E46406"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Tidsangivelse när personposten senast uppdaterats eller när aviseringsfil hämtades senast för personen.</w:t>
            </w:r>
          </w:p>
        </w:tc>
        <w:tc>
          <w:tcPr>
            <w:tcW w:w="1418" w:type="dxa"/>
            <w:tcBorders>
              <w:top w:val="single" w:sz="8" w:space="0" w:color="000000"/>
              <w:left w:val="single" w:sz="8" w:space="0" w:color="000000"/>
              <w:bottom w:val="single" w:sz="8" w:space="0" w:color="000000"/>
              <w:right w:val="single" w:sz="8" w:space="0" w:color="000000"/>
            </w:tcBorders>
          </w:tcPr>
          <w:p w14:paraId="1FCEE648" w14:textId="2343118E" w:rsidR="00A77F55" w:rsidRPr="00701DF4" w:rsidRDefault="00A77F55" w:rsidP="00A77F55">
            <w:pPr>
              <w:rPr>
                <w:rFonts w:cstheme="minorHAnsi"/>
                <w:color w:val="353636" w:themeColor="text1"/>
                <w:sz w:val="18"/>
                <w:szCs w:val="18"/>
                <w:lang w:eastAsia="sv-SE"/>
              </w:rPr>
            </w:pPr>
            <w:r w:rsidRPr="00701DF4">
              <w:rPr>
                <w:rFonts w:cstheme="minorHAnsi"/>
                <w:sz w:val="18"/>
                <w:szCs w:val="18"/>
              </w:rPr>
              <w:t>DateTime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5F652422" w14:textId="65968BB2" w:rsidR="00A77F55" w:rsidRPr="00701DF4" w:rsidRDefault="00A77F55" w:rsidP="00A77F55">
            <w:pPr>
              <w:rPr>
                <w:rFonts w:cstheme="minorHAnsi"/>
                <w:color w:val="353636" w:themeColor="text1"/>
                <w:sz w:val="18"/>
                <w:szCs w:val="18"/>
                <w:lang w:eastAsia="sv-SE"/>
              </w:rPr>
            </w:pPr>
            <w:r w:rsidRPr="00701DF4">
              <w:rPr>
                <w:rFonts w:cstheme="minorHAnsi"/>
                <w:color w:val="353636" w:themeColor="text1"/>
                <w:sz w:val="18"/>
                <w:szCs w:val="18"/>
                <w:lang w:eastAsia="sv-SE"/>
              </w:rPr>
              <w:t>-</w:t>
            </w:r>
          </w:p>
        </w:tc>
        <w:tc>
          <w:tcPr>
            <w:tcW w:w="2552" w:type="dxa"/>
            <w:tcBorders>
              <w:top w:val="single" w:sz="8" w:space="0" w:color="000000"/>
              <w:left w:val="single" w:sz="8" w:space="0" w:color="000000"/>
              <w:bottom w:val="single" w:sz="8" w:space="0" w:color="000000"/>
              <w:right w:val="single" w:sz="8" w:space="0" w:color="000000"/>
            </w:tcBorders>
          </w:tcPr>
          <w:p w14:paraId="46280D3C" w14:textId="765F72EF" w:rsidR="00A77F55" w:rsidRPr="00701DF4" w:rsidRDefault="00A77F55" w:rsidP="00A77F55">
            <w:pPr>
              <w:pStyle w:val="SoSTabelltext"/>
              <w:rPr>
                <w:rFonts w:asciiTheme="minorHAnsi" w:hAnsiTheme="minorHAnsi" w:cstheme="minorHAnsi"/>
                <w:sz w:val="18"/>
                <w:szCs w:val="18"/>
              </w:rPr>
            </w:pPr>
            <w:r w:rsidRPr="00701DF4">
              <w:rPr>
                <w:rFonts w:asciiTheme="minorHAnsi" w:hAnsiTheme="minorHAnsi" w:cstheme="minorHAnsi"/>
                <w:sz w:val="18"/>
                <w:szCs w:val="18"/>
              </w:rPr>
              <w:t>Ursprung Navet</w:t>
            </w:r>
          </w:p>
        </w:tc>
      </w:tr>
    </w:tbl>
    <w:p w14:paraId="46EE51D3" w14:textId="77777777" w:rsidR="00A77F55" w:rsidRPr="00701DF4" w:rsidRDefault="00A77F55" w:rsidP="00A77F55"/>
    <w:p w14:paraId="553F887C" w14:textId="21C8FB6E" w:rsidR="00504D42" w:rsidRPr="00701DF4" w:rsidRDefault="00504D42">
      <w:r w:rsidRPr="00701DF4">
        <w:br w:type="page"/>
      </w:r>
    </w:p>
    <w:p w14:paraId="371F3A01" w14:textId="79E81E43" w:rsidR="00504D42" w:rsidRPr="00701DF4" w:rsidRDefault="00504D42" w:rsidP="00504D42">
      <w:pPr>
        <w:pStyle w:val="Numreradrubrik3"/>
      </w:pPr>
      <w:bookmarkStart w:id="62" w:name="_Toc158116558"/>
      <w:r w:rsidRPr="00701DF4">
        <w:lastRenderedPageBreak/>
        <w:t>Födelse</w:t>
      </w:r>
      <w:bookmarkEnd w:id="62"/>
    </w:p>
    <w:p w14:paraId="4401059D" w14:textId="1F33C844" w:rsidR="00504D42" w:rsidRPr="00701DF4" w:rsidRDefault="00504D42" w:rsidP="00504D42">
      <w:r w:rsidRPr="00701DF4">
        <w:rPr>
          <w:color w:val="000000"/>
        </w:rPr>
        <w:t xml:space="preserve">Engelskt namn: </w:t>
      </w:r>
      <w:r w:rsidRPr="00701DF4">
        <w:t>Birth</w:t>
      </w:r>
    </w:p>
    <w:p w14:paraId="3FDE8BD8" w14:textId="77777777" w:rsidR="00504D42" w:rsidRPr="00701DF4" w:rsidRDefault="00504D42" w:rsidP="00504D42">
      <w:r w:rsidRPr="00701DF4">
        <w:rPr>
          <w:b/>
          <w:bCs/>
        </w:rPr>
        <w:t>Beskrivning:</w:t>
      </w:r>
      <w:r w:rsidRPr="00701DF4">
        <w:br/>
        <w:t xml:space="preserve">Uppgifter om persons födelse (län/ort/församling). </w:t>
      </w:r>
    </w:p>
    <w:p w14:paraId="7FFE3BCF" w14:textId="77777777" w:rsidR="00504D42" w:rsidRPr="00701DF4" w:rsidRDefault="00504D42" w:rsidP="00504D42">
      <w:r w:rsidRPr="00701DF4">
        <w:rPr>
          <w:b/>
          <w:bCs/>
        </w:rPr>
        <w:t>Mappning till RIM:</w:t>
      </w:r>
      <w:r w:rsidRPr="00701DF4">
        <w:t xml:space="preserve"> </w:t>
      </w:r>
      <w:r w:rsidRPr="00701DF4">
        <w:br/>
        <w:t>NI: klass saknas, men födelsedatum finns i klassen Person</w:t>
      </w:r>
      <w:r w:rsidRPr="00701DF4">
        <w:br/>
        <w:t>Navet: Födelse</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504D42" w:rsidRPr="00701DF4" w14:paraId="7ED1F8A0"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73294A0" w14:textId="77777777" w:rsidR="00504D42" w:rsidRPr="00701DF4" w:rsidRDefault="00504D42" w:rsidP="00D5522D">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A7CA107" w14:textId="77777777" w:rsidR="00504D42" w:rsidRPr="00701DF4" w:rsidRDefault="00504D42"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A3A80C2" w14:textId="77777777" w:rsidR="00504D42" w:rsidRPr="00701DF4" w:rsidRDefault="00504D42"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16A45A7" w14:textId="77777777" w:rsidR="00504D42" w:rsidRPr="00701DF4" w:rsidRDefault="00504D42"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4FEF3D4" w14:textId="77777777" w:rsidR="00504D42" w:rsidRPr="00701DF4" w:rsidRDefault="00504D42"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3DCF5E3" w14:textId="77777777" w:rsidR="00504D42" w:rsidRPr="00701DF4" w:rsidRDefault="00504D42" w:rsidP="00D5522D">
            <w:pPr>
              <w:pStyle w:val="Tabellrubrik"/>
            </w:pPr>
            <w:r w:rsidRPr="00701DF4">
              <w:t>Spårbarhet till krav</w:t>
            </w:r>
          </w:p>
        </w:tc>
      </w:tr>
      <w:tr w:rsidR="00504D42" w:rsidRPr="00701DF4" w14:paraId="083DE3E1"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583C195F" w14:textId="5BE4D5C0" w:rsidR="00504D42" w:rsidRPr="00701DF4" w:rsidRDefault="00504D42" w:rsidP="00504D42">
            <w:pPr>
              <w:pStyle w:val="SoSTabelltext"/>
              <w:rPr>
                <w:rFonts w:asciiTheme="minorHAnsi" w:hAnsiTheme="minorHAnsi" w:cstheme="minorHAnsi"/>
                <w:sz w:val="18"/>
                <w:szCs w:val="18"/>
              </w:rPr>
            </w:pPr>
            <w:r w:rsidRPr="00701DF4">
              <w:rPr>
                <w:rFonts w:asciiTheme="minorHAnsi" w:hAnsiTheme="minorHAnsi" w:cstheme="minorHAnsi"/>
                <w:sz w:val="18"/>
                <w:szCs w:val="18"/>
              </w:rPr>
              <w:t>födelsedatum</w:t>
            </w:r>
          </w:p>
        </w:tc>
        <w:tc>
          <w:tcPr>
            <w:tcW w:w="1985" w:type="dxa"/>
            <w:tcBorders>
              <w:top w:val="single" w:sz="8" w:space="0" w:color="000000"/>
              <w:left w:val="single" w:sz="8" w:space="0" w:color="000000"/>
              <w:bottom w:val="single" w:sz="8" w:space="0" w:color="000000"/>
              <w:right w:val="single" w:sz="8" w:space="0" w:color="000000"/>
            </w:tcBorders>
          </w:tcPr>
          <w:p w14:paraId="14A6261C" w14:textId="2E2F3FD5" w:rsidR="00504D42" w:rsidRPr="00701DF4" w:rsidRDefault="00504D42" w:rsidP="00504D42">
            <w:pPr>
              <w:pStyle w:val="SoSTabelltext"/>
              <w:rPr>
                <w:rFonts w:asciiTheme="minorHAnsi" w:hAnsiTheme="minorHAnsi" w:cstheme="minorHAnsi"/>
                <w:sz w:val="18"/>
                <w:szCs w:val="18"/>
              </w:rPr>
            </w:pPr>
            <w:r w:rsidRPr="00701DF4">
              <w:rPr>
                <w:rFonts w:asciiTheme="minorHAnsi" w:hAnsiTheme="minorHAnsi" w:cstheme="minorHAnsi"/>
                <w:sz w:val="18"/>
                <w:szCs w:val="18"/>
              </w:rPr>
              <w:t>Navet: Fodelsedatum</w:t>
            </w:r>
          </w:p>
        </w:tc>
        <w:tc>
          <w:tcPr>
            <w:tcW w:w="2551" w:type="dxa"/>
            <w:tcBorders>
              <w:top w:val="single" w:sz="8" w:space="0" w:color="000000"/>
              <w:left w:val="single" w:sz="8" w:space="0" w:color="000000"/>
              <w:bottom w:val="single" w:sz="8" w:space="0" w:color="000000"/>
              <w:right w:val="single" w:sz="8" w:space="0" w:color="000000"/>
            </w:tcBorders>
          </w:tcPr>
          <w:p w14:paraId="4510B66C" w14:textId="4485C5C6" w:rsidR="00504D42" w:rsidRPr="00701DF4" w:rsidRDefault="00504D42" w:rsidP="00504D42">
            <w:pPr>
              <w:pStyle w:val="SoSTabelltext"/>
              <w:rPr>
                <w:rFonts w:asciiTheme="minorHAnsi" w:hAnsiTheme="minorHAnsi" w:cstheme="minorHAnsi"/>
                <w:sz w:val="18"/>
                <w:szCs w:val="18"/>
              </w:rPr>
            </w:pPr>
            <w:r w:rsidRPr="00701DF4">
              <w:rPr>
                <w:rFonts w:asciiTheme="minorHAnsi" w:hAnsiTheme="minorHAnsi" w:cstheme="minorHAnsi"/>
                <w:sz w:val="18"/>
                <w:szCs w:val="18"/>
              </w:rPr>
              <w:t>Födelsedatum</w:t>
            </w:r>
          </w:p>
        </w:tc>
        <w:tc>
          <w:tcPr>
            <w:tcW w:w="1418" w:type="dxa"/>
            <w:tcBorders>
              <w:top w:val="single" w:sz="8" w:space="0" w:color="000000"/>
              <w:left w:val="single" w:sz="8" w:space="0" w:color="000000"/>
              <w:bottom w:val="single" w:sz="8" w:space="0" w:color="000000"/>
              <w:right w:val="single" w:sz="8" w:space="0" w:color="000000"/>
            </w:tcBorders>
          </w:tcPr>
          <w:p w14:paraId="2D331431" w14:textId="56517887" w:rsidR="00504D42" w:rsidRPr="00701DF4" w:rsidRDefault="00504D42" w:rsidP="00504D42">
            <w:pPr>
              <w:rPr>
                <w:rFonts w:cstheme="minorHAnsi"/>
                <w:color w:val="353636" w:themeColor="text1"/>
                <w:sz w:val="18"/>
                <w:szCs w:val="18"/>
                <w:lang w:eastAsia="sv-SE"/>
              </w:rPr>
            </w:pPr>
            <w:r w:rsidRPr="00701DF4">
              <w:rPr>
                <w:rFonts w:cstheme="minorHAnsi"/>
                <w:sz w:val="18"/>
                <w:szCs w:val="18"/>
              </w:rPr>
              <w:t>PartialDate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53892276" w14:textId="77777777" w:rsidR="00504D42" w:rsidRPr="00701DF4" w:rsidRDefault="00504D42" w:rsidP="00504D42">
            <w:pPr>
              <w:rPr>
                <w:rFonts w:cstheme="minorHAnsi"/>
                <w:color w:val="353636" w:themeColor="text1"/>
                <w:sz w:val="18"/>
                <w:szCs w:val="18"/>
                <w:lang w:eastAsia="sv-SE"/>
              </w:rPr>
            </w:pPr>
            <w:r w:rsidRPr="00701DF4">
              <w:rPr>
                <w:rFonts w:cstheme="minorHAnsi"/>
                <w:color w:val="353636" w:themeColor="text1"/>
                <w:sz w:val="18"/>
                <w:szCs w:val="18"/>
                <w:lang w:eastAsia="sv-SE"/>
              </w:rPr>
              <w:t>ÅÅÅÅMMDD:</w:t>
            </w:r>
            <w:r w:rsidRPr="00701DF4">
              <w:rPr>
                <w:rFonts w:cstheme="minorHAnsi"/>
                <w:color w:val="353636" w:themeColor="text1"/>
                <w:sz w:val="18"/>
                <w:szCs w:val="18"/>
                <w:lang w:eastAsia="sv-SE"/>
              </w:rPr>
              <w:br/>
              <w:t>ÅÅÅÅ: 1875 - 1996*</w:t>
            </w:r>
            <w:r w:rsidRPr="00701DF4">
              <w:rPr>
                <w:rFonts w:cstheme="minorHAnsi"/>
                <w:color w:val="353636" w:themeColor="text1"/>
                <w:sz w:val="18"/>
                <w:szCs w:val="18"/>
                <w:lang w:eastAsia="sv-SE"/>
              </w:rPr>
              <w:br/>
              <w:t>MM: 00 – 12</w:t>
            </w:r>
            <w:r w:rsidRPr="00701DF4">
              <w:rPr>
                <w:rFonts w:cstheme="minorHAnsi"/>
                <w:color w:val="353636" w:themeColor="text1"/>
                <w:sz w:val="18"/>
                <w:szCs w:val="18"/>
                <w:lang w:eastAsia="sv-SE"/>
              </w:rPr>
              <w:br/>
              <w:t xml:space="preserve">DD: 00 - 31  </w:t>
            </w:r>
          </w:p>
          <w:p w14:paraId="4EFBEC72" w14:textId="77777777" w:rsidR="00504D42" w:rsidRPr="00701DF4" w:rsidRDefault="00504D42" w:rsidP="00504D42">
            <w:pPr>
              <w:rPr>
                <w:rFonts w:cstheme="minorHAnsi"/>
                <w:color w:val="353636" w:themeColor="text1"/>
                <w:sz w:val="18"/>
                <w:szCs w:val="18"/>
                <w:lang w:eastAsia="sv-SE"/>
              </w:rPr>
            </w:pPr>
            <w:r w:rsidRPr="00701DF4">
              <w:rPr>
                <w:rFonts w:cstheme="minorHAnsi"/>
                <w:color w:val="353636" w:themeColor="text1"/>
                <w:sz w:val="18"/>
                <w:szCs w:val="18"/>
                <w:lang w:eastAsia="sv-SE"/>
              </w:rPr>
              <w:t>* = tom nuvarande år</w:t>
            </w:r>
          </w:p>
          <w:p w14:paraId="1B9A762B" w14:textId="31AABA9D" w:rsidR="00504D42" w:rsidRPr="00701DF4" w:rsidRDefault="00504D42" w:rsidP="00504D42">
            <w:pPr>
              <w:rPr>
                <w:rFonts w:cstheme="minorHAnsi"/>
                <w:color w:val="353636" w:themeColor="text1"/>
                <w:sz w:val="18"/>
                <w:szCs w:val="18"/>
                <w:lang w:eastAsia="sv-SE"/>
              </w:rPr>
            </w:pPr>
            <w:r w:rsidRPr="00701DF4">
              <w:rPr>
                <w:rFonts w:cstheme="minorHAnsi"/>
                <w:color w:val="353636" w:themeColor="text1"/>
                <w:sz w:val="18"/>
                <w:szCs w:val="18"/>
                <w:lang w:eastAsia="sv-SE"/>
              </w:rPr>
              <w:t>Kan även ha värdet 00000000 (noll)</w:t>
            </w:r>
            <w:r w:rsidRPr="00701DF4">
              <w:rPr>
                <w:rFonts w:cstheme="minorHAnsi"/>
                <w:sz w:val="18"/>
                <w:szCs w:val="18"/>
              </w:rPr>
              <w:t xml:space="preserve">    </w:t>
            </w:r>
          </w:p>
        </w:tc>
        <w:tc>
          <w:tcPr>
            <w:tcW w:w="2552" w:type="dxa"/>
            <w:tcBorders>
              <w:top w:val="single" w:sz="8" w:space="0" w:color="000000"/>
              <w:left w:val="single" w:sz="8" w:space="0" w:color="000000"/>
              <w:bottom w:val="single" w:sz="8" w:space="0" w:color="000000"/>
              <w:right w:val="single" w:sz="8" w:space="0" w:color="000000"/>
            </w:tcBorders>
          </w:tcPr>
          <w:p w14:paraId="0FB40559" w14:textId="2E25CB7F" w:rsidR="00504D42" w:rsidRPr="00701DF4" w:rsidRDefault="00504D42" w:rsidP="00504D42">
            <w:pPr>
              <w:pStyle w:val="SoSTabelltext"/>
              <w:rPr>
                <w:rFonts w:asciiTheme="minorHAnsi" w:hAnsiTheme="minorHAnsi" w:cstheme="minorHAnsi"/>
                <w:sz w:val="20"/>
                <w:szCs w:val="20"/>
              </w:rPr>
            </w:pPr>
            <w:r w:rsidRPr="00701DF4">
              <w:rPr>
                <w:rFonts w:asciiTheme="minorHAnsi" w:hAnsiTheme="minorHAnsi" w:cstheme="minorHAnsi"/>
                <w:sz w:val="20"/>
                <w:szCs w:val="20"/>
              </w:rPr>
              <w:t>Navet</w:t>
            </w:r>
          </w:p>
        </w:tc>
      </w:tr>
    </w:tbl>
    <w:p w14:paraId="495BD939" w14:textId="77777777" w:rsidR="00504D42" w:rsidRPr="00701DF4" w:rsidRDefault="00504D42" w:rsidP="00504D42"/>
    <w:p w14:paraId="60082699" w14:textId="3A958297" w:rsidR="00504D42" w:rsidRPr="00701DF4" w:rsidRDefault="00504D42" w:rsidP="00504D42">
      <w:pPr>
        <w:pStyle w:val="Numreradrubrik3"/>
      </w:pPr>
      <w:r w:rsidRPr="00701DF4">
        <w:br w:type="page"/>
      </w:r>
      <w:bookmarkStart w:id="63" w:name="_Toc118121141"/>
      <w:bookmarkStart w:id="64" w:name="_Toc158116559"/>
      <w:r w:rsidRPr="00701DF4">
        <w:lastRenderedPageBreak/>
        <w:t>FödelseHemortSverige</w:t>
      </w:r>
      <w:bookmarkEnd w:id="63"/>
      <w:bookmarkEnd w:id="64"/>
    </w:p>
    <w:p w14:paraId="33BDA77B" w14:textId="6B2FC68A" w:rsidR="00504D42" w:rsidRPr="00701DF4" w:rsidRDefault="00504D42" w:rsidP="00504D42">
      <w:r w:rsidRPr="00701DF4">
        <w:rPr>
          <w:color w:val="000000"/>
        </w:rPr>
        <w:t xml:space="preserve">Engelskt namn: </w:t>
      </w:r>
      <w:r w:rsidRPr="00701DF4">
        <w:t>PlaceOfBirthSweden</w:t>
      </w:r>
    </w:p>
    <w:p w14:paraId="02854CAE" w14:textId="77777777" w:rsidR="00504D42" w:rsidRPr="00701DF4" w:rsidRDefault="00504D42" w:rsidP="00504D42">
      <w:r w:rsidRPr="00701DF4">
        <w:rPr>
          <w:b/>
          <w:bCs/>
        </w:rPr>
        <w:t>Beskrivning:</w:t>
      </w:r>
      <w:r w:rsidRPr="00701DF4">
        <w:br/>
        <w:t>Klass för födelsehemort i Sverige. För en person som är född i Sverige anges län och födelsehemort (församling).</w:t>
      </w:r>
    </w:p>
    <w:p w14:paraId="54DD4A52" w14:textId="04EB7F32" w:rsidR="00504D42" w:rsidRPr="00701DF4" w:rsidRDefault="00504D42" w:rsidP="00504D42">
      <w:r w:rsidRPr="00701DF4">
        <w:rPr>
          <w:b/>
          <w:bCs/>
        </w:rPr>
        <w:t>Mappning till RIM:</w:t>
      </w:r>
      <w:r w:rsidRPr="00701DF4">
        <w:t xml:space="preserve"> </w:t>
      </w:r>
      <w:r w:rsidRPr="00701DF4">
        <w:br/>
        <w:t>Navet: HemortSverige</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504D42" w:rsidRPr="00701DF4" w14:paraId="4CF7E8FC"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8790793" w14:textId="77777777" w:rsidR="00504D42" w:rsidRPr="00701DF4" w:rsidRDefault="00504D42" w:rsidP="00D5522D">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6247FCC" w14:textId="77777777" w:rsidR="00504D42" w:rsidRPr="00701DF4" w:rsidRDefault="00504D42"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1479672" w14:textId="77777777" w:rsidR="00504D42" w:rsidRPr="00701DF4" w:rsidRDefault="00504D42"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2634504" w14:textId="77777777" w:rsidR="00504D42" w:rsidRPr="00701DF4" w:rsidRDefault="00504D42"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55B8DBC" w14:textId="77777777" w:rsidR="00504D42" w:rsidRPr="00701DF4" w:rsidRDefault="00504D42"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459329F" w14:textId="77777777" w:rsidR="00504D42" w:rsidRPr="00701DF4" w:rsidRDefault="00504D42" w:rsidP="00D5522D">
            <w:pPr>
              <w:pStyle w:val="Tabellrubrik"/>
            </w:pPr>
            <w:r w:rsidRPr="00701DF4">
              <w:t>Spårbarhet till krav</w:t>
            </w:r>
          </w:p>
        </w:tc>
      </w:tr>
      <w:tr w:rsidR="00504D42" w:rsidRPr="00701DF4" w14:paraId="2B75592B"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5DB1E29D" w14:textId="66357386" w:rsidR="00504D42" w:rsidRPr="00701DF4" w:rsidRDefault="00504D42" w:rsidP="00504D42">
            <w:pPr>
              <w:pStyle w:val="SoSTabelltext"/>
              <w:rPr>
                <w:rFonts w:asciiTheme="minorHAnsi" w:hAnsiTheme="minorHAnsi" w:cstheme="minorHAnsi"/>
                <w:sz w:val="18"/>
                <w:szCs w:val="18"/>
              </w:rPr>
            </w:pPr>
            <w:r w:rsidRPr="00701DF4">
              <w:rPr>
                <w:rFonts w:asciiTheme="minorHAnsi" w:hAnsiTheme="minorHAnsi" w:cstheme="minorHAnsi"/>
                <w:sz w:val="18"/>
                <w:szCs w:val="18"/>
              </w:rPr>
              <w:t>länskod</w:t>
            </w:r>
          </w:p>
        </w:tc>
        <w:tc>
          <w:tcPr>
            <w:tcW w:w="1985" w:type="dxa"/>
            <w:tcBorders>
              <w:top w:val="single" w:sz="8" w:space="0" w:color="000000"/>
              <w:left w:val="single" w:sz="8" w:space="0" w:color="000000"/>
              <w:bottom w:val="single" w:sz="8" w:space="0" w:color="000000"/>
              <w:right w:val="single" w:sz="8" w:space="0" w:color="000000"/>
            </w:tcBorders>
          </w:tcPr>
          <w:p w14:paraId="0C4F7D6D" w14:textId="5E3ACA9D" w:rsidR="00504D42" w:rsidRPr="00701DF4" w:rsidRDefault="00504D42" w:rsidP="00504D42">
            <w:pPr>
              <w:pStyle w:val="SoSTabelltext"/>
              <w:rPr>
                <w:rFonts w:asciiTheme="minorHAnsi" w:hAnsiTheme="minorHAnsi" w:cstheme="minorHAnsi"/>
                <w:sz w:val="18"/>
                <w:szCs w:val="18"/>
              </w:rPr>
            </w:pPr>
            <w:r w:rsidRPr="00701DF4">
              <w:rPr>
                <w:rFonts w:asciiTheme="minorHAnsi" w:hAnsiTheme="minorHAnsi" w:cstheme="minorHAnsi"/>
                <w:sz w:val="18"/>
                <w:szCs w:val="18"/>
              </w:rPr>
              <w:t>Navet: FödelselanKod</w:t>
            </w:r>
          </w:p>
        </w:tc>
        <w:tc>
          <w:tcPr>
            <w:tcW w:w="2551" w:type="dxa"/>
            <w:tcBorders>
              <w:top w:val="single" w:sz="8" w:space="0" w:color="000000"/>
              <w:left w:val="single" w:sz="8" w:space="0" w:color="000000"/>
              <w:bottom w:val="single" w:sz="8" w:space="0" w:color="000000"/>
              <w:right w:val="single" w:sz="8" w:space="0" w:color="000000"/>
            </w:tcBorders>
          </w:tcPr>
          <w:p w14:paraId="608B70A6" w14:textId="7942E246" w:rsidR="00504D42" w:rsidRPr="00701DF4" w:rsidRDefault="00504D42" w:rsidP="00504D42">
            <w:pPr>
              <w:pStyle w:val="SoSTabelltext"/>
              <w:rPr>
                <w:rFonts w:asciiTheme="minorHAnsi" w:hAnsiTheme="minorHAnsi" w:cstheme="minorHAnsi"/>
                <w:sz w:val="18"/>
                <w:szCs w:val="18"/>
              </w:rPr>
            </w:pPr>
            <w:r w:rsidRPr="00701DF4">
              <w:rPr>
                <w:rFonts w:asciiTheme="minorHAnsi" w:hAnsiTheme="minorHAnsi" w:cstheme="minorHAnsi"/>
                <w:sz w:val="18"/>
                <w:szCs w:val="18"/>
              </w:rPr>
              <w:t>Födelselänskod, tvåställig</w:t>
            </w:r>
          </w:p>
        </w:tc>
        <w:tc>
          <w:tcPr>
            <w:tcW w:w="1418" w:type="dxa"/>
            <w:tcBorders>
              <w:top w:val="single" w:sz="8" w:space="0" w:color="000000"/>
              <w:left w:val="single" w:sz="8" w:space="0" w:color="000000"/>
              <w:bottom w:val="single" w:sz="8" w:space="0" w:color="000000"/>
              <w:right w:val="single" w:sz="8" w:space="0" w:color="000000"/>
            </w:tcBorders>
          </w:tcPr>
          <w:p w14:paraId="606D7708" w14:textId="222BE3F3" w:rsidR="00504D42" w:rsidRPr="00701DF4" w:rsidRDefault="00504D42" w:rsidP="00504D42">
            <w:pPr>
              <w:rPr>
                <w:rFonts w:cstheme="minorHAnsi"/>
                <w:color w:val="353636" w:themeColor="text1"/>
                <w:sz w:val="18"/>
                <w:szCs w:val="18"/>
                <w:lang w:eastAsia="sv-SE"/>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23021933" w14:textId="61FBF803" w:rsidR="00504D42" w:rsidRPr="00701DF4" w:rsidRDefault="00504D42" w:rsidP="00504D42">
            <w:pPr>
              <w:rPr>
                <w:rFonts w:cstheme="minorHAnsi"/>
                <w:color w:val="353636" w:themeColor="text1"/>
                <w:sz w:val="18"/>
                <w:szCs w:val="18"/>
                <w:lang w:eastAsia="sv-SE"/>
              </w:rPr>
            </w:pPr>
            <w:r w:rsidRPr="00701DF4">
              <w:rPr>
                <w:rFonts w:cstheme="minorHAnsi"/>
                <w:color w:val="353636" w:themeColor="text1"/>
                <w:sz w:val="18"/>
                <w:szCs w:val="18"/>
                <w:lang w:eastAsia="sv-SE"/>
              </w:rPr>
              <w:t>Heltal: 00 - 99</w:t>
            </w:r>
          </w:p>
        </w:tc>
        <w:tc>
          <w:tcPr>
            <w:tcW w:w="2552" w:type="dxa"/>
            <w:tcBorders>
              <w:top w:val="single" w:sz="8" w:space="0" w:color="000000"/>
              <w:left w:val="single" w:sz="8" w:space="0" w:color="000000"/>
              <w:bottom w:val="single" w:sz="8" w:space="0" w:color="000000"/>
              <w:right w:val="single" w:sz="8" w:space="0" w:color="000000"/>
            </w:tcBorders>
          </w:tcPr>
          <w:p w14:paraId="228D8D60" w14:textId="66E71CDC" w:rsidR="00504D42" w:rsidRPr="00701DF4" w:rsidRDefault="00504D42" w:rsidP="00504D42">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504D42" w:rsidRPr="00701DF4" w14:paraId="246B6B9A"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4C67E434" w14:textId="4B4B2373" w:rsidR="00504D42" w:rsidRPr="00701DF4" w:rsidRDefault="00504D42" w:rsidP="00504D42">
            <w:pPr>
              <w:pStyle w:val="SoSTabelltext"/>
              <w:rPr>
                <w:rFonts w:asciiTheme="minorHAnsi" w:hAnsiTheme="minorHAnsi" w:cstheme="minorHAnsi"/>
                <w:sz w:val="18"/>
                <w:szCs w:val="18"/>
              </w:rPr>
            </w:pPr>
            <w:r w:rsidRPr="00701DF4">
              <w:rPr>
                <w:rFonts w:asciiTheme="minorHAnsi" w:hAnsiTheme="minorHAnsi" w:cstheme="minorHAnsi"/>
                <w:sz w:val="18"/>
                <w:szCs w:val="18"/>
              </w:rPr>
              <w:t>församling</w:t>
            </w:r>
          </w:p>
        </w:tc>
        <w:tc>
          <w:tcPr>
            <w:tcW w:w="1985" w:type="dxa"/>
            <w:tcBorders>
              <w:top w:val="single" w:sz="8" w:space="0" w:color="000000"/>
              <w:left w:val="single" w:sz="8" w:space="0" w:color="000000"/>
              <w:bottom w:val="single" w:sz="8" w:space="0" w:color="000000"/>
              <w:right w:val="single" w:sz="8" w:space="0" w:color="000000"/>
            </w:tcBorders>
          </w:tcPr>
          <w:p w14:paraId="48AA6DF1" w14:textId="1C9BD277" w:rsidR="00504D42" w:rsidRPr="00701DF4" w:rsidRDefault="00504D42" w:rsidP="00504D42">
            <w:pPr>
              <w:pStyle w:val="SoSTabelltext"/>
              <w:rPr>
                <w:rFonts w:asciiTheme="minorHAnsi" w:hAnsiTheme="minorHAnsi" w:cstheme="minorHAnsi"/>
                <w:sz w:val="18"/>
                <w:szCs w:val="18"/>
              </w:rPr>
            </w:pPr>
            <w:r w:rsidRPr="00701DF4">
              <w:rPr>
                <w:rFonts w:asciiTheme="minorHAnsi" w:hAnsiTheme="minorHAnsi" w:cstheme="minorHAnsi"/>
                <w:sz w:val="18"/>
                <w:szCs w:val="18"/>
              </w:rPr>
              <w:t>Navet: Födelseforsamling</w:t>
            </w:r>
          </w:p>
        </w:tc>
        <w:tc>
          <w:tcPr>
            <w:tcW w:w="2551" w:type="dxa"/>
            <w:tcBorders>
              <w:top w:val="single" w:sz="8" w:space="0" w:color="000000"/>
              <w:left w:val="single" w:sz="8" w:space="0" w:color="000000"/>
              <w:bottom w:val="single" w:sz="8" w:space="0" w:color="000000"/>
              <w:right w:val="single" w:sz="8" w:space="0" w:color="000000"/>
            </w:tcBorders>
          </w:tcPr>
          <w:p w14:paraId="4D48823A" w14:textId="20E5D0FC" w:rsidR="00504D42" w:rsidRPr="00701DF4" w:rsidRDefault="00504D42" w:rsidP="00504D42">
            <w:pPr>
              <w:pStyle w:val="SoSTabelltext"/>
              <w:rPr>
                <w:rFonts w:asciiTheme="minorHAnsi" w:hAnsiTheme="minorHAnsi" w:cstheme="minorHAnsi"/>
                <w:sz w:val="18"/>
                <w:szCs w:val="18"/>
              </w:rPr>
            </w:pPr>
            <w:r w:rsidRPr="00701DF4">
              <w:rPr>
                <w:rFonts w:asciiTheme="minorHAnsi" w:hAnsiTheme="minorHAnsi" w:cstheme="minorHAnsi"/>
                <w:sz w:val="18"/>
                <w:szCs w:val="18"/>
              </w:rPr>
              <w:t>Födelseförsamling i klartext</w:t>
            </w:r>
          </w:p>
        </w:tc>
        <w:tc>
          <w:tcPr>
            <w:tcW w:w="1418" w:type="dxa"/>
            <w:tcBorders>
              <w:top w:val="single" w:sz="8" w:space="0" w:color="000000"/>
              <w:left w:val="single" w:sz="8" w:space="0" w:color="000000"/>
              <w:bottom w:val="single" w:sz="8" w:space="0" w:color="000000"/>
              <w:right w:val="single" w:sz="8" w:space="0" w:color="000000"/>
            </w:tcBorders>
          </w:tcPr>
          <w:p w14:paraId="71B8D671" w14:textId="2B8F1E67" w:rsidR="00504D42" w:rsidRPr="00701DF4" w:rsidRDefault="00504D42" w:rsidP="00504D42">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5B07920E" w14:textId="2C8E1A81" w:rsidR="00504D42" w:rsidRPr="00701DF4" w:rsidRDefault="00504D42" w:rsidP="00504D42">
            <w:pPr>
              <w:rPr>
                <w:rFonts w:cstheme="minorHAnsi"/>
                <w:color w:val="353636" w:themeColor="text1"/>
                <w:sz w:val="18"/>
                <w:szCs w:val="18"/>
                <w:lang w:eastAsia="sv-SE"/>
              </w:rPr>
            </w:pPr>
            <w:r w:rsidRPr="00701DF4">
              <w:rPr>
                <w:rFonts w:cstheme="minorHAnsi"/>
                <w:color w:val="353636" w:themeColor="text1"/>
                <w:sz w:val="18"/>
                <w:szCs w:val="18"/>
                <w:lang w:eastAsia="sv-SE"/>
              </w:rPr>
              <w:t>1-30 tecken</w:t>
            </w:r>
          </w:p>
        </w:tc>
        <w:tc>
          <w:tcPr>
            <w:tcW w:w="2552" w:type="dxa"/>
            <w:tcBorders>
              <w:top w:val="single" w:sz="8" w:space="0" w:color="000000"/>
              <w:left w:val="single" w:sz="8" w:space="0" w:color="000000"/>
              <w:bottom w:val="single" w:sz="8" w:space="0" w:color="000000"/>
              <w:right w:val="single" w:sz="8" w:space="0" w:color="000000"/>
            </w:tcBorders>
          </w:tcPr>
          <w:p w14:paraId="4C7AF73B" w14:textId="629B8C78" w:rsidR="00504D42" w:rsidRPr="00701DF4" w:rsidRDefault="00504D42" w:rsidP="00504D42">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bl>
    <w:p w14:paraId="53B7FD4C" w14:textId="77777777" w:rsidR="00A27FB7" w:rsidRPr="00701DF4" w:rsidRDefault="00A27FB7"/>
    <w:p w14:paraId="793CAB14" w14:textId="25DC7B23" w:rsidR="00504D42" w:rsidRPr="00701DF4" w:rsidRDefault="00A27FB7">
      <w:r w:rsidRPr="00701DF4">
        <w:br w:type="page"/>
      </w:r>
    </w:p>
    <w:p w14:paraId="32E2D619" w14:textId="0648023F" w:rsidR="00504D42" w:rsidRPr="00701DF4" w:rsidRDefault="00504D42" w:rsidP="00504D42">
      <w:pPr>
        <w:pStyle w:val="Numreradrubrik3"/>
      </w:pPr>
      <w:bookmarkStart w:id="65" w:name="_Toc158116560"/>
      <w:r w:rsidRPr="00701DF4">
        <w:lastRenderedPageBreak/>
        <w:t>Födelse</w:t>
      </w:r>
      <w:r w:rsidR="00A27FB7" w:rsidRPr="00701DF4">
        <w:t>ort</w:t>
      </w:r>
      <w:r w:rsidRPr="00701DF4">
        <w:t>Utland</w:t>
      </w:r>
      <w:bookmarkEnd w:id="65"/>
    </w:p>
    <w:p w14:paraId="433C4829" w14:textId="0983A80C" w:rsidR="00504D42" w:rsidRPr="00701DF4" w:rsidRDefault="00504D42" w:rsidP="00504D42">
      <w:r w:rsidRPr="00701DF4">
        <w:rPr>
          <w:color w:val="000000"/>
        </w:rPr>
        <w:t xml:space="preserve">Engelskt namn: </w:t>
      </w:r>
      <w:r w:rsidRPr="00701DF4">
        <w:t>PlaceOfBirthAbroad</w:t>
      </w:r>
    </w:p>
    <w:p w14:paraId="7AA926E1" w14:textId="2FA30428" w:rsidR="00504D42" w:rsidRPr="00701DF4" w:rsidRDefault="00504D42" w:rsidP="00504D42">
      <w:r w:rsidRPr="00701DF4">
        <w:rPr>
          <w:b/>
          <w:bCs/>
        </w:rPr>
        <w:t>Beskrivning:</w:t>
      </w:r>
      <w:r w:rsidRPr="00701DF4">
        <w:br/>
        <w:t>Klass för uppgift om födelseort i utlandet</w:t>
      </w:r>
      <w:r w:rsidRPr="00701DF4">
        <w:rPr>
          <w:strike/>
        </w:rPr>
        <w:t>. För personer med gällande samordningsnummer anges även om uppgiften är styrkt..</w:t>
      </w:r>
    </w:p>
    <w:p w14:paraId="46458BB6" w14:textId="6B83F247" w:rsidR="00504D42" w:rsidRPr="00701DF4" w:rsidRDefault="00504D42" w:rsidP="00504D42">
      <w:r w:rsidRPr="00701DF4">
        <w:rPr>
          <w:b/>
          <w:bCs/>
        </w:rPr>
        <w:t>Mappning till RIM:</w:t>
      </w:r>
      <w:r w:rsidRPr="00701DF4">
        <w:t xml:space="preserve"> </w:t>
      </w:r>
      <w:r w:rsidRPr="00701DF4">
        <w:br/>
        <w:t>Saknas</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504D42" w:rsidRPr="00701DF4" w14:paraId="44723AFE"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50D9643" w14:textId="77777777" w:rsidR="00504D42" w:rsidRPr="00701DF4" w:rsidRDefault="00504D42" w:rsidP="00D5522D">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54A7DAE" w14:textId="77777777" w:rsidR="00504D42" w:rsidRPr="00701DF4" w:rsidRDefault="00504D42"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5C44112" w14:textId="77777777" w:rsidR="00504D42" w:rsidRPr="00701DF4" w:rsidRDefault="00504D42"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501269B" w14:textId="77777777" w:rsidR="00504D42" w:rsidRPr="00701DF4" w:rsidRDefault="00504D42"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832E4B2" w14:textId="77777777" w:rsidR="00504D42" w:rsidRPr="00701DF4" w:rsidRDefault="00504D42"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37C5915" w14:textId="77777777" w:rsidR="00504D42" w:rsidRPr="00701DF4" w:rsidRDefault="00504D42" w:rsidP="00D5522D">
            <w:pPr>
              <w:pStyle w:val="Tabellrubrik"/>
            </w:pPr>
            <w:r w:rsidRPr="00701DF4">
              <w:t>Spårbarhet till krav</w:t>
            </w:r>
          </w:p>
        </w:tc>
      </w:tr>
      <w:tr w:rsidR="00504D42" w:rsidRPr="00701DF4" w14:paraId="093150C4"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6D4DFD3C" w14:textId="1952A933" w:rsidR="00504D42" w:rsidRPr="00701DF4" w:rsidRDefault="00504D42" w:rsidP="00504D42">
            <w:pPr>
              <w:pStyle w:val="SoSTabelltext"/>
              <w:rPr>
                <w:rFonts w:asciiTheme="minorHAnsi" w:hAnsiTheme="minorHAnsi" w:cstheme="minorHAnsi"/>
                <w:sz w:val="18"/>
                <w:szCs w:val="18"/>
              </w:rPr>
            </w:pPr>
            <w:r w:rsidRPr="00701DF4">
              <w:rPr>
                <w:rFonts w:asciiTheme="minorHAnsi" w:hAnsiTheme="minorHAnsi" w:cstheme="minorHAnsi"/>
                <w:sz w:val="18"/>
                <w:szCs w:val="18"/>
              </w:rPr>
              <w:t>födelseort</w:t>
            </w:r>
          </w:p>
        </w:tc>
        <w:tc>
          <w:tcPr>
            <w:tcW w:w="1985" w:type="dxa"/>
            <w:tcBorders>
              <w:top w:val="single" w:sz="8" w:space="0" w:color="000000"/>
              <w:left w:val="single" w:sz="8" w:space="0" w:color="000000"/>
              <w:bottom w:val="single" w:sz="8" w:space="0" w:color="000000"/>
              <w:right w:val="single" w:sz="8" w:space="0" w:color="000000"/>
            </w:tcBorders>
          </w:tcPr>
          <w:p w14:paraId="63F8D444" w14:textId="7A8ACEB9" w:rsidR="00504D42" w:rsidRPr="00701DF4" w:rsidRDefault="00504D42" w:rsidP="00504D42">
            <w:pPr>
              <w:pStyle w:val="SoSTabelltext"/>
              <w:rPr>
                <w:rFonts w:asciiTheme="minorHAnsi" w:hAnsiTheme="minorHAnsi" w:cstheme="minorHAnsi"/>
                <w:sz w:val="18"/>
                <w:szCs w:val="18"/>
              </w:rPr>
            </w:pPr>
            <w:r w:rsidRPr="00701DF4">
              <w:rPr>
                <w:rFonts w:asciiTheme="minorHAnsi" w:hAnsiTheme="minorHAnsi" w:cstheme="minorHAnsi"/>
                <w:sz w:val="18"/>
                <w:szCs w:val="18"/>
              </w:rPr>
              <w:t>Navet: FodelseortUtland (termkod 01093)</w:t>
            </w:r>
          </w:p>
        </w:tc>
        <w:tc>
          <w:tcPr>
            <w:tcW w:w="2551" w:type="dxa"/>
            <w:tcBorders>
              <w:top w:val="single" w:sz="8" w:space="0" w:color="000000"/>
              <w:left w:val="single" w:sz="8" w:space="0" w:color="000000"/>
              <w:bottom w:val="single" w:sz="8" w:space="0" w:color="000000"/>
              <w:right w:val="single" w:sz="8" w:space="0" w:color="000000"/>
            </w:tcBorders>
          </w:tcPr>
          <w:p w14:paraId="5BF41D14" w14:textId="689793A5" w:rsidR="00504D42" w:rsidRPr="00701DF4" w:rsidRDefault="00504D42" w:rsidP="00504D42">
            <w:pPr>
              <w:pStyle w:val="SoSTabelltext"/>
              <w:rPr>
                <w:rFonts w:asciiTheme="minorHAnsi" w:hAnsiTheme="minorHAnsi" w:cstheme="minorHAnsi"/>
                <w:sz w:val="18"/>
                <w:szCs w:val="18"/>
              </w:rPr>
            </w:pPr>
            <w:r w:rsidRPr="00701DF4">
              <w:rPr>
                <w:rFonts w:asciiTheme="minorHAnsi" w:hAnsiTheme="minorHAnsi" w:cstheme="minorHAnsi"/>
                <w:sz w:val="18"/>
                <w:szCs w:val="18"/>
              </w:rPr>
              <w:t>Uppgift om födelseort i utlandet i klartext</w:t>
            </w:r>
            <w:r w:rsidRPr="00701DF4">
              <w:rPr>
                <w:rFonts w:asciiTheme="minorHAnsi" w:eastAsia="Times New Roman,serif" w:hAnsiTheme="minorHAnsi" w:cstheme="minorHAnsi"/>
                <w:color w:val="000000"/>
                <w:sz w:val="18"/>
                <w:szCs w:val="18"/>
              </w:rPr>
              <w:t>.</w:t>
            </w:r>
          </w:p>
        </w:tc>
        <w:tc>
          <w:tcPr>
            <w:tcW w:w="1418" w:type="dxa"/>
            <w:tcBorders>
              <w:top w:val="single" w:sz="8" w:space="0" w:color="000000"/>
              <w:left w:val="single" w:sz="8" w:space="0" w:color="000000"/>
              <w:bottom w:val="single" w:sz="8" w:space="0" w:color="000000"/>
              <w:right w:val="single" w:sz="8" w:space="0" w:color="000000"/>
            </w:tcBorders>
          </w:tcPr>
          <w:p w14:paraId="3F0C6314" w14:textId="40D32951" w:rsidR="00504D42" w:rsidRPr="00701DF4" w:rsidRDefault="00504D42" w:rsidP="00504D42">
            <w:pPr>
              <w:rPr>
                <w:rFonts w:cstheme="minorHAnsi"/>
                <w:color w:val="353636" w:themeColor="text1"/>
                <w:sz w:val="18"/>
                <w:szCs w:val="18"/>
                <w:lang w:eastAsia="sv-SE"/>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5941D5CC" w14:textId="0BEB6F51" w:rsidR="00504D42" w:rsidRPr="00701DF4" w:rsidRDefault="00504D42" w:rsidP="00504D42">
            <w:pPr>
              <w:rPr>
                <w:rFonts w:cstheme="minorHAnsi"/>
                <w:color w:val="353636" w:themeColor="text1"/>
                <w:sz w:val="18"/>
                <w:szCs w:val="18"/>
                <w:lang w:eastAsia="sv-SE"/>
              </w:rPr>
            </w:pPr>
            <w:r w:rsidRPr="00701DF4">
              <w:rPr>
                <w:rFonts w:cstheme="minorHAnsi"/>
                <w:color w:val="353636" w:themeColor="text1"/>
                <w:sz w:val="18"/>
                <w:szCs w:val="18"/>
                <w:lang w:eastAsia="sv-SE"/>
              </w:rPr>
              <w:t>1-80 tecken</w:t>
            </w:r>
          </w:p>
        </w:tc>
        <w:tc>
          <w:tcPr>
            <w:tcW w:w="2552" w:type="dxa"/>
            <w:tcBorders>
              <w:top w:val="single" w:sz="8" w:space="0" w:color="000000"/>
              <w:left w:val="single" w:sz="8" w:space="0" w:color="000000"/>
              <w:bottom w:val="single" w:sz="8" w:space="0" w:color="000000"/>
              <w:right w:val="single" w:sz="8" w:space="0" w:color="000000"/>
            </w:tcBorders>
          </w:tcPr>
          <w:p w14:paraId="4DB3E3A7" w14:textId="21954B48" w:rsidR="00504D42" w:rsidRPr="00701DF4" w:rsidRDefault="00504D42" w:rsidP="00504D42">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504D42" w:rsidRPr="00701DF4" w14:paraId="047AADFF"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43F4338A" w14:textId="7C4813B5" w:rsidR="00504D42" w:rsidRPr="00701DF4" w:rsidRDefault="00504D42" w:rsidP="00504D42">
            <w:pPr>
              <w:pStyle w:val="SoSTabelltext"/>
              <w:rPr>
                <w:rFonts w:asciiTheme="minorHAnsi" w:hAnsiTheme="minorHAnsi" w:cstheme="minorHAnsi"/>
                <w:strike/>
                <w:sz w:val="18"/>
                <w:szCs w:val="18"/>
              </w:rPr>
            </w:pPr>
            <w:r w:rsidRPr="00701DF4">
              <w:rPr>
                <w:rFonts w:asciiTheme="minorHAnsi" w:hAnsiTheme="minorHAnsi" w:cstheme="minorHAnsi"/>
                <w:strike/>
                <w:sz w:val="18"/>
                <w:szCs w:val="18"/>
              </w:rPr>
              <w:t>styrkt</w:t>
            </w:r>
          </w:p>
        </w:tc>
        <w:tc>
          <w:tcPr>
            <w:tcW w:w="1985" w:type="dxa"/>
            <w:tcBorders>
              <w:top w:val="single" w:sz="8" w:space="0" w:color="000000"/>
              <w:left w:val="single" w:sz="8" w:space="0" w:color="000000"/>
              <w:bottom w:val="single" w:sz="8" w:space="0" w:color="000000"/>
              <w:right w:val="single" w:sz="8" w:space="0" w:color="000000"/>
            </w:tcBorders>
          </w:tcPr>
          <w:p w14:paraId="0A6A01CA" w14:textId="651F3532" w:rsidR="00504D42" w:rsidRPr="00701DF4" w:rsidRDefault="00504D42" w:rsidP="00504D42">
            <w:pPr>
              <w:pStyle w:val="SoSTabelltext"/>
              <w:rPr>
                <w:rFonts w:asciiTheme="minorHAnsi" w:hAnsiTheme="minorHAnsi" w:cstheme="minorHAnsi"/>
                <w:strike/>
                <w:sz w:val="18"/>
                <w:szCs w:val="18"/>
              </w:rPr>
            </w:pPr>
            <w:r w:rsidRPr="00701DF4">
              <w:rPr>
                <w:rFonts w:asciiTheme="minorHAnsi" w:hAnsiTheme="minorHAnsi" w:cstheme="minorHAnsi"/>
                <w:strike/>
                <w:sz w:val="18"/>
                <w:szCs w:val="18"/>
              </w:rPr>
              <w:t>Navet: FodelseortUtland styrkt</w:t>
            </w:r>
          </w:p>
        </w:tc>
        <w:tc>
          <w:tcPr>
            <w:tcW w:w="2551" w:type="dxa"/>
            <w:tcBorders>
              <w:top w:val="single" w:sz="8" w:space="0" w:color="000000"/>
              <w:left w:val="single" w:sz="8" w:space="0" w:color="000000"/>
              <w:bottom w:val="single" w:sz="8" w:space="0" w:color="000000"/>
              <w:right w:val="single" w:sz="8" w:space="0" w:color="000000"/>
            </w:tcBorders>
          </w:tcPr>
          <w:p w14:paraId="1FD34EE4" w14:textId="7635D294" w:rsidR="00504D42" w:rsidRPr="00701DF4" w:rsidRDefault="00504D42" w:rsidP="00504D42">
            <w:pPr>
              <w:pStyle w:val="SoSTabelltext"/>
              <w:rPr>
                <w:rFonts w:asciiTheme="minorHAnsi" w:hAnsiTheme="minorHAnsi" w:cstheme="minorHAnsi"/>
                <w:strike/>
                <w:sz w:val="18"/>
                <w:szCs w:val="18"/>
              </w:rPr>
            </w:pPr>
            <w:r w:rsidRPr="00701DF4">
              <w:rPr>
                <w:rFonts w:asciiTheme="minorHAnsi" w:hAnsiTheme="minorHAnsi" w:cstheme="minorHAnsi"/>
                <w:strike/>
                <w:sz w:val="18"/>
                <w:szCs w:val="18"/>
              </w:rPr>
              <w:t>Kod som visar om födelseort utland är styrkt eller ej.  Endast aktuell för personer med gällande samordningsnummer</w:t>
            </w:r>
          </w:p>
        </w:tc>
        <w:tc>
          <w:tcPr>
            <w:tcW w:w="1418" w:type="dxa"/>
            <w:tcBorders>
              <w:top w:val="single" w:sz="8" w:space="0" w:color="000000"/>
              <w:left w:val="single" w:sz="8" w:space="0" w:color="000000"/>
              <w:bottom w:val="single" w:sz="8" w:space="0" w:color="000000"/>
              <w:right w:val="single" w:sz="8" w:space="0" w:color="000000"/>
            </w:tcBorders>
          </w:tcPr>
          <w:p w14:paraId="088656A0" w14:textId="66B75C16" w:rsidR="00504D42" w:rsidRPr="00701DF4" w:rsidRDefault="00504D42" w:rsidP="00504D42">
            <w:pPr>
              <w:rPr>
                <w:rFonts w:cstheme="minorHAnsi"/>
                <w:strike/>
                <w:sz w:val="18"/>
                <w:szCs w:val="18"/>
              </w:rPr>
            </w:pPr>
            <w:r w:rsidRPr="00701DF4">
              <w:rPr>
                <w:rFonts w:cstheme="minorHAnsi"/>
                <w:strike/>
                <w:sz w:val="18"/>
                <w:szCs w:val="18"/>
              </w:rPr>
              <w:t>BL (</w:t>
            </w:r>
            <w:r w:rsidRPr="00701DF4">
              <w:rPr>
                <w:rFonts w:cstheme="minorHAnsi"/>
                <w:strike/>
                <w:color w:val="000000"/>
                <w:sz w:val="18"/>
                <w:szCs w:val="18"/>
              </w:rPr>
              <w:t>0..1</w:t>
            </w:r>
            <w:r w:rsidRPr="00701DF4">
              <w:rPr>
                <w:rFonts w:cstheme="minorHAnsi"/>
                <w:strike/>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7F0982EF" w14:textId="77777777" w:rsidR="00504D42" w:rsidRPr="00701DF4" w:rsidRDefault="00504D42" w:rsidP="00504D42">
            <w:pPr>
              <w:rPr>
                <w:rFonts w:cstheme="minorHAnsi"/>
                <w:strike/>
                <w:color w:val="353636" w:themeColor="text1"/>
                <w:sz w:val="18"/>
                <w:szCs w:val="18"/>
                <w:lang w:eastAsia="sv-SE"/>
              </w:rPr>
            </w:pPr>
            <w:r w:rsidRPr="00701DF4">
              <w:rPr>
                <w:rFonts w:cstheme="minorHAnsi"/>
                <w:strike/>
                <w:color w:val="353636" w:themeColor="text1"/>
                <w:sz w:val="18"/>
                <w:szCs w:val="18"/>
                <w:lang w:eastAsia="sv-SE"/>
              </w:rPr>
              <w:t>true = Uppgiften styrkt</w:t>
            </w:r>
          </w:p>
          <w:p w14:paraId="24B5EAC7" w14:textId="2AF10E1A" w:rsidR="00504D42" w:rsidRPr="00701DF4" w:rsidRDefault="00504D42" w:rsidP="00504D42">
            <w:pPr>
              <w:rPr>
                <w:rFonts w:cstheme="minorHAnsi"/>
                <w:strike/>
                <w:color w:val="353636" w:themeColor="text1"/>
                <w:sz w:val="18"/>
                <w:szCs w:val="18"/>
                <w:lang w:eastAsia="sv-SE"/>
              </w:rPr>
            </w:pPr>
            <w:r w:rsidRPr="00701DF4">
              <w:rPr>
                <w:rFonts w:cstheme="minorHAnsi"/>
                <w:strike/>
                <w:color w:val="353636" w:themeColor="text1"/>
                <w:sz w:val="18"/>
                <w:szCs w:val="18"/>
                <w:lang w:eastAsia="sv-SE"/>
              </w:rPr>
              <w:t>false = Uppgiften ej styrkt</w:t>
            </w:r>
          </w:p>
        </w:tc>
        <w:tc>
          <w:tcPr>
            <w:tcW w:w="2552" w:type="dxa"/>
            <w:tcBorders>
              <w:top w:val="single" w:sz="8" w:space="0" w:color="000000"/>
              <w:left w:val="single" w:sz="8" w:space="0" w:color="000000"/>
              <w:bottom w:val="single" w:sz="8" w:space="0" w:color="000000"/>
              <w:right w:val="single" w:sz="8" w:space="0" w:color="000000"/>
            </w:tcBorders>
          </w:tcPr>
          <w:p w14:paraId="71FCA609" w14:textId="08BA55E4" w:rsidR="00504D42" w:rsidRPr="00701DF4" w:rsidRDefault="00504D42" w:rsidP="00504D42">
            <w:pPr>
              <w:pStyle w:val="SoSTabelltext"/>
              <w:rPr>
                <w:rFonts w:asciiTheme="minorHAnsi" w:hAnsiTheme="minorHAnsi" w:cstheme="minorHAnsi"/>
                <w:strike/>
                <w:sz w:val="18"/>
                <w:szCs w:val="18"/>
              </w:rPr>
            </w:pPr>
            <w:r w:rsidRPr="00701DF4">
              <w:rPr>
                <w:rFonts w:asciiTheme="minorHAnsi" w:hAnsiTheme="minorHAnsi" w:cstheme="minorHAnsi"/>
                <w:strike/>
                <w:sz w:val="18"/>
                <w:szCs w:val="18"/>
              </w:rPr>
              <w:t>Navet</w:t>
            </w:r>
          </w:p>
        </w:tc>
      </w:tr>
    </w:tbl>
    <w:p w14:paraId="7171B386" w14:textId="77777777" w:rsidR="00504D42" w:rsidRPr="00701DF4" w:rsidRDefault="00504D42" w:rsidP="00504D42">
      <w:r w:rsidRPr="00701DF4">
        <w:br w:type="page"/>
      </w:r>
    </w:p>
    <w:p w14:paraId="10269305" w14:textId="77777777" w:rsidR="00504D42" w:rsidRPr="00701DF4" w:rsidRDefault="00504D42"/>
    <w:p w14:paraId="230E93E7" w14:textId="2E0B262B" w:rsidR="00A27FB7" w:rsidRPr="00701DF4" w:rsidRDefault="00A27FB7" w:rsidP="00A27FB7">
      <w:pPr>
        <w:pStyle w:val="Numreradrubrik3"/>
      </w:pPr>
      <w:bookmarkStart w:id="66" w:name="_Toc158116561"/>
      <w:r w:rsidRPr="00701DF4">
        <w:t>FödelseUtland</w:t>
      </w:r>
      <w:bookmarkEnd w:id="66"/>
    </w:p>
    <w:p w14:paraId="014CC656" w14:textId="0702BA0E" w:rsidR="00A27FB7" w:rsidRPr="00701DF4" w:rsidRDefault="00A27FB7" w:rsidP="00A27FB7">
      <w:r w:rsidRPr="00701DF4">
        <w:rPr>
          <w:color w:val="000000"/>
        </w:rPr>
        <w:t xml:space="preserve">Engelskt namn: </w:t>
      </w:r>
      <w:r w:rsidRPr="00701DF4">
        <w:t>BirthAbroad</w:t>
      </w:r>
    </w:p>
    <w:p w14:paraId="5556C74F" w14:textId="77777777" w:rsidR="00A27FB7" w:rsidRPr="00701DF4" w:rsidRDefault="00A27FB7" w:rsidP="00A27FB7">
      <w:r w:rsidRPr="00701DF4">
        <w:rPr>
          <w:b/>
          <w:bCs/>
        </w:rPr>
        <w:t>Beskrivning:</w:t>
      </w:r>
      <w:r w:rsidRPr="00701DF4">
        <w:br/>
        <w:t>Uppgifter om födelse i utlandet. För en person som är född utomlands anges födelseort och födelseland i klartext. Notera att en person kan ha både födelsehemort i Sverige och födelseort i utlandet (om modern var folkbokförd i Sverige vid födelsen).</w:t>
      </w:r>
    </w:p>
    <w:p w14:paraId="4F929C8B" w14:textId="77777777" w:rsidR="00A27FB7" w:rsidRPr="00701DF4" w:rsidRDefault="00A27FB7" w:rsidP="00A27FB7">
      <w:r w:rsidRPr="00701DF4">
        <w:rPr>
          <w:b/>
          <w:bCs/>
        </w:rPr>
        <w:t>Mappning till RIM:</w:t>
      </w:r>
      <w:r w:rsidRPr="00701DF4">
        <w:t xml:space="preserve"> </w:t>
      </w:r>
      <w:r w:rsidRPr="00701DF4">
        <w:br/>
        <w:t>Navet: OrtUtlandet</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A27FB7" w:rsidRPr="00701DF4" w14:paraId="266A3E5C"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96D0EE6" w14:textId="77777777" w:rsidR="00A27FB7" w:rsidRPr="00701DF4" w:rsidRDefault="00A27FB7" w:rsidP="00D5522D">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7E182BF" w14:textId="77777777" w:rsidR="00A27FB7" w:rsidRPr="00701DF4" w:rsidRDefault="00A27FB7"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1619029" w14:textId="77777777" w:rsidR="00A27FB7" w:rsidRPr="00701DF4" w:rsidRDefault="00A27FB7"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6E44644" w14:textId="77777777" w:rsidR="00A27FB7" w:rsidRPr="00701DF4" w:rsidRDefault="00A27FB7"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E688296" w14:textId="77777777" w:rsidR="00A27FB7" w:rsidRPr="00701DF4" w:rsidRDefault="00A27FB7"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A666CD6" w14:textId="77777777" w:rsidR="00A27FB7" w:rsidRPr="00701DF4" w:rsidRDefault="00A27FB7" w:rsidP="00D5522D">
            <w:pPr>
              <w:pStyle w:val="Tabellrubrik"/>
            </w:pPr>
            <w:r w:rsidRPr="00701DF4">
              <w:t>Spårbarhet till krav</w:t>
            </w:r>
          </w:p>
        </w:tc>
      </w:tr>
      <w:tr w:rsidR="00A27FB7" w:rsidRPr="00701DF4" w14:paraId="0CF9C041"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54E7297C" w14:textId="535ACA9D" w:rsidR="00A27FB7" w:rsidRPr="00701DF4" w:rsidRDefault="00A27FB7" w:rsidP="00A27FB7">
            <w:pPr>
              <w:pStyle w:val="SoSTabelltext"/>
              <w:rPr>
                <w:rFonts w:asciiTheme="minorHAnsi" w:hAnsiTheme="minorHAnsi" w:cstheme="minorHAnsi"/>
                <w:sz w:val="18"/>
                <w:szCs w:val="18"/>
              </w:rPr>
            </w:pPr>
            <w:r w:rsidRPr="00701DF4">
              <w:rPr>
                <w:rFonts w:asciiTheme="minorHAnsi" w:hAnsiTheme="minorHAnsi" w:cstheme="minorHAnsi"/>
                <w:sz w:val="18"/>
                <w:szCs w:val="18"/>
              </w:rPr>
              <w:t>födelseland</w:t>
            </w:r>
          </w:p>
        </w:tc>
        <w:tc>
          <w:tcPr>
            <w:tcW w:w="1985" w:type="dxa"/>
            <w:tcBorders>
              <w:top w:val="single" w:sz="8" w:space="0" w:color="000000"/>
              <w:left w:val="single" w:sz="8" w:space="0" w:color="000000"/>
              <w:bottom w:val="single" w:sz="8" w:space="0" w:color="000000"/>
              <w:right w:val="single" w:sz="8" w:space="0" w:color="000000"/>
            </w:tcBorders>
          </w:tcPr>
          <w:p w14:paraId="432F60A0" w14:textId="10DB7157" w:rsidR="00A27FB7" w:rsidRPr="00701DF4" w:rsidRDefault="00A27FB7" w:rsidP="00A27FB7">
            <w:pPr>
              <w:pStyle w:val="SoSTabelltext"/>
              <w:rPr>
                <w:rFonts w:asciiTheme="minorHAnsi" w:hAnsiTheme="minorHAnsi" w:cstheme="minorHAnsi"/>
                <w:sz w:val="18"/>
                <w:szCs w:val="18"/>
              </w:rPr>
            </w:pPr>
            <w:r w:rsidRPr="00701DF4">
              <w:rPr>
                <w:rFonts w:asciiTheme="minorHAnsi" w:hAnsiTheme="minorHAnsi" w:cstheme="minorHAnsi"/>
                <w:sz w:val="18"/>
                <w:szCs w:val="18"/>
              </w:rPr>
              <w:t>Navet: Fodelseland</w:t>
            </w:r>
          </w:p>
        </w:tc>
        <w:tc>
          <w:tcPr>
            <w:tcW w:w="2551" w:type="dxa"/>
            <w:tcBorders>
              <w:top w:val="single" w:sz="8" w:space="0" w:color="000000"/>
              <w:left w:val="single" w:sz="8" w:space="0" w:color="000000"/>
              <w:bottom w:val="single" w:sz="8" w:space="0" w:color="000000"/>
              <w:right w:val="single" w:sz="8" w:space="0" w:color="000000"/>
            </w:tcBorders>
          </w:tcPr>
          <w:p w14:paraId="0B9AA728" w14:textId="5158EE82" w:rsidR="00A27FB7" w:rsidRPr="00701DF4" w:rsidRDefault="00A27FB7" w:rsidP="00A27FB7">
            <w:pPr>
              <w:pStyle w:val="SoSTabelltext"/>
              <w:rPr>
                <w:rFonts w:asciiTheme="minorHAnsi" w:hAnsiTheme="minorHAnsi" w:cstheme="minorHAnsi"/>
                <w:sz w:val="18"/>
                <w:szCs w:val="18"/>
              </w:rPr>
            </w:pPr>
            <w:r w:rsidRPr="00701DF4">
              <w:rPr>
                <w:rFonts w:asciiTheme="minorHAnsi" w:hAnsiTheme="minorHAnsi" w:cstheme="minorHAnsi"/>
                <w:sz w:val="18"/>
                <w:szCs w:val="18"/>
              </w:rPr>
              <w:t>Uppgift om födelseland i klartext.</w:t>
            </w:r>
          </w:p>
        </w:tc>
        <w:tc>
          <w:tcPr>
            <w:tcW w:w="1418" w:type="dxa"/>
            <w:tcBorders>
              <w:top w:val="single" w:sz="8" w:space="0" w:color="000000"/>
              <w:left w:val="single" w:sz="8" w:space="0" w:color="000000"/>
              <w:bottom w:val="single" w:sz="8" w:space="0" w:color="000000"/>
              <w:right w:val="single" w:sz="8" w:space="0" w:color="000000"/>
            </w:tcBorders>
          </w:tcPr>
          <w:p w14:paraId="470B5284" w14:textId="5E7034C1" w:rsidR="00A27FB7" w:rsidRPr="00701DF4" w:rsidRDefault="00A27FB7" w:rsidP="00A27FB7">
            <w:pPr>
              <w:rPr>
                <w:rFonts w:cstheme="minorHAnsi"/>
                <w:color w:val="353636" w:themeColor="text1"/>
                <w:sz w:val="18"/>
                <w:szCs w:val="18"/>
                <w:lang w:eastAsia="sv-SE"/>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18697982" w14:textId="790C99C9" w:rsidR="00A27FB7" w:rsidRPr="00701DF4" w:rsidRDefault="00A27FB7" w:rsidP="00A27FB7">
            <w:pPr>
              <w:rPr>
                <w:rFonts w:cstheme="minorHAnsi"/>
                <w:color w:val="353636" w:themeColor="text1"/>
                <w:sz w:val="18"/>
                <w:szCs w:val="18"/>
                <w:lang w:eastAsia="sv-SE"/>
              </w:rPr>
            </w:pPr>
            <w:r w:rsidRPr="00701DF4">
              <w:rPr>
                <w:rFonts w:cstheme="minorHAnsi"/>
                <w:color w:val="353636" w:themeColor="text1"/>
                <w:sz w:val="18"/>
                <w:szCs w:val="18"/>
                <w:lang w:eastAsia="sv-SE"/>
              </w:rPr>
              <w:t>1-40 tecken</w:t>
            </w:r>
          </w:p>
        </w:tc>
        <w:tc>
          <w:tcPr>
            <w:tcW w:w="2552" w:type="dxa"/>
            <w:tcBorders>
              <w:top w:val="single" w:sz="8" w:space="0" w:color="000000"/>
              <w:left w:val="single" w:sz="8" w:space="0" w:color="000000"/>
              <w:bottom w:val="single" w:sz="8" w:space="0" w:color="000000"/>
              <w:right w:val="single" w:sz="8" w:space="0" w:color="000000"/>
            </w:tcBorders>
          </w:tcPr>
          <w:p w14:paraId="216724C1" w14:textId="603574D0" w:rsidR="00A27FB7" w:rsidRPr="00701DF4" w:rsidRDefault="00A27FB7" w:rsidP="00A27FB7">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bl>
    <w:p w14:paraId="6308A899" w14:textId="77777777" w:rsidR="00A27FB7" w:rsidRPr="00701DF4" w:rsidRDefault="00A27FB7"/>
    <w:p w14:paraId="659D5664" w14:textId="048DF43F" w:rsidR="001D7200" w:rsidRPr="00701DF4" w:rsidRDefault="001D7200">
      <w:r w:rsidRPr="00701DF4">
        <w:br w:type="page"/>
      </w:r>
    </w:p>
    <w:p w14:paraId="54DFD519" w14:textId="77777777" w:rsidR="00504D42" w:rsidRPr="00701DF4" w:rsidRDefault="00504D42"/>
    <w:p w14:paraId="454836CC" w14:textId="73A9E201" w:rsidR="001D7200" w:rsidRPr="00701DF4" w:rsidRDefault="001D7200" w:rsidP="001D7200">
      <w:pPr>
        <w:pStyle w:val="Numreradrubrik3"/>
      </w:pPr>
      <w:bookmarkStart w:id="67" w:name="_Toc158116562"/>
      <w:r w:rsidRPr="00701DF4">
        <w:t>Historik</w:t>
      </w:r>
      <w:bookmarkEnd w:id="67"/>
    </w:p>
    <w:p w14:paraId="7E6AFEA1" w14:textId="2D48A4B4" w:rsidR="001D7200" w:rsidRPr="00701DF4" w:rsidRDefault="001D7200" w:rsidP="001D7200">
      <w:r w:rsidRPr="00701DF4">
        <w:rPr>
          <w:color w:val="000000"/>
        </w:rPr>
        <w:t xml:space="preserve">Engelskt namn: </w:t>
      </w:r>
      <w:r w:rsidRPr="00701DF4">
        <w:t>HistoricalRecords</w:t>
      </w:r>
    </w:p>
    <w:p w14:paraId="5346221E" w14:textId="77777777" w:rsidR="001D7200" w:rsidRPr="00701DF4" w:rsidRDefault="001D7200" w:rsidP="001D7200">
      <w:r w:rsidRPr="00701DF4">
        <w:rPr>
          <w:b/>
          <w:bCs/>
        </w:rPr>
        <w:t>Beskrivning:</w:t>
      </w:r>
      <w:r w:rsidRPr="00701DF4">
        <w:br/>
        <w:t>Klass för historikposter från folkbokföringen. Samtliga uppgifter om en persons folkbokföring under innevarande år och de två näst föregående åren, samt den senast ändrade uppgiften dessförinnan. Gäller enbart för folkbokföringsuppgifter.</w:t>
      </w:r>
    </w:p>
    <w:p w14:paraId="09B553FD" w14:textId="77777777" w:rsidR="001D7200" w:rsidRPr="00701DF4" w:rsidRDefault="001D7200" w:rsidP="001D7200">
      <w:r w:rsidRPr="00701DF4">
        <w:rPr>
          <w:b/>
          <w:bCs/>
        </w:rPr>
        <w:t>Mappning till RIM:</w:t>
      </w:r>
      <w:r w:rsidRPr="00701DF4">
        <w:t xml:space="preserve"> </w:t>
      </w:r>
      <w:r w:rsidRPr="00701DF4">
        <w:br/>
        <w:t>Navet: Historik</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1D7200" w:rsidRPr="00701DF4" w14:paraId="19658978"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352D69A" w14:textId="77777777" w:rsidR="001D7200" w:rsidRPr="00701DF4" w:rsidRDefault="001D7200" w:rsidP="00D5522D">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BFF9441" w14:textId="77777777" w:rsidR="001D7200" w:rsidRPr="00701DF4" w:rsidRDefault="001D7200"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6E7784D" w14:textId="77777777" w:rsidR="001D7200" w:rsidRPr="00701DF4" w:rsidRDefault="001D7200"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8FEF106" w14:textId="77777777" w:rsidR="001D7200" w:rsidRPr="00701DF4" w:rsidRDefault="001D7200"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7713EDC" w14:textId="77777777" w:rsidR="001D7200" w:rsidRPr="00701DF4" w:rsidRDefault="001D7200"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E8542EE" w14:textId="77777777" w:rsidR="001D7200" w:rsidRPr="00701DF4" w:rsidRDefault="001D7200" w:rsidP="00D5522D">
            <w:pPr>
              <w:pStyle w:val="Tabellrubrik"/>
            </w:pPr>
            <w:r w:rsidRPr="00701DF4">
              <w:t>Spårbarhet till krav</w:t>
            </w:r>
          </w:p>
        </w:tc>
      </w:tr>
      <w:tr w:rsidR="001D7200" w:rsidRPr="00701DF4" w14:paraId="6CDCF269"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67576E5F" w14:textId="18B0B266" w:rsidR="001D7200" w:rsidRPr="00701DF4" w:rsidRDefault="001D7200" w:rsidP="001D7200">
            <w:pPr>
              <w:pStyle w:val="SoSTabelltext"/>
              <w:rPr>
                <w:rFonts w:asciiTheme="minorHAnsi" w:hAnsiTheme="minorHAnsi" w:cstheme="minorHAnsi"/>
                <w:sz w:val="18"/>
                <w:szCs w:val="18"/>
              </w:rPr>
            </w:pPr>
            <w:r w:rsidRPr="00701DF4">
              <w:rPr>
                <w:rFonts w:asciiTheme="minorHAnsi" w:hAnsiTheme="minorHAnsi" w:cstheme="minorHAnsi"/>
                <w:sz w:val="18"/>
                <w:szCs w:val="18"/>
              </w:rPr>
              <w:t>registreringstidpunkt</w:t>
            </w:r>
          </w:p>
        </w:tc>
        <w:tc>
          <w:tcPr>
            <w:tcW w:w="1985" w:type="dxa"/>
            <w:tcBorders>
              <w:top w:val="single" w:sz="8" w:space="0" w:color="000000"/>
              <w:left w:val="single" w:sz="8" w:space="0" w:color="000000"/>
              <w:bottom w:val="single" w:sz="8" w:space="0" w:color="000000"/>
              <w:right w:val="single" w:sz="8" w:space="0" w:color="000000"/>
            </w:tcBorders>
          </w:tcPr>
          <w:p w14:paraId="2032320B" w14:textId="3FC2821D" w:rsidR="001D7200" w:rsidRPr="00701DF4" w:rsidRDefault="001D7200" w:rsidP="001D7200">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24983AA3" w14:textId="77777777" w:rsidR="001D7200" w:rsidRPr="00701DF4" w:rsidRDefault="001D7200" w:rsidP="001D7200">
            <w:pPr>
              <w:pStyle w:val="SoSTabelltext"/>
              <w:rPr>
                <w:rFonts w:asciiTheme="minorHAnsi" w:hAnsiTheme="minorHAnsi" w:cstheme="minorHAnsi"/>
                <w:sz w:val="18"/>
                <w:szCs w:val="18"/>
              </w:rPr>
            </w:pPr>
            <w:r w:rsidRPr="00701DF4">
              <w:rPr>
                <w:rFonts w:asciiTheme="minorHAnsi" w:hAnsiTheme="minorHAnsi" w:cstheme="minorHAnsi"/>
                <w:sz w:val="18"/>
                <w:szCs w:val="18"/>
              </w:rPr>
              <w:t>Datum när den historiska posten registreras i Personuppgiftstjänsten.</w:t>
            </w:r>
          </w:p>
          <w:p w14:paraId="40B68951" w14:textId="24066688" w:rsidR="001D7200" w:rsidRPr="00701DF4" w:rsidRDefault="001D7200" w:rsidP="001D7200">
            <w:pPr>
              <w:pStyle w:val="SoSTabelltext"/>
              <w:rPr>
                <w:rFonts w:asciiTheme="minorHAnsi" w:hAnsiTheme="minorHAnsi" w:cstheme="minorHAnsi"/>
                <w:sz w:val="18"/>
                <w:szCs w:val="18"/>
              </w:rPr>
            </w:pPr>
          </w:p>
        </w:tc>
        <w:tc>
          <w:tcPr>
            <w:tcW w:w="1418" w:type="dxa"/>
            <w:tcBorders>
              <w:top w:val="single" w:sz="8" w:space="0" w:color="000000"/>
              <w:left w:val="single" w:sz="8" w:space="0" w:color="000000"/>
              <w:bottom w:val="single" w:sz="8" w:space="0" w:color="000000"/>
              <w:right w:val="single" w:sz="8" w:space="0" w:color="000000"/>
            </w:tcBorders>
          </w:tcPr>
          <w:p w14:paraId="60D7E9A8" w14:textId="77777777" w:rsidR="001D7200" w:rsidRPr="00701DF4" w:rsidRDefault="001D7200" w:rsidP="001B456C">
            <w:pPr>
              <w:pStyle w:val="SoSTabelltext"/>
              <w:rPr>
                <w:rFonts w:asciiTheme="minorHAnsi" w:hAnsiTheme="minorHAnsi" w:cstheme="minorHAnsi"/>
                <w:sz w:val="18"/>
                <w:szCs w:val="18"/>
              </w:rPr>
            </w:pPr>
            <w:r w:rsidRPr="00701DF4">
              <w:rPr>
                <w:rFonts w:asciiTheme="minorHAnsi" w:hAnsiTheme="minorHAnsi" w:cstheme="minorHAnsi"/>
                <w:sz w:val="18"/>
                <w:szCs w:val="18"/>
              </w:rPr>
              <w:t>DateTime</w:t>
            </w:r>
          </w:p>
          <w:p w14:paraId="35BEC08B" w14:textId="562BCA71" w:rsidR="001D7200" w:rsidRPr="00701DF4" w:rsidRDefault="001D7200" w:rsidP="001B456C">
            <w:pPr>
              <w:rPr>
                <w:rFonts w:cstheme="minorHAnsi"/>
                <w:color w:val="353636" w:themeColor="text1"/>
                <w:sz w:val="18"/>
                <w:szCs w:val="18"/>
                <w:lang w:eastAsia="sv-SE"/>
              </w:rPr>
            </w:pPr>
            <w:r w:rsidRPr="00701DF4">
              <w:rPr>
                <w:rFonts w:cstheme="minorHAnsi"/>
                <w:sz w:val="18"/>
                <w:szCs w:val="18"/>
              </w:rPr>
              <w:t>0..1</w:t>
            </w:r>
          </w:p>
        </w:tc>
        <w:tc>
          <w:tcPr>
            <w:tcW w:w="2551" w:type="dxa"/>
            <w:tcBorders>
              <w:top w:val="single" w:sz="8" w:space="0" w:color="000000"/>
              <w:left w:val="single" w:sz="8" w:space="0" w:color="000000"/>
              <w:bottom w:val="single" w:sz="8" w:space="0" w:color="000000"/>
              <w:right w:val="single" w:sz="8" w:space="0" w:color="000000"/>
            </w:tcBorders>
          </w:tcPr>
          <w:p w14:paraId="71ED5F59" w14:textId="129BE55B" w:rsidR="001D7200" w:rsidRPr="00701DF4" w:rsidRDefault="001D7200" w:rsidP="001D7200">
            <w:pPr>
              <w:rPr>
                <w:rFonts w:cstheme="minorHAnsi"/>
                <w:color w:val="353636" w:themeColor="text1"/>
                <w:sz w:val="18"/>
                <w:szCs w:val="18"/>
                <w:lang w:eastAsia="sv-SE"/>
              </w:rPr>
            </w:pPr>
            <w:r w:rsidRPr="00701DF4">
              <w:rPr>
                <w:rFonts w:cstheme="minorHAnsi"/>
                <w:sz w:val="18"/>
                <w:szCs w:val="18"/>
              </w:rPr>
              <w:t>Om en äldre historisk post finns är denna tidpunkt samma som den äldre postens ”endTime”</w:t>
            </w:r>
          </w:p>
        </w:tc>
        <w:tc>
          <w:tcPr>
            <w:tcW w:w="2552" w:type="dxa"/>
            <w:tcBorders>
              <w:top w:val="single" w:sz="8" w:space="0" w:color="000000"/>
              <w:left w:val="single" w:sz="8" w:space="0" w:color="000000"/>
              <w:bottom w:val="single" w:sz="8" w:space="0" w:color="000000"/>
              <w:right w:val="single" w:sz="8" w:space="0" w:color="000000"/>
            </w:tcBorders>
          </w:tcPr>
          <w:p w14:paraId="3A6FC4C8" w14:textId="6FD9974E" w:rsidR="001D7200" w:rsidRPr="00701DF4" w:rsidRDefault="001D7200" w:rsidP="001D7200">
            <w:pPr>
              <w:pStyle w:val="SoSTabelltext"/>
              <w:rPr>
                <w:rFonts w:asciiTheme="minorHAnsi" w:hAnsiTheme="minorHAnsi" w:cstheme="minorHAnsi"/>
                <w:sz w:val="18"/>
                <w:szCs w:val="18"/>
              </w:rPr>
            </w:pPr>
            <w:hyperlink r:id="rId52" w:history="1">
              <w:r w:rsidRPr="00701DF4">
                <w:rPr>
                  <w:rStyle w:val="Hyperlnk"/>
                  <w:rFonts w:asciiTheme="minorHAnsi" w:eastAsiaTheme="majorEastAsia" w:hAnsiTheme="minorHAnsi" w:cstheme="minorHAnsi"/>
                  <w:sz w:val="18"/>
                  <w:szCs w:val="18"/>
                  <w:lang w:eastAsia="en-US"/>
                </w:rPr>
                <w:t>https://confluence.cgiostersund.se/pages/viewpage.action?pageId=253562838</w:t>
              </w:r>
            </w:hyperlink>
          </w:p>
        </w:tc>
      </w:tr>
      <w:tr w:rsidR="001D7200" w:rsidRPr="00701DF4" w14:paraId="4995D419"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734CAA77" w14:textId="39A9571F" w:rsidR="001D7200" w:rsidRPr="00701DF4" w:rsidRDefault="001D7200" w:rsidP="001D7200">
            <w:pPr>
              <w:pStyle w:val="SoSTabelltext"/>
              <w:rPr>
                <w:rFonts w:asciiTheme="minorHAnsi" w:hAnsiTheme="minorHAnsi" w:cstheme="minorHAnsi"/>
                <w:strike/>
                <w:sz w:val="18"/>
                <w:szCs w:val="18"/>
              </w:rPr>
            </w:pPr>
            <w:r w:rsidRPr="00701DF4">
              <w:rPr>
                <w:rFonts w:asciiTheme="minorHAnsi" w:hAnsiTheme="minorHAnsi" w:cstheme="minorHAnsi"/>
                <w:sz w:val="18"/>
                <w:szCs w:val="18"/>
              </w:rPr>
              <w:t>tidpunkt då nyare historisk post finns</w:t>
            </w:r>
          </w:p>
        </w:tc>
        <w:tc>
          <w:tcPr>
            <w:tcW w:w="1985" w:type="dxa"/>
            <w:tcBorders>
              <w:top w:val="single" w:sz="8" w:space="0" w:color="000000"/>
              <w:left w:val="single" w:sz="8" w:space="0" w:color="000000"/>
              <w:bottom w:val="single" w:sz="8" w:space="0" w:color="000000"/>
              <w:right w:val="single" w:sz="8" w:space="0" w:color="000000"/>
            </w:tcBorders>
          </w:tcPr>
          <w:p w14:paraId="5F348F0A" w14:textId="3AD2A782" w:rsidR="001D7200" w:rsidRPr="00701DF4" w:rsidRDefault="001D7200" w:rsidP="001D7200">
            <w:pPr>
              <w:pStyle w:val="SoSTabelltext"/>
              <w:rPr>
                <w:rFonts w:asciiTheme="minorHAnsi" w:hAnsiTheme="minorHAnsi" w:cstheme="minorHAnsi"/>
                <w:strike/>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11726E76" w14:textId="77777777" w:rsidR="001D7200" w:rsidRPr="00701DF4" w:rsidRDefault="001D7200" w:rsidP="001D7200">
            <w:pPr>
              <w:pStyle w:val="SoSTabelltext"/>
              <w:rPr>
                <w:rFonts w:asciiTheme="minorHAnsi" w:hAnsiTheme="minorHAnsi" w:cstheme="minorHAnsi"/>
                <w:sz w:val="18"/>
                <w:szCs w:val="18"/>
              </w:rPr>
            </w:pPr>
            <w:r w:rsidRPr="00701DF4">
              <w:rPr>
                <w:rFonts w:asciiTheme="minorHAnsi" w:hAnsiTheme="minorHAnsi" w:cstheme="minorHAnsi"/>
                <w:sz w:val="18"/>
                <w:szCs w:val="18"/>
              </w:rPr>
              <w:t>Tidpunkt för när den historiska posten ej längre är den senaste historiska posten.</w:t>
            </w:r>
          </w:p>
          <w:p w14:paraId="7E605D8D" w14:textId="3E7108FC" w:rsidR="001D7200" w:rsidRPr="00701DF4" w:rsidRDefault="001D7200" w:rsidP="001D7200">
            <w:pPr>
              <w:pStyle w:val="SoSTabelltext"/>
              <w:rPr>
                <w:rFonts w:asciiTheme="minorHAnsi" w:hAnsiTheme="minorHAnsi" w:cstheme="minorHAnsi"/>
                <w:strike/>
                <w:sz w:val="18"/>
                <w:szCs w:val="18"/>
              </w:rPr>
            </w:pPr>
          </w:p>
        </w:tc>
        <w:tc>
          <w:tcPr>
            <w:tcW w:w="1418" w:type="dxa"/>
            <w:tcBorders>
              <w:top w:val="single" w:sz="8" w:space="0" w:color="000000"/>
              <w:left w:val="single" w:sz="8" w:space="0" w:color="000000"/>
              <w:bottom w:val="single" w:sz="8" w:space="0" w:color="000000"/>
              <w:right w:val="single" w:sz="8" w:space="0" w:color="000000"/>
            </w:tcBorders>
          </w:tcPr>
          <w:p w14:paraId="38EBCC10" w14:textId="77777777" w:rsidR="001D7200" w:rsidRPr="00701DF4" w:rsidRDefault="001D7200" w:rsidP="001B456C">
            <w:pPr>
              <w:pStyle w:val="SoSTabelltext"/>
              <w:rPr>
                <w:rFonts w:asciiTheme="minorHAnsi" w:hAnsiTheme="minorHAnsi" w:cstheme="minorHAnsi"/>
                <w:sz w:val="18"/>
                <w:szCs w:val="18"/>
              </w:rPr>
            </w:pPr>
            <w:r w:rsidRPr="00701DF4">
              <w:rPr>
                <w:rFonts w:asciiTheme="minorHAnsi" w:hAnsiTheme="minorHAnsi" w:cstheme="minorHAnsi"/>
                <w:sz w:val="18"/>
                <w:szCs w:val="18"/>
              </w:rPr>
              <w:t>DateTime</w:t>
            </w:r>
          </w:p>
          <w:p w14:paraId="51F1F224" w14:textId="49005090" w:rsidR="001D7200" w:rsidRPr="00701DF4" w:rsidRDefault="001D7200" w:rsidP="001B456C">
            <w:pPr>
              <w:rPr>
                <w:rFonts w:cstheme="minorHAnsi"/>
                <w:strike/>
                <w:sz w:val="18"/>
                <w:szCs w:val="18"/>
              </w:rPr>
            </w:pPr>
            <w:r w:rsidRPr="00701DF4">
              <w:rPr>
                <w:rFonts w:cstheme="minorHAnsi"/>
                <w:sz w:val="18"/>
                <w:szCs w:val="18"/>
              </w:rPr>
              <w:t>0..1</w:t>
            </w:r>
          </w:p>
        </w:tc>
        <w:tc>
          <w:tcPr>
            <w:tcW w:w="2551" w:type="dxa"/>
            <w:tcBorders>
              <w:top w:val="single" w:sz="8" w:space="0" w:color="000000"/>
              <w:left w:val="single" w:sz="8" w:space="0" w:color="000000"/>
              <w:bottom w:val="single" w:sz="8" w:space="0" w:color="000000"/>
              <w:right w:val="single" w:sz="8" w:space="0" w:color="000000"/>
            </w:tcBorders>
          </w:tcPr>
          <w:p w14:paraId="4EAA962D" w14:textId="77777777" w:rsidR="001D7200" w:rsidRPr="00701DF4" w:rsidRDefault="001D7200" w:rsidP="001D7200">
            <w:pPr>
              <w:pStyle w:val="SoSTabelltext"/>
              <w:rPr>
                <w:rFonts w:asciiTheme="minorHAnsi" w:hAnsiTheme="minorHAnsi" w:cstheme="minorHAnsi"/>
                <w:sz w:val="18"/>
                <w:szCs w:val="18"/>
              </w:rPr>
            </w:pPr>
            <w:r w:rsidRPr="00701DF4">
              <w:rPr>
                <w:rFonts w:asciiTheme="minorHAnsi" w:hAnsiTheme="minorHAnsi" w:cstheme="minorHAnsi"/>
                <w:sz w:val="18"/>
                <w:szCs w:val="18"/>
              </w:rPr>
              <w:t>Om denna tidpunkt finns så finns en nyare historisk post.</w:t>
            </w:r>
          </w:p>
          <w:p w14:paraId="01501FDB" w14:textId="77777777" w:rsidR="001D7200" w:rsidRPr="00701DF4" w:rsidRDefault="001D7200" w:rsidP="001D7200">
            <w:pPr>
              <w:pStyle w:val="SoSTabelltext"/>
              <w:rPr>
                <w:rFonts w:asciiTheme="minorHAnsi" w:hAnsiTheme="minorHAnsi" w:cstheme="minorHAnsi"/>
                <w:sz w:val="18"/>
                <w:szCs w:val="18"/>
              </w:rPr>
            </w:pPr>
          </w:p>
          <w:p w14:paraId="2D856FF0" w14:textId="6DC19F96" w:rsidR="001D7200" w:rsidRPr="00701DF4" w:rsidRDefault="001D7200" w:rsidP="00E179D0">
            <w:pPr>
              <w:pStyle w:val="SoSTabelltext"/>
              <w:rPr>
                <w:rFonts w:cstheme="minorHAnsi"/>
                <w:strike/>
                <w:sz w:val="18"/>
                <w:szCs w:val="18"/>
              </w:rPr>
            </w:pPr>
            <w:r w:rsidRPr="00701DF4">
              <w:rPr>
                <w:rFonts w:asciiTheme="minorHAnsi" w:hAnsiTheme="minorHAnsi" w:cstheme="minorHAnsi"/>
                <w:sz w:val="18"/>
                <w:szCs w:val="18"/>
              </w:rPr>
              <w:t>Denna tidpunkt är samma som den nyare postens registristreringstidpunkt.</w:t>
            </w:r>
          </w:p>
        </w:tc>
        <w:tc>
          <w:tcPr>
            <w:tcW w:w="2552" w:type="dxa"/>
            <w:tcBorders>
              <w:top w:val="single" w:sz="8" w:space="0" w:color="000000"/>
              <w:left w:val="single" w:sz="8" w:space="0" w:color="000000"/>
              <w:bottom w:val="single" w:sz="8" w:space="0" w:color="000000"/>
              <w:right w:val="single" w:sz="8" w:space="0" w:color="000000"/>
            </w:tcBorders>
          </w:tcPr>
          <w:p w14:paraId="73241064" w14:textId="2117A03C" w:rsidR="001D7200" w:rsidRPr="00701DF4" w:rsidRDefault="001D7200" w:rsidP="001D7200">
            <w:pPr>
              <w:pStyle w:val="SoSTabelltext"/>
              <w:rPr>
                <w:rFonts w:asciiTheme="minorHAnsi" w:hAnsiTheme="minorHAnsi" w:cstheme="minorHAnsi"/>
                <w:strike/>
                <w:sz w:val="18"/>
                <w:szCs w:val="18"/>
              </w:rPr>
            </w:pPr>
            <w:hyperlink r:id="rId53" w:history="1">
              <w:r w:rsidRPr="00701DF4">
                <w:rPr>
                  <w:rStyle w:val="Hyperlnk"/>
                  <w:rFonts w:asciiTheme="minorHAnsi" w:eastAsiaTheme="majorEastAsia" w:hAnsiTheme="minorHAnsi" w:cstheme="minorHAnsi"/>
                  <w:sz w:val="18"/>
                  <w:szCs w:val="18"/>
                  <w:lang w:eastAsia="en-US"/>
                </w:rPr>
                <w:t>https://confluence.cgiostersund.se/pages/viewpage.action?pageId=253562838</w:t>
              </w:r>
            </w:hyperlink>
          </w:p>
        </w:tc>
      </w:tr>
    </w:tbl>
    <w:p w14:paraId="63261268" w14:textId="77777777" w:rsidR="00A77F55" w:rsidRPr="00701DF4" w:rsidRDefault="00A77F55" w:rsidP="00D13604"/>
    <w:p w14:paraId="493F5D5C" w14:textId="77777777" w:rsidR="001D7200" w:rsidRPr="00701DF4" w:rsidRDefault="001D7200" w:rsidP="00D13604"/>
    <w:p w14:paraId="0EA789F1" w14:textId="556768FB" w:rsidR="001D7200" w:rsidRPr="00701DF4" w:rsidRDefault="001D7200" w:rsidP="001D7200">
      <w:pPr>
        <w:pStyle w:val="Numreradrubrik3"/>
      </w:pPr>
      <w:bookmarkStart w:id="68" w:name="_Toc158116563"/>
      <w:r w:rsidRPr="00701DF4">
        <w:lastRenderedPageBreak/>
        <w:t>Hänvisningar</w:t>
      </w:r>
      <w:bookmarkEnd w:id="68"/>
    </w:p>
    <w:p w14:paraId="4C639354" w14:textId="447770C0" w:rsidR="001D7200" w:rsidRPr="00701DF4" w:rsidRDefault="001D7200" w:rsidP="001D7200">
      <w:r w:rsidRPr="00701DF4">
        <w:rPr>
          <w:color w:val="000000"/>
        </w:rPr>
        <w:t xml:space="preserve">Engelskt namn: </w:t>
      </w:r>
      <w:r w:rsidRPr="00701DF4">
        <w:rPr>
          <w:lang w:eastAsia="en-US"/>
        </w:rPr>
        <w:t>ReferredPersonalIdentities</w:t>
      </w:r>
    </w:p>
    <w:p w14:paraId="060DE278" w14:textId="77777777" w:rsidR="001D7200" w:rsidRPr="00701DF4" w:rsidRDefault="001D7200" w:rsidP="001D7200">
      <w:r w:rsidRPr="00701DF4">
        <w:rPr>
          <w:b/>
          <w:bCs/>
        </w:rPr>
        <w:t>Beskrivning:</w:t>
      </w:r>
      <w:r w:rsidRPr="00701DF4">
        <w:br/>
        <w:t>Klass för Hänvisningspersonnummer. För de personer som bytt personnummer anges tidigare personnummer/samordningsnummer som hänvisningspersonnummer. Det gamla personnumret/samordningsnumret utgör även det en egen personpost. I det fallet anges det nya personnumret som hänvisningspersonnummer. En person kan få nytt personnummer efter  exempelvis ändring av en persons födelsetid eller vid beslut om ändrad könstillhörighet.</w:t>
      </w:r>
    </w:p>
    <w:p w14:paraId="5DB5BB22" w14:textId="77777777" w:rsidR="001D7200" w:rsidRPr="00701DF4" w:rsidRDefault="001D7200" w:rsidP="001D7200">
      <w:pPr>
        <w:pStyle w:val="Brdtext"/>
        <w:rPr>
          <w:rFonts w:asciiTheme="minorHAnsi" w:hAnsiTheme="minorHAnsi" w:cstheme="minorHAnsi"/>
          <w:sz w:val="20"/>
          <w:szCs w:val="20"/>
        </w:rPr>
      </w:pPr>
      <w:r w:rsidRPr="00701DF4">
        <w:rPr>
          <w:rFonts w:asciiTheme="minorHAnsi" w:hAnsiTheme="minorHAnsi" w:cstheme="minorHAnsi"/>
          <w:sz w:val="20"/>
          <w:szCs w:val="20"/>
        </w:rPr>
        <w:t>Klassen håller ihop personidentiteter av typerna personnummer och samordningsnummer enligt Skatteverket till skillnad från klassen KoppladIdenitet som är Personuppgiftstjänstens egna klass för att kunna koppla ihop alla typer av personidentiteter (inkl. reservidentiteter).</w:t>
      </w:r>
    </w:p>
    <w:p w14:paraId="661A9F4E" w14:textId="0D27F67C" w:rsidR="001D7200" w:rsidRPr="00701DF4" w:rsidRDefault="001D7200" w:rsidP="001D7200">
      <w:r w:rsidRPr="00701DF4">
        <w:rPr>
          <w:b/>
          <w:bCs/>
        </w:rPr>
        <w:t>Mappning till RIM:</w:t>
      </w:r>
      <w:r w:rsidRPr="00701DF4">
        <w:t xml:space="preserve"> </w:t>
      </w:r>
      <w:r w:rsidRPr="00701DF4">
        <w:br/>
        <w:t>Navet: Hanvisningar</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1D7200" w:rsidRPr="00701DF4" w14:paraId="1776FD0F"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65E5A70" w14:textId="77777777" w:rsidR="001D7200" w:rsidRPr="00701DF4" w:rsidRDefault="001D7200" w:rsidP="00D5522D">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CC05222" w14:textId="77777777" w:rsidR="001D7200" w:rsidRPr="00701DF4" w:rsidRDefault="001D7200"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91B94DA" w14:textId="77777777" w:rsidR="001D7200" w:rsidRPr="00701DF4" w:rsidRDefault="001D7200"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22A595E" w14:textId="77777777" w:rsidR="001D7200" w:rsidRPr="00701DF4" w:rsidRDefault="001D7200"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DB353BF" w14:textId="77777777" w:rsidR="001D7200" w:rsidRPr="00701DF4" w:rsidRDefault="001D7200"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3A0B61C" w14:textId="77777777" w:rsidR="001D7200" w:rsidRPr="00701DF4" w:rsidRDefault="001D7200" w:rsidP="00D5522D">
            <w:pPr>
              <w:pStyle w:val="Tabellrubrik"/>
            </w:pPr>
            <w:r w:rsidRPr="00701DF4">
              <w:t>Spårbarhet till krav</w:t>
            </w:r>
          </w:p>
        </w:tc>
      </w:tr>
      <w:tr w:rsidR="001D7200" w:rsidRPr="00701DF4" w14:paraId="5B1A3A43"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4AD6D45B" w14:textId="04D6EBF4" w:rsidR="001D7200" w:rsidRPr="00701DF4" w:rsidRDefault="001D7200" w:rsidP="001D7200">
            <w:pPr>
              <w:pStyle w:val="SoSTabelltext"/>
              <w:rPr>
                <w:rFonts w:asciiTheme="minorHAnsi" w:hAnsiTheme="minorHAnsi" w:cstheme="minorHAnsi"/>
                <w:sz w:val="18"/>
                <w:szCs w:val="18"/>
              </w:rPr>
            </w:pPr>
            <w:r w:rsidRPr="00701DF4">
              <w:rPr>
                <w:rFonts w:asciiTheme="minorHAnsi" w:hAnsiTheme="minorHAnsi" w:cstheme="minorHAnsi"/>
                <w:sz w:val="18"/>
                <w:szCs w:val="18"/>
              </w:rPr>
              <w:t>hänvisningspersonnummer</w:t>
            </w:r>
          </w:p>
        </w:tc>
        <w:tc>
          <w:tcPr>
            <w:tcW w:w="1985" w:type="dxa"/>
            <w:tcBorders>
              <w:top w:val="single" w:sz="8" w:space="0" w:color="000000"/>
              <w:left w:val="single" w:sz="8" w:space="0" w:color="000000"/>
              <w:bottom w:val="single" w:sz="8" w:space="0" w:color="000000"/>
              <w:right w:val="single" w:sz="8" w:space="0" w:color="000000"/>
            </w:tcBorders>
          </w:tcPr>
          <w:p w14:paraId="2E9D91D5" w14:textId="1721C088" w:rsidR="001D7200" w:rsidRPr="00701DF4" w:rsidRDefault="001D7200" w:rsidP="001D7200">
            <w:pPr>
              <w:pStyle w:val="SoSTabelltext"/>
              <w:rPr>
                <w:rFonts w:asciiTheme="minorHAnsi" w:hAnsiTheme="minorHAnsi" w:cstheme="minorHAnsi"/>
                <w:sz w:val="18"/>
                <w:szCs w:val="18"/>
              </w:rPr>
            </w:pPr>
            <w:r w:rsidRPr="00701DF4">
              <w:rPr>
                <w:rFonts w:asciiTheme="minorHAnsi" w:hAnsiTheme="minorHAnsi" w:cstheme="minorHAnsi"/>
                <w:sz w:val="18"/>
                <w:szCs w:val="18"/>
              </w:rPr>
              <w:t>Navet: HanvisningsPersonNr</w:t>
            </w:r>
          </w:p>
        </w:tc>
        <w:tc>
          <w:tcPr>
            <w:tcW w:w="2551" w:type="dxa"/>
            <w:tcBorders>
              <w:top w:val="single" w:sz="8" w:space="0" w:color="000000"/>
              <w:left w:val="single" w:sz="8" w:space="0" w:color="000000"/>
              <w:bottom w:val="single" w:sz="8" w:space="0" w:color="000000"/>
              <w:right w:val="single" w:sz="8" w:space="0" w:color="000000"/>
            </w:tcBorders>
          </w:tcPr>
          <w:p w14:paraId="3B6C0AC0" w14:textId="04E3F089" w:rsidR="001D7200" w:rsidRPr="00701DF4" w:rsidRDefault="001D7200" w:rsidP="001D7200">
            <w:pPr>
              <w:pStyle w:val="SoSTabelltext"/>
              <w:rPr>
                <w:rFonts w:asciiTheme="minorHAnsi" w:hAnsiTheme="minorHAnsi" w:cstheme="minorHAnsi"/>
                <w:sz w:val="18"/>
                <w:szCs w:val="18"/>
              </w:rPr>
            </w:pPr>
            <w:r w:rsidRPr="00701DF4">
              <w:rPr>
                <w:rFonts w:asciiTheme="minorHAnsi" w:hAnsiTheme="minorHAnsi" w:cstheme="minorHAnsi"/>
                <w:sz w:val="18"/>
                <w:szCs w:val="18"/>
              </w:rPr>
              <w:t>Hänvisningsnummer</w:t>
            </w:r>
          </w:p>
        </w:tc>
        <w:tc>
          <w:tcPr>
            <w:tcW w:w="1418" w:type="dxa"/>
            <w:tcBorders>
              <w:top w:val="single" w:sz="8" w:space="0" w:color="000000"/>
              <w:left w:val="single" w:sz="8" w:space="0" w:color="000000"/>
              <w:bottom w:val="single" w:sz="8" w:space="0" w:color="000000"/>
              <w:right w:val="single" w:sz="8" w:space="0" w:color="000000"/>
            </w:tcBorders>
          </w:tcPr>
          <w:p w14:paraId="12FE2DFA" w14:textId="77777777" w:rsidR="001D7200" w:rsidRPr="00701DF4" w:rsidRDefault="001D7200" w:rsidP="001D7200">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II</w:t>
            </w:r>
          </w:p>
          <w:p w14:paraId="078815BD" w14:textId="3C368ED6" w:rsidR="001D7200" w:rsidRPr="00701DF4" w:rsidRDefault="001D7200" w:rsidP="001D7200">
            <w:pPr>
              <w:rPr>
                <w:rFonts w:cstheme="minorHAnsi"/>
                <w:color w:val="353636" w:themeColor="text1"/>
                <w:sz w:val="18"/>
                <w:szCs w:val="18"/>
                <w:lang w:eastAsia="sv-SE"/>
              </w:rPr>
            </w:pPr>
            <w:r w:rsidRPr="00701DF4">
              <w:rPr>
                <w:rFonts w:cstheme="minorHAnsi"/>
                <w:sz w:val="18"/>
                <w:szCs w:val="18"/>
              </w:rPr>
              <w:t>(1)</w:t>
            </w:r>
          </w:p>
        </w:tc>
        <w:tc>
          <w:tcPr>
            <w:tcW w:w="2551" w:type="dxa"/>
            <w:tcBorders>
              <w:top w:val="single" w:sz="8" w:space="0" w:color="000000"/>
              <w:left w:val="single" w:sz="8" w:space="0" w:color="000000"/>
              <w:bottom w:val="single" w:sz="8" w:space="0" w:color="000000"/>
              <w:right w:val="single" w:sz="8" w:space="0" w:color="000000"/>
            </w:tcBorders>
          </w:tcPr>
          <w:p w14:paraId="23A072B6" w14:textId="77777777" w:rsidR="001D7200" w:rsidRPr="00701DF4" w:rsidRDefault="001D7200" w:rsidP="001D7200">
            <w:pPr>
              <w:pBdr>
                <w:bottom w:val="single" w:sz="4" w:space="1" w:color="auto"/>
              </w:pBdr>
              <w:rPr>
                <w:rFonts w:cstheme="minorHAnsi"/>
                <w:color w:val="353636" w:themeColor="text1"/>
                <w:sz w:val="18"/>
                <w:szCs w:val="18"/>
                <w:lang w:eastAsia="sv-SE"/>
              </w:rPr>
            </w:pPr>
            <w:r w:rsidRPr="00701DF4">
              <w:rPr>
                <w:rFonts w:cstheme="minorHAnsi"/>
                <w:color w:val="353636" w:themeColor="text1"/>
                <w:sz w:val="18"/>
                <w:szCs w:val="18"/>
                <w:lang w:eastAsia="sv-SE"/>
              </w:rPr>
              <w:t>Korrekt personnummer</w:t>
            </w:r>
          </w:p>
          <w:p w14:paraId="63EAA291" w14:textId="70132B02" w:rsidR="001D7200" w:rsidRPr="00701DF4" w:rsidRDefault="001D7200" w:rsidP="001D7200">
            <w:pPr>
              <w:rPr>
                <w:rFonts w:cstheme="minorHAnsi"/>
                <w:color w:val="353636" w:themeColor="text1"/>
                <w:sz w:val="18"/>
                <w:szCs w:val="18"/>
                <w:u w:val="single"/>
                <w:lang w:eastAsia="sv-SE"/>
              </w:rPr>
            </w:pPr>
            <w:r w:rsidRPr="00701DF4">
              <w:rPr>
                <w:rFonts w:cstheme="minorHAnsi"/>
                <w:color w:val="353636" w:themeColor="text1"/>
                <w:sz w:val="18"/>
                <w:szCs w:val="18"/>
                <w:lang w:eastAsia="sv-SE"/>
              </w:rPr>
              <w:t>ÅÅÅÅMMDDNNNK eller</w:t>
            </w:r>
            <w:r w:rsidR="000C6A3F" w:rsidRPr="00701DF4">
              <w:rPr>
                <w:rFonts w:cstheme="minorHAnsi"/>
                <w:color w:val="353636" w:themeColor="text1"/>
                <w:sz w:val="18"/>
                <w:szCs w:val="18"/>
                <w:lang w:eastAsia="sv-SE"/>
              </w:rPr>
              <w:t xml:space="preserve"> </w:t>
            </w:r>
            <w:r w:rsidRPr="00701DF4">
              <w:rPr>
                <w:rFonts w:cstheme="minorHAnsi"/>
                <w:color w:val="353636" w:themeColor="text1"/>
                <w:sz w:val="18"/>
                <w:szCs w:val="18"/>
                <w:u w:val="single"/>
                <w:lang w:eastAsia="sv-SE"/>
              </w:rPr>
              <w:t>Samordningsnummer</w:t>
            </w:r>
          </w:p>
          <w:p w14:paraId="4C69B416" w14:textId="07433465" w:rsidR="001D7200" w:rsidRPr="00701DF4" w:rsidRDefault="001D7200" w:rsidP="000C6A3F">
            <w:pPr>
              <w:rPr>
                <w:rFonts w:cstheme="minorHAnsi"/>
                <w:sz w:val="18"/>
                <w:szCs w:val="18"/>
                <w:lang w:eastAsia="sv-SE"/>
              </w:rPr>
            </w:pPr>
            <w:r w:rsidRPr="00701DF4">
              <w:rPr>
                <w:rFonts w:cstheme="minorHAnsi"/>
                <w:color w:val="353636" w:themeColor="text1"/>
                <w:sz w:val="18"/>
                <w:szCs w:val="18"/>
                <w:lang w:eastAsia="sv-SE"/>
              </w:rPr>
              <w:t xml:space="preserve">ÅÅÅÅMMDDNNNK där MM = 00 </w:t>
            </w:r>
            <w:r w:rsidR="000C6A3F" w:rsidRPr="00701DF4">
              <w:rPr>
                <w:rFonts w:cstheme="minorHAnsi"/>
                <w:color w:val="353636" w:themeColor="text1"/>
                <w:sz w:val="18"/>
                <w:szCs w:val="18"/>
                <w:lang w:eastAsia="sv-SE"/>
              </w:rPr>
              <w:t>–</w:t>
            </w:r>
            <w:r w:rsidRPr="00701DF4">
              <w:rPr>
                <w:rFonts w:cstheme="minorHAnsi"/>
                <w:color w:val="353636" w:themeColor="text1"/>
                <w:sz w:val="18"/>
                <w:szCs w:val="18"/>
                <w:lang w:eastAsia="sv-SE"/>
              </w:rPr>
              <w:t xml:space="preserve"> 12</w:t>
            </w:r>
            <w:r w:rsidR="000C6A3F" w:rsidRPr="00701DF4">
              <w:rPr>
                <w:rFonts w:cstheme="minorHAnsi"/>
                <w:color w:val="353636" w:themeColor="text1"/>
                <w:sz w:val="18"/>
                <w:szCs w:val="18"/>
                <w:lang w:eastAsia="sv-SE"/>
              </w:rPr>
              <w:br/>
            </w:r>
            <w:r w:rsidRPr="00701DF4">
              <w:rPr>
                <w:rFonts w:cstheme="minorHAnsi"/>
                <w:color w:val="353636" w:themeColor="text1"/>
                <w:sz w:val="18"/>
                <w:szCs w:val="18"/>
                <w:lang w:eastAsia="sv-SE"/>
              </w:rPr>
              <w:t>DD = 60 – 91</w:t>
            </w:r>
          </w:p>
          <w:p w14:paraId="0E2E9200" w14:textId="6FE2C6D0" w:rsidR="001D7200" w:rsidRPr="00701DF4" w:rsidRDefault="001D7200" w:rsidP="001D7200">
            <w:pPr>
              <w:pStyle w:val="SoSTabelltext"/>
              <w:rPr>
                <w:rFonts w:asciiTheme="minorHAnsi" w:hAnsiTheme="minorHAnsi" w:cstheme="minorHAnsi"/>
                <w:sz w:val="18"/>
                <w:szCs w:val="18"/>
              </w:rPr>
            </w:pPr>
            <w:r w:rsidRPr="00701DF4">
              <w:rPr>
                <w:rFonts w:asciiTheme="minorHAnsi" w:hAnsiTheme="minorHAnsi" w:cstheme="minorHAnsi"/>
                <w:sz w:val="18"/>
                <w:szCs w:val="18"/>
              </w:rPr>
              <w:t>OID för:</w:t>
            </w:r>
          </w:p>
          <w:p w14:paraId="2BA3D3F5" w14:textId="77777777" w:rsidR="001D7200" w:rsidRPr="00701DF4" w:rsidRDefault="001D7200" w:rsidP="001D7200">
            <w:pPr>
              <w:pStyle w:val="SoSTabelltext"/>
              <w:rPr>
                <w:rFonts w:asciiTheme="minorHAnsi" w:hAnsiTheme="minorHAnsi" w:cstheme="minorHAnsi"/>
                <w:sz w:val="18"/>
                <w:szCs w:val="18"/>
              </w:rPr>
            </w:pPr>
            <w:r w:rsidRPr="00701DF4">
              <w:rPr>
                <w:rFonts w:asciiTheme="minorHAnsi" w:hAnsiTheme="minorHAnsi" w:cstheme="minorHAnsi"/>
                <w:sz w:val="18"/>
                <w:szCs w:val="18"/>
              </w:rPr>
              <w:t>PNR: 1.2.752.129.2.1.3.1</w:t>
            </w:r>
          </w:p>
          <w:p w14:paraId="0AB6ACAF" w14:textId="47071C32" w:rsidR="001D7200" w:rsidRPr="00701DF4" w:rsidRDefault="001D7200" w:rsidP="001D7200">
            <w:pPr>
              <w:rPr>
                <w:rFonts w:cstheme="minorHAnsi"/>
                <w:color w:val="353636" w:themeColor="text1"/>
                <w:sz w:val="18"/>
                <w:szCs w:val="18"/>
                <w:lang w:eastAsia="sv-SE"/>
              </w:rPr>
            </w:pPr>
            <w:r w:rsidRPr="00701DF4">
              <w:rPr>
                <w:rFonts w:cstheme="minorHAnsi"/>
                <w:sz w:val="18"/>
                <w:szCs w:val="18"/>
              </w:rPr>
              <w:t>SNR: 1.2.752.129.2.1.3.3</w:t>
            </w:r>
          </w:p>
        </w:tc>
        <w:tc>
          <w:tcPr>
            <w:tcW w:w="2552" w:type="dxa"/>
            <w:tcBorders>
              <w:top w:val="single" w:sz="8" w:space="0" w:color="000000"/>
              <w:left w:val="single" w:sz="8" w:space="0" w:color="000000"/>
              <w:bottom w:val="single" w:sz="8" w:space="0" w:color="000000"/>
              <w:right w:val="single" w:sz="8" w:space="0" w:color="000000"/>
            </w:tcBorders>
          </w:tcPr>
          <w:p w14:paraId="1D0B71D2" w14:textId="5D633BD0" w:rsidR="001D7200" w:rsidRPr="00701DF4" w:rsidRDefault="001D7200" w:rsidP="001D7200">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1D7200" w:rsidRPr="00701DF4" w14:paraId="6A5EC06D"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183A064B" w14:textId="1DDA5EE2" w:rsidR="001D7200" w:rsidRPr="00701DF4" w:rsidRDefault="001D7200" w:rsidP="001D7200">
            <w:pPr>
              <w:pStyle w:val="SoSTabelltext"/>
              <w:rPr>
                <w:rFonts w:asciiTheme="minorHAnsi" w:hAnsiTheme="minorHAnsi" w:cstheme="minorHAnsi"/>
                <w:strike/>
                <w:sz w:val="18"/>
                <w:szCs w:val="18"/>
              </w:rPr>
            </w:pPr>
            <w:r w:rsidRPr="00701DF4">
              <w:rPr>
                <w:rFonts w:asciiTheme="minorHAnsi" w:hAnsiTheme="minorHAnsi" w:cstheme="minorHAnsi"/>
                <w:sz w:val="18"/>
                <w:szCs w:val="18"/>
              </w:rPr>
              <w:t>hänvisningspersonnummerstatus</w:t>
            </w:r>
          </w:p>
        </w:tc>
        <w:tc>
          <w:tcPr>
            <w:tcW w:w="1985" w:type="dxa"/>
            <w:tcBorders>
              <w:top w:val="single" w:sz="8" w:space="0" w:color="000000"/>
              <w:left w:val="single" w:sz="8" w:space="0" w:color="000000"/>
              <w:bottom w:val="single" w:sz="8" w:space="0" w:color="000000"/>
              <w:right w:val="single" w:sz="8" w:space="0" w:color="000000"/>
            </w:tcBorders>
          </w:tcPr>
          <w:p w14:paraId="05101895" w14:textId="33360359" w:rsidR="001D7200" w:rsidRPr="00701DF4" w:rsidRDefault="001D7200" w:rsidP="001D7200">
            <w:pPr>
              <w:pStyle w:val="SoSTabelltext"/>
              <w:rPr>
                <w:rFonts w:asciiTheme="minorHAnsi" w:hAnsiTheme="minorHAnsi" w:cstheme="minorHAnsi"/>
                <w:strike/>
                <w:sz w:val="18"/>
                <w:szCs w:val="18"/>
              </w:rPr>
            </w:pPr>
            <w:r w:rsidRPr="00701DF4">
              <w:rPr>
                <w:rFonts w:asciiTheme="minorHAnsi" w:hAnsiTheme="minorHAnsi" w:cstheme="minorHAnsi"/>
                <w:sz w:val="18"/>
                <w:szCs w:val="18"/>
              </w:rPr>
              <w:t>Navet: HanvisningsPersonNrstatus</w:t>
            </w:r>
          </w:p>
        </w:tc>
        <w:tc>
          <w:tcPr>
            <w:tcW w:w="2551" w:type="dxa"/>
            <w:tcBorders>
              <w:top w:val="single" w:sz="8" w:space="0" w:color="000000"/>
              <w:left w:val="single" w:sz="8" w:space="0" w:color="000000"/>
              <w:bottom w:val="single" w:sz="8" w:space="0" w:color="000000"/>
              <w:right w:val="single" w:sz="8" w:space="0" w:color="000000"/>
            </w:tcBorders>
          </w:tcPr>
          <w:p w14:paraId="6CA45617" w14:textId="3A2B2980" w:rsidR="001D7200" w:rsidRPr="00701DF4" w:rsidRDefault="001D7200" w:rsidP="001D7200">
            <w:pPr>
              <w:pStyle w:val="SoSTabelltext"/>
              <w:rPr>
                <w:rFonts w:asciiTheme="minorHAnsi" w:hAnsiTheme="minorHAnsi" w:cstheme="minorHAnsi"/>
                <w:strike/>
                <w:sz w:val="18"/>
                <w:szCs w:val="18"/>
              </w:rPr>
            </w:pPr>
            <w:r w:rsidRPr="00701DF4">
              <w:rPr>
                <w:rFonts w:asciiTheme="minorHAnsi" w:hAnsiTheme="minorHAnsi" w:cstheme="minorHAnsi"/>
                <w:sz w:val="18"/>
                <w:szCs w:val="18"/>
              </w:rPr>
              <w:t>Anger status för hänvisningspersonnumret.</w:t>
            </w:r>
          </w:p>
        </w:tc>
        <w:tc>
          <w:tcPr>
            <w:tcW w:w="1418" w:type="dxa"/>
            <w:tcBorders>
              <w:top w:val="single" w:sz="8" w:space="0" w:color="000000"/>
              <w:left w:val="single" w:sz="8" w:space="0" w:color="000000"/>
              <w:bottom w:val="single" w:sz="8" w:space="0" w:color="000000"/>
              <w:right w:val="single" w:sz="8" w:space="0" w:color="000000"/>
            </w:tcBorders>
          </w:tcPr>
          <w:p w14:paraId="56431DB8" w14:textId="77777777" w:rsidR="001D7200" w:rsidRPr="00701DF4" w:rsidRDefault="001D7200" w:rsidP="001D7200">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INT</w:t>
            </w:r>
          </w:p>
          <w:p w14:paraId="2AF4D6A0" w14:textId="67D7EF29" w:rsidR="001D7200" w:rsidRPr="00701DF4" w:rsidRDefault="001D7200" w:rsidP="001D7200">
            <w:pPr>
              <w:rPr>
                <w:rFonts w:cstheme="minorHAnsi"/>
                <w:strike/>
                <w:sz w:val="18"/>
                <w:szCs w:val="18"/>
              </w:rPr>
            </w:pPr>
            <w:r w:rsidRPr="00701DF4">
              <w:rPr>
                <w:rFonts w:cstheme="minorHAnsi"/>
                <w:sz w:val="18"/>
                <w:szCs w:val="18"/>
              </w:rPr>
              <w:t>0..1</w:t>
            </w:r>
          </w:p>
        </w:tc>
        <w:tc>
          <w:tcPr>
            <w:tcW w:w="2551" w:type="dxa"/>
            <w:tcBorders>
              <w:top w:val="single" w:sz="8" w:space="0" w:color="000000"/>
              <w:left w:val="single" w:sz="8" w:space="0" w:color="000000"/>
              <w:bottom w:val="single" w:sz="8" w:space="0" w:color="000000"/>
              <w:right w:val="single" w:sz="8" w:space="0" w:color="000000"/>
            </w:tcBorders>
          </w:tcPr>
          <w:p w14:paraId="61FEF77F" w14:textId="77777777" w:rsidR="001D7200" w:rsidRPr="00701DF4" w:rsidRDefault="001D7200" w:rsidP="001D7200">
            <w:pPr>
              <w:pBdr>
                <w:bottom w:val="single" w:sz="4" w:space="1" w:color="auto"/>
              </w:pBdr>
              <w:rPr>
                <w:rFonts w:cstheme="minorHAnsi"/>
                <w:color w:val="353636" w:themeColor="text1"/>
                <w:sz w:val="18"/>
                <w:szCs w:val="18"/>
                <w:lang w:eastAsia="sv-SE"/>
              </w:rPr>
            </w:pPr>
            <w:r w:rsidRPr="00701DF4">
              <w:rPr>
                <w:rFonts w:cstheme="minorHAnsi"/>
                <w:color w:val="353636" w:themeColor="text1"/>
                <w:sz w:val="18"/>
                <w:szCs w:val="18"/>
                <w:lang w:eastAsia="sv-SE"/>
              </w:rPr>
              <w:t xml:space="preserve">SKV Termkod: </w:t>
            </w:r>
            <w:r w:rsidRPr="00701DF4">
              <w:rPr>
                <w:rFonts w:cstheme="minorHAnsi"/>
                <w:sz w:val="18"/>
                <w:szCs w:val="18"/>
              </w:rPr>
              <w:t>01402</w:t>
            </w:r>
          </w:p>
          <w:p w14:paraId="0D69A9CB" w14:textId="77777777" w:rsidR="001D7200" w:rsidRPr="00701DF4" w:rsidRDefault="001D7200" w:rsidP="001D7200">
            <w:pPr>
              <w:pBdr>
                <w:bottom w:val="single" w:sz="4" w:space="1" w:color="auto"/>
              </w:pBdr>
              <w:rPr>
                <w:rFonts w:cstheme="minorHAnsi"/>
                <w:color w:val="353636" w:themeColor="text1"/>
                <w:sz w:val="18"/>
                <w:szCs w:val="18"/>
                <w:lang w:eastAsia="sv-SE"/>
              </w:rPr>
            </w:pPr>
            <w:r w:rsidRPr="00701DF4">
              <w:rPr>
                <w:rFonts w:cstheme="minorHAnsi"/>
                <w:color w:val="353636" w:themeColor="text1"/>
                <w:sz w:val="18"/>
                <w:szCs w:val="18"/>
                <w:lang w:eastAsia="sv-SE"/>
              </w:rPr>
              <w:t>NY = NY</w:t>
            </w:r>
          </w:p>
          <w:p w14:paraId="0F37924B" w14:textId="29A37E61" w:rsidR="001D7200" w:rsidRPr="00701DF4" w:rsidRDefault="001D7200" w:rsidP="001D7200">
            <w:pPr>
              <w:rPr>
                <w:rFonts w:cstheme="minorHAnsi"/>
                <w:strike/>
                <w:color w:val="353636" w:themeColor="text1"/>
                <w:sz w:val="18"/>
                <w:szCs w:val="18"/>
                <w:lang w:eastAsia="sv-SE"/>
              </w:rPr>
            </w:pPr>
            <w:r w:rsidRPr="00701DF4">
              <w:rPr>
                <w:rFonts w:cstheme="minorHAnsi"/>
                <w:color w:val="353636" w:themeColor="text1"/>
                <w:sz w:val="18"/>
                <w:szCs w:val="18"/>
                <w:lang w:eastAsia="sv-SE"/>
              </w:rPr>
              <w:lastRenderedPageBreak/>
              <w:t>AS = Avslutad</w:t>
            </w:r>
          </w:p>
        </w:tc>
        <w:tc>
          <w:tcPr>
            <w:tcW w:w="2552" w:type="dxa"/>
            <w:tcBorders>
              <w:top w:val="single" w:sz="8" w:space="0" w:color="000000"/>
              <w:left w:val="single" w:sz="8" w:space="0" w:color="000000"/>
              <w:bottom w:val="single" w:sz="8" w:space="0" w:color="000000"/>
              <w:right w:val="single" w:sz="8" w:space="0" w:color="000000"/>
            </w:tcBorders>
          </w:tcPr>
          <w:p w14:paraId="61F40B34" w14:textId="69E82F27" w:rsidR="001D7200" w:rsidRPr="00701DF4" w:rsidRDefault="001D7200" w:rsidP="001D7200">
            <w:pPr>
              <w:pStyle w:val="SoSTabelltext"/>
              <w:rPr>
                <w:rFonts w:asciiTheme="minorHAnsi" w:hAnsiTheme="minorHAnsi" w:cstheme="minorHAnsi"/>
                <w:strike/>
                <w:sz w:val="18"/>
                <w:szCs w:val="18"/>
              </w:rPr>
            </w:pPr>
            <w:r w:rsidRPr="00701DF4">
              <w:rPr>
                <w:rFonts w:asciiTheme="minorHAnsi" w:hAnsiTheme="minorHAnsi" w:cstheme="minorHAnsi"/>
                <w:sz w:val="18"/>
                <w:szCs w:val="18"/>
              </w:rPr>
              <w:lastRenderedPageBreak/>
              <w:t>Navet</w:t>
            </w:r>
          </w:p>
        </w:tc>
      </w:tr>
    </w:tbl>
    <w:p w14:paraId="161FAF5A" w14:textId="77777777" w:rsidR="001D7200" w:rsidRPr="00701DF4" w:rsidRDefault="001D7200" w:rsidP="00D13604"/>
    <w:p w14:paraId="22AE8012" w14:textId="34940260" w:rsidR="000C6A3F" w:rsidRPr="00701DF4" w:rsidRDefault="000C6A3F">
      <w:r w:rsidRPr="00701DF4">
        <w:br w:type="page"/>
      </w:r>
    </w:p>
    <w:p w14:paraId="2D2BF7B1" w14:textId="77777777" w:rsidR="000C6A3F" w:rsidRPr="00701DF4" w:rsidRDefault="000C6A3F" w:rsidP="00D13604"/>
    <w:p w14:paraId="287D17D0" w14:textId="73943230" w:rsidR="000C6A3F" w:rsidRPr="00701DF4" w:rsidRDefault="000C6A3F" w:rsidP="000C6A3F">
      <w:pPr>
        <w:pStyle w:val="Numreradrubrik3"/>
      </w:pPr>
      <w:bookmarkStart w:id="69" w:name="_Toc158116564"/>
      <w:r w:rsidRPr="00701DF4">
        <w:t>Identitetsstatus</w:t>
      </w:r>
      <w:bookmarkEnd w:id="69"/>
    </w:p>
    <w:p w14:paraId="62074AE6" w14:textId="3F57952F" w:rsidR="000C6A3F" w:rsidRPr="00701DF4" w:rsidRDefault="000C6A3F" w:rsidP="000C6A3F">
      <w:r w:rsidRPr="00701DF4">
        <w:rPr>
          <w:color w:val="000000"/>
        </w:rPr>
        <w:t xml:space="preserve">Engelskt namn: </w:t>
      </w:r>
      <w:r w:rsidRPr="00701DF4">
        <w:rPr>
          <w:lang w:eastAsia="en-US"/>
        </w:rPr>
        <w:t>PersonalIdentityStatus</w:t>
      </w:r>
    </w:p>
    <w:p w14:paraId="5EB07075" w14:textId="77777777" w:rsidR="000C6A3F" w:rsidRPr="00701DF4" w:rsidRDefault="000C6A3F" w:rsidP="000C6A3F">
      <w:pPr>
        <w:pStyle w:val="Brdtext"/>
      </w:pPr>
      <w:r w:rsidRPr="00701DF4">
        <w:rPr>
          <w:b/>
          <w:bCs/>
        </w:rPr>
        <w:t>Beskrivning:</w:t>
      </w:r>
      <w:r w:rsidRPr="00701DF4">
        <w:br/>
      </w:r>
      <w:r w:rsidRPr="00701DF4">
        <w:rPr>
          <w:rFonts w:asciiTheme="minorHAnsi" w:hAnsiTheme="minorHAnsi" w:cstheme="minorHAnsi"/>
          <w:sz w:val="20"/>
          <w:szCs w:val="20"/>
        </w:rPr>
        <w:t>Klass som beskriver status för ett samordningsnummer.</w:t>
      </w:r>
      <w:r w:rsidRPr="00701DF4">
        <w:rPr>
          <w:rFonts w:asciiTheme="minorHAnsi" w:hAnsiTheme="minorHAnsi" w:cstheme="minorHAnsi"/>
          <w:sz w:val="20"/>
          <w:szCs w:val="20"/>
        </w:rPr>
        <w:br/>
        <w:t xml:space="preserve">Status, datum och orsak ska </w:t>
      </w:r>
      <w:r w:rsidRPr="00701DF4">
        <w:rPr>
          <w:rFonts w:asciiTheme="minorHAnsi" w:hAnsiTheme="minorHAnsi" w:cstheme="minorHAnsi"/>
          <w:color w:val="000000"/>
          <w:sz w:val="20"/>
          <w:szCs w:val="20"/>
          <w:lang w:eastAsia="sv-SE"/>
        </w:rPr>
        <w:t>vara obligatoriska uppgifter, när de finns, för aviseringar innehållande samordningsnummer.</w:t>
      </w:r>
    </w:p>
    <w:p w14:paraId="106CCE50" w14:textId="3B328083" w:rsidR="000C6A3F" w:rsidRPr="00701DF4" w:rsidRDefault="000C6A3F" w:rsidP="000C6A3F">
      <w:r w:rsidRPr="00701DF4">
        <w:rPr>
          <w:b/>
          <w:bCs/>
        </w:rPr>
        <w:t>Mappning till RIM:</w:t>
      </w:r>
      <w:r w:rsidRPr="00701DF4">
        <w:t xml:space="preserve"> </w:t>
      </w:r>
      <w:r w:rsidRPr="00701DF4">
        <w:br/>
        <w:t>Navet: Identitetsstatus</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0C6A3F" w:rsidRPr="00701DF4" w14:paraId="1B73F2F5"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9339992" w14:textId="77777777" w:rsidR="000C6A3F" w:rsidRPr="00701DF4" w:rsidRDefault="000C6A3F" w:rsidP="00D5522D">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B974CF6" w14:textId="77777777" w:rsidR="000C6A3F" w:rsidRPr="00701DF4" w:rsidRDefault="000C6A3F"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6702174" w14:textId="77777777" w:rsidR="000C6A3F" w:rsidRPr="00701DF4" w:rsidRDefault="000C6A3F"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6C03FCC" w14:textId="77777777" w:rsidR="000C6A3F" w:rsidRPr="00701DF4" w:rsidRDefault="000C6A3F"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85C5B17" w14:textId="77777777" w:rsidR="000C6A3F" w:rsidRPr="00701DF4" w:rsidRDefault="000C6A3F"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A1F3CFF" w14:textId="77777777" w:rsidR="000C6A3F" w:rsidRPr="00701DF4" w:rsidRDefault="000C6A3F" w:rsidP="00D5522D">
            <w:pPr>
              <w:pStyle w:val="Tabellrubrik"/>
            </w:pPr>
            <w:r w:rsidRPr="00701DF4">
              <w:t>Spårbarhet till krav</w:t>
            </w:r>
          </w:p>
        </w:tc>
      </w:tr>
      <w:tr w:rsidR="000C6A3F" w:rsidRPr="00701DF4" w14:paraId="7D47F0AA"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4A3C5F45" w14:textId="2B0160F0" w:rsidR="000C6A3F" w:rsidRPr="00701DF4" w:rsidRDefault="000C6A3F"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identitetsstatus värde</w:t>
            </w:r>
          </w:p>
        </w:tc>
        <w:tc>
          <w:tcPr>
            <w:tcW w:w="1985" w:type="dxa"/>
            <w:tcBorders>
              <w:top w:val="single" w:sz="8" w:space="0" w:color="000000"/>
              <w:left w:val="single" w:sz="8" w:space="0" w:color="000000"/>
              <w:bottom w:val="single" w:sz="8" w:space="0" w:color="000000"/>
              <w:right w:val="single" w:sz="8" w:space="0" w:color="000000"/>
            </w:tcBorders>
          </w:tcPr>
          <w:p w14:paraId="091FB1BC" w14:textId="2262869E" w:rsidR="000C6A3F" w:rsidRPr="00701DF4" w:rsidRDefault="000C6A3F"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Navet: Identitetsstatusvarde</w:t>
            </w:r>
          </w:p>
        </w:tc>
        <w:tc>
          <w:tcPr>
            <w:tcW w:w="2551" w:type="dxa"/>
            <w:tcBorders>
              <w:top w:val="single" w:sz="8" w:space="0" w:color="000000"/>
              <w:left w:val="single" w:sz="8" w:space="0" w:color="000000"/>
              <w:bottom w:val="single" w:sz="8" w:space="0" w:color="000000"/>
              <w:right w:val="single" w:sz="8" w:space="0" w:color="000000"/>
            </w:tcBorders>
          </w:tcPr>
          <w:p w14:paraId="38D31E76" w14:textId="77777777" w:rsidR="000C6A3F" w:rsidRPr="00701DF4" w:rsidRDefault="000C6A3F"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Identitetsstatus (endast för samordningsnummer)</w:t>
            </w:r>
          </w:p>
          <w:p w14:paraId="16445E26" w14:textId="77777777" w:rsidR="000C6A3F" w:rsidRPr="00701DF4" w:rsidRDefault="000C6A3F" w:rsidP="000C6A3F">
            <w:pPr>
              <w:pStyle w:val="SoSTabelltext"/>
              <w:rPr>
                <w:rFonts w:asciiTheme="minorHAnsi" w:hAnsiTheme="minorHAnsi" w:cstheme="minorHAnsi"/>
                <w:sz w:val="18"/>
                <w:szCs w:val="18"/>
              </w:rPr>
            </w:pPr>
          </w:p>
          <w:p w14:paraId="57DCA401" w14:textId="77777777" w:rsidR="000C6A3F" w:rsidRPr="00701DF4" w:rsidRDefault="000C6A3F"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Vilandeförklaring:</w:t>
            </w:r>
          </w:p>
          <w:p w14:paraId="468CB027" w14:textId="77777777" w:rsidR="000C6A3F" w:rsidRPr="00701DF4" w:rsidRDefault="000C6A3F"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Om någon anmälan eller ansökan om förnyelse av samordningsnummer inte sker inom en viss tid ska samordningsnumret förklaras vilande.</w:t>
            </w:r>
          </w:p>
          <w:p w14:paraId="2BA91734" w14:textId="77777777" w:rsidR="000C6A3F" w:rsidRPr="00701DF4" w:rsidRDefault="000C6A3F" w:rsidP="000C6A3F">
            <w:pPr>
              <w:pStyle w:val="SoSTabelltext"/>
              <w:rPr>
                <w:rFonts w:asciiTheme="minorHAnsi" w:hAnsiTheme="minorHAnsi" w:cstheme="minorHAnsi"/>
                <w:sz w:val="18"/>
                <w:szCs w:val="18"/>
              </w:rPr>
            </w:pPr>
          </w:p>
        </w:tc>
        <w:tc>
          <w:tcPr>
            <w:tcW w:w="1418" w:type="dxa"/>
            <w:tcBorders>
              <w:top w:val="single" w:sz="8" w:space="0" w:color="000000"/>
              <w:left w:val="single" w:sz="8" w:space="0" w:color="000000"/>
              <w:bottom w:val="single" w:sz="8" w:space="0" w:color="000000"/>
              <w:right w:val="single" w:sz="8" w:space="0" w:color="000000"/>
            </w:tcBorders>
          </w:tcPr>
          <w:p w14:paraId="45602167" w14:textId="3B12B7AB" w:rsidR="000C6A3F" w:rsidRPr="00701DF4" w:rsidRDefault="000C6A3F" w:rsidP="00701DF4">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CV</w:t>
            </w:r>
            <w:r w:rsidR="00701DF4" w:rsidRPr="00701DF4">
              <w:rPr>
                <w:rFonts w:asciiTheme="minorHAnsi" w:hAnsiTheme="minorHAnsi" w:cstheme="minorHAnsi"/>
                <w:sz w:val="18"/>
                <w:szCs w:val="18"/>
              </w:rPr>
              <w:t xml:space="preserve"> </w:t>
            </w:r>
            <w:r w:rsidRPr="00701DF4">
              <w:rPr>
                <w:rFonts w:cstheme="minorHAnsi"/>
                <w:sz w:val="18"/>
                <w:szCs w:val="18"/>
              </w:rPr>
              <w:t>(1)</w:t>
            </w:r>
          </w:p>
        </w:tc>
        <w:tc>
          <w:tcPr>
            <w:tcW w:w="2551" w:type="dxa"/>
            <w:tcBorders>
              <w:top w:val="single" w:sz="8" w:space="0" w:color="000000"/>
              <w:left w:val="single" w:sz="8" w:space="0" w:color="000000"/>
              <w:bottom w:val="single" w:sz="8" w:space="0" w:color="000000"/>
              <w:right w:val="single" w:sz="8" w:space="0" w:color="000000"/>
            </w:tcBorders>
          </w:tcPr>
          <w:p w14:paraId="56AED53F" w14:textId="77777777" w:rsidR="000C6A3F" w:rsidRPr="00701DF4" w:rsidRDefault="000C6A3F"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SKV Termkod: 01308</w:t>
            </w:r>
          </w:p>
          <w:p w14:paraId="0C37BB04" w14:textId="77777777" w:rsidR="000C6A3F" w:rsidRPr="00701DF4" w:rsidRDefault="000C6A3F" w:rsidP="000C6A3F">
            <w:pPr>
              <w:pStyle w:val="SoSTabelltext"/>
              <w:rPr>
                <w:rFonts w:asciiTheme="minorHAnsi" w:hAnsiTheme="minorHAnsi" w:cstheme="minorHAnsi"/>
                <w:sz w:val="18"/>
                <w:szCs w:val="18"/>
              </w:rPr>
            </w:pPr>
          </w:p>
          <w:p w14:paraId="510E35DC" w14:textId="77777777" w:rsidR="000C6A3F" w:rsidRPr="00701DF4" w:rsidRDefault="000C6A3F"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AKTIVT</w:t>
            </w:r>
          </w:p>
          <w:p w14:paraId="2935159C" w14:textId="77777777" w:rsidR="000C6A3F" w:rsidRPr="00701DF4" w:rsidRDefault="000C6A3F"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VILANDEFORKLARAT</w:t>
            </w:r>
          </w:p>
          <w:p w14:paraId="748ACF98" w14:textId="77777777" w:rsidR="000C6A3F" w:rsidRPr="00701DF4" w:rsidRDefault="000C6A3F"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VILANDEFORKLARAT_STANGT</w:t>
            </w:r>
          </w:p>
          <w:p w14:paraId="0C4AF6D4" w14:textId="77777777" w:rsidR="000C6A3F" w:rsidRPr="00701DF4" w:rsidRDefault="000C6A3F"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AVREGISTRERAT</w:t>
            </w:r>
          </w:p>
          <w:p w14:paraId="20C9D2BE" w14:textId="402BA67E" w:rsidR="00701DF4" w:rsidRPr="00701DF4" w:rsidRDefault="00701DF4"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EJ_AKTUELLT</w:t>
            </w:r>
          </w:p>
          <w:p w14:paraId="32EBD931" w14:textId="77777777" w:rsidR="000C6A3F" w:rsidRPr="00701DF4" w:rsidRDefault="000C6A3F" w:rsidP="000C6A3F">
            <w:pPr>
              <w:pStyle w:val="SoSTabelltext"/>
              <w:rPr>
                <w:rFonts w:asciiTheme="minorHAnsi" w:hAnsiTheme="minorHAnsi" w:cstheme="minorHAnsi"/>
                <w:sz w:val="18"/>
                <w:szCs w:val="18"/>
              </w:rPr>
            </w:pPr>
          </w:p>
          <w:p w14:paraId="13EE4E81" w14:textId="719405C9" w:rsidR="000C6A3F" w:rsidRPr="00701DF4" w:rsidRDefault="000C6A3F" w:rsidP="000C6A3F">
            <w:pPr>
              <w:rPr>
                <w:rFonts w:cstheme="minorHAnsi"/>
                <w:color w:val="353636" w:themeColor="text1"/>
                <w:sz w:val="18"/>
                <w:szCs w:val="18"/>
                <w:lang w:eastAsia="sv-SE"/>
              </w:rPr>
            </w:pPr>
          </w:p>
        </w:tc>
        <w:tc>
          <w:tcPr>
            <w:tcW w:w="2552" w:type="dxa"/>
            <w:tcBorders>
              <w:top w:val="single" w:sz="8" w:space="0" w:color="000000"/>
              <w:left w:val="single" w:sz="8" w:space="0" w:color="000000"/>
              <w:bottom w:val="single" w:sz="8" w:space="0" w:color="000000"/>
              <w:right w:val="single" w:sz="8" w:space="0" w:color="000000"/>
            </w:tcBorders>
          </w:tcPr>
          <w:p w14:paraId="3846556C" w14:textId="6E43DFDD" w:rsidR="000C6A3F" w:rsidRPr="00701DF4" w:rsidRDefault="000C6A3F" w:rsidP="000C6A3F">
            <w:pPr>
              <w:pStyle w:val="SoSTabelltext"/>
              <w:rPr>
                <w:rFonts w:asciiTheme="minorHAnsi" w:hAnsiTheme="minorHAnsi" w:cstheme="minorHAnsi"/>
                <w:sz w:val="20"/>
                <w:szCs w:val="20"/>
              </w:rPr>
            </w:pPr>
            <w:r w:rsidRPr="00701DF4">
              <w:rPr>
                <w:rFonts w:asciiTheme="minorHAnsi" w:hAnsiTheme="minorHAnsi" w:cstheme="minorHAnsi"/>
                <w:sz w:val="20"/>
                <w:szCs w:val="20"/>
              </w:rPr>
              <w:t>Navet</w:t>
            </w:r>
          </w:p>
        </w:tc>
      </w:tr>
      <w:tr w:rsidR="000C6A3F" w:rsidRPr="00701DF4" w14:paraId="6E85E605"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4BE8A131" w14:textId="638966D9" w:rsidR="000C6A3F" w:rsidRPr="00701DF4" w:rsidRDefault="000C6A3F" w:rsidP="000C6A3F">
            <w:pPr>
              <w:pStyle w:val="SoSTabelltext"/>
              <w:rPr>
                <w:rFonts w:asciiTheme="minorHAnsi" w:hAnsiTheme="minorHAnsi" w:cstheme="minorHAnsi"/>
                <w:strike/>
                <w:sz w:val="18"/>
                <w:szCs w:val="18"/>
              </w:rPr>
            </w:pPr>
            <w:r w:rsidRPr="00701DF4">
              <w:rPr>
                <w:rFonts w:asciiTheme="minorHAnsi" w:hAnsiTheme="minorHAnsi" w:cstheme="minorHAnsi"/>
                <w:sz w:val="18"/>
                <w:szCs w:val="18"/>
              </w:rPr>
              <w:t>identitetsstatus datum</w:t>
            </w:r>
          </w:p>
        </w:tc>
        <w:tc>
          <w:tcPr>
            <w:tcW w:w="1985" w:type="dxa"/>
            <w:tcBorders>
              <w:top w:val="single" w:sz="8" w:space="0" w:color="000000"/>
              <w:left w:val="single" w:sz="8" w:space="0" w:color="000000"/>
              <w:bottom w:val="single" w:sz="8" w:space="0" w:color="000000"/>
              <w:right w:val="single" w:sz="8" w:space="0" w:color="000000"/>
            </w:tcBorders>
          </w:tcPr>
          <w:p w14:paraId="367CC352" w14:textId="6982601C" w:rsidR="000C6A3F" w:rsidRPr="00701DF4" w:rsidRDefault="000C6A3F" w:rsidP="000C6A3F">
            <w:pPr>
              <w:pStyle w:val="SoSTabelltext"/>
              <w:rPr>
                <w:rFonts w:asciiTheme="minorHAnsi" w:hAnsiTheme="minorHAnsi" w:cstheme="minorHAnsi"/>
                <w:strike/>
                <w:sz w:val="18"/>
                <w:szCs w:val="18"/>
              </w:rPr>
            </w:pPr>
            <w:r w:rsidRPr="00701DF4">
              <w:rPr>
                <w:rFonts w:asciiTheme="minorHAnsi" w:hAnsiTheme="minorHAnsi" w:cstheme="minorHAnsi"/>
                <w:sz w:val="18"/>
                <w:szCs w:val="18"/>
              </w:rPr>
              <w:t>Navet: IdentitetsstatusDatum</w:t>
            </w:r>
          </w:p>
        </w:tc>
        <w:tc>
          <w:tcPr>
            <w:tcW w:w="2551" w:type="dxa"/>
            <w:tcBorders>
              <w:top w:val="single" w:sz="8" w:space="0" w:color="000000"/>
              <w:left w:val="single" w:sz="8" w:space="0" w:color="000000"/>
              <w:bottom w:val="single" w:sz="8" w:space="0" w:color="000000"/>
              <w:right w:val="single" w:sz="8" w:space="0" w:color="000000"/>
            </w:tcBorders>
          </w:tcPr>
          <w:p w14:paraId="0EEEE977" w14:textId="49ADF8F9" w:rsidR="000C6A3F" w:rsidRPr="00701DF4" w:rsidRDefault="000C6A3F" w:rsidP="000C6A3F">
            <w:pPr>
              <w:pStyle w:val="SoSTabelltext"/>
              <w:rPr>
                <w:rFonts w:asciiTheme="minorHAnsi" w:hAnsiTheme="minorHAnsi" w:cstheme="minorHAnsi"/>
                <w:strike/>
                <w:sz w:val="18"/>
                <w:szCs w:val="18"/>
              </w:rPr>
            </w:pPr>
            <w:r w:rsidRPr="00701DF4">
              <w:rPr>
                <w:rFonts w:asciiTheme="minorHAnsi" w:hAnsiTheme="minorHAnsi" w:cstheme="minorHAnsi"/>
                <w:sz w:val="18"/>
                <w:szCs w:val="18"/>
              </w:rPr>
              <w:t>Datum för identitetsstatus</w:t>
            </w:r>
          </w:p>
        </w:tc>
        <w:tc>
          <w:tcPr>
            <w:tcW w:w="1418" w:type="dxa"/>
            <w:tcBorders>
              <w:top w:val="single" w:sz="8" w:space="0" w:color="000000"/>
              <w:left w:val="single" w:sz="8" w:space="0" w:color="000000"/>
              <w:bottom w:val="single" w:sz="8" w:space="0" w:color="000000"/>
              <w:right w:val="single" w:sz="8" w:space="0" w:color="000000"/>
            </w:tcBorders>
          </w:tcPr>
          <w:p w14:paraId="4173A150" w14:textId="77777777" w:rsidR="000C6A3F" w:rsidRPr="00701DF4" w:rsidRDefault="000C6A3F" w:rsidP="00701DF4">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PartialDate</w:t>
            </w:r>
          </w:p>
          <w:p w14:paraId="724DF04D" w14:textId="0C0062BE" w:rsidR="000C6A3F" w:rsidRPr="00701DF4" w:rsidRDefault="000C6A3F" w:rsidP="00701DF4">
            <w:pPr>
              <w:jc w:val="center"/>
              <w:rPr>
                <w:rFonts w:cstheme="minorHAnsi"/>
                <w:strike/>
                <w:sz w:val="18"/>
                <w:szCs w:val="18"/>
              </w:rPr>
            </w:pPr>
            <w:r w:rsidRPr="00701DF4">
              <w:rPr>
                <w:rFonts w:cstheme="minorHAnsi"/>
                <w:sz w:val="18"/>
                <w:szCs w:val="18"/>
              </w:rPr>
              <w:t>(0..1)</w:t>
            </w:r>
          </w:p>
        </w:tc>
        <w:tc>
          <w:tcPr>
            <w:tcW w:w="2551" w:type="dxa"/>
            <w:tcBorders>
              <w:top w:val="single" w:sz="8" w:space="0" w:color="000000"/>
              <w:left w:val="single" w:sz="8" w:space="0" w:color="000000"/>
              <w:bottom w:val="single" w:sz="8" w:space="0" w:color="000000"/>
              <w:right w:val="single" w:sz="8" w:space="0" w:color="000000"/>
            </w:tcBorders>
          </w:tcPr>
          <w:p w14:paraId="73A766B6" w14:textId="05D8BCFD" w:rsidR="000C6A3F" w:rsidRPr="00701DF4" w:rsidRDefault="000C6A3F" w:rsidP="000C6A3F">
            <w:pPr>
              <w:rPr>
                <w:rFonts w:cstheme="minorHAnsi"/>
                <w:strike/>
                <w:color w:val="353636" w:themeColor="text1"/>
                <w:sz w:val="18"/>
                <w:szCs w:val="18"/>
                <w:lang w:eastAsia="sv-SE"/>
              </w:rPr>
            </w:pPr>
            <w:r w:rsidRPr="00701DF4">
              <w:rPr>
                <w:rFonts w:cstheme="minorHAnsi"/>
                <w:sz w:val="18"/>
                <w:szCs w:val="18"/>
              </w:rPr>
              <w:t>ÅÅÅÅMMDD</w:t>
            </w:r>
          </w:p>
        </w:tc>
        <w:tc>
          <w:tcPr>
            <w:tcW w:w="2552" w:type="dxa"/>
            <w:tcBorders>
              <w:top w:val="single" w:sz="8" w:space="0" w:color="000000"/>
              <w:left w:val="single" w:sz="8" w:space="0" w:color="000000"/>
              <w:bottom w:val="single" w:sz="8" w:space="0" w:color="000000"/>
              <w:right w:val="single" w:sz="8" w:space="0" w:color="000000"/>
            </w:tcBorders>
          </w:tcPr>
          <w:p w14:paraId="781C3E10" w14:textId="5C265F42" w:rsidR="000C6A3F" w:rsidRPr="00701DF4" w:rsidRDefault="000C6A3F" w:rsidP="000C6A3F">
            <w:pPr>
              <w:pStyle w:val="SoSTabelltext"/>
              <w:rPr>
                <w:rFonts w:asciiTheme="minorHAnsi" w:hAnsiTheme="minorHAnsi" w:cstheme="minorHAnsi"/>
                <w:strike/>
                <w:sz w:val="20"/>
                <w:szCs w:val="20"/>
              </w:rPr>
            </w:pPr>
            <w:r w:rsidRPr="00701DF4">
              <w:rPr>
                <w:rFonts w:asciiTheme="minorHAnsi" w:hAnsiTheme="minorHAnsi" w:cstheme="minorHAnsi"/>
                <w:sz w:val="20"/>
                <w:szCs w:val="20"/>
              </w:rPr>
              <w:t>Navet</w:t>
            </w:r>
          </w:p>
        </w:tc>
      </w:tr>
      <w:tr w:rsidR="000C6A3F" w:rsidRPr="00701DF4" w14:paraId="684B3C3B"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3526C9B1" w14:textId="47215259" w:rsidR="000C6A3F" w:rsidRPr="00701DF4" w:rsidRDefault="000C6A3F"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identitetsstatus orsak</w:t>
            </w:r>
          </w:p>
        </w:tc>
        <w:tc>
          <w:tcPr>
            <w:tcW w:w="1985" w:type="dxa"/>
            <w:tcBorders>
              <w:top w:val="single" w:sz="8" w:space="0" w:color="000000"/>
              <w:left w:val="single" w:sz="8" w:space="0" w:color="000000"/>
              <w:bottom w:val="single" w:sz="8" w:space="0" w:color="000000"/>
              <w:right w:val="single" w:sz="8" w:space="0" w:color="000000"/>
            </w:tcBorders>
          </w:tcPr>
          <w:p w14:paraId="2C145601" w14:textId="64610555" w:rsidR="000C6A3F" w:rsidRPr="00701DF4" w:rsidRDefault="000C6A3F"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Navet: IdentitetsstatusOrsak</w:t>
            </w:r>
          </w:p>
        </w:tc>
        <w:tc>
          <w:tcPr>
            <w:tcW w:w="2551" w:type="dxa"/>
            <w:tcBorders>
              <w:top w:val="single" w:sz="8" w:space="0" w:color="000000"/>
              <w:left w:val="single" w:sz="8" w:space="0" w:color="000000"/>
              <w:bottom w:val="single" w:sz="8" w:space="0" w:color="000000"/>
              <w:right w:val="single" w:sz="8" w:space="0" w:color="000000"/>
            </w:tcBorders>
          </w:tcPr>
          <w:p w14:paraId="233441E0" w14:textId="79168862" w:rsidR="000C6A3F" w:rsidRPr="00701DF4" w:rsidRDefault="000C6A3F"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Orsak till vilandeförklaring eller avregistrering för samordningsnummer</w:t>
            </w:r>
          </w:p>
        </w:tc>
        <w:tc>
          <w:tcPr>
            <w:tcW w:w="1418" w:type="dxa"/>
            <w:tcBorders>
              <w:top w:val="single" w:sz="8" w:space="0" w:color="000000"/>
              <w:left w:val="single" w:sz="8" w:space="0" w:color="000000"/>
              <w:bottom w:val="single" w:sz="8" w:space="0" w:color="000000"/>
              <w:right w:val="single" w:sz="8" w:space="0" w:color="000000"/>
            </w:tcBorders>
          </w:tcPr>
          <w:p w14:paraId="26CFFC3A" w14:textId="294604A5" w:rsidR="000C6A3F" w:rsidRPr="00701DF4" w:rsidRDefault="000C6A3F" w:rsidP="00701DF4">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CV</w:t>
            </w:r>
            <w:r w:rsidR="00701DF4" w:rsidRPr="00701DF4">
              <w:rPr>
                <w:rFonts w:asciiTheme="minorHAnsi" w:hAnsiTheme="minorHAnsi" w:cstheme="minorHAnsi"/>
                <w:sz w:val="18"/>
                <w:szCs w:val="18"/>
              </w:rPr>
              <w:t xml:space="preserve"> </w:t>
            </w:r>
            <w:r w:rsidRPr="00701DF4">
              <w:rPr>
                <w:rFonts w:asciiTheme="minorHAnsi" w:hAnsiTheme="minorHAnsi" w:cstheme="minorHAnsi"/>
                <w:sz w:val="18"/>
                <w:szCs w:val="18"/>
              </w:rPr>
              <w:t>(0..1)</w:t>
            </w:r>
          </w:p>
        </w:tc>
        <w:tc>
          <w:tcPr>
            <w:tcW w:w="2551" w:type="dxa"/>
            <w:tcBorders>
              <w:top w:val="single" w:sz="8" w:space="0" w:color="000000"/>
              <w:left w:val="single" w:sz="8" w:space="0" w:color="000000"/>
              <w:bottom w:val="single" w:sz="8" w:space="0" w:color="000000"/>
              <w:right w:val="single" w:sz="8" w:space="0" w:color="000000"/>
            </w:tcBorders>
          </w:tcPr>
          <w:p w14:paraId="6F4B5A6A" w14:textId="77777777" w:rsidR="000C6A3F" w:rsidRPr="00701DF4" w:rsidRDefault="000C6A3F"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SKV Termkod: 01310</w:t>
            </w:r>
          </w:p>
          <w:p w14:paraId="38D88474" w14:textId="77777777" w:rsidR="000C6A3F" w:rsidRPr="00701DF4" w:rsidRDefault="000C6A3F" w:rsidP="000C6A3F">
            <w:pPr>
              <w:pStyle w:val="SoSTabelltext"/>
              <w:rPr>
                <w:rFonts w:asciiTheme="minorHAnsi" w:hAnsiTheme="minorHAnsi" w:cstheme="minorHAnsi"/>
                <w:sz w:val="18"/>
                <w:szCs w:val="18"/>
              </w:rPr>
            </w:pPr>
          </w:p>
          <w:p w14:paraId="655E1800" w14:textId="77777777" w:rsidR="000C6A3F" w:rsidRPr="00701DF4" w:rsidRDefault="000C6A3F"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TIDSFRIST</w:t>
            </w:r>
          </w:p>
          <w:p w14:paraId="65CBAB3D" w14:textId="77777777" w:rsidR="000C6A3F" w:rsidRPr="00701DF4" w:rsidRDefault="000C6A3F" w:rsidP="000C6A3F">
            <w:pPr>
              <w:pStyle w:val="SoSTabelltext"/>
              <w:rPr>
                <w:rFonts w:asciiTheme="minorHAnsi" w:hAnsiTheme="minorHAnsi" w:cstheme="minorHAnsi"/>
                <w:sz w:val="18"/>
                <w:szCs w:val="18"/>
              </w:rPr>
            </w:pPr>
            <w:r w:rsidRPr="00701DF4">
              <w:rPr>
                <w:rFonts w:asciiTheme="minorHAnsi" w:hAnsiTheme="minorHAnsi" w:cstheme="minorHAnsi"/>
                <w:sz w:val="18"/>
                <w:szCs w:val="18"/>
              </w:rPr>
              <w:t>ANNAN_ORSAK</w:t>
            </w:r>
          </w:p>
          <w:p w14:paraId="20B6BAEB" w14:textId="77777777" w:rsidR="000C6A3F" w:rsidRPr="00701DF4" w:rsidRDefault="000C6A3F" w:rsidP="00E179D0">
            <w:pPr>
              <w:pStyle w:val="SoSTabelltext"/>
              <w:rPr>
                <w:rFonts w:asciiTheme="minorHAnsi" w:hAnsiTheme="minorHAnsi" w:cstheme="minorHAnsi"/>
                <w:sz w:val="18"/>
                <w:szCs w:val="18"/>
              </w:rPr>
            </w:pPr>
            <w:r w:rsidRPr="00701DF4">
              <w:rPr>
                <w:rFonts w:asciiTheme="minorHAnsi" w:hAnsiTheme="minorHAnsi" w:cstheme="minorHAnsi"/>
                <w:sz w:val="18"/>
                <w:szCs w:val="18"/>
              </w:rPr>
              <w:t>AVLIDEN</w:t>
            </w:r>
          </w:p>
          <w:p w14:paraId="5DDFA27C" w14:textId="77777777" w:rsidR="00701DF4" w:rsidRPr="00701DF4" w:rsidRDefault="00701DF4" w:rsidP="00E179D0">
            <w:pPr>
              <w:pStyle w:val="SoSTabelltext"/>
              <w:rPr>
                <w:rFonts w:asciiTheme="minorHAnsi" w:hAnsiTheme="minorHAnsi" w:cstheme="minorHAnsi"/>
                <w:sz w:val="18"/>
                <w:szCs w:val="18"/>
              </w:rPr>
            </w:pPr>
            <w:r w:rsidRPr="00701DF4">
              <w:rPr>
                <w:rFonts w:asciiTheme="minorHAnsi" w:hAnsiTheme="minorHAnsi" w:cstheme="minorHAnsi"/>
                <w:sz w:val="18"/>
                <w:szCs w:val="18"/>
              </w:rPr>
              <w:lastRenderedPageBreak/>
              <w:t>ERSATT</w:t>
            </w:r>
          </w:p>
          <w:p w14:paraId="140C0C59" w14:textId="20966CB9" w:rsidR="00701DF4" w:rsidRPr="00701DF4" w:rsidRDefault="00701DF4" w:rsidP="00E179D0">
            <w:pPr>
              <w:pStyle w:val="SoSTabelltext"/>
              <w:rPr>
                <w:rFonts w:asciiTheme="minorHAnsi" w:hAnsiTheme="minorHAnsi" w:cstheme="minorHAnsi"/>
                <w:sz w:val="18"/>
                <w:szCs w:val="18"/>
              </w:rPr>
            </w:pPr>
            <w:r w:rsidRPr="00701DF4">
              <w:rPr>
                <w:rFonts w:asciiTheme="minorHAnsi" w:hAnsiTheme="minorHAnsi" w:cstheme="minorHAnsi"/>
                <w:sz w:val="18"/>
                <w:szCs w:val="18"/>
              </w:rPr>
              <w:t>FELAKTIGT_REGISTRERAT</w:t>
            </w:r>
          </w:p>
        </w:tc>
        <w:tc>
          <w:tcPr>
            <w:tcW w:w="2552" w:type="dxa"/>
            <w:tcBorders>
              <w:top w:val="single" w:sz="8" w:space="0" w:color="000000"/>
              <w:left w:val="single" w:sz="8" w:space="0" w:color="000000"/>
              <w:bottom w:val="single" w:sz="8" w:space="0" w:color="000000"/>
              <w:right w:val="single" w:sz="8" w:space="0" w:color="000000"/>
            </w:tcBorders>
          </w:tcPr>
          <w:p w14:paraId="2D426C8E" w14:textId="035A418B" w:rsidR="000C6A3F" w:rsidRPr="00701DF4" w:rsidRDefault="000C6A3F" w:rsidP="000C6A3F">
            <w:pPr>
              <w:pStyle w:val="SoSTabelltext"/>
              <w:rPr>
                <w:rFonts w:asciiTheme="minorHAnsi" w:hAnsiTheme="minorHAnsi" w:cstheme="minorHAnsi"/>
                <w:sz w:val="20"/>
                <w:szCs w:val="20"/>
              </w:rPr>
            </w:pPr>
            <w:r w:rsidRPr="00701DF4">
              <w:rPr>
                <w:rFonts w:asciiTheme="minorHAnsi" w:hAnsiTheme="minorHAnsi" w:cstheme="minorHAnsi"/>
                <w:sz w:val="20"/>
                <w:szCs w:val="20"/>
              </w:rPr>
              <w:lastRenderedPageBreak/>
              <w:t>Navet</w:t>
            </w:r>
          </w:p>
        </w:tc>
      </w:tr>
    </w:tbl>
    <w:p w14:paraId="4A2C0387" w14:textId="77777777" w:rsidR="000C6A3F" w:rsidRPr="00701DF4" w:rsidRDefault="000C6A3F" w:rsidP="00D13604"/>
    <w:p w14:paraId="729457A5" w14:textId="273FB7DD" w:rsidR="000C6A3F" w:rsidRPr="00701DF4" w:rsidRDefault="000C6A3F" w:rsidP="000C6A3F">
      <w:pPr>
        <w:pStyle w:val="Numreradrubrik3"/>
      </w:pPr>
      <w:bookmarkStart w:id="70" w:name="_Toc158116565"/>
      <w:r w:rsidRPr="00701DF4">
        <w:t>Invandring</w:t>
      </w:r>
      <w:bookmarkEnd w:id="70"/>
    </w:p>
    <w:p w14:paraId="3FF33945" w14:textId="0B322604" w:rsidR="000C6A3F" w:rsidRPr="00701DF4" w:rsidRDefault="000C6A3F" w:rsidP="000C6A3F">
      <w:r w:rsidRPr="00701DF4">
        <w:rPr>
          <w:color w:val="000000"/>
        </w:rPr>
        <w:t xml:space="preserve">Engelskt namn: </w:t>
      </w:r>
      <w:r w:rsidR="00C46689" w:rsidRPr="00701DF4">
        <w:t>Immigration</w:t>
      </w:r>
    </w:p>
    <w:p w14:paraId="7C3E0872" w14:textId="77777777" w:rsidR="00C46689" w:rsidRPr="00701DF4" w:rsidRDefault="000C6A3F" w:rsidP="00C46689">
      <w:r w:rsidRPr="00701DF4">
        <w:rPr>
          <w:b/>
          <w:bCs/>
        </w:rPr>
        <w:t>Beskrivning:</w:t>
      </w:r>
      <w:r w:rsidRPr="00701DF4">
        <w:br/>
      </w:r>
      <w:r w:rsidR="00C46689" w:rsidRPr="00701DF4">
        <w:t>Klass för uppgifter om persons invandring.</w:t>
      </w:r>
    </w:p>
    <w:p w14:paraId="330AB878" w14:textId="779CCEBB" w:rsidR="000C6A3F" w:rsidRPr="00701DF4" w:rsidRDefault="000C6A3F" w:rsidP="000C6A3F">
      <w:r w:rsidRPr="00701DF4">
        <w:rPr>
          <w:b/>
          <w:bCs/>
        </w:rPr>
        <w:t>Mappning till RIM:</w:t>
      </w:r>
      <w:r w:rsidRPr="00701DF4">
        <w:t xml:space="preserve"> </w:t>
      </w:r>
      <w:r w:rsidRPr="00701DF4">
        <w:br/>
        <w:t xml:space="preserve">Navet: </w:t>
      </w:r>
      <w:r w:rsidR="00C46689" w:rsidRPr="00701DF4">
        <w:t>Invandring</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0C6A3F" w:rsidRPr="00701DF4" w14:paraId="16F52500"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D53ABEF" w14:textId="77777777" w:rsidR="000C6A3F" w:rsidRPr="00701DF4" w:rsidRDefault="000C6A3F" w:rsidP="00D5522D">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DF7CF95" w14:textId="77777777" w:rsidR="000C6A3F" w:rsidRPr="00701DF4" w:rsidRDefault="000C6A3F"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6E36637" w14:textId="77777777" w:rsidR="000C6A3F" w:rsidRPr="00701DF4" w:rsidRDefault="000C6A3F"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CD512B6" w14:textId="77777777" w:rsidR="000C6A3F" w:rsidRPr="00701DF4" w:rsidRDefault="000C6A3F"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53BBBF1" w14:textId="77777777" w:rsidR="000C6A3F" w:rsidRPr="00701DF4" w:rsidRDefault="000C6A3F"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FA5CEA2" w14:textId="77777777" w:rsidR="000C6A3F" w:rsidRPr="00701DF4" w:rsidRDefault="000C6A3F" w:rsidP="00D5522D">
            <w:pPr>
              <w:pStyle w:val="Tabellrubrik"/>
            </w:pPr>
            <w:r w:rsidRPr="00701DF4">
              <w:t>Spårbarhet till krav</w:t>
            </w:r>
          </w:p>
        </w:tc>
      </w:tr>
      <w:tr w:rsidR="00C46689" w:rsidRPr="00701DF4" w14:paraId="41DA79D4"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55992620" w14:textId="2CE4238A"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invandringsdatum</w:t>
            </w:r>
          </w:p>
        </w:tc>
        <w:tc>
          <w:tcPr>
            <w:tcW w:w="1985" w:type="dxa"/>
            <w:tcBorders>
              <w:top w:val="single" w:sz="8" w:space="0" w:color="000000"/>
              <w:left w:val="single" w:sz="8" w:space="0" w:color="000000"/>
              <w:bottom w:val="single" w:sz="8" w:space="0" w:color="000000"/>
              <w:right w:val="single" w:sz="8" w:space="0" w:color="000000"/>
            </w:tcBorders>
          </w:tcPr>
          <w:p w14:paraId="6F586B25" w14:textId="3669F5C8"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Navet: Invandringsdatum</w:t>
            </w:r>
          </w:p>
        </w:tc>
        <w:tc>
          <w:tcPr>
            <w:tcW w:w="2551" w:type="dxa"/>
            <w:tcBorders>
              <w:top w:val="single" w:sz="8" w:space="0" w:color="000000"/>
              <w:left w:val="single" w:sz="8" w:space="0" w:color="000000"/>
              <w:bottom w:val="single" w:sz="8" w:space="0" w:color="000000"/>
              <w:right w:val="single" w:sz="8" w:space="0" w:color="000000"/>
            </w:tcBorders>
          </w:tcPr>
          <w:p w14:paraId="37E18BD6" w14:textId="1A06CFFA"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Invandringsdatum</w:t>
            </w:r>
          </w:p>
        </w:tc>
        <w:tc>
          <w:tcPr>
            <w:tcW w:w="1418" w:type="dxa"/>
            <w:tcBorders>
              <w:top w:val="single" w:sz="8" w:space="0" w:color="000000"/>
              <w:left w:val="single" w:sz="8" w:space="0" w:color="000000"/>
              <w:bottom w:val="single" w:sz="8" w:space="0" w:color="000000"/>
              <w:right w:val="single" w:sz="8" w:space="0" w:color="000000"/>
            </w:tcBorders>
          </w:tcPr>
          <w:p w14:paraId="3D36F15F" w14:textId="5728EDBA" w:rsidR="00C46689" w:rsidRPr="00701DF4" w:rsidRDefault="00C46689" w:rsidP="00C46689">
            <w:pPr>
              <w:rPr>
                <w:rFonts w:cstheme="minorHAnsi"/>
                <w:color w:val="353636" w:themeColor="text1"/>
                <w:sz w:val="18"/>
                <w:szCs w:val="18"/>
                <w:lang w:eastAsia="sv-SE"/>
              </w:rPr>
            </w:pPr>
            <w:r w:rsidRPr="00701DF4">
              <w:rPr>
                <w:rFonts w:cstheme="minorHAnsi"/>
                <w:sz w:val="18"/>
                <w:szCs w:val="18"/>
              </w:rPr>
              <w:t>PartialDate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5834DB8D" w14:textId="77777777"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ÅÅÅÅMMDD: </w:t>
            </w:r>
            <w:r w:rsidRPr="00701DF4">
              <w:rPr>
                <w:rFonts w:asciiTheme="minorHAnsi" w:hAnsiTheme="minorHAnsi" w:cstheme="minorHAnsi"/>
                <w:sz w:val="18"/>
                <w:szCs w:val="18"/>
              </w:rPr>
              <w:br/>
              <w:t>ÅÅÅÅ: 1875 - 1996*</w:t>
            </w:r>
          </w:p>
          <w:p w14:paraId="7ED78809" w14:textId="77777777"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MM: 00 - 12</w:t>
            </w:r>
          </w:p>
          <w:p w14:paraId="2D8ABCFA" w14:textId="77777777"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DD: 00 - 31</w:t>
            </w:r>
          </w:p>
          <w:p w14:paraId="3E809877" w14:textId="77777777"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 tom nuvarande år. </w:t>
            </w:r>
          </w:p>
          <w:p w14:paraId="47148BD3" w14:textId="6665D84E" w:rsidR="00C46689" w:rsidRPr="00701DF4" w:rsidRDefault="00C46689" w:rsidP="00C46689">
            <w:pPr>
              <w:rPr>
                <w:rFonts w:cstheme="minorHAnsi"/>
                <w:color w:val="353636" w:themeColor="text1"/>
                <w:sz w:val="18"/>
                <w:szCs w:val="18"/>
                <w:lang w:eastAsia="sv-SE"/>
              </w:rPr>
            </w:pPr>
            <w:r w:rsidRPr="00701DF4">
              <w:rPr>
                <w:rFonts w:cstheme="minorHAnsi"/>
                <w:sz w:val="18"/>
                <w:szCs w:val="18"/>
              </w:rPr>
              <w:t>Kan även ha värdet 00000000 (noll)</w:t>
            </w:r>
          </w:p>
        </w:tc>
        <w:tc>
          <w:tcPr>
            <w:tcW w:w="2552" w:type="dxa"/>
            <w:tcBorders>
              <w:top w:val="single" w:sz="8" w:space="0" w:color="000000"/>
              <w:left w:val="single" w:sz="8" w:space="0" w:color="000000"/>
              <w:bottom w:val="single" w:sz="8" w:space="0" w:color="000000"/>
              <w:right w:val="single" w:sz="8" w:space="0" w:color="000000"/>
            </w:tcBorders>
          </w:tcPr>
          <w:p w14:paraId="7A44F0E5" w14:textId="5BADC78B"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C46689" w:rsidRPr="00701DF4" w14:paraId="77059305"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75807E92" w14:textId="3AF876B4" w:rsidR="00C46689" w:rsidRPr="00701DF4" w:rsidRDefault="00C46689" w:rsidP="00C46689">
            <w:pPr>
              <w:pStyle w:val="SoSTabelltext"/>
              <w:rPr>
                <w:rFonts w:asciiTheme="minorHAnsi" w:hAnsiTheme="minorHAnsi" w:cstheme="minorHAnsi"/>
                <w:strike/>
                <w:sz w:val="18"/>
                <w:szCs w:val="18"/>
              </w:rPr>
            </w:pPr>
            <w:r w:rsidRPr="00701DF4">
              <w:rPr>
                <w:rFonts w:asciiTheme="minorHAnsi" w:hAnsiTheme="minorHAnsi" w:cstheme="minorHAnsi"/>
                <w:sz w:val="18"/>
                <w:szCs w:val="18"/>
              </w:rPr>
              <w:t>uppehållsrätt</w:t>
            </w:r>
          </w:p>
        </w:tc>
        <w:tc>
          <w:tcPr>
            <w:tcW w:w="1985" w:type="dxa"/>
            <w:tcBorders>
              <w:top w:val="single" w:sz="8" w:space="0" w:color="000000"/>
              <w:left w:val="single" w:sz="8" w:space="0" w:color="000000"/>
              <w:bottom w:val="single" w:sz="8" w:space="0" w:color="000000"/>
              <w:right w:val="single" w:sz="8" w:space="0" w:color="000000"/>
            </w:tcBorders>
          </w:tcPr>
          <w:p w14:paraId="5D84AEF5" w14:textId="24E75A94" w:rsidR="00C46689" w:rsidRPr="00701DF4" w:rsidRDefault="00C46689" w:rsidP="00C46689">
            <w:pPr>
              <w:pStyle w:val="SoSTabelltext"/>
              <w:rPr>
                <w:rFonts w:asciiTheme="minorHAnsi" w:hAnsiTheme="minorHAnsi" w:cstheme="minorHAnsi"/>
                <w:strike/>
                <w:sz w:val="18"/>
                <w:szCs w:val="18"/>
              </w:rPr>
            </w:pPr>
            <w:r w:rsidRPr="00701DF4">
              <w:rPr>
                <w:rFonts w:asciiTheme="minorHAnsi" w:hAnsiTheme="minorHAnsi" w:cstheme="minorHAnsi"/>
                <w:sz w:val="18"/>
                <w:szCs w:val="18"/>
              </w:rPr>
              <w:t>Navet: Uppehållsrätt</w:t>
            </w:r>
          </w:p>
        </w:tc>
        <w:tc>
          <w:tcPr>
            <w:tcW w:w="2551" w:type="dxa"/>
            <w:tcBorders>
              <w:top w:val="single" w:sz="8" w:space="0" w:color="000000"/>
              <w:left w:val="single" w:sz="8" w:space="0" w:color="000000"/>
              <w:bottom w:val="single" w:sz="8" w:space="0" w:color="000000"/>
              <w:right w:val="single" w:sz="8" w:space="0" w:color="000000"/>
            </w:tcBorders>
          </w:tcPr>
          <w:p w14:paraId="4638DA06" w14:textId="12DD7093" w:rsidR="00C46689" w:rsidRPr="00701DF4" w:rsidRDefault="00C46689" w:rsidP="00C46689">
            <w:pPr>
              <w:pStyle w:val="SoSTabelltext"/>
              <w:rPr>
                <w:rFonts w:asciiTheme="minorHAnsi" w:hAnsiTheme="minorHAnsi" w:cstheme="minorHAnsi"/>
                <w:strike/>
                <w:sz w:val="18"/>
                <w:szCs w:val="18"/>
              </w:rPr>
            </w:pPr>
            <w:r w:rsidRPr="00701DF4">
              <w:rPr>
                <w:rFonts w:asciiTheme="minorHAnsi" w:hAnsiTheme="minorHAnsi" w:cstheme="minorHAnsi"/>
                <w:sz w:val="18"/>
                <w:szCs w:val="18"/>
              </w:rPr>
              <w:t>Anger om uppehållsrätt registrerades vid senaste invandringstillfället</w:t>
            </w:r>
          </w:p>
        </w:tc>
        <w:tc>
          <w:tcPr>
            <w:tcW w:w="1418" w:type="dxa"/>
            <w:tcBorders>
              <w:top w:val="single" w:sz="8" w:space="0" w:color="000000"/>
              <w:left w:val="single" w:sz="8" w:space="0" w:color="000000"/>
              <w:bottom w:val="single" w:sz="8" w:space="0" w:color="000000"/>
              <w:right w:val="single" w:sz="8" w:space="0" w:color="000000"/>
            </w:tcBorders>
          </w:tcPr>
          <w:p w14:paraId="3CC8087A" w14:textId="7CF1A902" w:rsidR="00C46689" w:rsidRPr="00701DF4" w:rsidRDefault="00C46689" w:rsidP="00C46689">
            <w:pPr>
              <w:rPr>
                <w:rFonts w:cstheme="minorHAnsi"/>
                <w:strike/>
                <w:sz w:val="18"/>
                <w:szCs w:val="18"/>
              </w:rPr>
            </w:pPr>
            <w:r w:rsidRPr="00701DF4">
              <w:rPr>
                <w:rFonts w:cstheme="minorHAnsi"/>
                <w:sz w:val="18"/>
                <w:szCs w:val="18"/>
              </w:rPr>
              <w:t>BL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7F717000" w14:textId="77777777"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true = personen har uppehållsrätt</w:t>
            </w:r>
          </w:p>
          <w:p w14:paraId="60FA11BA" w14:textId="3DE2BF6A" w:rsidR="00C46689" w:rsidRPr="00701DF4" w:rsidRDefault="00C46689" w:rsidP="00C46689">
            <w:pPr>
              <w:rPr>
                <w:rFonts w:cstheme="minorHAnsi"/>
                <w:strike/>
                <w:color w:val="353636" w:themeColor="text1"/>
                <w:sz w:val="18"/>
                <w:szCs w:val="18"/>
                <w:lang w:eastAsia="sv-SE"/>
              </w:rPr>
            </w:pPr>
            <w:r w:rsidRPr="00701DF4">
              <w:rPr>
                <w:rFonts w:cstheme="minorHAnsi"/>
                <w:sz w:val="18"/>
                <w:szCs w:val="18"/>
              </w:rPr>
              <w:t>false/Null = personen saknar uppehållsrätt</w:t>
            </w:r>
          </w:p>
        </w:tc>
        <w:tc>
          <w:tcPr>
            <w:tcW w:w="2552" w:type="dxa"/>
            <w:tcBorders>
              <w:top w:val="single" w:sz="8" w:space="0" w:color="000000"/>
              <w:left w:val="single" w:sz="8" w:space="0" w:color="000000"/>
              <w:bottom w:val="single" w:sz="8" w:space="0" w:color="000000"/>
              <w:right w:val="single" w:sz="8" w:space="0" w:color="000000"/>
            </w:tcBorders>
          </w:tcPr>
          <w:p w14:paraId="7486EB80" w14:textId="358F0140" w:rsidR="00C46689" w:rsidRPr="00701DF4" w:rsidRDefault="00C46689" w:rsidP="00C46689">
            <w:pPr>
              <w:pStyle w:val="SoSTabelltext"/>
              <w:rPr>
                <w:rFonts w:asciiTheme="minorHAnsi" w:hAnsiTheme="minorHAnsi" w:cstheme="minorHAnsi"/>
                <w:strike/>
                <w:sz w:val="18"/>
                <w:szCs w:val="18"/>
              </w:rPr>
            </w:pPr>
            <w:r w:rsidRPr="00701DF4">
              <w:rPr>
                <w:rFonts w:asciiTheme="minorHAnsi" w:hAnsiTheme="minorHAnsi" w:cstheme="minorHAnsi"/>
                <w:sz w:val="18"/>
                <w:szCs w:val="18"/>
              </w:rPr>
              <w:t>Navet</w:t>
            </w:r>
          </w:p>
        </w:tc>
      </w:tr>
    </w:tbl>
    <w:p w14:paraId="4C1F9498" w14:textId="77777777" w:rsidR="000C6A3F" w:rsidRPr="00701DF4" w:rsidRDefault="000C6A3F" w:rsidP="00D13604"/>
    <w:p w14:paraId="782BE018" w14:textId="6B9739A1" w:rsidR="00C46689" w:rsidRPr="00701DF4" w:rsidRDefault="00C46689">
      <w:r w:rsidRPr="00701DF4">
        <w:br w:type="page"/>
      </w:r>
    </w:p>
    <w:p w14:paraId="238ABA92" w14:textId="77777777" w:rsidR="000C6A3F" w:rsidRPr="00701DF4" w:rsidRDefault="000C6A3F" w:rsidP="00D13604"/>
    <w:p w14:paraId="3015B08C" w14:textId="77744731" w:rsidR="00C46689" w:rsidRPr="00701DF4" w:rsidRDefault="00C46689" w:rsidP="00C46689">
      <w:pPr>
        <w:pStyle w:val="Numreradrubrik3"/>
      </w:pPr>
      <w:bookmarkStart w:id="71" w:name="_Toc158116566"/>
      <w:r w:rsidRPr="00701DF4">
        <w:t>Kontaktperson</w:t>
      </w:r>
      <w:bookmarkEnd w:id="71"/>
    </w:p>
    <w:p w14:paraId="4B22BFD4" w14:textId="57AD5B08" w:rsidR="00C46689" w:rsidRPr="00701DF4" w:rsidRDefault="00C46689" w:rsidP="00C46689">
      <w:r w:rsidRPr="00701DF4">
        <w:rPr>
          <w:color w:val="000000"/>
        </w:rPr>
        <w:t xml:space="preserve">Engelskt namn: </w:t>
      </w:r>
      <w:r w:rsidRPr="00701DF4">
        <w:t>ContactPerson</w:t>
      </w:r>
    </w:p>
    <w:p w14:paraId="231A1FF3" w14:textId="77777777" w:rsidR="00C46689" w:rsidRPr="00701DF4" w:rsidRDefault="00C46689" w:rsidP="00C46689">
      <w:r w:rsidRPr="00701DF4">
        <w:rPr>
          <w:b/>
          <w:bCs/>
        </w:rPr>
        <w:t>Beskrivning:</w:t>
      </w:r>
      <w:r w:rsidRPr="00701DF4">
        <w:br/>
        <w:t>Klass för personens egna angivna kontaktperson(er).</w:t>
      </w:r>
    </w:p>
    <w:p w14:paraId="65334DDB" w14:textId="77777777" w:rsidR="00C46689" w:rsidRPr="00701DF4" w:rsidRDefault="00C46689" w:rsidP="00C46689">
      <w:r w:rsidRPr="00701DF4">
        <w:rPr>
          <w:b/>
          <w:bCs/>
        </w:rPr>
        <w:t>Mappning till RIM:</w:t>
      </w:r>
      <w:r w:rsidRPr="00701DF4">
        <w:t xml:space="preserve"> </w:t>
      </w:r>
      <w:r w:rsidRPr="00701DF4">
        <w:br/>
        <w:t>NI: Annan person och Person</w:t>
      </w:r>
    </w:p>
    <w:tbl>
      <w:tblPr>
        <w:tblW w:w="13457" w:type="dxa"/>
        <w:tblLayout w:type="fixed"/>
        <w:tblLook w:val="04A0" w:firstRow="1" w:lastRow="0" w:firstColumn="1" w:lastColumn="0" w:noHBand="0" w:noVBand="1"/>
      </w:tblPr>
      <w:tblGrid>
        <w:gridCol w:w="2400"/>
        <w:gridCol w:w="1985"/>
        <w:gridCol w:w="2551"/>
        <w:gridCol w:w="1418"/>
        <w:gridCol w:w="2693"/>
        <w:gridCol w:w="2410"/>
      </w:tblGrid>
      <w:tr w:rsidR="00C46689" w:rsidRPr="00701DF4" w14:paraId="40510D61" w14:textId="77777777" w:rsidTr="00E179D0">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4AF8DEB" w14:textId="77777777" w:rsidR="00C46689" w:rsidRPr="00701DF4" w:rsidRDefault="00C46689" w:rsidP="00D5522D">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DE43AD9" w14:textId="77777777" w:rsidR="00C46689" w:rsidRPr="00701DF4" w:rsidRDefault="00C46689"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7B285CD" w14:textId="77777777" w:rsidR="00C46689" w:rsidRPr="00701DF4" w:rsidRDefault="00C46689"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6C3E3C3" w14:textId="77777777" w:rsidR="00C46689" w:rsidRPr="00701DF4" w:rsidRDefault="00C46689" w:rsidP="00D5522D">
            <w:pPr>
              <w:pStyle w:val="Tabellrubrik"/>
            </w:pPr>
            <w:r w:rsidRPr="00701DF4">
              <w:t>Datatyp (multiplicitet)</w:t>
            </w:r>
          </w:p>
        </w:tc>
        <w:tc>
          <w:tcPr>
            <w:tcW w:w="2693"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40584F6" w14:textId="77777777" w:rsidR="00C46689" w:rsidRPr="00701DF4" w:rsidRDefault="00C46689" w:rsidP="00D5522D">
            <w:pPr>
              <w:pStyle w:val="Tabellrubrik"/>
            </w:pPr>
            <w:r w:rsidRPr="00701DF4">
              <w:t>Kodverk/Format/Regler</w:t>
            </w:r>
          </w:p>
        </w:tc>
        <w:tc>
          <w:tcPr>
            <w:tcW w:w="241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2CA9208" w14:textId="77777777" w:rsidR="00C46689" w:rsidRPr="00701DF4" w:rsidRDefault="00C46689" w:rsidP="00D5522D">
            <w:pPr>
              <w:pStyle w:val="Tabellrubrik"/>
            </w:pPr>
            <w:r w:rsidRPr="00701DF4">
              <w:t>Spårbarhet till krav</w:t>
            </w:r>
          </w:p>
        </w:tc>
      </w:tr>
      <w:tr w:rsidR="00C46689" w:rsidRPr="00701DF4" w14:paraId="54A1BD18" w14:textId="77777777" w:rsidTr="00E179D0">
        <w:tc>
          <w:tcPr>
            <w:tcW w:w="2400" w:type="dxa"/>
            <w:tcBorders>
              <w:top w:val="single" w:sz="8" w:space="0" w:color="000000"/>
              <w:left w:val="single" w:sz="8" w:space="0" w:color="000000"/>
              <w:bottom w:val="single" w:sz="8" w:space="0" w:color="000000"/>
              <w:right w:val="single" w:sz="8" w:space="0" w:color="000000"/>
            </w:tcBorders>
          </w:tcPr>
          <w:p w14:paraId="007B1F3A" w14:textId="78BA9FBC"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kontaktRelationstyp</w:t>
            </w:r>
          </w:p>
        </w:tc>
        <w:tc>
          <w:tcPr>
            <w:tcW w:w="1985" w:type="dxa"/>
            <w:tcBorders>
              <w:top w:val="single" w:sz="8" w:space="0" w:color="000000"/>
              <w:left w:val="single" w:sz="8" w:space="0" w:color="000000"/>
              <w:bottom w:val="single" w:sz="8" w:space="0" w:color="000000"/>
              <w:right w:val="single" w:sz="8" w:space="0" w:color="000000"/>
            </w:tcBorders>
          </w:tcPr>
          <w:p w14:paraId="0E69B782" w14:textId="448D4107"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NI: Annan person.typ</w:t>
            </w:r>
          </w:p>
        </w:tc>
        <w:tc>
          <w:tcPr>
            <w:tcW w:w="2551" w:type="dxa"/>
            <w:tcBorders>
              <w:top w:val="single" w:sz="8" w:space="0" w:color="000000"/>
              <w:left w:val="single" w:sz="8" w:space="0" w:color="000000"/>
              <w:bottom w:val="single" w:sz="8" w:space="0" w:color="000000"/>
              <w:right w:val="single" w:sz="8" w:space="0" w:color="000000"/>
            </w:tcBorders>
          </w:tcPr>
          <w:p w14:paraId="08B1BBFD" w14:textId="1B536B37"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Typ av relation till personen.</w:t>
            </w:r>
          </w:p>
        </w:tc>
        <w:tc>
          <w:tcPr>
            <w:tcW w:w="1418" w:type="dxa"/>
            <w:tcBorders>
              <w:top w:val="single" w:sz="8" w:space="0" w:color="000000"/>
              <w:left w:val="single" w:sz="8" w:space="0" w:color="000000"/>
              <w:bottom w:val="single" w:sz="8" w:space="0" w:color="000000"/>
              <w:right w:val="single" w:sz="8" w:space="0" w:color="000000"/>
            </w:tcBorders>
          </w:tcPr>
          <w:p w14:paraId="25859C03" w14:textId="6DCCE0DD" w:rsidR="00C46689" w:rsidRPr="00701DF4" w:rsidRDefault="00C46689" w:rsidP="00C46689">
            <w:pPr>
              <w:rPr>
                <w:rFonts w:cstheme="minorHAnsi"/>
                <w:color w:val="353636" w:themeColor="text1"/>
                <w:sz w:val="18"/>
                <w:szCs w:val="18"/>
                <w:lang w:eastAsia="sv-SE"/>
              </w:rPr>
            </w:pPr>
            <w:r w:rsidRPr="00701DF4">
              <w:rPr>
                <w:rFonts w:cstheme="minorHAnsi"/>
                <w:sz w:val="18"/>
                <w:szCs w:val="18"/>
              </w:rPr>
              <w:t>CV (</w:t>
            </w:r>
            <w:r w:rsidRPr="00701DF4">
              <w:rPr>
                <w:rFonts w:cstheme="minorHAnsi"/>
                <w:color w:val="000000"/>
                <w:sz w:val="18"/>
                <w:szCs w:val="18"/>
              </w:rPr>
              <w:t>1..1</w:t>
            </w:r>
            <w:r w:rsidRPr="00701DF4">
              <w:rPr>
                <w:rFonts w:cstheme="minorHAnsi"/>
                <w:sz w:val="18"/>
                <w:szCs w:val="18"/>
              </w:rPr>
              <w:t>)</w:t>
            </w:r>
          </w:p>
        </w:tc>
        <w:tc>
          <w:tcPr>
            <w:tcW w:w="2693" w:type="dxa"/>
            <w:tcBorders>
              <w:top w:val="single" w:sz="8" w:space="0" w:color="000000"/>
              <w:left w:val="single" w:sz="8" w:space="0" w:color="000000"/>
              <w:bottom w:val="single" w:sz="8" w:space="0" w:color="000000"/>
              <w:right w:val="single" w:sz="8" w:space="0" w:color="000000"/>
            </w:tcBorders>
          </w:tcPr>
          <w:p w14:paraId="32AC8E96" w14:textId="725D7B08" w:rsidR="00C46689" w:rsidRPr="00701DF4" w:rsidRDefault="00C46689" w:rsidP="00C46689">
            <w:pPr>
              <w:rPr>
                <w:rFonts w:cstheme="minorHAnsi"/>
                <w:color w:val="353636" w:themeColor="text1"/>
                <w:sz w:val="18"/>
                <w:szCs w:val="18"/>
                <w:lang w:eastAsia="sv-SE"/>
              </w:rPr>
            </w:pPr>
            <w:r w:rsidRPr="00701DF4">
              <w:rPr>
                <w:rFonts w:cstheme="minorHAnsi"/>
                <w:sz w:val="18"/>
                <w:szCs w:val="18"/>
              </w:rPr>
              <w:t>För val av möjliga kontaktrelationstyper har ett urval av SNOMED CT-typer valts. Urvalet är baserat bl.a på Journalens behov.</w:t>
            </w:r>
            <w:r w:rsidRPr="00701DF4">
              <w:rPr>
                <w:rFonts w:cstheme="minorHAnsi"/>
                <w:sz w:val="18"/>
                <w:szCs w:val="18"/>
              </w:rPr>
              <w:br/>
              <w:t>127850001=Maka</w:t>
            </w:r>
            <w:r w:rsidRPr="00701DF4">
              <w:rPr>
                <w:rFonts w:cstheme="minorHAnsi"/>
                <w:sz w:val="18"/>
                <w:szCs w:val="18"/>
              </w:rPr>
              <w:br/>
              <w:t>127849001=Make</w:t>
            </w:r>
            <w:r w:rsidRPr="00701DF4">
              <w:rPr>
                <w:rFonts w:cstheme="minorHAnsi"/>
                <w:sz w:val="18"/>
                <w:szCs w:val="18"/>
              </w:rPr>
              <w:br/>
              <w:t>127848009=Partner (gift)</w:t>
            </w:r>
            <w:r w:rsidRPr="00701DF4">
              <w:rPr>
                <w:rFonts w:cstheme="minorHAnsi"/>
                <w:sz w:val="18"/>
                <w:szCs w:val="18"/>
              </w:rPr>
              <w:br/>
              <w:t>394921008=Sambo</w:t>
            </w:r>
            <w:r w:rsidRPr="00701DF4">
              <w:rPr>
                <w:rFonts w:cstheme="minorHAnsi"/>
                <w:sz w:val="18"/>
                <w:szCs w:val="18"/>
              </w:rPr>
              <w:br/>
              <w:t>67822003=Barn</w:t>
            </w:r>
            <w:r w:rsidRPr="00701DF4">
              <w:rPr>
                <w:rFonts w:cstheme="minorHAnsi"/>
                <w:sz w:val="18"/>
                <w:szCs w:val="18"/>
              </w:rPr>
              <w:br/>
              <w:t>375005=Syskon</w:t>
            </w:r>
            <w:r w:rsidRPr="00701DF4">
              <w:rPr>
                <w:rFonts w:cstheme="minorHAnsi"/>
                <w:sz w:val="18"/>
                <w:szCs w:val="18"/>
              </w:rPr>
              <w:br/>
              <w:t>72705000=Mor</w:t>
            </w:r>
            <w:r w:rsidRPr="00701DF4">
              <w:rPr>
                <w:rFonts w:cstheme="minorHAnsi"/>
                <w:sz w:val="18"/>
                <w:szCs w:val="18"/>
              </w:rPr>
              <w:br/>
              <w:t>66839005=Far</w:t>
            </w:r>
            <w:r w:rsidRPr="00701DF4">
              <w:rPr>
                <w:rFonts w:cstheme="minorHAnsi"/>
                <w:sz w:val="18"/>
                <w:szCs w:val="18"/>
              </w:rPr>
              <w:br/>
              <w:t>394619001=Vårdnadshavare</w:t>
            </w:r>
            <w:r w:rsidRPr="00701DF4">
              <w:rPr>
                <w:rFonts w:cstheme="minorHAnsi"/>
                <w:sz w:val="18"/>
                <w:szCs w:val="18"/>
              </w:rPr>
              <w:br/>
              <w:t>113163005=Vän</w:t>
            </w:r>
            <w:r w:rsidRPr="00701DF4">
              <w:rPr>
                <w:rFonts w:cstheme="minorHAnsi"/>
                <w:sz w:val="18"/>
                <w:szCs w:val="18"/>
              </w:rPr>
              <w:br/>
              <w:t>54056000=God man</w:t>
            </w:r>
            <w:r w:rsidRPr="00701DF4">
              <w:rPr>
                <w:rFonts w:cstheme="minorHAnsi"/>
                <w:sz w:val="18"/>
                <w:szCs w:val="18"/>
              </w:rPr>
              <w:br/>
              <w:t>74964007=Annan</w:t>
            </w:r>
          </w:p>
        </w:tc>
        <w:tc>
          <w:tcPr>
            <w:tcW w:w="2410" w:type="dxa"/>
            <w:tcBorders>
              <w:top w:val="single" w:sz="8" w:space="0" w:color="000000"/>
              <w:left w:val="single" w:sz="8" w:space="0" w:color="000000"/>
              <w:bottom w:val="single" w:sz="8" w:space="0" w:color="000000"/>
              <w:right w:val="single" w:sz="8" w:space="0" w:color="000000"/>
            </w:tcBorders>
          </w:tcPr>
          <w:p w14:paraId="20E6E311" w14:textId="77B61879"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C46689" w:rsidRPr="00701DF4" w14:paraId="021FBE12" w14:textId="77777777" w:rsidTr="00E179D0">
        <w:tc>
          <w:tcPr>
            <w:tcW w:w="2400" w:type="dxa"/>
            <w:tcBorders>
              <w:top w:val="single" w:sz="8" w:space="0" w:color="000000"/>
              <w:left w:val="single" w:sz="8" w:space="0" w:color="000000"/>
              <w:bottom w:val="single" w:sz="8" w:space="0" w:color="000000"/>
              <w:right w:val="single" w:sz="8" w:space="0" w:color="000000"/>
            </w:tcBorders>
          </w:tcPr>
          <w:p w14:paraId="5BE02B37" w14:textId="6872DBFC" w:rsidR="00C46689" w:rsidRPr="00701DF4" w:rsidRDefault="00C46689" w:rsidP="00C46689">
            <w:pPr>
              <w:pStyle w:val="SoSTabelltext"/>
              <w:rPr>
                <w:rFonts w:asciiTheme="minorHAnsi" w:hAnsiTheme="minorHAnsi" w:cstheme="minorHAnsi"/>
                <w:strike/>
                <w:sz w:val="18"/>
                <w:szCs w:val="18"/>
              </w:rPr>
            </w:pPr>
            <w:r w:rsidRPr="00701DF4">
              <w:rPr>
                <w:rFonts w:asciiTheme="minorHAnsi" w:hAnsiTheme="minorHAnsi" w:cstheme="minorHAnsi"/>
                <w:sz w:val="18"/>
                <w:szCs w:val="18"/>
              </w:rPr>
              <w:lastRenderedPageBreak/>
              <w:t>rangordning</w:t>
            </w:r>
          </w:p>
        </w:tc>
        <w:tc>
          <w:tcPr>
            <w:tcW w:w="1985" w:type="dxa"/>
            <w:tcBorders>
              <w:top w:val="single" w:sz="8" w:space="0" w:color="000000"/>
              <w:left w:val="single" w:sz="8" w:space="0" w:color="000000"/>
              <w:bottom w:val="single" w:sz="8" w:space="0" w:color="000000"/>
              <w:right w:val="single" w:sz="8" w:space="0" w:color="000000"/>
            </w:tcBorders>
          </w:tcPr>
          <w:p w14:paraId="41E6D398" w14:textId="34B7ABF9" w:rsidR="00C46689" w:rsidRPr="00701DF4" w:rsidRDefault="00C46689" w:rsidP="00C46689">
            <w:pPr>
              <w:pStyle w:val="SoSTabelltext"/>
              <w:rPr>
                <w:rFonts w:asciiTheme="minorHAnsi" w:hAnsiTheme="minorHAnsi" w:cstheme="minorHAnsi"/>
                <w:strike/>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4F50364D" w14:textId="7D27C6A3" w:rsidR="00C46689" w:rsidRPr="00701DF4" w:rsidRDefault="00C46689" w:rsidP="00C46689">
            <w:pPr>
              <w:pStyle w:val="SoSTabelltext"/>
              <w:rPr>
                <w:rFonts w:asciiTheme="minorHAnsi" w:hAnsiTheme="minorHAnsi" w:cstheme="minorHAnsi"/>
                <w:strike/>
                <w:sz w:val="18"/>
                <w:szCs w:val="18"/>
              </w:rPr>
            </w:pPr>
            <w:r w:rsidRPr="00701DF4">
              <w:rPr>
                <w:rFonts w:asciiTheme="minorHAnsi" w:hAnsiTheme="minorHAnsi" w:cstheme="minorHAnsi"/>
                <w:sz w:val="18"/>
                <w:szCs w:val="18"/>
              </w:rPr>
              <w:t>Önskad ordning som kontaktpersonerna ska kontaktas med.</w:t>
            </w:r>
          </w:p>
        </w:tc>
        <w:tc>
          <w:tcPr>
            <w:tcW w:w="1418" w:type="dxa"/>
            <w:tcBorders>
              <w:top w:val="single" w:sz="8" w:space="0" w:color="000000"/>
              <w:left w:val="single" w:sz="8" w:space="0" w:color="000000"/>
              <w:bottom w:val="single" w:sz="8" w:space="0" w:color="000000"/>
              <w:right w:val="single" w:sz="8" w:space="0" w:color="000000"/>
            </w:tcBorders>
          </w:tcPr>
          <w:p w14:paraId="533FF7C5" w14:textId="605794AF" w:rsidR="00C46689" w:rsidRPr="00701DF4" w:rsidRDefault="00C46689" w:rsidP="00C46689">
            <w:pPr>
              <w:rPr>
                <w:rFonts w:cstheme="minorHAnsi"/>
                <w:strike/>
                <w:sz w:val="18"/>
                <w:szCs w:val="18"/>
              </w:rPr>
            </w:pPr>
            <w:r w:rsidRPr="00701DF4">
              <w:rPr>
                <w:rFonts w:cstheme="minorHAnsi"/>
                <w:sz w:val="18"/>
                <w:szCs w:val="18"/>
              </w:rPr>
              <w:t>INT (</w:t>
            </w:r>
            <w:r w:rsidRPr="00701DF4">
              <w:rPr>
                <w:rFonts w:cstheme="minorHAnsi"/>
                <w:color w:val="000000"/>
                <w:sz w:val="18"/>
                <w:szCs w:val="18"/>
              </w:rPr>
              <w:t>0..1</w:t>
            </w:r>
            <w:r w:rsidRPr="00701DF4">
              <w:rPr>
                <w:rFonts w:cstheme="minorHAnsi"/>
                <w:sz w:val="18"/>
                <w:szCs w:val="18"/>
              </w:rPr>
              <w:t>)</w:t>
            </w:r>
          </w:p>
        </w:tc>
        <w:tc>
          <w:tcPr>
            <w:tcW w:w="2693" w:type="dxa"/>
            <w:tcBorders>
              <w:top w:val="single" w:sz="8" w:space="0" w:color="000000"/>
              <w:left w:val="single" w:sz="8" w:space="0" w:color="000000"/>
              <w:bottom w:val="single" w:sz="8" w:space="0" w:color="000000"/>
              <w:right w:val="single" w:sz="8" w:space="0" w:color="000000"/>
            </w:tcBorders>
          </w:tcPr>
          <w:p w14:paraId="25C11BD7" w14:textId="00F0AF1C" w:rsidR="00C46689" w:rsidRPr="00701DF4" w:rsidRDefault="00C46689" w:rsidP="00C46689">
            <w:pPr>
              <w:rPr>
                <w:rFonts w:cstheme="minorHAnsi"/>
                <w:strike/>
                <w:color w:val="353636" w:themeColor="text1"/>
                <w:sz w:val="18"/>
                <w:szCs w:val="18"/>
                <w:lang w:eastAsia="sv-SE"/>
              </w:rPr>
            </w:pPr>
            <w:r w:rsidRPr="00701DF4">
              <w:rPr>
                <w:rFonts w:cstheme="minorHAnsi"/>
                <w:sz w:val="18"/>
                <w:szCs w:val="18"/>
              </w:rPr>
              <w:t>1 är första kontaktperson, 2 är nästa, osv.</w:t>
            </w:r>
          </w:p>
        </w:tc>
        <w:tc>
          <w:tcPr>
            <w:tcW w:w="2410" w:type="dxa"/>
            <w:tcBorders>
              <w:top w:val="single" w:sz="8" w:space="0" w:color="000000"/>
              <w:left w:val="single" w:sz="8" w:space="0" w:color="000000"/>
              <w:bottom w:val="single" w:sz="8" w:space="0" w:color="000000"/>
              <w:right w:val="single" w:sz="8" w:space="0" w:color="000000"/>
            </w:tcBorders>
          </w:tcPr>
          <w:p w14:paraId="7C55C97D" w14:textId="7372F2F4" w:rsidR="00C46689" w:rsidRPr="00701DF4" w:rsidRDefault="00C46689" w:rsidP="00C46689">
            <w:pPr>
              <w:pStyle w:val="SoSTabelltext"/>
              <w:rPr>
                <w:rFonts w:asciiTheme="minorHAnsi" w:hAnsiTheme="minorHAnsi" w:cstheme="minorHAnsi"/>
                <w:strike/>
                <w:sz w:val="18"/>
                <w:szCs w:val="18"/>
              </w:rPr>
            </w:pPr>
            <w:r w:rsidRPr="00701DF4">
              <w:rPr>
                <w:rFonts w:asciiTheme="minorHAnsi" w:hAnsiTheme="minorHAnsi" w:cstheme="minorHAnsi"/>
                <w:sz w:val="18"/>
                <w:szCs w:val="18"/>
              </w:rPr>
              <w:t>https://trello.com/b/3Q3OjItK/personuppgifter-kravforum</w:t>
            </w:r>
          </w:p>
        </w:tc>
      </w:tr>
      <w:tr w:rsidR="00C46689" w:rsidRPr="00701DF4" w14:paraId="531D24A3" w14:textId="77777777" w:rsidTr="00E179D0">
        <w:tc>
          <w:tcPr>
            <w:tcW w:w="2400" w:type="dxa"/>
            <w:tcBorders>
              <w:top w:val="single" w:sz="8" w:space="0" w:color="000000"/>
              <w:left w:val="single" w:sz="8" w:space="0" w:color="000000"/>
              <w:bottom w:val="single" w:sz="8" w:space="0" w:color="000000"/>
              <w:right w:val="single" w:sz="8" w:space="0" w:color="000000"/>
            </w:tcBorders>
          </w:tcPr>
          <w:p w14:paraId="47DF07EC" w14:textId="1BDF8140"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tilltalsnamn</w:t>
            </w:r>
          </w:p>
        </w:tc>
        <w:tc>
          <w:tcPr>
            <w:tcW w:w="1985" w:type="dxa"/>
            <w:tcBorders>
              <w:top w:val="single" w:sz="8" w:space="0" w:color="000000"/>
              <w:left w:val="single" w:sz="8" w:space="0" w:color="000000"/>
              <w:bottom w:val="single" w:sz="8" w:space="0" w:color="000000"/>
              <w:right w:val="single" w:sz="8" w:space="0" w:color="000000"/>
            </w:tcBorders>
          </w:tcPr>
          <w:p w14:paraId="523FC054" w14:textId="686E4732"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NI: Person.förnamn</w:t>
            </w:r>
          </w:p>
        </w:tc>
        <w:tc>
          <w:tcPr>
            <w:tcW w:w="2551" w:type="dxa"/>
            <w:tcBorders>
              <w:top w:val="single" w:sz="8" w:space="0" w:color="000000"/>
              <w:left w:val="single" w:sz="8" w:space="0" w:color="000000"/>
              <w:bottom w:val="single" w:sz="8" w:space="0" w:color="000000"/>
              <w:right w:val="single" w:sz="8" w:space="0" w:color="000000"/>
            </w:tcBorders>
          </w:tcPr>
          <w:p w14:paraId="72C22556" w14:textId="69AE25EC"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Det förnamn som kontaktpersonen kallas för.</w:t>
            </w:r>
          </w:p>
        </w:tc>
        <w:tc>
          <w:tcPr>
            <w:tcW w:w="1418" w:type="dxa"/>
            <w:tcBorders>
              <w:top w:val="single" w:sz="8" w:space="0" w:color="000000"/>
              <w:left w:val="single" w:sz="8" w:space="0" w:color="000000"/>
              <w:bottom w:val="single" w:sz="8" w:space="0" w:color="000000"/>
              <w:right w:val="single" w:sz="8" w:space="0" w:color="000000"/>
            </w:tcBorders>
          </w:tcPr>
          <w:p w14:paraId="1D1F57BE" w14:textId="58F1C9FD" w:rsidR="00C46689" w:rsidRPr="00701DF4" w:rsidRDefault="00C46689" w:rsidP="00C46689">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693" w:type="dxa"/>
            <w:tcBorders>
              <w:top w:val="single" w:sz="8" w:space="0" w:color="000000"/>
              <w:left w:val="single" w:sz="8" w:space="0" w:color="000000"/>
              <w:bottom w:val="single" w:sz="8" w:space="0" w:color="000000"/>
              <w:right w:val="single" w:sz="8" w:space="0" w:color="000000"/>
            </w:tcBorders>
          </w:tcPr>
          <w:p w14:paraId="5675E578" w14:textId="4EDEE765"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Fritext</w:t>
            </w:r>
          </w:p>
        </w:tc>
        <w:tc>
          <w:tcPr>
            <w:tcW w:w="2410" w:type="dxa"/>
            <w:tcBorders>
              <w:top w:val="single" w:sz="8" w:space="0" w:color="000000"/>
              <w:left w:val="single" w:sz="8" w:space="0" w:color="000000"/>
              <w:bottom w:val="single" w:sz="8" w:space="0" w:color="000000"/>
              <w:right w:val="single" w:sz="8" w:space="0" w:color="000000"/>
            </w:tcBorders>
          </w:tcPr>
          <w:p w14:paraId="03F11772" w14:textId="585FEA87"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C46689" w:rsidRPr="00701DF4" w14:paraId="13378D9B" w14:textId="77777777" w:rsidTr="00E179D0">
        <w:tc>
          <w:tcPr>
            <w:tcW w:w="2400" w:type="dxa"/>
            <w:tcBorders>
              <w:top w:val="single" w:sz="8" w:space="0" w:color="000000"/>
              <w:left w:val="single" w:sz="8" w:space="0" w:color="000000"/>
              <w:bottom w:val="single" w:sz="8" w:space="0" w:color="000000"/>
              <w:right w:val="single" w:sz="8" w:space="0" w:color="000000"/>
            </w:tcBorders>
          </w:tcPr>
          <w:p w14:paraId="0E043C58" w14:textId="72B518E7"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efternamn</w:t>
            </w:r>
          </w:p>
        </w:tc>
        <w:tc>
          <w:tcPr>
            <w:tcW w:w="1985" w:type="dxa"/>
            <w:tcBorders>
              <w:top w:val="single" w:sz="8" w:space="0" w:color="000000"/>
              <w:left w:val="single" w:sz="8" w:space="0" w:color="000000"/>
              <w:bottom w:val="single" w:sz="8" w:space="0" w:color="000000"/>
              <w:right w:val="single" w:sz="8" w:space="0" w:color="000000"/>
            </w:tcBorders>
          </w:tcPr>
          <w:p w14:paraId="538BB0CB" w14:textId="28894A49"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NI: Person.efternamn</w:t>
            </w:r>
          </w:p>
        </w:tc>
        <w:tc>
          <w:tcPr>
            <w:tcW w:w="2551" w:type="dxa"/>
            <w:tcBorders>
              <w:top w:val="single" w:sz="8" w:space="0" w:color="000000"/>
              <w:left w:val="single" w:sz="8" w:space="0" w:color="000000"/>
              <w:bottom w:val="single" w:sz="8" w:space="0" w:color="000000"/>
              <w:right w:val="single" w:sz="8" w:space="0" w:color="000000"/>
            </w:tcBorders>
          </w:tcPr>
          <w:p w14:paraId="310A37C2" w14:textId="35F38971"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Kontaktpersonens efternamn.</w:t>
            </w:r>
          </w:p>
        </w:tc>
        <w:tc>
          <w:tcPr>
            <w:tcW w:w="1418" w:type="dxa"/>
            <w:tcBorders>
              <w:top w:val="single" w:sz="8" w:space="0" w:color="000000"/>
              <w:left w:val="single" w:sz="8" w:space="0" w:color="000000"/>
              <w:bottom w:val="single" w:sz="8" w:space="0" w:color="000000"/>
              <w:right w:val="single" w:sz="8" w:space="0" w:color="000000"/>
            </w:tcBorders>
          </w:tcPr>
          <w:p w14:paraId="7009E969" w14:textId="5AEC935C" w:rsidR="00C46689" w:rsidRPr="00701DF4" w:rsidRDefault="00C46689" w:rsidP="00C46689">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693" w:type="dxa"/>
            <w:tcBorders>
              <w:top w:val="single" w:sz="8" w:space="0" w:color="000000"/>
              <w:left w:val="single" w:sz="8" w:space="0" w:color="000000"/>
              <w:bottom w:val="single" w:sz="8" w:space="0" w:color="000000"/>
              <w:right w:val="single" w:sz="8" w:space="0" w:color="000000"/>
            </w:tcBorders>
          </w:tcPr>
          <w:p w14:paraId="474C5C7A" w14:textId="40DE0C0F"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Fritext</w:t>
            </w:r>
          </w:p>
        </w:tc>
        <w:tc>
          <w:tcPr>
            <w:tcW w:w="2410" w:type="dxa"/>
            <w:tcBorders>
              <w:top w:val="single" w:sz="8" w:space="0" w:color="000000"/>
              <w:left w:val="single" w:sz="8" w:space="0" w:color="000000"/>
              <w:bottom w:val="single" w:sz="8" w:space="0" w:color="000000"/>
              <w:right w:val="single" w:sz="8" w:space="0" w:color="000000"/>
            </w:tcBorders>
          </w:tcPr>
          <w:p w14:paraId="57848D8F" w14:textId="21817AE9"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C46689" w:rsidRPr="00701DF4" w14:paraId="132E17B6" w14:textId="77777777" w:rsidTr="00E179D0">
        <w:tc>
          <w:tcPr>
            <w:tcW w:w="2400" w:type="dxa"/>
            <w:tcBorders>
              <w:top w:val="single" w:sz="8" w:space="0" w:color="000000"/>
              <w:left w:val="single" w:sz="8" w:space="0" w:color="000000"/>
              <w:bottom w:val="single" w:sz="8" w:space="0" w:color="000000"/>
              <w:right w:val="single" w:sz="8" w:space="0" w:color="000000"/>
            </w:tcBorders>
          </w:tcPr>
          <w:p w14:paraId="70B4A153" w14:textId="7F54FFDA"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mellannamn</w:t>
            </w:r>
          </w:p>
        </w:tc>
        <w:tc>
          <w:tcPr>
            <w:tcW w:w="1985" w:type="dxa"/>
            <w:tcBorders>
              <w:top w:val="single" w:sz="8" w:space="0" w:color="000000"/>
              <w:left w:val="single" w:sz="8" w:space="0" w:color="000000"/>
              <w:bottom w:val="single" w:sz="8" w:space="0" w:color="000000"/>
              <w:right w:val="single" w:sz="8" w:space="0" w:color="000000"/>
            </w:tcBorders>
          </w:tcPr>
          <w:p w14:paraId="5C9DEF14" w14:textId="7AE84BC6"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NI: Person.mellannamn</w:t>
            </w:r>
          </w:p>
        </w:tc>
        <w:tc>
          <w:tcPr>
            <w:tcW w:w="2551" w:type="dxa"/>
            <w:tcBorders>
              <w:top w:val="single" w:sz="8" w:space="0" w:color="000000"/>
              <w:left w:val="single" w:sz="8" w:space="0" w:color="000000"/>
              <w:bottom w:val="single" w:sz="8" w:space="0" w:color="000000"/>
              <w:right w:val="single" w:sz="8" w:space="0" w:color="000000"/>
            </w:tcBorders>
          </w:tcPr>
          <w:p w14:paraId="31E9AAE8" w14:textId="3CAFD541"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Kontaktpersonens mellannamn.</w:t>
            </w:r>
          </w:p>
        </w:tc>
        <w:tc>
          <w:tcPr>
            <w:tcW w:w="1418" w:type="dxa"/>
            <w:tcBorders>
              <w:top w:val="single" w:sz="8" w:space="0" w:color="000000"/>
              <w:left w:val="single" w:sz="8" w:space="0" w:color="000000"/>
              <w:bottom w:val="single" w:sz="8" w:space="0" w:color="000000"/>
              <w:right w:val="single" w:sz="8" w:space="0" w:color="000000"/>
            </w:tcBorders>
          </w:tcPr>
          <w:p w14:paraId="6C4E5B8C" w14:textId="4094EEDD" w:rsidR="00C46689" w:rsidRPr="00701DF4" w:rsidRDefault="00C46689" w:rsidP="00C46689">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693" w:type="dxa"/>
            <w:tcBorders>
              <w:top w:val="single" w:sz="8" w:space="0" w:color="000000"/>
              <w:left w:val="single" w:sz="8" w:space="0" w:color="000000"/>
              <w:bottom w:val="single" w:sz="8" w:space="0" w:color="000000"/>
              <w:right w:val="single" w:sz="8" w:space="0" w:color="000000"/>
            </w:tcBorders>
          </w:tcPr>
          <w:p w14:paraId="151AFED3" w14:textId="2C9C5C5E"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Fritext</w:t>
            </w:r>
          </w:p>
        </w:tc>
        <w:tc>
          <w:tcPr>
            <w:tcW w:w="2410" w:type="dxa"/>
            <w:tcBorders>
              <w:top w:val="single" w:sz="8" w:space="0" w:color="000000"/>
              <w:left w:val="single" w:sz="8" w:space="0" w:color="000000"/>
              <w:bottom w:val="single" w:sz="8" w:space="0" w:color="000000"/>
              <w:right w:val="single" w:sz="8" w:space="0" w:color="000000"/>
            </w:tcBorders>
          </w:tcPr>
          <w:p w14:paraId="47AEACF5" w14:textId="059051F3"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bl>
    <w:p w14:paraId="4B17D019" w14:textId="1B5BD2DB" w:rsidR="00C46689" w:rsidRPr="00701DF4" w:rsidRDefault="00C46689" w:rsidP="00D13604"/>
    <w:p w14:paraId="1DA6A2B6" w14:textId="2970E84D" w:rsidR="00676B94" w:rsidRPr="00701DF4" w:rsidRDefault="00676B94" w:rsidP="00676B94">
      <w:r w:rsidRPr="00701DF4">
        <w:rPr>
          <w:b/>
          <w:bCs/>
          <w:i/>
          <w:iCs/>
        </w:rPr>
        <w:t>Observera att verksamheterna kan välja vilka typer av kontaktpersoner som skall vara möjliga att välja. Se</w:t>
      </w:r>
      <w:r w:rsidRPr="00701DF4">
        <w:t xml:space="preserve"> </w:t>
      </w:r>
      <w:hyperlink r:id="rId54" w:history="1">
        <w:r w:rsidRPr="00701DF4">
          <w:rPr>
            <w:rStyle w:val="Hyperlnk"/>
          </w:rPr>
          <w:t>Ramverket för kontaktuppgifter</w:t>
        </w:r>
      </w:hyperlink>
      <w:r w:rsidRPr="00701DF4">
        <w:t xml:space="preserve"> för att se vilka kontakttyper som är aktuella.</w:t>
      </w:r>
    </w:p>
    <w:p w14:paraId="2CB4DE3F" w14:textId="77777777" w:rsidR="00C46689" w:rsidRPr="00701DF4" w:rsidRDefault="00C46689">
      <w:r w:rsidRPr="00701DF4">
        <w:br w:type="page"/>
      </w:r>
    </w:p>
    <w:p w14:paraId="13C5DD63" w14:textId="77777777" w:rsidR="00C46689" w:rsidRPr="00701DF4" w:rsidRDefault="00C46689"/>
    <w:p w14:paraId="2562E7F0" w14:textId="14338655" w:rsidR="00C46689" w:rsidRPr="00701DF4" w:rsidRDefault="00C46689" w:rsidP="00C46689">
      <w:pPr>
        <w:pStyle w:val="Numreradrubrik3"/>
      </w:pPr>
      <w:bookmarkStart w:id="72" w:name="_Toc158116567"/>
      <w:r w:rsidRPr="00701DF4">
        <w:t>KontaktpersonAdress</w:t>
      </w:r>
      <w:bookmarkEnd w:id="72"/>
    </w:p>
    <w:p w14:paraId="5E68BBF4" w14:textId="6617B43A" w:rsidR="00C46689" w:rsidRPr="00701DF4" w:rsidRDefault="00C46689" w:rsidP="00C46689">
      <w:r w:rsidRPr="00701DF4">
        <w:rPr>
          <w:color w:val="000000"/>
        </w:rPr>
        <w:t xml:space="preserve">Engelskt namn: </w:t>
      </w:r>
      <w:r w:rsidRPr="00701DF4">
        <w:t>ContactPersonAddress</w:t>
      </w:r>
    </w:p>
    <w:p w14:paraId="72FF6158" w14:textId="3C46FBE2" w:rsidR="00C46689" w:rsidRPr="00701DF4" w:rsidRDefault="00C46689" w:rsidP="00C46689">
      <w:r w:rsidRPr="00701DF4">
        <w:rPr>
          <w:b/>
          <w:bCs/>
        </w:rPr>
        <w:t>Beskrivning:</w:t>
      </w:r>
      <w:r w:rsidRPr="00701DF4">
        <w:br/>
        <w:t>Kontaktpersonadress är angiven adress till en persons kontaktperson(er). Adressen är uppbyggd enligt svensk standard SS 61 34 01. Är den adress en person/patient kan ange då man till vården vill ange en kontaktperson de kan nå vid behov.</w:t>
      </w:r>
    </w:p>
    <w:p w14:paraId="1BD5B3EC" w14:textId="77777777" w:rsidR="00C46689" w:rsidRPr="00701DF4" w:rsidRDefault="00C46689" w:rsidP="00C46689">
      <w:r w:rsidRPr="00701DF4">
        <w:rPr>
          <w:b/>
          <w:bCs/>
        </w:rPr>
        <w:t>Mappning till RIM:</w:t>
      </w:r>
      <w:r w:rsidRPr="00701DF4">
        <w:t xml:space="preserve"> </w:t>
      </w:r>
      <w:r w:rsidRPr="00701DF4">
        <w:br/>
        <w:t>NI: Person.adress</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C46689" w:rsidRPr="00701DF4" w14:paraId="316023E9"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A080C0C" w14:textId="77777777" w:rsidR="00C46689" w:rsidRPr="00701DF4" w:rsidRDefault="00C46689" w:rsidP="00D5522D">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1C2D829" w14:textId="77777777" w:rsidR="00C46689" w:rsidRPr="00701DF4" w:rsidRDefault="00C46689"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AEB98C0" w14:textId="77777777" w:rsidR="00C46689" w:rsidRPr="00701DF4" w:rsidRDefault="00C46689"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B4FE155" w14:textId="77777777" w:rsidR="00C46689" w:rsidRPr="00701DF4" w:rsidRDefault="00C46689"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2843CB7" w14:textId="77777777" w:rsidR="00C46689" w:rsidRPr="00701DF4" w:rsidRDefault="00C46689"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61A1339" w14:textId="77777777" w:rsidR="00C46689" w:rsidRPr="00701DF4" w:rsidRDefault="00C46689" w:rsidP="00D5522D">
            <w:pPr>
              <w:pStyle w:val="Tabellrubrik"/>
            </w:pPr>
            <w:r w:rsidRPr="00701DF4">
              <w:t>Spårbarhet till krav</w:t>
            </w:r>
          </w:p>
        </w:tc>
      </w:tr>
      <w:tr w:rsidR="00C46689" w:rsidRPr="00701DF4" w14:paraId="77D6C6AC"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504E6FF2" w14:textId="1BC01E00"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utdelningsadress1</w:t>
            </w:r>
          </w:p>
        </w:tc>
        <w:tc>
          <w:tcPr>
            <w:tcW w:w="1985" w:type="dxa"/>
            <w:tcBorders>
              <w:top w:val="single" w:sz="8" w:space="0" w:color="000000"/>
              <w:left w:val="single" w:sz="8" w:space="0" w:color="000000"/>
              <w:bottom w:val="single" w:sz="8" w:space="0" w:color="000000"/>
              <w:right w:val="single" w:sz="8" w:space="0" w:color="000000"/>
            </w:tcBorders>
          </w:tcPr>
          <w:p w14:paraId="6C2969A2" w14:textId="41494D83"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Utdelningsadress</w:t>
            </w:r>
            <w:r w:rsidR="00E02E6A" w:rsidRPr="00701DF4">
              <w:rPr>
                <w:rFonts w:asciiTheme="minorHAnsi" w:hAnsiTheme="minorHAnsi" w:cstheme="minorHAnsi"/>
                <w:sz w:val="18"/>
                <w:szCs w:val="18"/>
              </w:rPr>
              <w:t>1</w:t>
            </w:r>
          </w:p>
        </w:tc>
        <w:tc>
          <w:tcPr>
            <w:tcW w:w="2551" w:type="dxa"/>
            <w:tcBorders>
              <w:top w:val="single" w:sz="8" w:space="0" w:color="000000"/>
              <w:left w:val="single" w:sz="8" w:space="0" w:color="000000"/>
              <w:bottom w:val="single" w:sz="8" w:space="0" w:color="000000"/>
              <w:right w:val="single" w:sz="8" w:space="0" w:color="000000"/>
            </w:tcBorders>
          </w:tcPr>
          <w:p w14:paraId="0BC65A13" w14:textId="7E7EA76C"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 1</w:t>
            </w:r>
          </w:p>
        </w:tc>
        <w:tc>
          <w:tcPr>
            <w:tcW w:w="1418" w:type="dxa"/>
            <w:tcBorders>
              <w:top w:val="single" w:sz="8" w:space="0" w:color="000000"/>
              <w:left w:val="single" w:sz="8" w:space="0" w:color="000000"/>
              <w:bottom w:val="single" w:sz="8" w:space="0" w:color="000000"/>
              <w:right w:val="single" w:sz="8" w:space="0" w:color="000000"/>
            </w:tcBorders>
          </w:tcPr>
          <w:p w14:paraId="537A45DF" w14:textId="35960AA0" w:rsidR="00C46689" w:rsidRPr="00701DF4" w:rsidRDefault="00C46689" w:rsidP="00C46689">
            <w:pPr>
              <w:rPr>
                <w:rFonts w:cstheme="minorHAnsi"/>
                <w:color w:val="353636" w:themeColor="text1"/>
                <w:sz w:val="18"/>
                <w:szCs w:val="18"/>
                <w:lang w:eastAsia="sv-SE"/>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3A371373" w14:textId="3B28CC85" w:rsidR="00C46689" w:rsidRPr="00701DF4" w:rsidRDefault="00C46689" w:rsidP="00C46689">
            <w:pPr>
              <w:rPr>
                <w:rFonts w:cstheme="minorHAnsi"/>
                <w:color w:val="353636" w:themeColor="text1"/>
                <w:sz w:val="18"/>
                <w:szCs w:val="18"/>
                <w:lang w:eastAsia="sv-SE"/>
              </w:rPr>
            </w:pPr>
            <w:r w:rsidRPr="00701DF4">
              <w:rPr>
                <w:rFonts w:cstheme="minorHAnsi"/>
                <w:sz w:val="18"/>
                <w:szCs w:val="18"/>
              </w:rPr>
              <w:t>Fritext</w:t>
            </w:r>
          </w:p>
        </w:tc>
        <w:tc>
          <w:tcPr>
            <w:tcW w:w="2552" w:type="dxa"/>
            <w:tcBorders>
              <w:top w:val="single" w:sz="8" w:space="0" w:color="000000"/>
              <w:left w:val="single" w:sz="8" w:space="0" w:color="000000"/>
              <w:bottom w:val="single" w:sz="8" w:space="0" w:color="000000"/>
              <w:right w:val="single" w:sz="8" w:space="0" w:color="000000"/>
            </w:tcBorders>
          </w:tcPr>
          <w:p w14:paraId="6DF1FF29" w14:textId="159DEEC1"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C46689" w:rsidRPr="00701DF4" w14:paraId="48D46624"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05909B37" w14:textId="4C77DDAC" w:rsidR="00C46689" w:rsidRPr="00701DF4" w:rsidRDefault="00C46689" w:rsidP="00C46689">
            <w:pPr>
              <w:pStyle w:val="SoSTabelltext"/>
              <w:rPr>
                <w:rFonts w:asciiTheme="minorHAnsi" w:hAnsiTheme="minorHAnsi" w:cstheme="minorHAnsi"/>
                <w:strike/>
                <w:sz w:val="18"/>
                <w:szCs w:val="18"/>
              </w:rPr>
            </w:pPr>
            <w:r w:rsidRPr="00701DF4">
              <w:rPr>
                <w:rFonts w:asciiTheme="minorHAnsi" w:hAnsiTheme="minorHAnsi" w:cstheme="minorHAnsi"/>
                <w:sz w:val="18"/>
                <w:szCs w:val="18"/>
              </w:rPr>
              <w:t>utdelningsadress2</w:t>
            </w:r>
          </w:p>
        </w:tc>
        <w:tc>
          <w:tcPr>
            <w:tcW w:w="1985" w:type="dxa"/>
            <w:tcBorders>
              <w:top w:val="single" w:sz="8" w:space="0" w:color="000000"/>
              <w:left w:val="single" w:sz="8" w:space="0" w:color="000000"/>
              <w:bottom w:val="single" w:sz="8" w:space="0" w:color="000000"/>
              <w:right w:val="single" w:sz="8" w:space="0" w:color="000000"/>
            </w:tcBorders>
          </w:tcPr>
          <w:p w14:paraId="179F41A8" w14:textId="1E3291D2" w:rsidR="00C46689" w:rsidRPr="00701DF4" w:rsidRDefault="00C46689" w:rsidP="00C46689">
            <w:pPr>
              <w:pStyle w:val="SoSTabelltext"/>
              <w:rPr>
                <w:rFonts w:asciiTheme="minorHAnsi" w:hAnsiTheme="minorHAnsi" w:cstheme="minorHAnsi"/>
                <w:strike/>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Utdelningsadress2</w:t>
            </w:r>
          </w:p>
        </w:tc>
        <w:tc>
          <w:tcPr>
            <w:tcW w:w="2551" w:type="dxa"/>
            <w:tcBorders>
              <w:top w:val="single" w:sz="8" w:space="0" w:color="000000"/>
              <w:left w:val="single" w:sz="8" w:space="0" w:color="000000"/>
              <w:bottom w:val="single" w:sz="8" w:space="0" w:color="000000"/>
              <w:right w:val="single" w:sz="8" w:space="0" w:color="000000"/>
            </w:tcBorders>
          </w:tcPr>
          <w:p w14:paraId="53A6981B" w14:textId="430800FC" w:rsidR="00C46689" w:rsidRPr="00701DF4" w:rsidRDefault="00C46689" w:rsidP="00C46689">
            <w:pPr>
              <w:pStyle w:val="SoSTabelltext"/>
              <w:rPr>
                <w:rFonts w:asciiTheme="minorHAnsi" w:hAnsiTheme="minorHAnsi" w:cstheme="minorHAnsi"/>
                <w:strike/>
                <w:sz w:val="18"/>
                <w:szCs w:val="18"/>
              </w:rPr>
            </w:pPr>
            <w:r w:rsidRPr="00701DF4">
              <w:rPr>
                <w:rFonts w:asciiTheme="minorHAnsi" w:hAnsiTheme="minorHAnsi" w:cstheme="minorHAnsi"/>
                <w:sz w:val="18"/>
                <w:szCs w:val="18"/>
              </w:rPr>
              <w:t>Utdelningsadress 2</w:t>
            </w:r>
          </w:p>
        </w:tc>
        <w:tc>
          <w:tcPr>
            <w:tcW w:w="1418" w:type="dxa"/>
            <w:tcBorders>
              <w:top w:val="single" w:sz="8" w:space="0" w:color="000000"/>
              <w:left w:val="single" w:sz="8" w:space="0" w:color="000000"/>
              <w:bottom w:val="single" w:sz="8" w:space="0" w:color="000000"/>
              <w:right w:val="single" w:sz="8" w:space="0" w:color="000000"/>
            </w:tcBorders>
          </w:tcPr>
          <w:p w14:paraId="392627FD" w14:textId="0B95B3CD" w:rsidR="00C46689" w:rsidRPr="00701DF4" w:rsidRDefault="00C46689" w:rsidP="00C46689">
            <w:pPr>
              <w:rPr>
                <w:rFonts w:cstheme="minorHAnsi"/>
                <w:strike/>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27747720" w14:textId="16BA83C1" w:rsidR="00C46689" w:rsidRPr="00701DF4" w:rsidRDefault="00C46689" w:rsidP="00C46689">
            <w:pPr>
              <w:rPr>
                <w:rFonts w:cstheme="minorHAnsi"/>
                <w:strike/>
                <w:color w:val="353636" w:themeColor="text1"/>
                <w:sz w:val="18"/>
                <w:szCs w:val="18"/>
                <w:lang w:eastAsia="sv-SE"/>
              </w:rPr>
            </w:pPr>
            <w:r w:rsidRPr="00701DF4">
              <w:rPr>
                <w:rFonts w:cstheme="minorHAnsi"/>
                <w:sz w:val="18"/>
                <w:szCs w:val="18"/>
              </w:rPr>
              <w:t>Fritext</w:t>
            </w:r>
          </w:p>
        </w:tc>
        <w:tc>
          <w:tcPr>
            <w:tcW w:w="2552" w:type="dxa"/>
            <w:tcBorders>
              <w:top w:val="single" w:sz="8" w:space="0" w:color="000000"/>
              <w:left w:val="single" w:sz="8" w:space="0" w:color="000000"/>
              <w:bottom w:val="single" w:sz="8" w:space="0" w:color="000000"/>
              <w:right w:val="single" w:sz="8" w:space="0" w:color="000000"/>
            </w:tcBorders>
          </w:tcPr>
          <w:p w14:paraId="3A0ABBD3" w14:textId="6FF2A5CA" w:rsidR="00C46689" w:rsidRPr="00701DF4" w:rsidRDefault="00C46689" w:rsidP="00C46689">
            <w:pPr>
              <w:pStyle w:val="SoSTabelltext"/>
              <w:rPr>
                <w:rFonts w:asciiTheme="minorHAnsi" w:hAnsiTheme="minorHAnsi" w:cstheme="minorHAnsi"/>
                <w:strike/>
                <w:sz w:val="18"/>
                <w:szCs w:val="18"/>
              </w:rPr>
            </w:pPr>
            <w:r w:rsidRPr="00701DF4">
              <w:rPr>
                <w:rFonts w:asciiTheme="minorHAnsi" w:hAnsiTheme="minorHAnsi" w:cstheme="minorHAnsi"/>
                <w:sz w:val="18"/>
                <w:szCs w:val="18"/>
              </w:rPr>
              <w:t>https://trello.com/b/3Q3OjItK/personuppgifter-kravforum</w:t>
            </w:r>
          </w:p>
        </w:tc>
      </w:tr>
      <w:tr w:rsidR="00C46689" w:rsidRPr="00701DF4" w14:paraId="730AF371"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634890CE" w14:textId="4ACF395B"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careOf</w:t>
            </w:r>
          </w:p>
        </w:tc>
        <w:tc>
          <w:tcPr>
            <w:tcW w:w="1985" w:type="dxa"/>
            <w:tcBorders>
              <w:top w:val="single" w:sz="8" w:space="0" w:color="000000"/>
              <w:left w:val="single" w:sz="8" w:space="0" w:color="000000"/>
              <w:bottom w:val="single" w:sz="8" w:space="0" w:color="000000"/>
              <w:right w:val="single" w:sz="8" w:space="0" w:color="000000"/>
            </w:tcBorders>
          </w:tcPr>
          <w:p w14:paraId="71E82C90" w14:textId="0AD84562"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CareOf</w:t>
            </w:r>
          </w:p>
        </w:tc>
        <w:tc>
          <w:tcPr>
            <w:tcW w:w="2551" w:type="dxa"/>
            <w:tcBorders>
              <w:top w:val="single" w:sz="8" w:space="0" w:color="000000"/>
              <w:left w:val="single" w:sz="8" w:space="0" w:color="000000"/>
              <w:bottom w:val="single" w:sz="8" w:space="0" w:color="000000"/>
              <w:right w:val="single" w:sz="8" w:space="0" w:color="000000"/>
            </w:tcBorders>
          </w:tcPr>
          <w:p w14:paraId="73028892" w14:textId="25EA749B" w:rsidR="00C46689" w:rsidRPr="00701DF4" w:rsidRDefault="00C46689" w:rsidP="00C46689">
            <w:pPr>
              <w:pStyle w:val="SoSTabelltext"/>
              <w:rPr>
                <w:rFonts w:asciiTheme="minorHAnsi" w:hAnsiTheme="minorHAnsi" w:cstheme="minorHAnsi"/>
                <w:sz w:val="18"/>
                <w:szCs w:val="18"/>
                <w:lang w:val="en-US"/>
              </w:rPr>
            </w:pPr>
            <w:r w:rsidRPr="00701DF4">
              <w:rPr>
                <w:rFonts w:asciiTheme="minorHAnsi" w:hAnsiTheme="minorHAnsi" w:cstheme="minorHAnsi"/>
                <w:sz w:val="18"/>
                <w:szCs w:val="18"/>
                <w:lang w:val="en-US"/>
              </w:rPr>
              <w:t>c/o (Care of adress)</w:t>
            </w:r>
          </w:p>
        </w:tc>
        <w:tc>
          <w:tcPr>
            <w:tcW w:w="1418" w:type="dxa"/>
            <w:tcBorders>
              <w:top w:val="single" w:sz="8" w:space="0" w:color="000000"/>
              <w:left w:val="single" w:sz="8" w:space="0" w:color="000000"/>
              <w:bottom w:val="single" w:sz="8" w:space="0" w:color="000000"/>
              <w:right w:val="single" w:sz="8" w:space="0" w:color="000000"/>
            </w:tcBorders>
          </w:tcPr>
          <w:p w14:paraId="433E3769" w14:textId="2E881409" w:rsidR="00C46689" w:rsidRPr="00701DF4" w:rsidRDefault="00C46689" w:rsidP="00C46689">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44E0800D" w14:textId="357559D0"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Fritext</w:t>
            </w:r>
          </w:p>
        </w:tc>
        <w:tc>
          <w:tcPr>
            <w:tcW w:w="2552" w:type="dxa"/>
            <w:tcBorders>
              <w:top w:val="single" w:sz="8" w:space="0" w:color="000000"/>
              <w:left w:val="single" w:sz="8" w:space="0" w:color="000000"/>
              <w:bottom w:val="single" w:sz="8" w:space="0" w:color="000000"/>
              <w:right w:val="single" w:sz="8" w:space="0" w:color="000000"/>
            </w:tcBorders>
          </w:tcPr>
          <w:p w14:paraId="739D4272" w14:textId="72035168"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C46689" w:rsidRPr="00701DF4" w14:paraId="54E455D1"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551F3F6A" w14:textId="0457029D"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postnummer</w:t>
            </w:r>
          </w:p>
        </w:tc>
        <w:tc>
          <w:tcPr>
            <w:tcW w:w="1985" w:type="dxa"/>
            <w:tcBorders>
              <w:top w:val="single" w:sz="8" w:space="0" w:color="000000"/>
              <w:left w:val="single" w:sz="8" w:space="0" w:color="000000"/>
              <w:bottom w:val="single" w:sz="8" w:space="0" w:color="000000"/>
              <w:right w:val="single" w:sz="8" w:space="0" w:color="000000"/>
            </w:tcBorders>
          </w:tcPr>
          <w:p w14:paraId="2AD0AFD5" w14:textId="190BF005"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PostNr</w:t>
            </w:r>
          </w:p>
        </w:tc>
        <w:tc>
          <w:tcPr>
            <w:tcW w:w="2551" w:type="dxa"/>
            <w:tcBorders>
              <w:top w:val="single" w:sz="8" w:space="0" w:color="000000"/>
              <w:left w:val="single" w:sz="8" w:space="0" w:color="000000"/>
              <w:bottom w:val="single" w:sz="8" w:space="0" w:color="000000"/>
              <w:right w:val="single" w:sz="8" w:space="0" w:color="000000"/>
            </w:tcBorders>
          </w:tcPr>
          <w:p w14:paraId="22F64E8E" w14:textId="7A039F05"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Postnummer</w:t>
            </w:r>
          </w:p>
        </w:tc>
        <w:tc>
          <w:tcPr>
            <w:tcW w:w="1418" w:type="dxa"/>
            <w:tcBorders>
              <w:top w:val="single" w:sz="8" w:space="0" w:color="000000"/>
              <w:left w:val="single" w:sz="8" w:space="0" w:color="000000"/>
              <w:bottom w:val="single" w:sz="8" w:space="0" w:color="000000"/>
              <w:right w:val="single" w:sz="8" w:space="0" w:color="000000"/>
            </w:tcBorders>
          </w:tcPr>
          <w:p w14:paraId="5E305EB2" w14:textId="77F86D49" w:rsidR="00C46689" w:rsidRPr="00701DF4" w:rsidRDefault="00C46689" w:rsidP="00C46689">
            <w:pPr>
              <w:rPr>
                <w:rFonts w:cstheme="minorHAnsi"/>
                <w:sz w:val="18"/>
                <w:szCs w:val="18"/>
              </w:rPr>
            </w:pPr>
            <w:r w:rsidRPr="00701DF4">
              <w:rPr>
                <w:rFonts w:cstheme="minorHAnsi"/>
                <w:sz w:val="18"/>
                <w:szCs w:val="18"/>
              </w:rPr>
              <w:t>INT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00ADCCF4" w14:textId="10858E12"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Heltal: 00000 – 99999</w:t>
            </w:r>
          </w:p>
        </w:tc>
        <w:tc>
          <w:tcPr>
            <w:tcW w:w="2552" w:type="dxa"/>
            <w:tcBorders>
              <w:top w:val="single" w:sz="8" w:space="0" w:color="000000"/>
              <w:left w:val="single" w:sz="8" w:space="0" w:color="000000"/>
              <w:bottom w:val="single" w:sz="8" w:space="0" w:color="000000"/>
              <w:right w:val="single" w:sz="8" w:space="0" w:color="000000"/>
            </w:tcBorders>
          </w:tcPr>
          <w:p w14:paraId="269C4A8A" w14:textId="6EA80873"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C46689" w:rsidRPr="00701DF4" w14:paraId="587B1353"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3C8C5AAE" w14:textId="0AE1105B"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postort</w:t>
            </w:r>
          </w:p>
        </w:tc>
        <w:tc>
          <w:tcPr>
            <w:tcW w:w="1985" w:type="dxa"/>
            <w:tcBorders>
              <w:top w:val="single" w:sz="8" w:space="0" w:color="000000"/>
              <w:left w:val="single" w:sz="8" w:space="0" w:color="000000"/>
              <w:bottom w:val="single" w:sz="8" w:space="0" w:color="000000"/>
              <w:right w:val="single" w:sz="8" w:space="0" w:color="000000"/>
            </w:tcBorders>
          </w:tcPr>
          <w:p w14:paraId="6F7F9A2D" w14:textId="773D209D"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Postort</w:t>
            </w:r>
          </w:p>
        </w:tc>
        <w:tc>
          <w:tcPr>
            <w:tcW w:w="2551" w:type="dxa"/>
            <w:tcBorders>
              <w:top w:val="single" w:sz="8" w:space="0" w:color="000000"/>
              <w:left w:val="single" w:sz="8" w:space="0" w:color="000000"/>
              <w:bottom w:val="single" w:sz="8" w:space="0" w:color="000000"/>
              <w:right w:val="single" w:sz="8" w:space="0" w:color="000000"/>
            </w:tcBorders>
          </w:tcPr>
          <w:p w14:paraId="0D4AAFCE" w14:textId="7F1911A8"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Postort</w:t>
            </w:r>
          </w:p>
        </w:tc>
        <w:tc>
          <w:tcPr>
            <w:tcW w:w="1418" w:type="dxa"/>
            <w:tcBorders>
              <w:top w:val="single" w:sz="8" w:space="0" w:color="000000"/>
              <w:left w:val="single" w:sz="8" w:space="0" w:color="000000"/>
              <w:bottom w:val="single" w:sz="8" w:space="0" w:color="000000"/>
              <w:right w:val="single" w:sz="8" w:space="0" w:color="000000"/>
            </w:tcBorders>
          </w:tcPr>
          <w:p w14:paraId="05472444" w14:textId="7FC74626" w:rsidR="00C46689" w:rsidRPr="00701DF4" w:rsidRDefault="00C46689" w:rsidP="00C46689">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1547018C" w14:textId="1ADB2435"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Fritext</w:t>
            </w:r>
          </w:p>
        </w:tc>
        <w:tc>
          <w:tcPr>
            <w:tcW w:w="2552" w:type="dxa"/>
            <w:tcBorders>
              <w:top w:val="single" w:sz="8" w:space="0" w:color="000000"/>
              <w:left w:val="single" w:sz="8" w:space="0" w:color="000000"/>
              <w:bottom w:val="single" w:sz="8" w:space="0" w:color="000000"/>
              <w:right w:val="single" w:sz="8" w:space="0" w:color="000000"/>
            </w:tcBorders>
          </w:tcPr>
          <w:p w14:paraId="60131E37" w14:textId="6408B73B" w:rsidR="00C46689" w:rsidRPr="00701DF4" w:rsidRDefault="00C46689" w:rsidP="00C46689">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bl>
    <w:p w14:paraId="284C8A21" w14:textId="77777777" w:rsidR="00C46689" w:rsidRPr="00701DF4" w:rsidRDefault="00C46689" w:rsidP="00D13604"/>
    <w:p w14:paraId="4246DF45" w14:textId="33F0266B" w:rsidR="00B22586" w:rsidRPr="00701DF4" w:rsidRDefault="00B22586">
      <w:r w:rsidRPr="00701DF4">
        <w:br w:type="page"/>
      </w:r>
    </w:p>
    <w:p w14:paraId="63F513EB" w14:textId="77777777" w:rsidR="00B22586" w:rsidRPr="00701DF4" w:rsidRDefault="00B22586"/>
    <w:p w14:paraId="0F3DC0EB" w14:textId="64706F35" w:rsidR="00B22586" w:rsidRPr="00701DF4" w:rsidRDefault="00B22586" w:rsidP="00B22586">
      <w:pPr>
        <w:pStyle w:val="Numreradrubrik3"/>
      </w:pPr>
      <w:bookmarkStart w:id="73" w:name="_Toc158116568"/>
      <w:r w:rsidRPr="00701DF4">
        <w:t>Kontaktuppgift</w:t>
      </w:r>
      <w:bookmarkEnd w:id="73"/>
    </w:p>
    <w:p w14:paraId="4F1E9FE8" w14:textId="533A0AE9" w:rsidR="00B22586" w:rsidRPr="00701DF4" w:rsidRDefault="00B22586" w:rsidP="00B22586">
      <w:r w:rsidRPr="00701DF4">
        <w:rPr>
          <w:color w:val="000000"/>
        </w:rPr>
        <w:t xml:space="preserve">Engelskt namn: </w:t>
      </w:r>
      <w:r w:rsidRPr="00701DF4">
        <w:t>ContactInformation</w:t>
      </w:r>
    </w:p>
    <w:p w14:paraId="0C182581" w14:textId="77777777" w:rsidR="00B22586" w:rsidRPr="00701DF4" w:rsidRDefault="00B22586" w:rsidP="00B22586">
      <w:r w:rsidRPr="00701DF4">
        <w:rPr>
          <w:b/>
          <w:bCs/>
        </w:rPr>
        <w:t>Beskrivning:</w:t>
      </w:r>
      <w:r w:rsidRPr="00701DF4">
        <w:br/>
        <w:t>Klass för personens egna angivna kontaktuppgifter.</w:t>
      </w:r>
    </w:p>
    <w:p w14:paraId="4101B7A5" w14:textId="77777777" w:rsidR="00B22586" w:rsidRPr="00701DF4" w:rsidRDefault="00B22586" w:rsidP="00B22586">
      <w:r w:rsidRPr="00701DF4">
        <w:rPr>
          <w:b/>
          <w:bCs/>
        </w:rPr>
        <w:t>Mappning till RIM:</w:t>
      </w:r>
      <w:r w:rsidRPr="00701DF4">
        <w:t xml:space="preserve"> </w:t>
      </w:r>
      <w:r w:rsidRPr="00701DF4">
        <w:br/>
        <w:t>NI: Person.elektronisk adress</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B22586" w:rsidRPr="00701DF4" w14:paraId="63E1D297"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2955C3B" w14:textId="77777777" w:rsidR="00B22586" w:rsidRPr="00701DF4" w:rsidRDefault="00B22586" w:rsidP="00D5522D">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70044FC" w14:textId="77777777" w:rsidR="00B22586" w:rsidRPr="00701DF4" w:rsidRDefault="00B22586"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06353A3" w14:textId="77777777" w:rsidR="00B22586" w:rsidRPr="00701DF4" w:rsidRDefault="00B22586"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D8C50C2" w14:textId="77777777" w:rsidR="00B22586" w:rsidRPr="00701DF4" w:rsidRDefault="00B22586"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B02F354" w14:textId="77777777" w:rsidR="00B22586" w:rsidRPr="00701DF4" w:rsidRDefault="00B22586"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B3D909E" w14:textId="77777777" w:rsidR="00B22586" w:rsidRPr="00701DF4" w:rsidRDefault="00B22586" w:rsidP="00D5522D">
            <w:pPr>
              <w:pStyle w:val="Tabellrubrik"/>
            </w:pPr>
            <w:r w:rsidRPr="00701DF4">
              <w:t>Spårbarhet till krav</w:t>
            </w:r>
          </w:p>
        </w:tc>
      </w:tr>
      <w:tr w:rsidR="00B22586" w:rsidRPr="00701DF4" w14:paraId="7296C740"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6958D8D9" w14:textId="6A04C3FE"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typ av kontaktuppgift</w:t>
            </w:r>
          </w:p>
        </w:tc>
        <w:tc>
          <w:tcPr>
            <w:tcW w:w="1985" w:type="dxa"/>
            <w:tcBorders>
              <w:top w:val="single" w:sz="8" w:space="0" w:color="000000"/>
              <w:left w:val="single" w:sz="8" w:space="0" w:color="000000"/>
              <w:bottom w:val="single" w:sz="8" w:space="0" w:color="000000"/>
              <w:right w:val="single" w:sz="8" w:space="0" w:color="000000"/>
            </w:tcBorders>
          </w:tcPr>
          <w:p w14:paraId="1083EF8D" w14:textId="4C676B88"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3089AB39" w14:textId="111CB490"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Typ av elektronisk kontaktuppgift (tel, mail).</w:t>
            </w:r>
          </w:p>
        </w:tc>
        <w:tc>
          <w:tcPr>
            <w:tcW w:w="1418" w:type="dxa"/>
            <w:tcBorders>
              <w:top w:val="single" w:sz="8" w:space="0" w:color="000000"/>
              <w:left w:val="single" w:sz="8" w:space="0" w:color="000000"/>
              <w:bottom w:val="single" w:sz="8" w:space="0" w:color="000000"/>
              <w:right w:val="single" w:sz="8" w:space="0" w:color="000000"/>
            </w:tcBorders>
          </w:tcPr>
          <w:p w14:paraId="2C7A699F" w14:textId="7984F6D4" w:rsidR="00B22586" w:rsidRPr="00701DF4" w:rsidRDefault="00B22586" w:rsidP="00B22586">
            <w:pPr>
              <w:rPr>
                <w:rFonts w:cstheme="minorHAnsi"/>
                <w:color w:val="353636" w:themeColor="text1"/>
                <w:sz w:val="18"/>
                <w:szCs w:val="18"/>
                <w:lang w:eastAsia="sv-SE"/>
              </w:rPr>
            </w:pPr>
            <w:r w:rsidRPr="00701DF4">
              <w:rPr>
                <w:rFonts w:cstheme="minorHAnsi"/>
                <w:sz w:val="18"/>
                <w:szCs w:val="18"/>
              </w:rPr>
              <w:t>CV (</w:t>
            </w:r>
            <w:r w:rsidRPr="00701DF4">
              <w:rPr>
                <w:rFonts w:cstheme="minorHAnsi"/>
                <w:color w:val="000000"/>
                <w:sz w:val="18"/>
                <w:szCs w:val="18"/>
              </w:rPr>
              <w:t>1..1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6F32D047" w14:textId="3A7D8568" w:rsidR="00B22586" w:rsidRPr="00701DF4" w:rsidRDefault="00B22586" w:rsidP="00B22586">
            <w:pPr>
              <w:rPr>
                <w:rFonts w:cstheme="minorHAnsi"/>
                <w:color w:val="353636" w:themeColor="text1"/>
                <w:sz w:val="18"/>
                <w:szCs w:val="18"/>
                <w:lang w:val="en-US" w:eastAsia="sv-SE"/>
              </w:rPr>
            </w:pPr>
            <w:r w:rsidRPr="00701DF4">
              <w:rPr>
                <w:rFonts w:cstheme="minorHAnsi"/>
                <w:sz w:val="18"/>
                <w:szCs w:val="18"/>
                <w:lang w:val="en-US"/>
              </w:rPr>
              <w:t>FHIR Value Set: ContactPointSystem</w:t>
            </w:r>
            <w:r w:rsidRPr="00701DF4">
              <w:rPr>
                <w:rFonts w:cstheme="minorHAnsi"/>
                <w:sz w:val="18"/>
                <w:szCs w:val="18"/>
                <w:lang w:val="en-US"/>
              </w:rPr>
              <w:br/>
              <w:t>OID: 2.16.840.1.113883.4.642.3.71</w:t>
            </w:r>
            <w:r w:rsidRPr="00701DF4">
              <w:rPr>
                <w:rFonts w:cstheme="minorHAnsi"/>
                <w:sz w:val="18"/>
                <w:szCs w:val="18"/>
                <w:lang w:val="en-US"/>
              </w:rPr>
              <w:br/>
              <w:t>Se kapitel 11.</w:t>
            </w:r>
          </w:p>
        </w:tc>
        <w:tc>
          <w:tcPr>
            <w:tcW w:w="2552" w:type="dxa"/>
            <w:tcBorders>
              <w:top w:val="single" w:sz="8" w:space="0" w:color="000000"/>
              <w:left w:val="single" w:sz="8" w:space="0" w:color="000000"/>
              <w:bottom w:val="single" w:sz="8" w:space="0" w:color="000000"/>
              <w:right w:val="single" w:sz="8" w:space="0" w:color="000000"/>
            </w:tcBorders>
          </w:tcPr>
          <w:p w14:paraId="0B6D13A1" w14:textId="7C0E0F55" w:rsidR="00B22586" w:rsidRPr="00701DF4" w:rsidRDefault="00B22586" w:rsidP="00B22586">
            <w:pPr>
              <w:pStyle w:val="SoSTabelltext"/>
              <w:rPr>
                <w:rFonts w:asciiTheme="minorHAnsi" w:hAnsiTheme="minorHAnsi" w:cstheme="minorHAnsi"/>
                <w:sz w:val="18"/>
                <w:szCs w:val="18"/>
                <w:lang w:val="en-US"/>
              </w:rPr>
            </w:pPr>
            <w:r w:rsidRPr="00701DF4">
              <w:rPr>
                <w:rFonts w:asciiTheme="minorHAnsi" w:hAnsiTheme="minorHAnsi" w:cstheme="minorHAnsi"/>
                <w:sz w:val="18"/>
                <w:szCs w:val="18"/>
                <w:lang w:val="en-US"/>
              </w:rPr>
              <w:t>https://trello.com/b/3Q3OjItK/personuppgifter-kravforum</w:t>
            </w:r>
          </w:p>
        </w:tc>
      </w:tr>
      <w:tr w:rsidR="00B22586" w:rsidRPr="00701DF4" w14:paraId="755709DE"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1D66D232" w14:textId="3D6974D3" w:rsidR="00B22586" w:rsidRPr="00701DF4" w:rsidRDefault="00B22586" w:rsidP="00B22586">
            <w:pPr>
              <w:pStyle w:val="SoSTabelltext"/>
              <w:rPr>
                <w:rFonts w:asciiTheme="minorHAnsi" w:hAnsiTheme="minorHAnsi" w:cstheme="minorHAnsi"/>
                <w:strike/>
                <w:sz w:val="18"/>
                <w:szCs w:val="18"/>
              </w:rPr>
            </w:pPr>
            <w:r w:rsidRPr="00701DF4">
              <w:rPr>
                <w:rFonts w:asciiTheme="minorHAnsi" w:hAnsiTheme="minorHAnsi" w:cstheme="minorHAnsi"/>
                <w:sz w:val="18"/>
                <w:szCs w:val="18"/>
              </w:rPr>
              <w:t>användning</w:t>
            </w:r>
          </w:p>
        </w:tc>
        <w:tc>
          <w:tcPr>
            <w:tcW w:w="1985" w:type="dxa"/>
            <w:tcBorders>
              <w:top w:val="single" w:sz="8" w:space="0" w:color="000000"/>
              <w:left w:val="single" w:sz="8" w:space="0" w:color="000000"/>
              <w:bottom w:val="single" w:sz="8" w:space="0" w:color="000000"/>
              <w:right w:val="single" w:sz="8" w:space="0" w:color="000000"/>
            </w:tcBorders>
          </w:tcPr>
          <w:p w14:paraId="0C9A8A08" w14:textId="347E68D0" w:rsidR="00B22586" w:rsidRPr="00701DF4" w:rsidRDefault="00B22586" w:rsidP="00B22586">
            <w:pPr>
              <w:pStyle w:val="SoSTabelltext"/>
              <w:rPr>
                <w:rFonts w:asciiTheme="minorHAnsi" w:hAnsiTheme="minorHAnsi" w:cstheme="minorHAnsi"/>
                <w:strike/>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1FADFB6C" w14:textId="25F68D8C" w:rsidR="00B22586" w:rsidRPr="00701DF4" w:rsidRDefault="00B22586" w:rsidP="00B22586">
            <w:pPr>
              <w:pStyle w:val="SoSTabelltext"/>
              <w:rPr>
                <w:rFonts w:asciiTheme="minorHAnsi" w:hAnsiTheme="minorHAnsi" w:cstheme="minorHAnsi"/>
                <w:strike/>
                <w:sz w:val="18"/>
                <w:szCs w:val="18"/>
              </w:rPr>
            </w:pPr>
            <w:r w:rsidRPr="00701DF4">
              <w:rPr>
                <w:rFonts w:asciiTheme="minorHAnsi" w:hAnsiTheme="minorHAnsi" w:cstheme="minorHAnsi"/>
                <w:sz w:val="18"/>
                <w:szCs w:val="18"/>
              </w:rPr>
              <w:t>Användningsområde för den elektroniska kommunikationstypen.</w:t>
            </w:r>
          </w:p>
        </w:tc>
        <w:tc>
          <w:tcPr>
            <w:tcW w:w="1418" w:type="dxa"/>
            <w:tcBorders>
              <w:top w:val="single" w:sz="8" w:space="0" w:color="000000"/>
              <w:left w:val="single" w:sz="8" w:space="0" w:color="000000"/>
              <w:bottom w:val="single" w:sz="8" w:space="0" w:color="000000"/>
              <w:right w:val="single" w:sz="8" w:space="0" w:color="000000"/>
            </w:tcBorders>
          </w:tcPr>
          <w:p w14:paraId="70931FA5" w14:textId="011EFA28" w:rsidR="00B22586" w:rsidRPr="00701DF4" w:rsidRDefault="00B22586" w:rsidP="00B22586">
            <w:pPr>
              <w:rPr>
                <w:rFonts w:cstheme="minorHAnsi"/>
                <w:strike/>
                <w:sz w:val="18"/>
                <w:szCs w:val="18"/>
              </w:rPr>
            </w:pPr>
            <w:r w:rsidRPr="00701DF4">
              <w:rPr>
                <w:rFonts w:cstheme="minorHAnsi"/>
                <w:sz w:val="18"/>
                <w:szCs w:val="18"/>
              </w:rPr>
              <w:t>CV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5731ECBC" w14:textId="7B002B3A" w:rsidR="00B22586" w:rsidRPr="00701DF4" w:rsidRDefault="00B22586" w:rsidP="00B22586">
            <w:pPr>
              <w:rPr>
                <w:rFonts w:cstheme="minorHAnsi"/>
                <w:strike/>
                <w:color w:val="353636" w:themeColor="text1"/>
                <w:sz w:val="18"/>
                <w:szCs w:val="18"/>
                <w:lang w:val="en-US" w:eastAsia="sv-SE"/>
              </w:rPr>
            </w:pPr>
            <w:r w:rsidRPr="00701DF4">
              <w:rPr>
                <w:rFonts w:cstheme="minorHAnsi"/>
                <w:sz w:val="18"/>
                <w:szCs w:val="18"/>
                <w:lang w:val="en-US"/>
              </w:rPr>
              <w:t>FHIR Value Set: ContactPointUse</w:t>
            </w:r>
            <w:r w:rsidRPr="00701DF4">
              <w:rPr>
                <w:rFonts w:cstheme="minorHAnsi"/>
                <w:sz w:val="18"/>
                <w:szCs w:val="18"/>
                <w:lang w:val="en-US"/>
              </w:rPr>
              <w:br/>
              <w:t>OID: 2.16.840.1.113883.4.642.3.73</w:t>
            </w:r>
            <w:r w:rsidRPr="00701DF4">
              <w:rPr>
                <w:rFonts w:cstheme="minorHAnsi"/>
                <w:sz w:val="18"/>
                <w:szCs w:val="18"/>
                <w:lang w:val="en-US"/>
              </w:rPr>
              <w:br/>
              <w:t>Se kapitel 11.</w:t>
            </w:r>
          </w:p>
        </w:tc>
        <w:tc>
          <w:tcPr>
            <w:tcW w:w="2552" w:type="dxa"/>
            <w:tcBorders>
              <w:top w:val="single" w:sz="8" w:space="0" w:color="000000"/>
              <w:left w:val="single" w:sz="8" w:space="0" w:color="000000"/>
              <w:bottom w:val="single" w:sz="8" w:space="0" w:color="000000"/>
              <w:right w:val="single" w:sz="8" w:space="0" w:color="000000"/>
            </w:tcBorders>
          </w:tcPr>
          <w:p w14:paraId="3153C270" w14:textId="719F74F7" w:rsidR="00B22586" w:rsidRPr="00701DF4" w:rsidRDefault="00B22586" w:rsidP="00B22586">
            <w:pPr>
              <w:pStyle w:val="SoSTabelltext"/>
              <w:rPr>
                <w:rFonts w:asciiTheme="minorHAnsi" w:hAnsiTheme="minorHAnsi" w:cstheme="minorHAnsi"/>
                <w:strike/>
                <w:sz w:val="18"/>
                <w:szCs w:val="18"/>
                <w:lang w:val="en-US"/>
              </w:rPr>
            </w:pPr>
            <w:r w:rsidRPr="00701DF4">
              <w:rPr>
                <w:rFonts w:asciiTheme="minorHAnsi" w:hAnsiTheme="minorHAnsi" w:cstheme="minorHAnsi"/>
                <w:sz w:val="18"/>
                <w:szCs w:val="18"/>
                <w:lang w:val="en-US"/>
              </w:rPr>
              <w:t>https://trello.com/b/3Q3OjItK/personuppgifter-kravforum</w:t>
            </w:r>
          </w:p>
        </w:tc>
      </w:tr>
      <w:tr w:rsidR="00B22586" w:rsidRPr="00701DF4" w14:paraId="048FFE47"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272278EB" w14:textId="63E02AC7"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rangordning</w:t>
            </w:r>
          </w:p>
        </w:tc>
        <w:tc>
          <w:tcPr>
            <w:tcW w:w="1985" w:type="dxa"/>
            <w:tcBorders>
              <w:top w:val="single" w:sz="8" w:space="0" w:color="000000"/>
              <w:left w:val="single" w:sz="8" w:space="0" w:color="000000"/>
              <w:bottom w:val="single" w:sz="8" w:space="0" w:color="000000"/>
              <w:right w:val="single" w:sz="8" w:space="0" w:color="000000"/>
            </w:tcBorders>
          </w:tcPr>
          <w:p w14:paraId="70859F2B" w14:textId="13534F87"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51381F9E" w14:textId="7C34EE4C"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Specifierar önskad ordning av kontaktväg.</w:t>
            </w:r>
          </w:p>
        </w:tc>
        <w:tc>
          <w:tcPr>
            <w:tcW w:w="1418" w:type="dxa"/>
            <w:tcBorders>
              <w:top w:val="single" w:sz="8" w:space="0" w:color="000000"/>
              <w:left w:val="single" w:sz="8" w:space="0" w:color="000000"/>
              <w:bottom w:val="single" w:sz="8" w:space="0" w:color="000000"/>
              <w:right w:val="single" w:sz="8" w:space="0" w:color="000000"/>
            </w:tcBorders>
          </w:tcPr>
          <w:p w14:paraId="7121D8EC" w14:textId="3E354458" w:rsidR="00B22586" w:rsidRPr="00701DF4" w:rsidRDefault="00B22586" w:rsidP="00B22586">
            <w:pPr>
              <w:rPr>
                <w:rFonts w:cstheme="minorHAnsi"/>
                <w:sz w:val="18"/>
                <w:szCs w:val="18"/>
              </w:rPr>
            </w:pPr>
            <w:r w:rsidRPr="00701DF4">
              <w:rPr>
                <w:rFonts w:cstheme="minorHAnsi"/>
                <w:sz w:val="18"/>
                <w:szCs w:val="18"/>
              </w:rPr>
              <w:t>INT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3A8BBE7C" w14:textId="35823C74"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w:t>
            </w:r>
          </w:p>
        </w:tc>
        <w:tc>
          <w:tcPr>
            <w:tcW w:w="2552" w:type="dxa"/>
            <w:tcBorders>
              <w:top w:val="single" w:sz="8" w:space="0" w:color="000000"/>
              <w:left w:val="single" w:sz="8" w:space="0" w:color="000000"/>
              <w:bottom w:val="single" w:sz="8" w:space="0" w:color="000000"/>
              <w:right w:val="single" w:sz="8" w:space="0" w:color="000000"/>
            </w:tcBorders>
          </w:tcPr>
          <w:p w14:paraId="1E17727E" w14:textId="5DED6BD5"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B22586" w:rsidRPr="00701DF4" w14:paraId="39BBF587"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231AAD9B" w14:textId="7B88EF51"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lastRenderedPageBreak/>
              <w:t>period</w:t>
            </w:r>
          </w:p>
        </w:tc>
        <w:tc>
          <w:tcPr>
            <w:tcW w:w="1985" w:type="dxa"/>
            <w:tcBorders>
              <w:top w:val="single" w:sz="8" w:space="0" w:color="000000"/>
              <w:left w:val="single" w:sz="8" w:space="0" w:color="000000"/>
              <w:bottom w:val="single" w:sz="8" w:space="0" w:color="000000"/>
              <w:right w:val="single" w:sz="8" w:space="0" w:color="000000"/>
            </w:tcBorders>
          </w:tcPr>
          <w:p w14:paraId="5182D58B" w14:textId="12F43854"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23472537" w14:textId="2E051FC7"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Tidsperiod inom vilken kontaktvägen bör användas.</w:t>
            </w:r>
          </w:p>
        </w:tc>
        <w:tc>
          <w:tcPr>
            <w:tcW w:w="1418" w:type="dxa"/>
            <w:tcBorders>
              <w:top w:val="single" w:sz="8" w:space="0" w:color="000000"/>
              <w:left w:val="single" w:sz="8" w:space="0" w:color="000000"/>
              <w:bottom w:val="single" w:sz="8" w:space="0" w:color="000000"/>
              <w:right w:val="single" w:sz="8" w:space="0" w:color="000000"/>
            </w:tcBorders>
          </w:tcPr>
          <w:p w14:paraId="7B6B8226" w14:textId="5A95566D" w:rsidR="00B22586" w:rsidRPr="00701DF4" w:rsidRDefault="00B22586" w:rsidP="00B22586">
            <w:pPr>
              <w:rPr>
                <w:rFonts w:cstheme="minorHAnsi"/>
                <w:sz w:val="18"/>
                <w:szCs w:val="18"/>
              </w:rPr>
            </w:pPr>
            <w:r w:rsidRPr="00701DF4">
              <w:rPr>
                <w:rFonts w:cstheme="minorHAnsi"/>
                <w:sz w:val="18"/>
                <w:szCs w:val="18"/>
              </w:rPr>
              <w:t>DatePeriod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666CDD78" w14:textId="565E719B"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w:t>
            </w:r>
          </w:p>
        </w:tc>
        <w:tc>
          <w:tcPr>
            <w:tcW w:w="2552" w:type="dxa"/>
            <w:tcBorders>
              <w:top w:val="single" w:sz="8" w:space="0" w:color="000000"/>
              <w:left w:val="single" w:sz="8" w:space="0" w:color="000000"/>
              <w:bottom w:val="single" w:sz="8" w:space="0" w:color="000000"/>
              <w:right w:val="single" w:sz="8" w:space="0" w:color="000000"/>
            </w:tcBorders>
          </w:tcPr>
          <w:p w14:paraId="7979338F" w14:textId="2A71A3B6"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B22586" w:rsidRPr="00701DF4" w14:paraId="6E1261F5"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7AC70A31" w14:textId="410ECAA9"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värde</w:t>
            </w:r>
          </w:p>
        </w:tc>
        <w:tc>
          <w:tcPr>
            <w:tcW w:w="1985" w:type="dxa"/>
            <w:tcBorders>
              <w:top w:val="single" w:sz="8" w:space="0" w:color="000000"/>
              <w:left w:val="single" w:sz="8" w:space="0" w:color="000000"/>
              <w:bottom w:val="single" w:sz="8" w:space="0" w:color="000000"/>
              <w:right w:val="single" w:sz="8" w:space="0" w:color="000000"/>
            </w:tcBorders>
          </w:tcPr>
          <w:p w14:paraId="40DEE4F3" w14:textId="573E6F88"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NI: person.elektroniskAdress</w:t>
            </w:r>
          </w:p>
        </w:tc>
        <w:tc>
          <w:tcPr>
            <w:tcW w:w="2551" w:type="dxa"/>
            <w:tcBorders>
              <w:top w:val="single" w:sz="8" w:space="0" w:color="000000"/>
              <w:left w:val="single" w:sz="8" w:space="0" w:color="000000"/>
              <w:bottom w:val="single" w:sz="8" w:space="0" w:color="000000"/>
              <w:right w:val="single" w:sz="8" w:space="0" w:color="000000"/>
            </w:tcBorders>
          </w:tcPr>
          <w:p w14:paraId="42020E87" w14:textId="4CF7232A"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Värde till typ av kontaktuppgift.</w:t>
            </w:r>
          </w:p>
        </w:tc>
        <w:tc>
          <w:tcPr>
            <w:tcW w:w="1418" w:type="dxa"/>
            <w:tcBorders>
              <w:top w:val="single" w:sz="8" w:space="0" w:color="000000"/>
              <w:left w:val="single" w:sz="8" w:space="0" w:color="000000"/>
              <w:bottom w:val="single" w:sz="8" w:space="0" w:color="000000"/>
              <w:right w:val="single" w:sz="8" w:space="0" w:color="000000"/>
            </w:tcBorders>
          </w:tcPr>
          <w:p w14:paraId="63F4191F" w14:textId="47398A34" w:rsidR="00B22586" w:rsidRPr="00701DF4" w:rsidRDefault="00B22586" w:rsidP="00B22586">
            <w:pPr>
              <w:rPr>
                <w:rFonts w:cstheme="minorHAnsi"/>
                <w:sz w:val="18"/>
                <w:szCs w:val="18"/>
              </w:rPr>
            </w:pPr>
            <w:r w:rsidRPr="00701DF4">
              <w:rPr>
                <w:rFonts w:cstheme="minorHAnsi"/>
                <w:sz w:val="18"/>
                <w:szCs w:val="18"/>
              </w:rPr>
              <w:t>ST (</w:t>
            </w:r>
            <w:r w:rsidRPr="00701DF4">
              <w:rPr>
                <w:rFonts w:cstheme="minorHAnsi"/>
                <w:color w:val="000000"/>
                <w:sz w:val="18"/>
                <w:szCs w:val="18"/>
              </w:rPr>
              <w:t>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2674B06D" w14:textId="5FFB7B00"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URI enligt standarden IETF RFC 2396</w:t>
            </w:r>
          </w:p>
        </w:tc>
        <w:tc>
          <w:tcPr>
            <w:tcW w:w="2552" w:type="dxa"/>
            <w:tcBorders>
              <w:top w:val="single" w:sz="8" w:space="0" w:color="000000"/>
              <w:left w:val="single" w:sz="8" w:space="0" w:color="000000"/>
              <w:bottom w:val="single" w:sz="8" w:space="0" w:color="000000"/>
              <w:right w:val="single" w:sz="8" w:space="0" w:color="000000"/>
            </w:tcBorders>
          </w:tcPr>
          <w:p w14:paraId="65A10A3B" w14:textId="2358E5E2"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B22586" w:rsidRPr="00701DF4" w14:paraId="50AFB446"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660BA149" w14:textId="2477C6A0"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kommentar</w:t>
            </w:r>
          </w:p>
        </w:tc>
        <w:tc>
          <w:tcPr>
            <w:tcW w:w="1985" w:type="dxa"/>
            <w:tcBorders>
              <w:top w:val="single" w:sz="8" w:space="0" w:color="000000"/>
              <w:left w:val="single" w:sz="8" w:space="0" w:color="000000"/>
              <w:bottom w:val="single" w:sz="8" w:space="0" w:color="000000"/>
              <w:right w:val="single" w:sz="8" w:space="0" w:color="000000"/>
            </w:tcBorders>
          </w:tcPr>
          <w:p w14:paraId="673760E8" w14:textId="220BB275"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528D99FE" w14:textId="35C9ED2C"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Kommentar till telefon eller epost. Tex ”Nås mellan 08 och 16”.</w:t>
            </w:r>
          </w:p>
        </w:tc>
        <w:tc>
          <w:tcPr>
            <w:tcW w:w="1418" w:type="dxa"/>
            <w:tcBorders>
              <w:top w:val="single" w:sz="8" w:space="0" w:color="000000"/>
              <w:left w:val="single" w:sz="8" w:space="0" w:color="000000"/>
              <w:bottom w:val="single" w:sz="8" w:space="0" w:color="000000"/>
              <w:right w:val="single" w:sz="8" w:space="0" w:color="000000"/>
            </w:tcBorders>
          </w:tcPr>
          <w:p w14:paraId="1D598CD4" w14:textId="1E9C9371" w:rsidR="00B22586" w:rsidRPr="00701DF4" w:rsidRDefault="00B22586" w:rsidP="00B22586">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0F7C558B" w14:textId="77D12373"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Fritext</w:t>
            </w:r>
          </w:p>
        </w:tc>
        <w:tc>
          <w:tcPr>
            <w:tcW w:w="2552" w:type="dxa"/>
            <w:tcBorders>
              <w:top w:val="single" w:sz="8" w:space="0" w:color="000000"/>
              <w:left w:val="single" w:sz="8" w:space="0" w:color="000000"/>
              <w:bottom w:val="single" w:sz="8" w:space="0" w:color="000000"/>
              <w:right w:val="single" w:sz="8" w:space="0" w:color="000000"/>
            </w:tcBorders>
          </w:tcPr>
          <w:p w14:paraId="2FEA75A3" w14:textId="2D49E4F8"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B22586" w:rsidRPr="00701DF4" w14:paraId="5818FD9B"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1A8E6C60" w14:textId="06E1D10B"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digital avisering</w:t>
            </w:r>
          </w:p>
        </w:tc>
        <w:tc>
          <w:tcPr>
            <w:tcW w:w="1985" w:type="dxa"/>
            <w:tcBorders>
              <w:top w:val="single" w:sz="8" w:space="0" w:color="000000"/>
              <w:left w:val="single" w:sz="8" w:space="0" w:color="000000"/>
              <w:bottom w:val="single" w:sz="8" w:space="0" w:color="000000"/>
              <w:right w:val="single" w:sz="8" w:space="0" w:color="000000"/>
            </w:tcBorders>
          </w:tcPr>
          <w:p w14:paraId="64E06D40" w14:textId="201D4965"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10CC09F1" w14:textId="1E957C96"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Anger om personen önskar att kontaktuppgiften används vid aviseringar. En avisering kan vara kallelse, påminnelse eller annan information till personen. Vad som får anges som information i aviseringen beroende på vilken typ av avisering det är framgår i ramverket [R8]. </w:t>
            </w:r>
          </w:p>
        </w:tc>
        <w:tc>
          <w:tcPr>
            <w:tcW w:w="1418" w:type="dxa"/>
            <w:tcBorders>
              <w:top w:val="single" w:sz="8" w:space="0" w:color="000000"/>
              <w:left w:val="single" w:sz="8" w:space="0" w:color="000000"/>
              <w:bottom w:val="single" w:sz="8" w:space="0" w:color="000000"/>
              <w:right w:val="single" w:sz="8" w:space="0" w:color="000000"/>
            </w:tcBorders>
          </w:tcPr>
          <w:p w14:paraId="7EA62648" w14:textId="67D9589D" w:rsidR="00B22586" w:rsidRPr="00701DF4" w:rsidRDefault="00B22586" w:rsidP="00B22586">
            <w:pPr>
              <w:rPr>
                <w:rFonts w:cstheme="minorHAnsi"/>
                <w:sz w:val="18"/>
                <w:szCs w:val="18"/>
              </w:rPr>
            </w:pPr>
            <w:r w:rsidRPr="00701DF4">
              <w:rPr>
                <w:rFonts w:cstheme="minorHAnsi"/>
                <w:sz w:val="18"/>
                <w:szCs w:val="18"/>
              </w:rPr>
              <w:t>BL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18295BE0" w14:textId="77777777"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true= personen önskar få digital avisering till den aktuella kontaktuppgiften </w:t>
            </w:r>
          </w:p>
          <w:p w14:paraId="4717A027" w14:textId="05B655E1"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false = personen önskar ej få digital avisering till den aktuella kontaktuppgiften</w:t>
            </w:r>
          </w:p>
        </w:tc>
        <w:tc>
          <w:tcPr>
            <w:tcW w:w="2552" w:type="dxa"/>
            <w:tcBorders>
              <w:top w:val="single" w:sz="8" w:space="0" w:color="000000"/>
              <w:left w:val="single" w:sz="8" w:space="0" w:color="000000"/>
              <w:bottom w:val="single" w:sz="8" w:space="0" w:color="000000"/>
              <w:right w:val="single" w:sz="8" w:space="0" w:color="000000"/>
            </w:tcBorders>
          </w:tcPr>
          <w:p w14:paraId="7067C5B7" w14:textId="3F094060"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https://trello.com/b/7eiw6xh4/patientens-aviseringar</w:t>
            </w:r>
          </w:p>
        </w:tc>
      </w:tr>
    </w:tbl>
    <w:p w14:paraId="1EFEB43C" w14:textId="77777777" w:rsidR="00B22586" w:rsidRPr="00701DF4" w:rsidRDefault="00B22586" w:rsidP="00D13604"/>
    <w:p w14:paraId="37ACCA94" w14:textId="77777777" w:rsidR="00C46689" w:rsidRPr="00701DF4" w:rsidRDefault="00C46689" w:rsidP="00D13604"/>
    <w:p w14:paraId="4EF1D843" w14:textId="5C3A687D" w:rsidR="00B22586" w:rsidRPr="00701DF4" w:rsidRDefault="00B22586">
      <w:r w:rsidRPr="00701DF4">
        <w:br w:type="page"/>
      </w:r>
    </w:p>
    <w:p w14:paraId="47C772FA" w14:textId="77777777" w:rsidR="00B22586" w:rsidRPr="00701DF4" w:rsidRDefault="00B22586" w:rsidP="00D13604"/>
    <w:p w14:paraId="226F7872" w14:textId="7EABE9D8" w:rsidR="00B22586" w:rsidRPr="00701DF4" w:rsidRDefault="00B22586" w:rsidP="00B22586">
      <w:pPr>
        <w:pStyle w:val="Numreradrubrik3"/>
      </w:pPr>
      <w:bookmarkStart w:id="74" w:name="_Toc158116569"/>
      <w:r w:rsidRPr="00701DF4">
        <w:t>KoppladIdentitet</w:t>
      </w:r>
      <w:bookmarkEnd w:id="74"/>
    </w:p>
    <w:p w14:paraId="296C8395" w14:textId="160402B2" w:rsidR="00B22586" w:rsidRPr="00701DF4" w:rsidRDefault="00B22586" w:rsidP="00B22586">
      <w:r w:rsidRPr="00701DF4">
        <w:rPr>
          <w:color w:val="000000"/>
        </w:rPr>
        <w:t xml:space="preserve">Engelskt namn: </w:t>
      </w:r>
      <w:r w:rsidRPr="00701DF4">
        <w:t>LinkedIdentity</w:t>
      </w:r>
    </w:p>
    <w:p w14:paraId="7491A312" w14:textId="77777777" w:rsidR="00B22586" w:rsidRPr="00701DF4" w:rsidRDefault="00B22586" w:rsidP="00B22586">
      <w:r w:rsidRPr="00701DF4">
        <w:rPr>
          <w:b/>
          <w:bCs/>
        </w:rPr>
        <w:t>Beskrivning:</w:t>
      </w:r>
      <w:r w:rsidRPr="00701DF4">
        <w:br/>
        <w:t xml:space="preserve">Klass för att koppla ihop en reservidentitet till ett personnummer eller samordningsnummer till skillnad från klassen Hänvisningar som endast kopplar ihop identiteter av typen samordningsnummer och personnummer. KoppladIdentitet är en klass enbart för Personuppgiftstjänsten medan klassen Hänvisningar är enligt hur Skatteverket/Navet har kopplat ihop identiteter. </w:t>
      </w:r>
    </w:p>
    <w:p w14:paraId="1229EFD0" w14:textId="77777777" w:rsidR="00B22586" w:rsidRPr="00701DF4" w:rsidRDefault="00B22586" w:rsidP="00B22586">
      <w:r w:rsidRPr="00701DF4">
        <w:t xml:space="preserve">En person kan ha flera identiteter, t.ex LRID, NRID, SNR &amp; PNR. Kopplingen mellan identiteterna sker med hjälp av hänvisningsId. </w:t>
      </w:r>
    </w:p>
    <w:p w14:paraId="0EEA7745" w14:textId="05597A2F" w:rsidR="00B22586" w:rsidRPr="00701DF4" w:rsidRDefault="00B22586" w:rsidP="00B22586">
      <w:r w:rsidRPr="00701DF4">
        <w:rPr>
          <w:b/>
          <w:bCs/>
        </w:rPr>
        <w:t>Mappning till RIM:</w:t>
      </w:r>
      <w:r w:rsidRPr="00701DF4">
        <w:t xml:space="preserve"> </w:t>
      </w:r>
      <w:r w:rsidRPr="00701DF4">
        <w:br/>
        <w:t>NI: Saknas</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B22586" w:rsidRPr="00701DF4" w14:paraId="26768E37"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3EE4DEF" w14:textId="77777777" w:rsidR="00B22586" w:rsidRPr="00701DF4" w:rsidRDefault="00B22586" w:rsidP="00D5522D">
            <w:pPr>
              <w:pStyle w:val="Tabellrubrik"/>
            </w:pPr>
            <w:r w:rsidRPr="00701DF4">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830A8AE" w14:textId="77777777" w:rsidR="00B22586" w:rsidRPr="00701DF4" w:rsidRDefault="00B22586"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DC419C3" w14:textId="77777777" w:rsidR="00B22586" w:rsidRPr="00701DF4" w:rsidRDefault="00B22586"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71D4619" w14:textId="77777777" w:rsidR="00B22586" w:rsidRPr="00701DF4" w:rsidRDefault="00B22586"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9171B73" w14:textId="77777777" w:rsidR="00B22586" w:rsidRPr="00701DF4" w:rsidRDefault="00B22586"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684F9F9" w14:textId="77777777" w:rsidR="00B22586" w:rsidRPr="00701DF4" w:rsidRDefault="00B22586" w:rsidP="00D5522D">
            <w:pPr>
              <w:pStyle w:val="Tabellrubrik"/>
            </w:pPr>
            <w:r w:rsidRPr="00701DF4">
              <w:t>Spårbarhet till krav</w:t>
            </w:r>
          </w:p>
        </w:tc>
      </w:tr>
      <w:tr w:rsidR="00B22586" w:rsidRPr="00701DF4" w14:paraId="14DDB02D"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2D3A95C5" w14:textId="501E8A71"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hänvisningsId</w:t>
            </w:r>
          </w:p>
        </w:tc>
        <w:tc>
          <w:tcPr>
            <w:tcW w:w="1985" w:type="dxa"/>
            <w:tcBorders>
              <w:top w:val="single" w:sz="8" w:space="0" w:color="000000"/>
              <w:left w:val="single" w:sz="8" w:space="0" w:color="000000"/>
              <w:bottom w:val="single" w:sz="8" w:space="0" w:color="000000"/>
              <w:right w:val="single" w:sz="8" w:space="0" w:color="000000"/>
            </w:tcBorders>
          </w:tcPr>
          <w:p w14:paraId="3B906C7A" w14:textId="4A817F04"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4BE3B13E" w14:textId="77777777"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Identitet på den identitet (hänvisat Id) som identiteten länkas till. </w:t>
            </w:r>
          </w:p>
          <w:p w14:paraId="2E9E49DB" w14:textId="64F2A653" w:rsidR="00B22586" w:rsidRPr="00701DF4" w:rsidRDefault="00B22586" w:rsidP="00B22586">
            <w:pPr>
              <w:pStyle w:val="SoSTabelltext"/>
              <w:rPr>
                <w:rFonts w:asciiTheme="minorHAnsi" w:hAnsiTheme="minorHAnsi" w:cstheme="minorHAnsi"/>
                <w:sz w:val="18"/>
                <w:szCs w:val="18"/>
              </w:rPr>
            </w:pPr>
          </w:p>
        </w:tc>
        <w:tc>
          <w:tcPr>
            <w:tcW w:w="1418" w:type="dxa"/>
            <w:tcBorders>
              <w:top w:val="single" w:sz="8" w:space="0" w:color="000000"/>
              <w:left w:val="single" w:sz="8" w:space="0" w:color="000000"/>
              <w:bottom w:val="single" w:sz="8" w:space="0" w:color="000000"/>
              <w:right w:val="single" w:sz="8" w:space="0" w:color="000000"/>
            </w:tcBorders>
          </w:tcPr>
          <w:p w14:paraId="09841F9E" w14:textId="79F0CE74" w:rsidR="00B22586" w:rsidRPr="00701DF4" w:rsidRDefault="00B22586" w:rsidP="00B22586">
            <w:pPr>
              <w:rPr>
                <w:rFonts w:cstheme="minorHAnsi"/>
                <w:color w:val="353636" w:themeColor="text1"/>
                <w:sz w:val="18"/>
                <w:szCs w:val="18"/>
                <w:lang w:eastAsia="sv-SE"/>
              </w:rPr>
            </w:pPr>
            <w:r w:rsidRPr="00701DF4">
              <w:rPr>
                <w:rFonts w:cstheme="minorHAnsi"/>
                <w:sz w:val="18"/>
                <w:szCs w:val="18"/>
              </w:rPr>
              <w:t>II (</w:t>
            </w:r>
            <w:r w:rsidRPr="00701DF4">
              <w:rPr>
                <w:rFonts w:cstheme="minorHAnsi"/>
                <w:color w:val="000000"/>
                <w:sz w:val="18"/>
                <w:szCs w:val="18"/>
              </w:rPr>
              <w:t>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2CBDA7B2" w14:textId="2FCBDA3C" w:rsidR="00B22586" w:rsidRPr="00701DF4" w:rsidRDefault="00B22586" w:rsidP="00B22586">
            <w:pPr>
              <w:rPr>
                <w:rFonts w:cstheme="minorHAnsi"/>
                <w:color w:val="353636" w:themeColor="text1"/>
                <w:sz w:val="18"/>
                <w:szCs w:val="18"/>
                <w:lang w:eastAsia="sv-SE"/>
              </w:rPr>
            </w:pPr>
            <w:r w:rsidRPr="00701DF4">
              <w:rPr>
                <w:rFonts w:cstheme="minorHAnsi"/>
                <w:sz w:val="18"/>
                <w:szCs w:val="18"/>
              </w:rPr>
              <w:t>Sträng. Formatet skiljer sig mellan de olika typerna av identitet såsom PNR, NRID, olika LRID.</w:t>
            </w:r>
          </w:p>
        </w:tc>
        <w:tc>
          <w:tcPr>
            <w:tcW w:w="2552" w:type="dxa"/>
            <w:tcBorders>
              <w:top w:val="single" w:sz="8" w:space="0" w:color="000000"/>
              <w:left w:val="single" w:sz="8" w:space="0" w:color="000000"/>
              <w:bottom w:val="single" w:sz="8" w:space="0" w:color="000000"/>
              <w:right w:val="single" w:sz="8" w:space="0" w:color="000000"/>
            </w:tcBorders>
          </w:tcPr>
          <w:p w14:paraId="02D73375" w14:textId="5AB13E66" w:rsidR="00B22586" w:rsidRPr="00701DF4" w:rsidRDefault="00B22586" w:rsidP="00B22586">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B22586" w:rsidRPr="00701DF4" w14:paraId="6A105192"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17BC6952" w14:textId="73718A37" w:rsidR="00B22586" w:rsidRPr="00701DF4" w:rsidRDefault="00B22586" w:rsidP="00B22586">
            <w:pPr>
              <w:pStyle w:val="SoSTabelltext"/>
              <w:rPr>
                <w:rFonts w:asciiTheme="minorHAnsi" w:hAnsiTheme="minorHAnsi" w:cstheme="minorHAnsi"/>
                <w:strike/>
                <w:sz w:val="18"/>
                <w:szCs w:val="18"/>
              </w:rPr>
            </w:pPr>
            <w:r w:rsidRPr="00701DF4">
              <w:rPr>
                <w:rFonts w:asciiTheme="minorHAnsi" w:hAnsiTheme="minorHAnsi" w:cstheme="minorHAnsi"/>
                <w:sz w:val="18"/>
                <w:szCs w:val="18"/>
              </w:rPr>
              <w:t>tillitsnivå</w:t>
            </w:r>
          </w:p>
        </w:tc>
        <w:tc>
          <w:tcPr>
            <w:tcW w:w="1985" w:type="dxa"/>
            <w:tcBorders>
              <w:top w:val="single" w:sz="8" w:space="0" w:color="000000"/>
              <w:left w:val="single" w:sz="8" w:space="0" w:color="000000"/>
              <w:bottom w:val="single" w:sz="8" w:space="0" w:color="000000"/>
              <w:right w:val="single" w:sz="8" w:space="0" w:color="000000"/>
            </w:tcBorders>
          </w:tcPr>
          <w:p w14:paraId="32213765" w14:textId="02DF013E" w:rsidR="00B22586" w:rsidRPr="00701DF4" w:rsidRDefault="00B22586" w:rsidP="00B22586">
            <w:pPr>
              <w:pStyle w:val="SoSTabelltext"/>
              <w:rPr>
                <w:rFonts w:asciiTheme="minorHAnsi" w:hAnsiTheme="minorHAnsi" w:cstheme="minorHAnsi"/>
                <w:strike/>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3F56F7E8" w14:textId="56E99F53" w:rsidR="00B22586" w:rsidRPr="00701DF4" w:rsidRDefault="00B22586" w:rsidP="00B22586">
            <w:pPr>
              <w:pStyle w:val="SoSTabelltext"/>
              <w:rPr>
                <w:rFonts w:asciiTheme="minorHAnsi" w:hAnsiTheme="minorHAnsi" w:cstheme="minorHAnsi"/>
                <w:strike/>
                <w:sz w:val="18"/>
                <w:szCs w:val="18"/>
              </w:rPr>
            </w:pPr>
            <w:r w:rsidRPr="00701DF4">
              <w:rPr>
                <w:rFonts w:asciiTheme="minorHAnsi" w:hAnsiTheme="minorHAnsi" w:cstheme="minorHAnsi"/>
                <w:sz w:val="18"/>
                <w:szCs w:val="18"/>
              </w:rPr>
              <w:t>Nivån av förtroende för identiteten. Se mappning i kodtabellen nedan</w:t>
            </w:r>
          </w:p>
        </w:tc>
        <w:tc>
          <w:tcPr>
            <w:tcW w:w="1418" w:type="dxa"/>
            <w:tcBorders>
              <w:top w:val="single" w:sz="8" w:space="0" w:color="000000"/>
              <w:left w:val="single" w:sz="8" w:space="0" w:color="000000"/>
              <w:bottom w:val="single" w:sz="8" w:space="0" w:color="000000"/>
              <w:right w:val="single" w:sz="8" w:space="0" w:color="000000"/>
            </w:tcBorders>
          </w:tcPr>
          <w:p w14:paraId="06714D6F" w14:textId="0D4E3AD8" w:rsidR="00B22586" w:rsidRPr="00701DF4" w:rsidRDefault="00B22586" w:rsidP="00B22586">
            <w:pPr>
              <w:rPr>
                <w:rFonts w:cstheme="minorHAnsi"/>
                <w:strike/>
                <w:sz w:val="18"/>
                <w:szCs w:val="18"/>
              </w:rPr>
            </w:pPr>
            <w:r w:rsidRPr="00701DF4">
              <w:rPr>
                <w:rFonts w:cstheme="minorHAnsi"/>
                <w:sz w:val="18"/>
                <w:szCs w:val="18"/>
              </w:rPr>
              <w:t>CV (</w:t>
            </w:r>
            <w:r w:rsidRPr="00701DF4">
              <w:rPr>
                <w:rFonts w:cstheme="minorHAnsi"/>
                <w:color w:val="000000"/>
                <w:sz w:val="18"/>
                <w:szCs w:val="18"/>
              </w:rPr>
              <w:t>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43B4601C" w14:textId="26AF716E" w:rsidR="00B22586" w:rsidRPr="00701DF4" w:rsidRDefault="00B22586" w:rsidP="00B22586">
            <w:pPr>
              <w:rPr>
                <w:rFonts w:cstheme="minorHAnsi"/>
                <w:strike/>
                <w:color w:val="353636" w:themeColor="text1"/>
                <w:sz w:val="18"/>
                <w:szCs w:val="18"/>
                <w:lang w:eastAsia="sv-SE"/>
              </w:rPr>
            </w:pPr>
            <w:r w:rsidRPr="00701DF4">
              <w:rPr>
                <w:rFonts w:cstheme="minorHAnsi"/>
                <w:sz w:val="18"/>
                <w:szCs w:val="18"/>
                <w:lang w:val="en-US"/>
              </w:rPr>
              <w:t>FHIR Value set: IdentityAssuranceLevel</w:t>
            </w:r>
            <w:r w:rsidRPr="00701DF4">
              <w:rPr>
                <w:rFonts w:cstheme="minorHAnsi"/>
                <w:sz w:val="18"/>
                <w:szCs w:val="18"/>
                <w:lang w:val="en-US"/>
              </w:rPr>
              <w:br/>
              <w:t>OID: 2.16.840.1.113883.4.642.3.640</w:t>
            </w:r>
            <w:r w:rsidRPr="00701DF4">
              <w:rPr>
                <w:rFonts w:cstheme="minorHAnsi"/>
                <w:sz w:val="18"/>
                <w:szCs w:val="18"/>
                <w:lang w:val="en-US"/>
              </w:rPr>
              <w:br/>
              <w:t>Se kapitel 11.</w:t>
            </w:r>
          </w:p>
        </w:tc>
        <w:tc>
          <w:tcPr>
            <w:tcW w:w="2552" w:type="dxa"/>
            <w:tcBorders>
              <w:top w:val="single" w:sz="8" w:space="0" w:color="000000"/>
              <w:left w:val="single" w:sz="8" w:space="0" w:color="000000"/>
              <w:bottom w:val="single" w:sz="8" w:space="0" w:color="000000"/>
              <w:right w:val="single" w:sz="8" w:space="0" w:color="000000"/>
            </w:tcBorders>
          </w:tcPr>
          <w:p w14:paraId="79D7E244" w14:textId="0156C9E9" w:rsidR="00B22586" w:rsidRPr="00701DF4" w:rsidRDefault="00B22586" w:rsidP="00B22586">
            <w:pPr>
              <w:pStyle w:val="SoSTabelltext"/>
              <w:rPr>
                <w:rFonts w:asciiTheme="minorHAnsi" w:hAnsiTheme="minorHAnsi" w:cstheme="minorHAnsi"/>
                <w:strike/>
                <w:sz w:val="18"/>
                <w:szCs w:val="18"/>
              </w:rPr>
            </w:pPr>
            <w:r w:rsidRPr="00701DF4">
              <w:rPr>
                <w:rFonts w:asciiTheme="minorHAnsi" w:hAnsiTheme="minorHAnsi" w:cstheme="minorHAnsi"/>
                <w:sz w:val="18"/>
                <w:szCs w:val="18"/>
              </w:rPr>
              <w:t>https://trello.com/b/3Q3OjItK/personuppgifter-kravforum</w:t>
            </w:r>
          </w:p>
        </w:tc>
      </w:tr>
    </w:tbl>
    <w:p w14:paraId="0B2F2483" w14:textId="77777777" w:rsidR="00B22586" w:rsidRPr="00701DF4" w:rsidRDefault="00B22586" w:rsidP="00D13604"/>
    <w:p w14:paraId="683D2E78" w14:textId="77777777" w:rsidR="00B22586" w:rsidRPr="00701DF4" w:rsidRDefault="00B22586" w:rsidP="00D13604"/>
    <w:p w14:paraId="61468C75" w14:textId="77777777" w:rsidR="00B22586" w:rsidRPr="00701DF4" w:rsidRDefault="00B22586" w:rsidP="00D13604"/>
    <w:p w14:paraId="10EABC5D" w14:textId="4F119B6E" w:rsidR="00BF1118" w:rsidRPr="00701DF4" w:rsidRDefault="00BF1118" w:rsidP="00BF1118">
      <w:pPr>
        <w:pStyle w:val="Numreradrubrik3"/>
      </w:pPr>
      <w:bookmarkStart w:id="75" w:name="_Toc158116571"/>
      <w:bookmarkStart w:id="76" w:name="_Toc449170171"/>
      <w:bookmarkStart w:id="77" w:name="_Toc121211220"/>
      <w:r w:rsidRPr="00701DF4">
        <w:t>Medborgarskap</w:t>
      </w:r>
      <w:bookmarkEnd w:id="75"/>
    </w:p>
    <w:p w14:paraId="18490332" w14:textId="78CC59B1" w:rsidR="00BF1118" w:rsidRPr="00701DF4" w:rsidRDefault="00BF1118" w:rsidP="00BF1118">
      <w:r w:rsidRPr="00701DF4">
        <w:rPr>
          <w:color w:val="000000"/>
        </w:rPr>
        <w:t xml:space="preserve">Engelskt namn: </w:t>
      </w:r>
      <w:r w:rsidRPr="00701DF4">
        <w:t>Citizenship</w:t>
      </w:r>
    </w:p>
    <w:p w14:paraId="434BF779" w14:textId="77777777" w:rsidR="00BF1118" w:rsidRPr="00701DF4" w:rsidRDefault="00BF1118" w:rsidP="00BF1118">
      <w:r w:rsidRPr="00701DF4">
        <w:rPr>
          <w:b/>
          <w:bCs/>
        </w:rPr>
        <w:t>Beskrivning:</w:t>
      </w:r>
      <w:r w:rsidRPr="00701DF4">
        <w:br/>
        <w:t>Klass för persons registrerade medborgarskap enligt folkbokföringen. För person med både svenskt och utländskt medborgarskap registreras endast det svenska. En person som inte är svensk medborgare kan ha upp till tre registrerade medborgarskap. Uppgift om datum för förvärv av svenskt eller registrering av utländskt medborgarskap anges. Medborgarskapet registreras med en tvåställig bokstavskod enligt standarden ISO 3166. Uppgifterna gäller enbart för uppgifter som kommer från Skatteverket (i praktiken personer med PNR/SNR).</w:t>
      </w:r>
    </w:p>
    <w:p w14:paraId="6D1734D4" w14:textId="0BF1D8C6" w:rsidR="00BF1118" w:rsidRPr="00701DF4" w:rsidRDefault="00BF1118" w:rsidP="00BF1118">
      <w:r w:rsidRPr="00701DF4">
        <w:rPr>
          <w:b/>
        </w:rPr>
        <w:t>Mappning till RIM:</w:t>
      </w:r>
      <w:r w:rsidRPr="00701DF4">
        <w:rPr>
          <w:b/>
        </w:rPr>
        <w:br/>
      </w:r>
      <w:r w:rsidRPr="00701DF4">
        <w:t>Navet: Medborgarskap</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BF1118" w:rsidRPr="00701DF4" w14:paraId="2763B020"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00A95D9" w14:textId="77777777" w:rsidR="00BF1118" w:rsidRPr="00701DF4" w:rsidRDefault="00BF1118" w:rsidP="00D5522D">
            <w:pPr>
              <w:pStyle w:val="Tabellrubrik"/>
            </w:pPr>
            <w:r w:rsidRPr="00701DF4">
              <w:t xml:space="preserve">Mappning till RIM: </w:t>
            </w:r>
            <w:r w:rsidRPr="00701DF4">
              <w:br/>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123618E" w14:textId="77777777" w:rsidR="00BF1118" w:rsidRPr="00701DF4" w:rsidRDefault="00BF1118"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5622F25" w14:textId="77777777" w:rsidR="00BF1118" w:rsidRPr="00701DF4" w:rsidRDefault="00BF1118"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2B77EE0" w14:textId="77777777" w:rsidR="00BF1118" w:rsidRPr="00701DF4" w:rsidRDefault="00BF1118"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48B33EA" w14:textId="77777777" w:rsidR="00BF1118" w:rsidRPr="00701DF4" w:rsidRDefault="00BF1118"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B5357FF" w14:textId="77777777" w:rsidR="00BF1118" w:rsidRPr="00701DF4" w:rsidRDefault="00BF1118" w:rsidP="00D5522D">
            <w:pPr>
              <w:pStyle w:val="Tabellrubrik"/>
            </w:pPr>
            <w:r w:rsidRPr="00701DF4">
              <w:t>Spårbarhet till krav</w:t>
            </w:r>
          </w:p>
        </w:tc>
      </w:tr>
      <w:tr w:rsidR="00BF1118" w:rsidRPr="00701DF4" w14:paraId="1652339E"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366870FA" w14:textId="0C15C6BA" w:rsidR="00BF1118" w:rsidRPr="00701DF4" w:rsidRDefault="00BF1118" w:rsidP="00BF1118">
            <w:pPr>
              <w:pStyle w:val="SoSTabelltext"/>
              <w:rPr>
                <w:rFonts w:asciiTheme="minorHAnsi" w:hAnsiTheme="minorHAnsi" w:cstheme="minorHAnsi"/>
                <w:sz w:val="18"/>
                <w:szCs w:val="18"/>
              </w:rPr>
            </w:pPr>
            <w:r w:rsidRPr="00701DF4">
              <w:rPr>
                <w:rFonts w:asciiTheme="minorHAnsi" w:hAnsiTheme="minorHAnsi" w:cstheme="minorHAnsi"/>
                <w:sz w:val="18"/>
                <w:szCs w:val="18"/>
              </w:rPr>
              <w:t>datum</w:t>
            </w:r>
          </w:p>
        </w:tc>
        <w:tc>
          <w:tcPr>
            <w:tcW w:w="1985" w:type="dxa"/>
            <w:tcBorders>
              <w:top w:val="single" w:sz="8" w:space="0" w:color="000000"/>
              <w:left w:val="single" w:sz="8" w:space="0" w:color="000000"/>
              <w:bottom w:val="single" w:sz="8" w:space="0" w:color="000000"/>
              <w:right w:val="single" w:sz="8" w:space="0" w:color="000000"/>
            </w:tcBorders>
          </w:tcPr>
          <w:p w14:paraId="5FC2E6E2" w14:textId="49B091D9" w:rsidR="00BF1118" w:rsidRPr="00701DF4" w:rsidRDefault="00BF1118" w:rsidP="00BF1118">
            <w:pPr>
              <w:pStyle w:val="SoSTabelltext"/>
              <w:rPr>
                <w:rFonts w:asciiTheme="minorHAnsi" w:hAnsiTheme="minorHAnsi" w:cstheme="minorHAnsi"/>
                <w:sz w:val="18"/>
                <w:szCs w:val="18"/>
              </w:rPr>
            </w:pPr>
            <w:r w:rsidRPr="00701DF4">
              <w:rPr>
                <w:rFonts w:asciiTheme="minorHAnsi" w:hAnsiTheme="minorHAnsi" w:cstheme="minorHAnsi"/>
                <w:sz w:val="18"/>
                <w:szCs w:val="18"/>
              </w:rPr>
              <w:t>Navet: Medborgarskapsdatum</w:t>
            </w:r>
          </w:p>
        </w:tc>
        <w:tc>
          <w:tcPr>
            <w:tcW w:w="2551" w:type="dxa"/>
            <w:tcBorders>
              <w:top w:val="single" w:sz="8" w:space="0" w:color="000000"/>
              <w:left w:val="single" w:sz="8" w:space="0" w:color="000000"/>
              <w:bottom w:val="single" w:sz="8" w:space="0" w:color="000000"/>
              <w:right w:val="single" w:sz="8" w:space="0" w:color="000000"/>
            </w:tcBorders>
          </w:tcPr>
          <w:p w14:paraId="19E58C2E" w14:textId="15D81989" w:rsidR="00BF1118" w:rsidRPr="00701DF4" w:rsidRDefault="00BF1118" w:rsidP="00BF1118">
            <w:pPr>
              <w:pStyle w:val="SoSTabelltext"/>
              <w:rPr>
                <w:rFonts w:asciiTheme="minorHAnsi" w:hAnsiTheme="minorHAnsi" w:cstheme="minorHAnsi"/>
                <w:sz w:val="18"/>
                <w:szCs w:val="18"/>
              </w:rPr>
            </w:pPr>
            <w:r w:rsidRPr="00701DF4">
              <w:rPr>
                <w:rFonts w:asciiTheme="minorHAnsi" w:hAnsiTheme="minorHAnsi" w:cstheme="minorHAnsi"/>
                <w:sz w:val="18"/>
                <w:szCs w:val="18"/>
              </w:rPr>
              <w:t>Datum för när medborgarskap förvärvades.</w:t>
            </w:r>
          </w:p>
        </w:tc>
        <w:tc>
          <w:tcPr>
            <w:tcW w:w="1418" w:type="dxa"/>
            <w:tcBorders>
              <w:top w:val="single" w:sz="8" w:space="0" w:color="000000"/>
              <w:left w:val="single" w:sz="8" w:space="0" w:color="000000"/>
              <w:bottom w:val="single" w:sz="8" w:space="0" w:color="000000"/>
              <w:right w:val="single" w:sz="8" w:space="0" w:color="000000"/>
            </w:tcBorders>
          </w:tcPr>
          <w:p w14:paraId="163F8127" w14:textId="3F4A38B2" w:rsidR="00BF1118" w:rsidRPr="00701DF4" w:rsidRDefault="00BF1118" w:rsidP="00BF1118">
            <w:pPr>
              <w:rPr>
                <w:rFonts w:cstheme="minorHAnsi"/>
                <w:color w:val="353636" w:themeColor="text1"/>
                <w:sz w:val="18"/>
                <w:szCs w:val="18"/>
                <w:lang w:eastAsia="sv-SE"/>
              </w:rPr>
            </w:pPr>
            <w:r w:rsidRPr="00701DF4">
              <w:rPr>
                <w:rFonts w:cstheme="minorHAnsi"/>
                <w:sz w:val="18"/>
                <w:szCs w:val="18"/>
              </w:rPr>
              <w:t>PartialDate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1D4A70BD" w14:textId="1823AD63" w:rsidR="00BF1118" w:rsidRPr="00701DF4" w:rsidRDefault="00BF1118" w:rsidP="00BF1118">
            <w:pPr>
              <w:rPr>
                <w:rFonts w:cstheme="minorHAnsi"/>
                <w:color w:val="353636" w:themeColor="text1"/>
                <w:sz w:val="18"/>
                <w:szCs w:val="18"/>
                <w:lang w:eastAsia="sv-SE"/>
              </w:rPr>
            </w:pPr>
            <w:r w:rsidRPr="00701DF4">
              <w:rPr>
                <w:rFonts w:cstheme="minorHAnsi"/>
                <w:sz w:val="18"/>
                <w:szCs w:val="18"/>
              </w:rPr>
              <w:t>-</w:t>
            </w:r>
          </w:p>
        </w:tc>
        <w:tc>
          <w:tcPr>
            <w:tcW w:w="2552" w:type="dxa"/>
            <w:tcBorders>
              <w:top w:val="single" w:sz="8" w:space="0" w:color="000000"/>
              <w:left w:val="single" w:sz="8" w:space="0" w:color="000000"/>
              <w:bottom w:val="single" w:sz="8" w:space="0" w:color="000000"/>
              <w:right w:val="single" w:sz="8" w:space="0" w:color="000000"/>
            </w:tcBorders>
          </w:tcPr>
          <w:p w14:paraId="4BD3C5A5" w14:textId="69C2C89D" w:rsidR="00BF1118" w:rsidRPr="00701DF4" w:rsidRDefault="00BF1118" w:rsidP="00BF1118">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BF1118" w:rsidRPr="00701DF4" w14:paraId="0226A897"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6A9304B8" w14:textId="72B14C31" w:rsidR="00BF1118" w:rsidRPr="00701DF4" w:rsidRDefault="00BF1118" w:rsidP="00BF1118">
            <w:pPr>
              <w:pStyle w:val="SoSTabelltext"/>
              <w:rPr>
                <w:rFonts w:asciiTheme="minorHAnsi" w:hAnsiTheme="minorHAnsi" w:cstheme="minorHAnsi"/>
                <w:strike/>
                <w:sz w:val="18"/>
                <w:szCs w:val="18"/>
              </w:rPr>
            </w:pPr>
            <w:r w:rsidRPr="00701DF4">
              <w:rPr>
                <w:rFonts w:asciiTheme="minorHAnsi" w:hAnsiTheme="minorHAnsi" w:cstheme="minorHAnsi"/>
                <w:sz w:val="18"/>
                <w:szCs w:val="18"/>
              </w:rPr>
              <w:t>status</w:t>
            </w:r>
          </w:p>
        </w:tc>
        <w:tc>
          <w:tcPr>
            <w:tcW w:w="1985" w:type="dxa"/>
            <w:tcBorders>
              <w:top w:val="single" w:sz="8" w:space="0" w:color="000000"/>
              <w:left w:val="single" w:sz="8" w:space="0" w:color="000000"/>
              <w:bottom w:val="single" w:sz="8" w:space="0" w:color="000000"/>
              <w:right w:val="single" w:sz="8" w:space="0" w:color="000000"/>
            </w:tcBorders>
          </w:tcPr>
          <w:p w14:paraId="2528FC42" w14:textId="1B8FAA99" w:rsidR="00BF1118" w:rsidRPr="00701DF4" w:rsidRDefault="00BF1118" w:rsidP="00BF1118">
            <w:pPr>
              <w:pStyle w:val="SoSTabelltext"/>
              <w:rPr>
                <w:rFonts w:asciiTheme="minorHAnsi" w:hAnsiTheme="minorHAnsi" w:cstheme="minorHAnsi"/>
                <w:strike/>
                <w:sz w:val="18"/>
                <w:szCs w:val="18"/>
              </w:rPr>
            </w:pPr>
            <w:r w:rsidRPr="00701DF4">
              <w:rPr>
                <w:rFonts w:asciiTheme="minorHAnsi" w:hAnsiTheme="minorHAnsi" w:cstheme="minorHAnsi"/>
                <w:sz w:val="18"/>
                <w:szCs w:val="18"/>
              </w:rPr>
              <w:t>Navet: Status</w:t>
            </w:r>
          </w:p>
        </w:tc>
        <w:tc>
          <w:tcPr>
            <w:tcW w:w="2551" w:type="dxa"/>
            <w:tcBorders>
              <w:top w:val="single" w:sz="8" w:space="0" w:color="000000"/>
              <w:left w:val="single" w:sz="8" w:space="0" w:color="000000"/>
              <w:bottom w:val="single" w:sz="8" w:space="0" w:color="000000"/>
              <w:right w:val="single" w:sz="8" w:space="0" w:color="000000"/>
            </w:tcBorders>
          </w:tcPr>
          <w:p w14:paraId="30623BA8" w14:textId="4C5D1ACD" w:rsidR="00BF1118" w:rsidRPr="00701DF4" w:rsidRDefault="00BF1118" w:rsidP="00BF1118">
            <w:pPr>
              <w:pStyle w:val="SoSTabelltext"/>
              <w:rPr>
                <w:rFonts w:asciiTheme="minorHAnsi" w:hAnsiTheme="minorHAnsi" w:cstheme="minorHAnsi"/>
                <w:strike/>
                <w:sz w:val="18"/>
                <w:szCs w:val="18"/>
              </w:rPr>
            </w:pPr>
            <w:r w:rsidRPr="00701DF4">
              <w:rPr>
                <w:rFonts w:asciiTheme="minorHAnsi" w:hAnsiTheme="minorHAnsi" w:cstheme="minorHAnsi"/>
                <w:sz w:val="18"/>
                <w:szCs w:val="18"/>
              </w:rPr>
              <w:t>Statuskoder på medborgarskap.</w:t>
            </w:r>
          </w:p>
        </w:tc>
        <w:tc>
          <w:tcPr>
            <w:tcW w:w="1418" w:type="dxa"/>
            <w:tcBorders>
              <w:top w:val="single" w:sz="8" w:space="0" w:color="000000"/>
              <w:left w:val="single" w:sz="8" w:space="0" w:color="000000"/>
              <w:bottom w:val="single" w:sz="8" w:space="0" w:color="000000"/>
              <w:right w:val="single" w:sz="8" w:space="0" w:color="000000"/>
            </w:tcBorders>
          </w:tcPr>
          <w:p w14:paraId="4397610A" w14:textId="087707A7" w:rsidR="00BF1118" w:rsidRPr="00701DF4" w:rsidRDefault="00BF1118" w:rsidP="00BF1118">
            <w:pPr>
              <w:rPr>
                <w:rFonts w:cstheme="minorHAnsi"/>
                <w:strike/>
                <w:sz w:val="18"/>
                <w:szCs w:val="18"/>
              </w:rPr>
            </w:pPr>
            <w:r w:rsidRPr="00701DF4">
              <w:rPr>
                <w:rFonts w:cstheme="minorHAnsi"/>
                <w:sz w:val="18"/>
                <w:szCs w:val="18"/>
              </w:rPr>
              <w:t>CV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2172A1A3" w14:textId="5069E975" w:rsidR="00BF1118" w:rsidRPr="00701DF4" w:rsidRDefault="00BF1118" w:rsidP="00BF1118">
            <w:pPr>
              <w:rPr>
                <w:rFonts w:cstheme="minorHAnsi"/>
                <w:strike/>
                <w:color w:val="353636" w:themeColor="text1"/>
                <w:sz w:val="18"/>
                <w:szCs w:val="18"/>
                <w:lang w:eastAsia="sv-SE"/>
              </w:rPr>
            </w:pPr>
            <w:r w:rsidRPr="00701DF4">
              <w:rPr>
                <w:rFonts w:cstheme="minorHAnsi"/>
                <w:sz w:val="18"/>
                <w:szCs w:val="18"/>
              </w:rPr>
              <w:t>SKV Termkod 03003</w:t>
            </w:r>
            <w:r w:rsidRPr="00701DF4">
              <w:rPr>
                <w:rFonts w:cstheme="minorHAnsi"/>
                <w:sz w:val="18"/>
                <w:szCs w:val="18"/>
              </w:rPr>
              <w:br/>
              <w:t>NY=Nyregistrerad</w:t>
            </w:r>
            <w:r w:rsidRPr="00701DF4">
              <w:rPr>
                <w:rFonts w:cstheme="minorHAnsi"/>
                <w:sz w:val="18"/>
                <w:szCs w:val="18"/>
              </w:rPr>
              <w:br/>
              <w:t>RD=Rättad</w:t>
            </w:r>
            <w:r w:rsidRPr="00701DF4">
              <w:rPr>
                <w:rFonts w:cstheme="minorHAnsi"/>
                <w:sz w:val="18"/>
                <w:szCs w:val="18"/>
              </w:rPr>
              <w:br/>
              <w:t>AS=Avslutad</w:t>
            </w:r>
            <w:r w:rsidRPr="00701DF4">
              <w:rPr>
                <w:rFonts w:cstheme="minorHAnsi"/>
                <w:sz w:val="18"/>
                <w:szCs w:val="18"/>
              </w:rPr>
              <w:br/>
              <w:t>AN=Annulerad</w:t>
            </w:r>
          </w:p>
        </w:tc>
        <w:tc>
          <w:tcPr>
            <w:tcW w:w="2552" w:type="dxa"/>
            <w:tcBorders>
              <w:top w:val="single" w:sz="8" w:space="0" w:color="000000"/>
              <w:left w:val="single" w:sz="8" w:space="0" w:color="000000"/>
              <w:bottom w:val="single" w:sz="8" w:space="0" w:color="000000"/>
              <w:right w:val="single" w:sz="8" w:space="0" w:color="000000"/>
            </w:tcBorders>
          </w:tcPr>
          <w:p w14:paraId="45AFBE5C" w14:textId="238EC4A0" w:rsidR="00BF1118" w:rsidRPr="00701DF4" w:rsidRDefault="00BF1118" w:rsidP="00BF1118">
            <w:pPr>
              <w:pStyle w:val="SoSTabelltext"/>
              <w:rPr>
                <w:rFonts w:asciiTheme="minorHAnsi" w:hAnsiTheme="minorHAnsi" w:cstheme="minorHAnsi"/>
                <w:strike/>
                <w:sz w:val="18"/>
                <w:szCs w:val="18"/>
              </w:rPr>
            </w:pPr>
            <w:r w:rsidRPr="00701DF4">
              <w:rPr>
                <w:rFonts w:asciiTheme="minorHAnsi" w:hAnsiTheme="minorHAnsi" w:cstheme="minorHAnsi"/>
                <w:sz w:val="18"/>
                <w:szCs w:val="18"/>
              </w:rPr>
              <w:t>Navet</w:t>
            </w:r>
          </w:p>
        </w:tc>
      </w:tr>
    </w:tbl>
    <w:p w14:paraId="631F4281" w14:textId="77777777" w:rsidR="00BF1118" w:rsidRPr="00701DF4" w:rsidRDefault="00BF1118" w:rsidP="00B22586"/>
    <w:p w14:paraId="3E70BC3B" w14:textId="77777777" w:rsidR="00BF1118" w:rsidRPr="00701DF4" w:rsidRDefault="00BF1118" w:rsidP="00B22586"/>
    <w:p w14:paraId="2EED3F58" w14:textId="77777777" w:rsidR="00BF1118" w:rsidRPr="00701DF4" w:rsidRDefault="00BF1118" w:rsidP="00B22586"/>
    <w:p w14:paraId="51C6529D" w14:textId="77777777" w:rsidR="00BF1118" w:rsidRPr="00701DF4" w:rsidRDefault="00BF1118" w:rsidP="00B22586"/>
    <w:p w14:paraId="1B841D6C" w14:textId="77777777" w:rsidR="00BF1118" w:rsidRPr="00701DF4" w:rsidRDefault="00BF1118" w:rsidP="00B22586"/>
    <w:p w14:paraId="3700E107" w14:textId="2A557657" w:rsidR="00BF1118" w:rsidRPr="00701DF4" w:rsidRDefault="00BF1118" w:rsidP="00BF1118">
      <w:pPr>
        <w:pStyle w:val="Numreradrubrik3"/>
      </w:pPr>
      <w:bookmarkStart w:id="78" w:name="_Toc158116572"/>
      <w:r w:rsidRPr="00701DF4">
        <w:t>Medborgarskap</w:t>
      </w:r>
      <w:r w:rsidR="00711E86" w:rsidRPr="00701DF4">
        <w:t>sland</w:t>
      </w:r>
      <w:bookmarkEnd w:id="78"/>
    </w:p>
    <w:p w14:paraId="37C5A9D4" w14:textId="27F83C5F" w:rsidR="00BF1118" w:rsidRPr="00701DF4" w:rsidRDefault="00BF1118" w:rsidP="00BF1118">
      <w:r w:rsidRPr="00701DF4">
        <w:rPr>
          <w:color w:val="000000"/>
        </w:rPr>
        <w:t xml:space="preserve">Engelskt namn: </w:t>
      </w:r>
      <w:r w:rsidR="00711E86" w:rsidRPr="00701DF4">
        <w:t>CitizenshipCountry</w:t>
      </w:r>
    </w:p>
    <w:p w14:paraId="3510ED27" w14:textId="5EC8B23E" w:rsidR="00BF1118" w:rsidRPr="00701DF4" w:rsidRDefault="00BF1118" w:rsidP="00BF1118">
      <w:r w:rsidRPr="00701DF4">
        <w:rPr>
          <w:b/>
          <w:bCs/>
        </w:rPr>
        <w:t>Beskrivning:</w:t>
      </w:r>
      <w:r w:rsidRPr="00701DF4">
        <w:br/>
      </w:r>
      <w:r w:rsidR="00711E86" w:rsidRPr="00701DF4">
        <w:t>Klass för medborgarskapsland angiven med tvåställig bokstavskod enligt standarden ISO 3166.</w:t>
      </w:r>
    </w:p>
    <w:p w14:paraId="6566C16A" w14:textId="5175C013" w:rsidR="00BF1118" w:rsidRPr="00701DF4" w:rsidRDefault="00BF1118" w:rsidP="00BF1118">
      <w:r w:rsidRPr="00701DF4">
        <w:rPr>
          <w:b/>
        </w:rPr>
        <w:t>Mappning till RIM:</w:t>
      </w:r>
      <w:r w:rsidRPr="00701DF4">
        <w:rPr>
          <w:b/>
        </w:rPr>
        <w:br/>
      </w:r>
      <w:r w:rsidRPr="00701DF4">
        <w:t xml:space="preserve">Navet: </w:t>
      </w:r>
      <w:r w:rsidR="00711E86" w:rsidRPr="00701DF4">
        <w:t>Medborgarskap, land</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BF1118" w:rsidRPr="00701DF4" w14:paraId="2F2DFC6A"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216EDF4" w14:textId="77777777" w:rsidR="00BF1118" w:rsidRPr="00701DF4" w:rsidRDefault="00BF1118" w:rsidP="00D5522D">
            <w:pPr>
              <w:pStyle w:val="Tabellrubrik"/>
            </w:pPr>
            <w:r w:rsidRPr="00701DF4">
              <w:t xml:space="preserve">Mappning till RIM: </w:t>
            </w:r>
            <w:r w:rsidRPr="00701DF4">
              <w:br/>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4B37971" w14:textId="77777777" w:rsidR="00BF1118" w:rsidRPr="00701DF4" w:rsidRDefault="00BF1118"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446A8AF" w14:textId="77777777" w:rsidR="00BF1118" w:rsidRPr="00701DF4" w:rsidRDefault="00BF1118"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5C22A1A" w14:textId="77777777" w:rsidR="00BF1118" w:rsidRPr="00701DF4" w:rsidRDefault="00BF1118"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4D5E9D6" w14:textId="77777777" w:rsidR="00BF1118" w:rsidRPr="00701DF4" w:rsidRDefault="00BF1118"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D7867AC" w14:textId="77777777" w:rsidR="00BF1118" w:rsidRPr="00701DF4" w:rsidRDefault="00BF1118" w:rsidP="00D5522D">
            <w:pPr>
              <w:pStyle w:val="Tabellrubrik"/>
            </w:pPr>
            <w:r w:rsidRPr="00701DF4">
              <w:t>Spårbarhet till krav</w:t>
            </w:r>
          </w:p>
        </w:tc>
      </w:tr>
      <w:tr w:rsidR="00711E86" w:rsidRPr="00701DF4" w14:paraId="09864C85"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12393A90" w14:textId="46547E71" w:rsidR="00711E86" w:rsidRPr="00701DF4" w:rsidRDefault="00711E86" w:rsidP="00711E86">
            <w:pPr>
              <w:pStyle w:val="SoSTabelltext"/>
              <w:rPr>
                <w:rFonts w:asciiTheme="minorHAnsi" w:hAnsiTheme="minorHAnsi" w:cstheme="minorHAnsi"/>
                <w:sz w:val="18"/>
                <w:szCs w:val="18"/>
              </w:rPr>
            </w:pPr>
            <w:r w:rsidRPr="00701DF4">
              <w:rPr>
                <w:rFonts w:asciiTheme="minorHAnsi" w:hAnsiTheme="minorHAnsi" w:cstheme="minorHAnsi"/>
                <w:sz w:val="18"/>
                <w:szCs w:val="18"/>
              </w:rPr>
              <w:t>landskod</w:t>
            </w:r>
          </w:p>
        </w:tc>
        <w:tc>
          <w:tcPr>
            <w:tcW w:w="1985" w:type="dxa"/>
            <w:tcBorders>
              <w:top w:val="single" w:sz="8" w:space="0" w:color="000000"/>
              <w:left w:val="single" w:sz="8" w:space="0" w:color="000000"/>
              <w:bottom w:val="single" w:sz="8" w:space="0" w:color="000000"/>
              <w:right w:val="single" w:sz="8" w:space="0" w:color="000000"/>
            </w:tcBorders>
          </w:tcPr>
          <w:p w14:paraId="388867CD" w14:textId="79E5AB54" w:rsidR="00711E86" w:rsidRPr="00701DF4" w:rsidRDefault="00711E86" w:rsidP="00711E86">
            <w:pPr>
              <w:pStyle w:val="SoSTabelltext"/>
              <w:rPr>
                <w:rFonts w:asciiTheme="minorHAnsi" w:hAnsiTheme="minorHAnsi" w:cstheme="minorHAnsi"/>
                <w:sz w:val="18"/>
                <w:szCs w:val="18"/>
              </w:rPr>
            </w:pPr>
            <w:r w:rsidRPr="00701DF4">
              <w:rPr>
                <w:rFonts w:asciiTheme="minorHAnsi" w:hAnsiTheme="minorHAnsi" w:cstheme="minorHAnsi"/>
                <w:sz w:val="18"/>
                <w:szCs w:val="18"/>
              </w:rPr>
              <w:t>Navet: MedborgarskapslandKod</w:t>
            </w:r>
          </w:p>
        </w:tc>
        <w:tc>
          <w:tcPr>
            <w:tcW w:w="2551" w:type="dxa"/>
            <w:tcBorders>
              <w:top w:val="single" w:sz="8" w:space="0" w:color="000000"/>
              <w:left w:val="single" w:sz="8" w:space="0" w:color="000000"/>
              <w:bottom w:val="single" w:sz="8" w:space="0" w:color="000000"/>
              <w:right w:val="single" w:sz="8" w:space="0" w:color="000000"/>
            </w:tcBorders>
          </w:tcPr>
          <w:p w14:paraId="6402F3DE" w14:textId="1710FF33" w:rsidR="00711E86" w:rsidRPr="00701DF4" w:rsidRDefault="00711E86" w:rsidP="00711E86">
            <w:pPr>
              <w:pStyle w:val="SoSTabelltext"/>
              <w:rPr>
                <w:rFonts w:asciiTheme="minorHAnsi" w:hAnsiTheme="minorHAnsi" w:cstheme="minorHAnsi"/>
                <w:sz w:val="18"/>
                <w:szCs w:val="18"/>
              </w:rPr>
            </w:pPr>
            <w:r w:rsidRPr="00701DF4">
              <w:rPr>
                <w:rFonts w:asciiTheme="minorHAnsi" w:hAnsiTheme="minorHAnsi" w:cstheme="minorHAnsi"/>
                <w:color w:val="000000"/>
                <w:sz w:val="18"/>
                <w:szCs w:val="18"/>
              </w:rPr>
              <w:t>Kod för medborgarskapsland. Medborgarskapet registreras med en tvåställig bokstavskod enligt standarden ISO 3166.</w:t>
            </w:r>
          </w:p>
        </w:tc>
        <w:tc>
          <w:tcPr>
            <w:tcW w:w="1418" w:type="dxa"/>
            <w:tcBorders>
              <w:top w:val="single" w:sz="8" w:space="0" w:color="000000"/>
              <w:left w:val="single" w:sz="8" w:space="0" w:color="000000"/>
              <w:bottom w:val="single" w:sz="8" w:space="0" w:color="000000"/>
              <w:right w:val="single" w:sz="8" w:space="0" w:color="000000"/>
            </w:tcBorders>
          </w:tcPr>
          <w:p w14:paraId="60528807" w14:textId="62A5C9CE" w:rsidR="00711E86" w:rsidRPr="00701DF4" w:rsidRDefault="00711E86" w:rsidP="00711E86">
            <w:pPr>
              <w:rPr>
                <w:rFonts w:cstheme="minorHAnsi"/>
                <w:color w:val="353636" w:themeColor="text1"/>
                <w:sz w:val="18"/>
                <w:szCs w:val="18"/>
                <w:lang w:eastAsia="sv-SE"/>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59396276" w14:textId="4BFECF73" w:rsidR="00711E86" w:rsidRPr="00701DF4" w:rsidRDefault="00711E86" w:rsidP="00711E86">
            <w:pPr>
              <w:rPr>
                <w:rFonts w:cstheme="minorHAnsi"/>
                <w:color w:val="353636" w:themeColor="text1"/>
                <w:sz w:val="18"/>
                <w:szCs w:val="18"/>
                <w:lang w:eastAsia="sv-SE"/>
              </w:rPr>
            </w:pPr>
            <w:r w:rsidRPr="00701DF4">
              <w:rPr>
                <w:rFonts w:cstheme="minorHAnsi"/>
                <w:sz w:val="18"/>
                <w:szCs w:val="18"/>
              </w:rPr>
              <w:t>1-2 tecken</w:t>
            </w:r>
          </w:p>
        </w:tc>
        <w:tc>
          <w:tcPr>
            <w:tcW w:w="2552" w:type="dxa"/>
            <w:tcBorders>
              <w:top w:val="single" w:sz="8" w:space="0" w:color="000000"/>
              <w:left w:val="single" w:sz="8" w:space="0" w:color="000000"/>
              <w:bottom w:val="single" w:sz="8" w:space="0" w:color="000000"/>
              <w:right w:val="single" w:sz="8" w:space="0" w:color="000000"/>
            </w:tcBorders>
          </w:tcPr>
          <w:p w14:paraId="0983349E" w14:textId="25111E39" w:rsidR="00711E86" w:rsidRPr="00701DF4" w:rsidRDefault="00711E86" w:rsidP="00711E86">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711E86" w:rsidRPr="00701DF4" w14:paraId="44693D0E"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003249DC" w14:textId="39D50264" w:rsidR="00711E86" w:rsidRPr="00701DF4" w:rsidRDefault="00711E86" w:rsidP="00711E86">
            <w:pPr>
              <w:pStyle w:val="SoSTabelltext"/>
              <w:rPr>
                <w:rFonts w:asciiTheme="minorHAnsi" w:hAnsiTheme="minorHAnsi" w:cstheme="minorHAnsi"/>
                <w:strike/>
                <w:sz w:val="18"/>
                <w:szCs w:val="18"/>
              </w:rPr>
            </w:pPr>
            <w:r w:rsidRPr="00701DF4">
              <w:rPr>
                <w:rFonts w:asciiTheme="minorHAnsi" w:hAnsiTheme="minorHAnsi" w:cstheme="minorHAnsi"/>
                <w:strike/>
                <w:sz w:val="18"/>
                <w:szCs w:val="18"/>
              </w:rPr>
              <w:t>styrkt</w:t>
            </w:r>
          </w:p>
        </w:tc>
        <w:tc>
          <w:tcPr>
            <w:tcW w:w="1985" w:type="dxa"/>
            <w:tcBorders>
              <w:top w:val="single" w:sz="8" w:space="0" w:color="000000"/>
              <w:left w:val="single" w:sz="8" w:space="0" w:color="000000"/>
              <w:bottom w:val="single" w:sz="8" w:space="0" w:color="000000"/>
              <w:right w:val="single" w:sz="8" w:space="0" w:color="000000"/>
            </w:tcBorders>
          </w:tcPr>
          <w:p w14:paraId="24483199" w14:textId="3F0B6F07" w:rsidR="00711E86" w:rsidRPr="00701DF4" w:rsidRDefault="00711E86" w:rsidP="00711E86">
            <w:pPr>
              <w:pStyle w:val="SoSTabelltext"/>
              <w:rPr>
                <w:rFonts w:asciiTheme="minorHAnsi" w:hAnsiTheme="minorHAnsi" w:cstheme="minorHAnsi"/>
                <w:strike/>
                <w:sz w:val="18"/>
                <w:szCs w:val="18"/>
              </w:rPr>
            </w:pPr>
            <w:r w:rsidRPr="00701DF4">
              <w:rPr>
                <w:rFonts w:asciiTheme="minorHAnsi" w:hAnsiTheme="minorHAnsi" w:cstheme="minorHAnsi"/>
                <w:strike/>
                <w:sz w:val="18"/>
                <w:szCs w:val="18"/>
              </w:rPr>
              <w:t>Navet: MedborgarskapslandKod styrkt</w:t>
            </w:r>
          </w:p>
        </w:tc>
        <w:tc>
          <w:tcPr>
            <w:tcW w:w="2551" w:type="dxa"/>
            <w:tcBorders>
              <w:top w:val="single" w:sz="8" w:space="0" w:color="000000"/>
              <w:left w:val="single" w:sz="8" w:space="0" w:color="000000"/>
              <w:bottom w:val="single" w:sz="8" w:space="0" w:color="000000"/>
              <w:right w:val="single" w:sz="8" w:space="0" w:color="000000"/>
            </w:tcBorders>
          </w:tcPr>
          <w:p w14:paraId="00A388AA" w14:textId="3E05FB22" w:rsidR="00711E86" w:rsidRPr="00701DF4" w:rsidRDefault="00711E86" w:rsidP="00711E86">
            <w:pPr>
              <w:pStyle w:val="SoSTabelltext"/>
              <w:rPr>
                <w:rFonts w:asciiTheme="minorHAnsi" w:hAnsiTheme="minorHAnsi" w:cstheme="minorHAnsi"/>
                <w:strike/>
                <w:sz w:val="18"/>
                <w:szCs w:val="18"/>
              </w:rPr>
            </w:pPr>
            <w:r w:rsidRPr="00701DF4">
              <w:rPr>
                <w:rFonts w:asciiTheme="minorHAnsi" w:hAnsiTheme="minorHAnsi" w:cstheme="minorHAnsi"/>
                <w:strike/>
                <w:sz w:val="18"/>
                <w:szCs w:val="18"/>
              </w:rPr>
              <w:t>Kod som visar om medborgarskapsland är styrkt eller ej.  Endast aktuell för personer med gällande samordningsnummer.</w:t>
            </w:r>
          </w:p>
        </w:tc>
        <w:tc>
          <w:tcPr>
            <w:tcW w:w="1418" w:type="dxa"/>
            <w:tcBorders>
              <w:top w:val="single" w:sz="8" w:space="0" w:color="000000"/>
              <w:left w:val="single" w:sz="8" w:space="0" w:color="000000"/>
              <w:bottom w:val="single" w:sz="8" w:space="0" w:color="000000"/>
              <w:right w:val="single" w:sz="8" w:space="0" w:color="000000"/>
            </w:tcBorders>
          </w:tcPr>
          <w:p w14:paraId="1CBE8799" w14:textId="7A3EA0B9" w:rsidR="00711E86" w:rsidRPr="00701DF4" w:rsidRDefault="00711E86" w:rsidP="00711E86">
            <w:pPr>
              <w:rPr>
                <w:rFonts w:cstheme="minorHAnsi"/>
                <w:strike/>
                <w:sz w:val="18"/>
                <w:szCs w:val="18"/>
              </w:rPr>
            </w:pPr>
            <w:r w:rsidRPr="00701DF4">
              <w:rPr>
                <w:rFonts w:cstheme="minorHAnsi"/>
                <w:strike/>
                <w:sz w:val="18"/>
                <w:szCs w:val="18"/>
              </w:rPr>
              <w:t>BL (</w:t>
            </w:r>
            <w:r w:rsidRPr="00701DF4">
              <w:rPr>
                <w:rFonts w:cstheme="minorHAnsi"/>
                <w:strike/>
                <w:color w:val="000000"/>
                <w:sz w:val="18"/>
                <w:szCs w:val="18"/>
              </w:rPr>
              <w:t>0..1</w:t>
            </w:r>
            <w:r w:rsidRPr="00701DF4">
              <w:rPr>
                <w:rFonts w:cstheme="minorHAnsi"/>
                <w:strike/>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1A7B908C" w14:textId="77777777" w:rsidR="00711E86" w:rsidRPr="00701DF4" w:rsidRDefault="00711E86" w:rsidP="00711E86">
            <w:pPr>
              <w:pStyle w:val="SoSTabelltext"/>
              <w:rPr>
                <w:rFonts w:asciiTheme="minorHAnsi" w:hAnsiTheme="minorHAnsi" w:cstheme="minorHAnsi"/>
                <w:strike/>
                <w:sz w:val="18"/>
                <w:szCs w:val="18"/>
              </w:rPr>
            </w:pPr>
            <w:r w:rsidRPr="00701DF4">
              <w:rPr>
                <w:rFonts w:asciiTheme="minorHAnsi" w:hAnsiTheme="minorHAnsi" w:cstheme="minorHAnsi"/>
                <w:strike/>
                <w:sz w:val="18"/>
                <w:szCs w:val="18"/>
              </w:rPr>
              <w:t>true = Uppgiften styrkt</w:t>
            </w:r>
          </w:p>
          <w:p w14:paraId="5464C802" w14:textId="1165168A" w:rsidR="00711E86" w:rsidRPr="00701DF4" w:rsidRDefault="00711E86" w:rsidP="00711E86">
            <w:pPr>
              <w:rPr>
                <w:rFonts w:cstheme="minorHAnsi"/>
                <w:strike/>
                <w:color w:val="353636" w:themeColor="text1"/>
                <w:sz w:val="18"/>
                <w:szCs w:val="18"/>
                <w:lang w:eastAsia="sv-SE"/>
              </w:rPr>
            </w:pPr>
            <w:r w:rsidRPr="00701DF4">
              <w:rPr>
                <w:rFonts w:cstheme="minorHAnsi"/>
                <w:strike/>
                <w:sz w:val="18"/>
                <w:szCs w:val="18"/>
              </w:rPr>
              <w:t>false = Uppgiften ej styrkt.</w:t>
            </w:r>
          </w:p>
        </w:tc>
        <w:tc>
          <w:tcPr>
            <w:tcW w:w="2552" w:type="dxa"/>
            <w:tcBorders>
              <w:top w:val="single" w:sz="8" w:space="0" w:color="000000"/>
              <w:left w:val="single" w:sz="8" w:space="0" w:color="000000"/>
              <w:bottom w:val="single" w:sz="8" w:space="0" w:color="000000"/>
              <w:right w:val="single" w:sz="8" w:space="0" w:color="000000"/>
            </w:tcBorders>
          </w:tcPr>
          <w:p w14:paraId="3959C862" w14:textId="20E75715" w:rsidR="00711E86" w:rsidRPr="00701DF4" w:rsidRDefault="00711E86" w:rsidP="00711E86">
            <w:pPr>
              <w:pStyle w:val="SoSTabelltext"/>
              <w:rPr>
                <w:rFonts w:asciiTheme="minorHAnsi" w:hAnsiTheme="minorHAnsi" w:cstheme="minorHAnsi"/>
                <w:strike/>
                <w:sz w:val="18"/>
                <w:szCs w:val="18"/>
              </w:rPr>
            </w:pPr>
            <w:r w:rsidRPr="00701DF4">
              <w:rPr>
                <w:rFonts w:asciiTheme="minorHAnsi" w:hAnsiTheme="minorHAnsi" w:cstheme="minorHAnsi"/>
                <w:strike/>
                <w:sz w:val="18"/>
                <w:szCs w:val="18"/>
              </w:rPr>
              <w:t>Navet</w:t>
            </w:r>
          </w:p>
        </w:tc>
      </w:tr>
    </w:tbl>
    <w:p w14:paraId="145819AE" w14:textId="77777777" w:rsidR="00BF1118" w:rsidRPr="00701DF4" w:rsidRDefault="00BF1118" w:rsidP="00BF1118"/>
    <w:p w14:paraId="14E1D6FA" w14:textId="77777777" w:rsidR="00BF1118" w:rsidRPr="00701DF4" w:rsidRDefault="00BF1118" w:rsidP="00B22586"/>
    <w:p w14:paraId="2998340D" w14:textId="77777777" w:rsidR="00BF1118" w:rsidRPr="00701DF4" w:rsidRDefault="00BF1118" w:rsidP="00B22586"/>
    <w:p w14:paraId="3EFC47DC" w14:textId="1862DB47" w:rsidR="00711E86" w:rsidRPr="00701DF4" w:rsidRDefault="00711E86">
      <w:r w:rsidRPr="00701DF4">
        <w:br w:type="page"/>
      </w:r>
    </w:p>
    <w:p w14:paraId="2382E4C4" w14:textId="77777777" w:rsidR="00711E86" w:rsidRPr="00701DF4" w:rsidRDefault="00711E86" w:rsidP="00B22586"/>
    <w:p w14:paraId="17660EB1" w14:textId="0BCFA310" w:rsidR="00082BD6" w:rsidRPr="00701DF4" w:rsidRDefault="00082BD6" w:rsidP="00082BD6">
      <w:pPr>
        <w:pStyle w:val="Numreradrubrik3"/>
      </w:pPr>
      <w:bookmarkStart w:id="79" w:name="_Toc158116573"/>
      <w:r w:rsidRPr="00701DF4">
        <w:t>Namn</w:t>
      </w:r>
      <w:bookmarkEnd w:id="79"/>
    </w:p>
    <w:p w14:paraId="414E680E" w14:textId="04B4A079" w:rsidR="00082BD6" w:rsidRPr="00701DF4" w:rsidRDefault="00082BD6" w:rsidP="00082BD6">
      <w:r w:rsidRPr="00701DF4">
        <w:rPr>
          <w:color w:val="000000"/>
        </w:rPr>
        <w:t xml:space="preserve">Engelskt namn: </w:t>
      </w:r>
      <w:r w:rsidRPr="00701DF4">
        <w:t>Name</w:t>
      </w:r>
    </w:p>
    <w:p w14:paraId="77FAAD0F" w14:textId="000B0D50" w:rsidR="00082BD6" w:rsidRPr="00701DF4" w:rsidRDefault="00082BD6" w:rsidP="00082BD6">
      <w:r w:rsidRPr="00701DF4">
        <w:rPr>
          <w:b/>
          <w:bCs/>
        </w:rPr>
        <w:t>Beskrivning:</w:t>
      </w:r>
      <w:r w:rsidRPr="00701DF4">
        <w:br/>
        <w:t>Namnuppgifter för person</w:t>
      </w:r>
    </w:p>
    <w:p w14:paraId="66CE1FB1" w14:textId="77777777" w:rsidR="00082BD6" w:rsidRPr="00701DF4" w:rsidRDefault="00082BD6" w:rsidP="00082BD6">
      <w:r w:rsidRPr="00701DF4">
        <w:t>För person med gällande samordningsnummer anges om uppgiften är styrkt enligt Skatteverkets regelverk.</w:t>
      </w:r>
    </w:p>
    <w:p w14:paraId="0CA2C443" w14:textId="7BDC89B7" w:rsidR="00082BD6" w:rsidRPr="00701DF4" w:rsidRDefault="00082BD6" w:rsidP="00082BD6">
      <w:r w:rsidRPr="00701DF4">
        <w:rPr>
          <w:b/>
        </w:rPr>
        <w:t>Mappning till RIM:</w:t>
      </w:r>
      <w:r w:rsidRPr="00701DF4">
        <w:rPr>
          <w:b/>
        </w:rPr>
        <w:br/>
      </w:r>
      <w:r w:rsidRPr="00701DF4">
        <w:t>Navet: Namn</w:t>
      </w:r>
    </w:p>
    <w:tbl>
      <w:tblPr>
        <w:tblW w:w="13457" w:type="dxa"/>
        <w:tblLayout w:type="fixed"/>
        <w:tblLook w:val="04A0" w:firstRow="1" w:lastRow="0" w:firstColumn="1" w:lastColumn="0" w:noHBand="0" w:noVBand="1"/>
      </w:tblPr>
      <w:tblGrid>
        <w:gridCol w:w="2400"/>
        <w:gridCol w:w="1985"/>
        <w:gridCol w:w="2551"/>
        <w:gridCol w:w="1418"/>
        <w:gridCol w:w="3260"/>
        <w:gridCol w:w="1843"/>
      </w:tblGrid>
      <w:tr w:rsidR="00082BD6" w:rsidRPr="00701DF4" w14:paraId="70F6A542" w14:textId="77777777" w:rsidTr="00E179D0">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B4FF496" w14:textId="77777777" w:rsidR="00082BD6" w:rsidRPr="00701DF4" w:rsidRDefault="00082BD6" w:rsidP="00D5522D">
            <w:pPr>
              <w:pStyle w:val="Tabellrubrik"/>
            </w:pPr>
            <w:r w:rsidRPr="00701DF4">
              <w:t xml:space="preserve">Mappning till RIM: </w:t>
            </w:r>
            <w:r w:rsidRPr="00701DF4">
              <w:br/>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5670BD1" w14:textId="77777777" w:rsidR="00082BD6" w:rsidRPr="00701DF4" w:rsidRDefault="00082BD6"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D3D04EC" w14:textId="77777777" w:rsidR="00082BD6" w:rsidRPr="00701DF4" w:rsidRDefault="00082BD6"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8F2D430" w14:textId="77777777" w:rsidR="00082BD6" w:rsidRPr="00701DF4" w:rsidRDefault="00082BD6" w:rsidP="00D5522D">
            <w:pPr>
              <w:pStyle w:val="Tabellrubrik"/>
            </w:pPr>
            <w:r w:rsidRPr="00701DF4">
              <w:t>Datatyp (multiplicitet)</w:t>
            </w:r>
          </w:p>
        </w:tc>
        <w:tc>
          <w:tcPr>
            <w:tcW w:w="326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6C2F20F" w14:textId="77777777" w:rsidR="00082BD6" w:rsidRPr="00701DF4" w:rsidRDefault="00082BD6" w:rsidP="00D5522D">
            <w:pPr>
              <w:pStyle w:val="Tabellrubrik"/>
            </w:pPr>
            <w:r w:rsidRPr="00701DF4">
              <w:t>Kodverk/Format/Regler</w:t>
            </w:r>
          </w:p>
        </w:tc>
        <w:tc>
          <w:tcPr>
            <w:tcW w:w="1843"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FCCDAE6" w14:textId="77777777" w:rsidR="00082BD6" w:rsidRPr="00701DF4" w:rsidRDefault="00082BD6" w:rsidP="00D5522D">
            <w:pPr>
              <w:pStyle w:val="Tabellrubrik"/>
            </w:pPr>
            <w:r w:rsidRPr="00701DF4">
              <w:t>Spårbarhet till krav</w:t>
            </w:r>
          </w:p>
        </w:tc>
      </w:tr>
      <w:tr w:rsidR="00450C2C" w:rsidRPr="00701DF4" w14:paraId="71AD2B18" w14:textId="77777777" w:rsidTr="00E179D0">
        <w:tc>
          <w:tcPr>
            <w:tcW w:w="2400" w:type="dxa"/>
            <w:tcBorders>
              <w:top w:val="single" w:sz="8" w:space="0" w:color="000000"/>
              <w:left w:val="single" w:sz="8" w:space="0" w:color="000000"/>
              <w:bottom w:val="single" w:sz="8" w:space="0" w:color="000000"/>
              <w:right w:val="single" w:sz="8" w:space="0" w:color="000000"/>
            </w:tcBorders>
          </w:tcPr>
          <w:p w14:paraId="057D2D2B" w14:textId="645BB884" w:rsidR="00450C2C" w:rsidRPr="00701DF4" w:rsidRDefault="00450C2C" w:rsidP="00450C2C">
            <w:pPr>
              <w:pStyle w:val="SoSTabelltext"/>
              <w:rPr>
                <w:rFonts w:asciiTheme="minorHAnsi" w:hAnsiTheme="minorHAnsi" w:cstheme="minorHAnsi"/>
                <w:sz w:val="18"/>
                <w:szCs w:val="18"/>
              </w:rPr>
            </w:pPr>
            <w:r w:rsidRPr="00701DF4">
              <w:rPr>
                <w:rFonts w:asciiTheme="minorHAnsi" w:hAnsiTheme="minorHAnsi" w:cstheme="minorHAnsi"/>
                <w:sz w:val="18"/>
                <w:szCs w:val="18"/>
              </w:rPr>
              <w:t>förnamn</w:t>
            </w:r>
          </w:p>
        </w:tc>
        <w:tc>
          <w:tcPr>
            <w:tcW w:w="1985" w:type="dxa"/>
            <w:tcBorders>
              <w:top w:val="single" w:sz="8" w:space="0" w:color="000000"/>
              <w:left w:val="single" w:sz="8" w:space="0" w:color="000000"/>
              <w:bottom w:val="single" w:sz="8" w:space="0" w:color="000000"/>
              <w:right w:val="single" w:sz="8" w:space="0" w:color="000000"/>
            </w:tcBorders>
          </w:tcPr>
          <w:p w14:paraId="2E3A8225" w14:textId="465A4FBB" w:rsidR="00450C2C" w:rsidRPr="00701DF4" w:rsidRDefault="00450C2C" w:rsidP="00450C2C">
            <w:pPr>
              <w:pStyle w:val="SoSTabelltext"/>
              <w:rPr>
                <w:rFonts w:asciiTheme="minorHAnsi" w:hAnsiTheme="minorHAnsi" w:cstheme="minorHAnsi"/>
                <w:sz w:val="18"/>
                <w:szCs w:val="18"/>
              </w:rPr>
            </w:pPr>
            <w:r w:rsidRPr="00701DF4">
              <w:rPr>
                <w:rFonts w:asciiTheme="minorHAnsi" w:hAnsiTheme="minorHAnsi" w:cstheme="minorHAnsi"/>
                <w:sz w:val="18"/>
                <w:szCs w:val="18"/>
              </w:rPr>
              <w:t>NI: person.förnamn</w:t>
            </w:r>
            <w:r w:rsidRPr="00701DF4">
              <w:rPr>
                <w:rFonts w:asciiTheme="minorHAnsi" w:hAnsiTheme="minorHAnsi" w:cstheme="minorHAnsi"/>
                <w:sz w:val="18"/>
                <w:szCs w:val="18"/>
              </w:rPr>
              <w:br/>
              <w:t>Navet: Fornamn (termkod 01012)</w:t>
            </w:r>
          </w:p>
        </w:tc>
        <w:tc>
          <w:tcPr>
            <w:tcW w:w="2551" w:type="dxa"/>
            <w:tcBorders>
              <w:top w:val="single" w:sz="8" w:space="0" w:color="000000"/>
              <w:left w:val="single" w:sz="8" w:space="0" w:color="000000"/>
              <w:bottom w:val="single" w:sz="8" w:space="0" w:color="000000"/>
              <w:right w:val="single" w:sz="8" w:space="0" w:color="000000"/>
            </w:tcBorders>
          </w:tcPr>
          <w:p w14:paraId="159F8FC6" w14:textId="1397A67D" w:rsidR="00450C2C" w:rsidRPr="00701DF4" w:rsidRDefault="00450C2C" w:rsidP="00450C2C">
            <w:pPr>
              <w:pStyle w:val="SoSTabelltext"/>
              <w:rPr>
                <w:rFonts w:asciiTheme="minorHAnsi" w:hAnsiTheme="minorHAnsi" w:cstheme="minorHAnsi"/>
                <w:sz w:val="18"/>
                <w:szCs w:val="18"/>
              </w:rPr>
            </w:pPr>
            <w:r w:rsidRPr="00701DF4">
              <w:rPr>
                <w:rFonts w:asciiTheme="minorHAnsi" w:hAnsiTheme="minorHAnsi" w:cstheme="minorHAnsi"/>
                <w:sz w:val="18"/>
                <w:szCs w:val="18"/>
              </w:rPr>
              <w:t>En persons givna förnamn enligt folkbokföringsregistret (om det är PNR/SNR) Ex: ”Kjell Olof”</w:t>
            </w:r>
          </w:p>
        </w:tc>
        <w:tc>
          <w:tcPr>
            <w:tcW w:w="1418" w:type="dxa"/>
            <w:tcBorders>
              <w:top w:val="single" w:sz="8" w:space="0" w:color="000000"/>
              <w:left w:val="single" w:sz="8" w:space="0" w:color="000000"/>
              <w:bottom w:val="single" w:sz="8" w:space="0" w:color="000000"/>
              <w:right w:val="single" w:sz="8" w:space="0" w:color="000000"/>
            </w:tcBorders>
          </w:tcPr>
          <w:p w14:paraId="255B599A" w14:textId="6FD92300" w:rsidR="00450C2C" w:rsidRPr="00701DF4" w:rsidRDefault="00450C2C" w:rsidP="00450C2C">
            <w:pPr>
              <w:rPr>
                <w:rFonts w:cstheme="minorHAnsi"/>
                <w:sz w:val="18"/>
                <w:szCs w:val="18"/>
              </w:rPr>
            </w:pPr>
            <w:r w:rsidRPr="00701DF4">
              <w:rPr>
                <w:rFonts w:cstheme="minorHAnsi"/>
                <w:sz w:val="18"/>
                <w:szCs w:val="18"/>
              </w:rPr>
              <w:t>ST (</w:t>
            </w:r>
            <w:r w:rsidRPr="00701DF4">
              <w:rPr>
                <w:rFonts w:cstheme="minorHAnsi"/>
                <w:color w:val="000000"/>
                <w:sz w:val="18"/>
                <w:szCs w:val="18"/>
              </w:rPr>
              <w:t>1</w:t>
            </w:r>
            <w:r w:rsidRPr="00701DF4">
              <w:rPr>
                <w:rFonts w:cstheme="minorHAnsi"/>
                <w:sz w:val="18"/>
                <w:szCs w:val="18"/>
              </w:rPr>
              <w:t>)</w:t>
            </w:r>
          </w:p>
        </w:tc>
        <w:tc>
          <w:tcPr>
            <w:tcW w:w="3260" w:type="dxa"/>
            <w:tcBorders>
              <w:top w:val="single" w:sz="8" w:space="0" w:color="000000"/>
              <w:left w:val="single" w:sz="8" w:space="0" w:color="000000"/>
              <w:bottom w:val="single" w:sz="8" w:space="0" w:color="000000"/>
              <w:right w:val="single" w:sz="8" w:space="0" w:color="000000"/>
            </w:tcBorders>
          </w:tcPr>
          <w:p w14:paraId="3C89250A" w14:textId="2AC5F4CD" w:rsidR="00450C2C" w:rsidRPr="00701DF4" w:rsidRDefault="00450C2C" w:rsidP="00450C2C">
            <w:pPr>
              <w:pStyle w:val="SoSTabelltext"/>
              <w:rPr>
                <w:rFonts w:asciiTheme="minorHAnsi" w:hAnsiTheme="minorHAnsi" w:cstheme="minorHAnsi"/>
                <w:sz w:val="18"/>
                <w:szCs w:val="18"/>
              </w:rPr>
            </w:pPr>
            <w:r w:rsidRPr="00701DF4">
              <w:rPr>
                <w:rFonts w:asciiTheme="minorHAnsi" w:hAnsiTheme="minorHAnsi" w:cstheme="minorHAnsi"/>
                <w:sz w:val="18"/>
                <w:szCs w:val="18"/>
              </w:rPr>
              <w:t>1-80 tecken</w:t>
            </w:r>
          </w:p>
        </w:tc>
        <w:tc>
          <w:tcPr>
            <w:tcW w:w="1843" w:type="dxa"/>
            <w:tcBorders>
              <w:top w:val="single" w:sz="8" w:space="0" w:color="000000"/>
              <w:left w:val="single" w:sz="8" w:space="0" w:color="000000"/>
              <w:bottom w:val="single" w:sz="8" w:space="0" w:color="000000"/>
              <w:right w:val="single" w:sz="8" w:space="0" w:color="000000"/>
            </w:tcBorders>
          </w:tcPr>
          <w:p w14:paraId="745EBE08" w14:textId="074D20F6" w:rsidR="00450C2C" w:rsidRPr="00701DF4" w:rsidRDefault="00450C2C" w:rsidP="00450C2C">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082BD6" w:rsidRPr="00701DF4" w14:paraId="059F4C80" w14:textId="77777777" w:rsidTr="00E179D0">
        <w:tc>
          <w:tcPr>
            <w:tcW w:w="2400" w:type="dxa"/>
            <w:tcBorders>
              <w:top w:val="single" w:sz="8" w:space="0" w:color="000000"/>
              <w:left w:val="single" w:sz="8" w:space="0" w:color="000000"/>
              <w:bottom w:val="single" w:sz="8" w:space="0" w:color="000000"/>
              <w:right w:val="single" w:sz="8" w:space="0" w:color="000000"/>
            </w:tcBorders>
          </w:tcPr>
          <w:p w14:paraId="1F0512A2" w14:textId="14301C96" w:rsidR="00082BD6" w:rsidRPr="00701DF4" w:rsidRDefault="00096F49" w:rsidP="00082BD6">
            <w:pPr>
              <w:pStyle w:val="SoSTabelltext"/>
              <w:rPr>
                <w:rFonts w:asciiTheme="minorHAnsi" w:hAnsiTheme="minorHAnsi" w:cstheme="minorHAnsi"/>
                <w:sz w:val="18"/>
                <w:szCs w:val="18"/>
              </w:rPr>
            </w:pPr>
            <w:r w:rsidRPr="00701DF4">
              <w:rPr>
                <w:rFonts w:asciiTheme="minorHAnsi" w:hAnsiTheme="minorHAnsi" w:cstheme="minorHAnsi"/>
                <w:sz w:val="18"/>
                <w:szCs w:val="18"/>
              </w:rPr>
              <w:t>mellannamn</w:t>
            </w:r>
          </w:p>
        </w:tc>
        <w:tc>
          <w:tcPr>
            <w:tcW w:w="1985" w:type="dxa"/>
            <w:tcBorders>
              <w:top w:val="single" w:sz="8" w:space="0" w:color="000000"/>
              <w:left w:val="single" w:sz="8" w:space="0" w:color="000000"/>
              <w:bottom w:val="single" w:sz="8" w:space="0" w:color="000000"/>
              <w:right w:val="single" w:sz="8" w:space="0" w:color="000000"/>
            </w:tcBorders>
          </w:tcPr>
          <w:p w14:paraId="20A886F4" w14:textId="5AF5D066" w:rsidR="00082BD6" w:rsidRPr="00701DF4" w:rsidRDefault="00450C2C" w:rsidP="00082BD6">
            <w:pPr>
              <w:pStyle w:val="SoSTabelltext"/>
              <w:rPr>
                <w:rFonts w:asciiTheme="minorHAnsi" w:hAnsiTheme="minorHAnsi" w:cstheme="minorHAnsi"/>
                <w:sz w:val="18"/>
                <w:szCs w:val="18"/>
              </w:rPr>
            </w:pPr>
            <w:r w:rsidRPr="00701DF4">
              <w:rPr>
                <w:rFonts w:asciiTheme="minorHAnsi" w:hAnsiTheme="minorHAnsi" w:cstheme="minorHAnsi"/>
                <w:sz w:val="18"/>
                <w:szCs w:val="18"/>
              </w:rPr>
              <w:t>Navet: Mellannamn (termkod 01013)</w:t>
            </w:r>
          </w:p>
        </w:tc>
        <w:tc>
          <w:tcPr>
            <w:tcW w:w="2551" w:type="dxa"/>
            <w:tcBorders>
              <w:top w:val="single" w:sz="8" w:space="0" w:color="000000"/>
              <w:left w:val="single" w:sz="8" w:space="0" w:color="000000"/>
              <w:bottom w:val="single" w:sz="8" w:space="0" w:color="000000"/>
              <w:right w:val="single" w:sz="8" w:space="0" w:color="000000"/>
            </w:tcBorders>
          </w:tcPr>
          <w:p w14:paraId="7C4DF7A8" w14:textId="7CF68F97" w:rsidR="00082BD6" w:rsidRPr="00701DF4" w:rsidRDefault="00450C2C" w:rsidP="00082BD6">
            <w:pPr>
              <w:pStyle w:val="SoSTabelltext"/>
              <w:rPr>
                <w:rFonts w:asciiTheme="minorHAnsi" w:hAnsiTheme="minorHAnsi" w:cstheme="minorHAnsi"/>
                <w:sz w:val="18"/>
                <w:szCs w:val="18"/>
              </w:rPr>
            </w:pPr>
            <w:r w:rsidRPr="00701DF4">
              <w:rPr>
                <w:rFonts w:asciiTheme="minorHAnsi" w:hAnsiTheme="minorHAnsi" w:cstheme="minorHAnsi"/>
                <w:sz w:val="18"/>
                <w:szCs w:val="18"/>
              </w:rPr>
              <w:t>En persons mellannamn enligt folkbokföringsregistret (om det är ett PNR/SNR).</w:t>
            </w:r>
          </w:p>
        </w:tc>
        <w:tc>
          <w:tcPr>
            <w:tcW w:w="1418" w:type="dxa"/>
            <w:tcBorders>
              <w:top w:val="single" w:sz="8" w:space="0" w:color="000000"/>
              <w:left w:val="single" w:sz="8" w:space="0" w:color="000000"/>
              <w:bottom w:val="single" w:sz="8" w:space="0" w:color="000000"/>
              <w:right w:val="single" w:sz="8" w:space="0" w:color="000000"/>
            </w:tcBorders>
          </w:tcPr>
          <w:p w14:paraId="5622F100" w14:textId="3D67F596" w:rsidR="00082BD6" w:rsidRPr="00701DF4" w:rsidRDefault="00450C2C" w:rsidP="00082BD6">
            <w:pPr>
              <w:rPr>
                <w:rFonts w:cstheme="minorHAnsi"/>
                <w:sz w:val="18"/>
                <w:szCs w:val="18"/>
              </w:rPr>
            </w:pPr>
            <w:r w:rsidRPr="00701DF4">
              <w:rPr>
                <w:rFonts w:cstheme="minorHAnsi"/>
                <w:sz w:val="18"/>
                <w:szCs w:val="18"/>
              </w:rPr>
              <w:t>ST (</w:t>
            </w:r>
            <w:r w:rsidRPr="00701DF4">
              <w:rPr>
                <w:rFonts w:cstheme="minorHAnsi"/>
                <w:color w:val="000000"/>
                <w:sz w:val="18"/>
                <w:szCs w:val="18"/>
              </w:rPr>
              <w:t>1</w:t>
            </w:r>
            <w:r w:rsidRPr="00701DF4">
              <w:rPr>
                <w:rFonts w:cstheme="minorHAnsi"/>
                <w:sz w:val="18"/>
                <w:szCs w:val="18"/>
              </w:rPr>
              <w:t>)</w:t>
            </w:r>
          </w:p>
        </w:tc>
        <w:tc>
          <w:tcPr>
            <w:tcW w:w="3260" w:type="dxa"/>
            <w:tcBorders>
              <w:top w:val="single" w:sz="8" w:space="0" w:color="000000"/>
              <w:left w:val="single" w:sz="8" w:space="0" w:color="000000"/>
              <w:bottom w:val="single" w:sz="8" w:space="0" w:color="000000"/>
              <w:right w:val="single" w:sz="8" w:space="0" w:color="000000"/>
            </w:tcBorders>
          </w:tcPr>
          <w:p w14:paraId="15846857" w14:textId="638C026F" w:rsidR="00082BD6" w:rsidRPr="00701DF4" w:rsidRDefault="00450C2C" w:rsidP="00082BD6">
            <w:pPr>
              <w:pStyle w:val="SoSTabelltext"/>
              <w:rPr>
                <w:rFonts w:asciiTheme="minorHAnsi" w:hAnsiTheme="minorHAnsi" w:cstheme="minorHAnsi"/>
                <w:sz w:val="18"/>
                <w:szCs w:val="18"/>
              </w:rPr>
            </w:pPr>
            <w:r w:rsidRPr="00701DF4">
              <w:rPr>
                <w:rFonts w:asciiTheme="minorHAnsi" w:hAnsiTheme="minorHAnsi" w:cstheme="minorHAnsi"/>
                <w:sz w:val="18"/>
                <w:szCs w:val="18"/>
              </w:rPr>
              <w:t>1-40 tecken</w:t>
            </w:r>
          </w:p>
        </w:tc>
        <w:tc>
          <w:tcPr>
            <w:tcW w:w="1843" w:type="dxa"/>
            <w:tcBorders>
              <w:top w:val="single" w:sz="8" w:space="0" w:color="000000"/>
              <w:left w:val="single" w:sz="8" w:space="0" w:color="000000"/>
              <w:bottom w:val="single" w:sz="8" w:space="0" w:color="000000"/>
              <w:right w:val="single" w:sz="8" w:space="0" w:color="000000"/>
            </w:tcBorders>
          </w:tcPr>
          <w:p w14:paraId="13A39532" w14:textId="30F65C4C" w:rsidR="00082BD6" w:rsidRPr="00701DF4" w:rsidRDefault="00450C2C" w:rsidP="00082BD6">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450C2C" w:rsidRPr="00701DF4" w14:paraId="525F39CB" w14:textId="77777777" w:rsidTr="00E179D0">
        <w:tc>
          <w:tcPr>
            <w:tcW w:w="2400" w:type="dxa"/>
            <w:tcBorders>
              <w:top w:val="single" w:sz="8" w:space="0" w:color="000000"/>
              <w:left w:val="single" w:sz="8" w:space="0" w:color="000000"/>
              <w:bottom w:val="single" w:sz="8" w:space="0" w:color="000000"/>
              <w:right w:val="single" w:sz="8" w:space="0" w:color="000000"/>
            </w:tcBorders>
          </w:tcPr>
          <w:p w14:paraId="2F352D02" w14:textId="6B9807E4" w:rsidR="00450C2C" w:rsidRPr="00701DF4" w:rsidRDefault="00450C2C" w:rsidP="00450C2C">
            <w:pPr>
              <w:pStyle w:val="SoSTabelltext"/>
              <w:rPr>
                <w:rFonts w:asciiTheme="minorHAnsi" w:hAnsiTheme="minorHAnsi" w:cstheme="minorHAnsi"/>
                <w:sz w:val="18"/>
                <w:szCs w:val="18"/>
              </w:rPr>
            </w:pPr>
            <w:r w:rsidRPr="00701DF4">
              <w:rPr>
                <w:rFonts w:asciiTheme="minorHAnsi" w:hAnsiTheme="minorHAnsi" w:cstheme="minorHAnsi"/>
                <w:sz w:val="18"/>
                <w:szCs w:val="18"/>
              </w:rPr>
              <w:t>efternamn</w:t>
            </w:r>
          </w:p>
        </w:tc>
        <w:tc>
          <w:tcPr>
            <w:tcW w:w="1985" w:type="dxa"/>
            <w:tcBorders>
              <w:top w:val="single" w:sz="8" w:space="0" w:color="000000"/>
              <w:left w:val="single" w:sz="8" w:space="0" w:color="000000"/>
              <w:bottom w:val="single" w:sz="8" w:space="0" w:color="000000"/>
              <w:right w:val="single" w:sz="8" w:space="0" w:color="000000"/>
            </w:tcBorders>
          </w:tcPr>
          <w:p w14:paraId="260C6318" w14:textId="1C6770B5" w:rsidR="00450C2C" w:rsidRPr="00701DF4" w:rsidRDefault="00450C2C" w:rsidP="00450C2C">
            <w:pPr>
              <w:pStyle w:val="SoSTabelltext"/>
              <w:rPr>
                <w:rFonts w:asciiTheme="minorHAnsi" w:hAnsiTheme="minorHAnsi" w:cstheme="minorHAnsi"/>
                <w:sz w:val="18"/>
                <w:szCs w:val="18"/>
              </w:rPr>
            </w:pPr>
            <w:r w:rsidRPr="00701DF4">
              <w:rPr>
                <w:rFonts w:asciiTheme="minorHAnsi" w:hAnsiTheme="minorHAnsi" w:cstheme="minorHAnsi"/>
                <w:sz w:val="18"/>
                <w:szCs w:val="18"/>
              </w:rPr>
              <w:t>Navet: Efternamn (termkod 01014)</w:t>
            </w:r>
          </w:p>
        </w:tc>
        <w:tc>
          <w:tcPr>
            <w:tcW w:w="2551" w:type="dxa"/>
            <w:tcBorders>
              <w:top w:val="single" w:sz="8" w:space="0" w:color="000000"/>
              <w:left w:val="single" w:sz="8" w:space="0" w:color="000000"/>
              <w:bottom w:val="single" w:sz="8" w:space="0" w:color="000000"/>
              <w:right w:val="single" w:sz="8" w:space="0" w:color="000000"/>
            </w:tcBorders>
          </w:tcPr>
          <w:p w14:paraId="4442607E" w14:textId="475B8674" w:rsidR="00450C2C" w:rsidRPr="00701DF4" w:rsidRDefault="00450C2C" w:rsidP="00450C2C">
            <w:pPr>
              <w:pStyle w:val="SoSTabelltext"/>
              <w:rPr>
                <w:rFonts w:asciiTheme="minorHAnsi" w:hAnsiTheme="minorHAnsi" w:cstheme="minorHAnsi"/>
                <w:sz w:val="18"/>
                <w:szCs w:val="18"/>
              </w:rPr>
            </w:pPr>
            <w:r w:rsidRPr="00701DF4">
              <w:rPr>
                <w:rFonts w:asciiTheme="minorHAnsi" w:hAnsiTheme="minorHAnsi" w:cstheme="minorHAnsi"/>
                <w:sz w:val="18"/>
                <w:szCs w:val="18"/>
              </w:rPr>
              <w:t>En persons efternamn enligt folkbokföringsregistret (om det är PNR/SNR).</w:t>
            </w:r>
          </w:p>
        </w:tc>
        <w:tc>
          <w:tcPr>
            <w:tcW w:w="1418" w:type="dxa"/>
            <w:tcBorders>
              <w:top w:val="single" w:sz="8" w:space="0" w:color="000000"/>
              <w:left w:val="single" w:sz="8" w:space="0" w:color="000000"/>
              <w:bottom w:val="single" w:sz="8" w:space="0" w:color="000000"/>
              <w:right w:val="single" w:sz="8" w:space="0" w:color="000000"/>
            </w:tcBorders>
          </w:tcPr>
          <w:p w14:paraId="417C9445" w14:textId="1D41DA8C" w:rsidR="00450C2C" w:rsidRPr="00701DF4" w:rsidRDefault="00450C2C" w:rsidP="00450C2C">
            <w:pPr>
              <w:rPr>
                <w:rFonts w:cstheme="minorHAnsi"/>
                <w:sz w:val="18"/>
                <w:szCs w:val="18"/>
              </w:rPr>
            </w:pPr>
            <w:r w:rsidRPr="00701DF4">
              <w:rPr>
                <w:rFonts w:cstheme="minorHAnsi"/>
                <w:sz w:val="18"/>
                <w:szCs w:val="18"/>
              </w:rPr>
              <w:t>ST (</w:t>
            </w:r>
            <w:r w:rsidRPr="00701DF4">
              <w:rPr>
                <w:rFonts w:cstheme="minorHAnsi"/>
                <w:color w:val="000000"/>
                <w:sz w:val="18"/>
                <w:szCs w:val="18"/>
              </w:rPr>
              <w:t>1</w:t>
            </w:r>
            <w:r w:rsidRPr="00701DF4">
              <w:rPr>
                <w:rFonts w:cstheme="minorHAnsi"/>
                <w:sz w:val="18"/>
                <w:szCs w:val="18"/>
              </w:rPr>
              <w:t>)</w:t>
            </w:r>
          </w:p>
        </w:tc>
        <w:tc>
          <w:tcPr>
            <w:tcW w:w="3260" w:type="dxa"/>
            <w:tcBorders>
              <w:top w:val="single" w:sz="8" w:space="0" w:color="000000"/>
              <w:left w:val="single" w:sz="8" w:space="0" w:color="000000"/>
              <w:bottom w:val="single" w:sz="8" w:space="0" w:color="000000"/>
              <w:right w:val="single" w:sz="8" w:space="0" w:color="000000"/>
            </w:tcBorders>
          </w:tcPr>
          <w:p w14:paraId="6350F461" w14:textId="0269EE80" w:rsidR="00450C2C" w:rsidRPr="00701DF4" w:rsidRDefault="00450C2C" w:rsidP="00450C2C">
            <w:pPr>
              <w:pStyle w:val="SoSTabelltext"/>
              <w:rPr>
                <w:rFonts w:asciiTheme="minorHAnsi" w:hAnsiTheme="minorHAnsi" w:cstheme="minorHAnsi"/>
                <w:sz w:val="18"/>
                <w:szCs w:val="18"/>
              </w:rPr>
            </w:pPr>
            <w:r w:rsidRPr="00701DF4">
              <w:rPr>
                <w:rFonts w:asciiTheme="minorHAnsi" w:hAnsiTheme="minorHAnsi" w:cstheme="minorHAnsi"/>
                <w:sz w:val="18"/>
                <w:szCs w:val="18"/>
              </w:rPr>
              <w:t>1-60 tecken</w:t>
            </w:r>
          </w:p>
        </w:tc>
        <w:tc>
          <w:tcPr>
            <w:tcW w:w="1843" w:type="dxa"/>
            <w:tcBorders>
              <w:top w:val="single" w:sz="8" w:space="0" w:color="000000"/>
              <w:left w:val="single" w:sz="8" w:space="0" w:color="000000"/>
              <w:bottom w:val="single" w:sz="8" w:space="0" w:color="000000"/>
              <w:right w:val="single" w:sz="8" w:space="0" w:color="000000"/>
            </w:tcBorders>
          </w:tcPr>
          <w:p w14:paraId="33BC1ADC" w14:textId="34EF5C79" w:rsidR="00450C2C" w:rsidRPr="00701DF4" w:rsidRDefault="00450C2C" w:rsidP="00450C2C">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082BD6" w:rsidRPr="00701DF4" w14:paraId="49A3DDE3" w14:textId="77777777" w:rsidTr="00E179D0">
        <w:tc>
          <w:tcPr>
            <w:tcW w:w="2400" w:type="dxa"/>
            <w:tcBorders>
              <w:top w:val="single" w:sz="8" w:space="0" w:color="000000"/>
              <w:left w:val="single" w:sz="8" w:space="0" w:color="000000"/>
              <w:bottom w:val="single" w:sz="8" w:space="0" w:color="000000"/>
              <w:right w:val="single" w:sz="8" w:space="0" w:color="000000"/>
            </w:tcBorders>
          </w:tcPr>
          <w:p w14:paraId="412ED0FC" w14:textId="0E1EC103" w:rsidR="00082BD6" w:rsidRPr="00701DF4" w:rsidRDefault="00082BD6" w:rsidP="00082BD6">
            <w:pPr>
              <w:pStyle w:val="SoSTabelltext"/>
              <w:rPr>
                <w:rFonts w:asciiTheme="minorHAnsi" w:hAnsiTheme="minorHAnsi" w:cstheme="minorHAnsi"/>
                <w:sz w:val="18"/>
                <w:szCs w:val="18"/>
              </w:rPr>
            </w:pPr>
            <w:r w:rsidRPr="00701DF4">
              <w:rPr>
                <w:rFonts w:asciiTheme="minorHAnsi" w:hAnsiTheme="minorHAnsi" w:cstheme="minorHAnsi"/>
                <w:sz w:val="18"/>
                <w:szCs w:val="18"/>
              </w:rPr>
              <w:t>tilltalsnamnsmarkering</w:t>
            </w:r>
          </w:p>
        </w:tc>
        <w:tc>
          <w:tcPr>
            <w:tcW w:w="1985" w:type="dxa"/>
            <w:tcBorders>
              <w:top w:val="single" w:sz="8" w:space="0" w:color="000000"/>
              <w:left w:val="single" w:sz="8" w:space="0" w:color="000000"/>
              <w:bottom w:val="single" w:sz="8" w:space="0" w:color="000000"/>
              <w:right w:val="single" w:sz="8" w:space="0" w:color="000000"/>
            </w:tcBorders>
          </w:tcPr>
          <w:p w14:paraId="3C141EB3" w14:textId="2BE80695" w:rsidR="00082BD6" w:rsidRPr="00701DF4" w:rsidRDefault="00082BD6" w:rsidP="00082BD6">
            <w:pPr>
              <w:pStyle w:val="SoSTabelltext"/>
              <w:rPr>
                <w:rFonts w:asciiTheme="minorHAnsi" w:hAnsiTheme="minorHAnsi" w:cstheme="minorHAnsi"/>
                <w:sz w:val="18"/>
                <w:szCs w:val="18"/>
              </w:rPr>
            </w:pPr>
            <w:r w:rsidRPr="00701DF4">
              <w:rPr>
                <w:rFonts w:asciiTheme="minorHAnsi" w:hAnsiTheme="minorHAnsi" w:cstheme="minorHAnsi"/>
                <w:sz w:val="18"/>
                <w:szCs w:val="18"/>
              </w:rPr>
              <w:t>NI: Person.tilltalsnamnsmarkering</w:t>
            </w:r>
            <w:r w:rsidRPr="00701DF4">
              <w:rPr>
                <w:rFonts w:asciiTheme="minorHAnsi" w:hAnsiTheme="minorHAnsi" w:cstheme="minorHAnsi"/>
                <w:sz w:val="18"/>
                <w:szCs w:val="18"/>
              </w:rPr>
              <w:br/>
              <w:t xml:space="preserve">Navet: </w:t>
            </w:r>
            <w:r w:rsidRPr="00701DF4">
              <w:rPr>
                <w:rFonts w:asciiTheme="minorHAnsi" w:hAnsiTheme="minorHAnsi" w:cstheme="minorHAnsi"/>
                <w:sz w:val="18"/>
                <w:szCs w:val="18"/>
              </w:rPr>
              <w:lastRenderedPageBreak/>
              <w:t>Tilltalsnamnsmarkering</w:t>
            </w:r>
          </w:p>
        </w:tc>
        <w:tc>
          <w:tcPr>
            <w:tcW w:w="2551" w:type="dxa"/>
            <w:tcBorders>
              <w:top w:val="single" w:sz="8" w:space="0" w:color="000000"/>
              <w:left w:val="single" w:sz="8" w:space="0" w:color="000000"/>
              <w:bottom w:val="single" w:sz="8" w:space="0" w:color="000000"/>
              <w:right w:val="single" w:sz="8" w:space="0" w:color="000000"/>
            </w:tcBorders>
          </w:tcPr>
          <w:p w14:paraId="6D62005C" w14:textId="77777777" w:rsidR="00082BD6" w:rsidRPr="00701DF4" w:rsidRDefault="00082BD6" w:rsidP="00082BD6">
            <w:pPr>
              <w:pStyle w:val="SoSTabelltext"/>
              <w:rPr>
                <w:rFonts w:asciiTheme="minorHAnsi" w:hAnsiTheme="minorHAnsi" w:cstheme="minorHAnsi"/>
                <w:sz w:val="18"/>
                <w:szCs w:val="18"/>
              </w:rPr>
            </w:pPr>
            <w:r w:rsidRPr="00701DF4">
              <w:rPr>
                <w:rFonts w:asciiTheme="minorHAnsi" w:hAnsiTheme="minorHAnsi" w:cstheme="minorHAnsi"/>
                <w:sz w:val="18"/>
                <w:szCs w:val="18"/>
              </w:rPr>
              <w:lastRenderedPageBreak/>
              <w:t>Anger vilket av de angivna förnamnen som är personens tilltalsnamn.</w:t>
            </w:r>
          </w:p>
          <w:p w14:paraId="6AEA99FB" w14:textId="7F514F74" w:rsidR="00082BD6" w:rsidRPr="00701DF4" w:rsidRDefault="00082BD6" w:rsidP="00082BD6">
            <w:pPr>
              <w:pStyle w:val="SoSTabelltext"/>
              <w:rPr>
                <w:rFonts w:asciiTheme="minorHAnsi" w:hAnsiTheme="minorHAnsi" w:cstheme="minorHAnsi"/>
                <w:sz w:val="18"/>
                <w:szCs w:val="18"/>
              </w:rPr>
            </w:pPr>
          </w:p>
        </w:tc>
        <w:tc>
          <w:tcPr>
            <w:tcW w:w="1418" w:type="dxa"/>
            <w:tcBorders>
              <w:top w:val="single" w:sz="8" w:space="0" w:color="000000"/>
              <w:left w:val="single" w:sz="8" w:space="0" w:color="000000"/>
              <w:bottom w:val="single" w:sz="8" w:space="0" w:color="000000"/>
              <w:right w:val="single" w:sz="8" w:space="0" w:color="000000"/>
            </w:tcBorders>
          </w:tcPr>
          <w:p w14:paraId="45223409" w14:textId="29405587" w:rsidR="00082BD6" w:rsidRPr="00701DF4" w:rsidRDefault="00082BD6" w:rsidP="00082BD6">
            <w:pPr>
              <w:rPr>
                <w:rFonts w:cstheme="minorHAnsi"/>
                <w:color w:val="353636" w:themeColor="text1"/>
                <w:sz w:val="18"/>
                <w:szCs w:val="18"/>
                <w:lang w:eastAsia="sv-SE"/>
              </w:rPr>
            </w:pPr>
            <w:r w:rsidRPr="00701DF4">
              <w:rPr>
                <w:rFonts w:cstheme="minorHAnsi"/>
                <w:sz w:val="18"/>
                <w:szCs w:val="18"/>
              </w:rPr>
              <w:t>INT (</w:t>
            </w:r>
            <w:r w:rsidRPr="00701DF4">
              <w:rPr>
                <w:rFonts w:cstheme="minorHAnsi"/>
                <w:color w:val="000000"/>
                <w:sz w:val="18"/>
                <w:szCs w:val="18"/>
              </w:rPr>
              <w:t>0..1</w:t>
            </w:r>
            <w:r w:rsidRPr="00701DF4">
              <w:rPr>
                <w:rFonts w:cstheme="minorHAnsi"/>
                <w:sz w:val="18"/>
                <w:szCs w:val="18"/>
              </w:rPr>
              <w:t>)</w:t>
            </w:r>
          </w:p>
        </w:tc>
        <w:tc>
          <w:tcPr>
            <w:tcW w:w="3260" w:type="dxa"/>
            <w:tcBorders>
              <w:top w:val="single" w:sz="8" w:space="0" w:color="000000"/>
              <w:left w:val="single" w:sz="8" w:space="0" w:color="000000"/>
              <w:bottom w:val="single" w:sz="8" w:space="0" w:color="000000"/>
              <w:right w:val="single" w:sz="8" w:space="0" w:color="000000"/>
            </w:tcBorders>
          </w:tcPr>
          <w:p w14:paraId="2CA54E51" w14:textId="77777777" w:rsidR="00082BD6" w:rsidRPr="00701DF4" w:rsidRDefault="00082BD6" w:rsidP="00082BD6">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Giltiga värden är 10-99 där den första siffran anger vilket av de angivna förnamnen som är tilltalsnamnet (1 motsvarar första namnet osv.) och den andra siffran </w:t>
            </w:r>
            <w:r w:rsidRPr="00701DF4">
              <w:rPr>
                <w:rFonts w:asciiTheme="minorHAnsi" w:hAnsiTheme="minorHAnsi" w:cstheme="minorHAnsi"/>
                <w:sz w:val="18"/>
                <w:szCs w:val="18"/>
              </w:rPr>
              <w:lastRenderedPageBreak/>
              <w:t xml:space="preserve">anger det eventuella andra tilltalsnamnet om dubbelnamn är aktuellt. Om inte är den andra siffran 0.  </w:t>
            </w:r>
          </w:p>
          <w:p w14:paraId="5CBA513E" w14:textId="77777777" w:rsidR="00082BD6" w:rsidRPr="00701DF4" w:rsidRDefault="00082BD6" w:rsidP="00082BD6">
            <w:pPr>
              <w:pStyle w:val="SoSTabelltext"/>
              <w:rPr>
                <w:rFonts w:asciiTheme="minorHAnsi" w:hAnsiTheme="minorHAnsi" w:cstheme="minorHAnsi"/>
                <w:sz w:val="18"/>
                <w:szCs w:val="18"/>
              </w:rPr>
            </w:pPr>
            <w:r w:rsidRPr="00701DF4">
              <w:rPr>
                <w:rFonts w:asciiTheme="minorHAnsi" w:hAnsiTheme="minorHAnsi" w:cstheme="minorHAnsi"/>
                <w:sz w:val="18"/>
                <w:szCs w:val="18"/>
              </w:rPr>
              <w:t>Exempel:</w:t>
            </w:r>
            <w:r w:rsidRPr="00701DF4">
              <w:rPr>
                <w:rFonts w:asciiTheme="minorHAnsi" w:hAnsiTheme="minorHAnsi" w:cstheme="minorHAnsi"/>
                <w:sz w:val="18"/>
                <w:szCs w:val="18"/>
              </w:rPr>
              <w:br/>
              <w:t xml:space="preserve"> </w:t>
            </w:r>
          </w:p>
          <w:p w14:paraId="72CB8CDD" w14:textId="77777777" w:rsidR="00082BD6" w:rsidRPr="00701DF4" w:rsidRDefault="00082BD6" w:rsidP="00082BD6">
            <w:pPr>
              <w:pStyle w:val="SoSTabelltext"/>
              <w:rPr>
                <w:rFonts w:asciiTheme="minorHAnsi" w:hAnsiTheme="minorHAnsi" w:cstheme="minorHAnsi"/>
                <w:sz w:val="18"/>
                <w:szCs w:val="18"/>
              </w:rPr>
            </w:pPr>
            <w:r w:rsidRPr="00701DF4">
              <w:rPr>
                <w:rFonts w:asciiTheme="minorHAnsi" w:hAnsiTheme="minorHAnsi" w:cstheme="minorHAnsi"/>
                <w:sz w:val="18"/>
                <w:szCs w:val="18"/>
              </w:rPr>
              <w:t>Eva Mia:markeras med 20</w:t>
            </w:r>
            <w:r w:rsidRPr="00701DF4">
              <w:rPr>
                <w:rFonts w:asciiTheme="minorHAnsi" w:hAnsiTheme="minorHAnsi" w:cstheme="minorHAnsi"/>
                <w:sz w:val="18"/>
                <w:szCs w:val="18"/>
              </w:rPr>
              <w:br/>
              <w:t xml:space="preserve"> </w:t>
            </w:r>
          </w:p>
          <w:p w14:paraId="05E7F638" w14:textId="77777777" w:rsidR="00082BD6" w:rsidRPr="00701DF4" w:rsidRDefault="00082BD6" w:rsidP="00082BD6">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Kjell Olof: markeras med 12 </w:t>
            </w:r>
          </w:p>
          <w:p w14:paraId="4C330EDE" w14:textId="2EDD869B" w:rsidR="00082BD6" w:rsidRPr="00701DF4" w:rsidRDefault="00082BD6" w:rsidP="00082BD6">
            <w:pPr>
              <w:rPr>
                <w:rFonts w:cstheme="minorHAnsi"/>
                <w:color w:val="353636" w:themeColor="text1"/>
                <w:sz w:val="18"/>
                <w:szCs w:val="18"/>
                <w:lang w:eastAsia="sv-SE"/>
              </w:rPr>
            </w:pPr>
            <w:r w:rsidRPr="00701DF4">
              <w:rPr>
                <w:rFonts w:cstheme="minorHAnsi"/>
                <w:sz w:val="18"/>
                <w:szCs w:val="18"/>
              </w:rPr>
              <w:t>Hedvig Britt-Marie: markeras med 23(förnamn med bindestreck betraktas som två namn).</w:t>
            </w:r>
          </w:p>
        </w:tc>
        <w:tc>
          <w:tcPr>
            <w:tcW w:w="1843" w:type="dxa"/>
            <w:tcBorders>
              <w:top w:val="single" w:sz="8" w:space="0" w:color="000000"/>
              <w:left w:val="single" w:sz="8" w:space="0" w:color="000000"/>
              <w:bottom w:val="single" w:sz="8" w:space="0" w:color="000000"/>
              <w:right w:val="single" w:sz="8" w:space="0" w:color="000000"/>
            </w:tcBorders>
          </w:tcPr>
          <w:p w14:paraId="5DCE2D11" w14:textId="20FCC044" w:rsidR="00082BD6" w:rsidRPr="00701DF4" w:rsidRDefault="00082BD6" w:rsidP="00082BD6">
            <w:pPr>
              <w:pStyle w:val="SoSTabelltext"/>
              <w:rPr>
                <w:rFonts w:asciiTheme="minorHAnsi" w:hAnsiTheme="minorHAnsi" w:cstheme="minorHAnsi"/>
                <w:sz w:val="18"/>
                <w:szCs w:val="18"/>
              </w:rPr>
            </w:pPr>
            <w:r w:rsidRPr="00701DF4">
              <w:rPr>
                <w:rFonts w:asciiTheme="minorHAnsi" w:hAnsiTheme="minorHAnsi" w:cstheme="minorHAnsi"/>
                <w:sz w:val="18"/>
                <w:szCs w:val="18"/>
              </w:rPr>
              <w:lastRenderedPageBreak/>
              <w:t>Navet</w:t>
            </w:r>
          </w:p>
        </w:tc>
      </w:tr>
      <w:tr w:rsidR="00082BD6" w:rsidRPr="00701DF4" w14:paraId="6E660D7F" w14:textId="77777777" w:rsidTr="00E179D0">
        <w:tc>
          <w:tcPr>
            <w:tcW w:w="2400" w:type="dxa"/>
            <w:tcBorders>
              <w:top w:val="single" w:sz="8" w:space="0" w:color="000000"/>
              <w:left w:val="single" w:sz="8" w:space="0" w:color="000000"/>
              <w:bottom w:val="single" w:sz="8" w:space="0" w:color="000000"/>
              <w:right w:val="single" w:sz="8" w:space="0" w:color="000000"/>
            </w:tcBorders>
          </w:tcPr>
          <w:p w14:paraId="2E8418D8" w14:textId="1D856FCD" w:rsidR="00082BD6" w:rsidRPr="00701DF4" w:rsidRDefault="00082BD6" w:rsidP="00082BD6">
            <w:pPr>
              <w:pStyle w:val="SoSTabelltext"/>
              <w:rPr>
                <w:rFonts w:asciiTheme="minorHAnsi" w:hAnsiTheme="minorHAnsi" w:cstheme="minorHAnsi"/>
                <w:strike/>
                <w:sz w:val="18"/>
                <w:szCs w:val="18"/>
              </w:rPr>
            </w:pPr>
            <w:r w:rsidRPr="00701DF4">
              <w:rPr>
                <w:rFonts w:asciiTheme="minorHAnsi" w:hAnsiTheme="minorHAnsi" w:cstheme="minorHAnsi"/>
                <w:sz w:val="18"/>
                <w:szCs w:val="18"/>
              </w:rPr>
              <w:t>aviseringsnamn</w:t>
            </w:r>
          </w:p>
        </w:tc>
        <w:tc>
          <w:tcPr>
            <w:tcW w:w="1985" w:type="dxa"/>
            <w:tcBorders>
              <w:top w:val="single" w:sz="8" w:space="0" w:color="000000"/>
              <w:left w:val="single" w:sz="8" w:space="0" w:color="000000"/>
              <w:bottom w:val="single" w:sz="8" w:space="0" w:color="000000"/>
              <w:right w:val="single" w:sz="8" w:space="0" w:color="000000"/>
            </w:tcBorders>
          </w:tcPr>
          <w:p w14:paraId="1CB9E5F8" w14:textId="6F704C59" w:rsidR="00082BD6" w:rsidRPr="00701DF4" w:rsidRDefault="00082BD6" w:rsidP="00082BD6">
            <w:pPr>
              <w:pStyle w:val="SoSTabelltext"/>
              <w:rPr>
                <w:rFonts w:asciiTheme="minorHAnsi" w:hAnsiTheme="minorHAnsi" w:cstheme="minorHAnsi"/>
                <w:strike/>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22B82A38" w14:textId="78062035" w:rsidR="00082BD6" w:rsidRPr="00701DF4" w:rsidRDefault="00082BD6" w:rsidP="00082BD6">
            <w:pPr>
              <w:pStyle w:val="SoSTabelltext"/>
              <w:rPr>
                <w:rFonts w:asciiTheme="minorHAnsi" w:hAnsiTheme="minorHAnsi" w:cstheme="minorHAnsi"/>
                <w:strike/>
                <w:sz w:val="18"/>
                <w:szCs w:val="18"/>
              </w:rPr>
            </w:pPr>
            <w:r w:rsidRPr="00701DF4">
              <w:rPr>
                <w:rFonts w:asciiTheme="minorHAnsi" w:hAnsiTheme="minorHAnsi" w:cstheme="minorHAnsi"/>
                <w:sz w:val="18"/>
                <w:szCs w:val="18"/>
              </w:rPr>
              <w:t>Aviseringsnamn finns endast för de personer vars förnamn, mellannamn och efternamn tillsammans överstiger 36 tecken.</w:t>
            </w:r>
          </w:p>
        </w:tc>
        <w:tc>
          <w:tcPr>
            <w:tcW w:w="1418" w:type="dxa"/>
            <w:tcBorders>
              <w:top w:val="single" w:sz="8" w:space="0" w:color="000000"/>
              <w:left w:val="single" w:sz="8" w:space="0" w:color="000000"/>
              <w:bottom w:val="single" w:sz="8" w:space="0" w:color="000000"/>
              <w:right w:val="single" w:sz="8" w:space="0" w:color="000000"/>
            </w:tcBorders>
          </w:tcPr>
          <w:p w14:paraId="0E3878FE" w14:textId="2BECD57F" w:rsidR="00082BD6" w:rsidRPr="00701DF4" w:rsidRDefault="00082BD6" w:rsidP="00082BD6">
            <w:pPr>
              <w:rPr>
                <w:rFonts w:cstheme="minorHAnsi"/>
                <w:strike/>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3260" w:type="dxa"/>
            <w:tcBorders>
              <w:top w:val="single" w:sz="8" w:space="0" w:color="000000"/>
              <w:left w:val="single" w:sz="8" w:space="0" w:color="000000"/>
              <w:bottom w:val="single" w:sz="8" w:space="0" w:color="000000"/>
              <w:right w:val="single" w:sz="8" w:space="0" w:color="000000"/>
            </w:tcBorders>
          </w:tcPr>
          <w:p w14:paraId="5F8B610D" w14:textId="37C73783" w:rsidR="00082BD6" w:rsidRPr="00701DF4" w:rsidRDefault="00082BD6" w:rsidP="00082BD6">
            <w:pPr>
              <w:rPr>
                <w:rFonts w:cstheme="minorHAnsi"/>
                <w:strike/>
                <w:color w:val="353636" w:themeColor="text1"/>
                <w:sz w:val="18"/>
                <w:szCs w:val="18"/>
                <w:lang w:eastAsia="sv-SE"/>
              </w:rPr>
            </w:pPr>
            <w:r w:rsidRPr="00701DF4">
              <w:rPr>
                <w:rFonts w:cstheme="minorHAnsi"/>
                <w:sz w:val="18"/>
                <w:szCs w:val="18"/>
              </w:rPr>
              <w:t>1-36 tecken</w:t>
            </w:r>
          </w:p>
        </w:tc>
        <w:tc>
          <w:tcPr>
            <w:tcW w:w="1843" w:type="dxa"/>
            <w:tcBorders>
              <w:top w:val="single" w:sz="8" w:space="0" w:color="000000"/>
              <w:left w:val="single" w:sz="8" w:space="0" w:color="000000"/>
              <w:bottom w:val="single" w:sz="8" w:space="0" w:color="000000"/>
              <w:right w:val="single" w:sz="8" w:space="0" w:color="000000"/>
            </w:tcBorders>
          </w:tcPr>
          <w:p w14:paraId="01171AA6" w14:textId="302B6BE5" w:rsidR="00082BD6" w:rsidRPr="00701DF4" w:rsidRDefault="00082BD6" w:rsidP="00082BD6">
            <w:pPr>
              <w:pStyle w:val="SoSTabelltext"/>
              <w:rPr>
                <w:rFonts w:asciiTheme="minorHAnsi" w:hAnsiTheme="minorHAnsi" w:cstheme="minorHAnsi"/>
                <w:strike/>
                <w:sz w:val="18"/>
                <w:szCs w:val="18"/>
              </w:rPr>
            </w:pPr>
            <w:r w:rsidRPr="00701DF4">
              <w:rPr>
                <w:rFonts w:asciiTheme="minorHAnsi" w:hAnsiTheme="minorHAnsi" w:cstheme="minorHAnsi"/>
                <w:sz w:val="18"/>
                <w:szCs w:val="18"/>
              </w:rPr>
              <w:t>Navet</w:t>
            </w:r>
          </w:p>
        </w:tc>
      </w:tr>
    </w:tbl>
    <w:p w14:paraId="180162D0" w14:textId="77777777" w:rsidR="00711E86" w:rsidRPr="00701DF4" w:rsidRDefault="00711E86" w:rsidP="00B22586"/>
    <w:p w14:paraId="2878A93A" w14:textId="2731E1E4" w:rsidR="00141620" w:rsidRPr="00701DF4" w:rsidRDefault="00141620">
      <w:r w:rsidRPr="00701DF4">
        <w:br w:type="page"/>
      </w:r>
    </w:p>
    <w:p w14:paraId="3FB39D41" w14:textId="77777777" w:rsidR="00141620" w:rsidRPr="00701DF4" w:rsidRDefault="00141620" w:rsidP="00B22586"/>
    <w:p w14:paraId="68A48DA5" w14:textId="2D4F8F0D" w:rsidR="00141620" w:rsidRPr="00701DF4" w:rsidRDefault="00141620" w:rsidP="00141620">
      <w:pPr>
        <w:pStyle w:val="Numreradrubrik3"/>
      </w:pPr>
      <w:bookmarkStart w:id="80" w:name="_Toc158116574"/>
      <w:r w:rsidRPr="00701DF4">
        <w:t>Person</w:t>
      </w:r>
      <w:bookmarkEnd w:id="80"/>
    </w:p>
    <w:p w14:paraId="0BDAD447" w14:textId="3EF93BAE" w:rsidR="00141620" w:rsidRPr="00701DF4" w:rsidRDefault="00141620" w:rsidP="00141620">
      <w:r w:rsidRPr="00701DF4">
        <w:rPr>
          <w:color w:val="000000"/>
        </w:rPr>
        <w:t xml:space="preserve">Engelskt namn: </w:t>
      </w:r>
      <w:r w:rsidRPr="00701DF4">
        <w:t>PersonRecord</w:t>
      </w:r>
    </w:p>
    <w:p w14:paraId="6942C37E" w14:textId="55A6DAF8" w:rsidR="00141620" w:rsidRPr="00701DF4" w:rsidRDefault="00141620" w:rsidP="00141620">
      <w:r w:rsidRPr="00701DF4">
        <w:rPr>
          <w:b/>
          <w:bCs/>
        </w:rPr>
        <w:t>Beskrivning:</w:t>
      </w:r>
      <w:r w:rsidRPr="00701DF4">
        <w:br/>
        <w:t xml:space="preserve">Klass för personuppgifter, källa Skatteverket, folkbokföringsregistret. </w:t>
      </w:r>
      <w:r w:rsidR="002B5FE5" w:rsidRPr="00701DF4">
        <w:br/>
      </w:r>
      <w:r w:rsidRPr="00701DF4">
        <w:t xml:space="preserve">En person kan ha flera identiteter (PNR, SNR, LRID, NRID). En av dessa identiteter kan då utgöra en s.k huvudidentitet. Dvs den identitet och de personuppgifter som normalt beskriver personen. Se mer under klasserna KoppladIdentitet och Hänvisningar. </w:t>
      </w:r>
    </w:p>
    <w:p w14:paraId="27602822" w14:textId="269C9298" w:rsidR="00141620" w:rsidRPr="00701DF4" w:rsidRDefault="00141620" w:rsidP="00141620">
      <w:r w:rsidRPr="00701DF4">
        <w:t xml:space="preserve">Källa för personuppgifter är Skatteverket, folkbokföringsregistret. </w:t>
      </w:r>
      <w:r w:rsidRPr="00701DF4">
        <w:br/>
        <w:t xml:space="preserve">PNR = Personnummer </w:t>
      </w:r>
      <w:r w:rsidRPr="00701DF4">
        <w:br/>
        <w:t xml:space="preserve">SNR = samordningsnummer </w:t>
      </w:r>
      <w:r w:rsidRPr="00701DF4">
        <w:br/>
        <w:t xml:space="preserve">LRID = lokal reservidentitet </w:t>
      </w:r>
      <w:r w:rsidRPr="00701DF4">
        <w:br/>
        <w:t>NRID = nationell reservidentitet</w:t>
      </w:r>
    </w:p>
    <w:p w14:paraId="72885AF8" w14:textId="77777777" w:rsidR="00141620" w:rsidRPr="00701DF4" w:rsidRDefault="00141620" w:rsidP="00141620">
      <w:r w:rsidRPr="00701DF4">
        <w:t>För person med gällande samordningsnummer anges om uppgiften är styrkt enligt Skatteverkets regelverk.</w:t>
      </w:r>
    </w:p>
    <w:p w14:paraId="6878ED3A" w14:textId="77777777" w:rsidR="002B5FE5" w:rsidRPr="00701DF4" w:rsidRDefault="00141620" w:rsidP="002B5FE5">
      <w:r w:rsidRPr="00701DF4">
        <w:rPr>
          <w:b/>
        </w:rPr>
        <w:t>Mappning till RIM:</w:t>
      </w:r>
      <w:r w:rsidRPr="00701DF4">
        <w:rPr>
          <w:b/>
        </w:rPr>
        <w:br/>
      </w:r>
      <w:r w:rsidRPr="00701DF4">
        <w:t xml:space="preserve">Navet: </w:t>
      </w:r>
      <w:r w:rsidR="002B5FE5" w:rsidRPr="00701DF4">
        <w:t>NI: Person (PNR och SNR), vård- och omsorgstagare (LRID och NRID)</w:t>
      </w:r>
      <w:r w:rsidR="002B5FE5" w:rsidRPr="00701DF4">
        <w:br/>
        <w:t>Navet: Personpost (PNR och SNR)</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141620" w:rsidRPr="00701DF4" w14:paraId="7F3E9247"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A2E16E1" w14:textId="77777777" w:rsidR="00141620" w:rsidRPr="00701DF4" w:rsidRDefault="00141620" w:rsidP="00D5522D">
            <w:pPr>
              <w:pStyle w:val="Tabellrubrik"/>
            </w:pPr>
            <w:r w:rsidRPr="00701DF4">
              <w:t xml:space="preserve">Mappning till RIM: </w:t>
            </w:r>
            <w:r w:rsidRPr="00701DF4">
              <w:br/>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5308CE1" w14:textId="77777777" w:rsidR="00141620" w:rsidRPr="00701DF4" w:rsidRDefault="00141620"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2997717" w14:textId="77777777" w:rsidR="00141620" w:rsidRPr="00701DF4" w:rsidRDefault="00141620"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47AA804" w14:textId="77777777" w:rsidR="00141620" w:rsidRPr="00701DF4" w:rsidRDefault="00141620"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08C6243" w14:textId="77777777" w:rsidR="00141620" w:rsidRPr="00701DF4" w:rsidRDefault="00141620"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4A2A91D" w14:textId="77777777" w:rsidR="00141620" w:rsidRPr="00701DF4" w:rsidRDefault="00141620" w:rsidP="00D5522D">
            <w:pPr>
              <w:pStyle w:val="Tabellrubrik"/>
            </w:pPr>
            <w:r w:rsidRPr="00701DF4">
              <w:t>Spårbarhet till krav</w:t>
            </w:r>
          </w:p>
        </w:tc>
      </w:tr>
      <w:tr w:rsidR="002B5FE5" w:rsidRPr="00701DF4" w14:paraId="52046FBA"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1E7E9858" w14:textId="558E8164" w:rsidR="002B5FE5" w:rsidRPr="00701DF4" w:rsidRDefault="002B5FE5" w:rsidP="002B5FE5">
            <w:pPr>
              <w:pStyle w:val="SoSTabelltext"/>
              <w:rPr>
                <w:rFonts w:asciiTheme="minorHAnsi" w:hAnsiTheme="minorHAnsi" w:cstheme="minorHAnsi"/>
                <w:sz w:val="20"/>
                <w:szCs w:val="20"/>
              </w:rPr>
            </w:pPr>
            <w:r w:rsidRPr="00701DF4">
              <w:rPr>
                <w:rFonts w:asciiTheme="minorHAnsi" w:hAnsiTheme="minorHAnsi" w:cstheme="minorHAnsi"/>
                <w:sz w:val="20"/>
                <w:szCs w:val="20"/>
              </w:rPr>
              <w:t>id</w:t>
            </w:r>
          </w:p>
        </w:tc>
        <w:tc>
          <w:tcPr>
            <w:tcW w:w="1985" w:type="dxa"/>
            <w:tcBorders>
              <w:top w:val="single" w:sz="8" w:space="0" w:color="000000"/>
              <w:left w:val="single" w:sz="8" w:space="0" w:color="000000"/>
              <w:bottom w:val="single" w:sz="8" w:space="0" w:color="000000"/>
              <w:right w:val="single" w:sz="8" w:space="0" w:color="000000"/>
            </w:tcBorders>
          </w:tcPr>
          <w:p w14:paraId="79A726D5" w14:textId="3AD17F3A"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NI: Person.person-id (PNR, SNR) och Vård&amp;omsorgstagare.Id (LRID, NRID)</w:t>
            </w:r>
            <w:r w:rsidRPr="00701DF4">
              <w:rPr>
                <w:rFonts w:asciiTheme="minorHAnsi" w:hAnsiTheme="minorHAnsi" w:cstheme="minorHAnsi"/>
                <w:sz w:val="18"/>
                <w:szCs w:val="18"/>
              </w:rPr>
              <w:br/>
              <w:t>Navet: personId (PNR, SNR)</w:t>
            </w:r>
          </w:p>
        </w:tc>
        <w:tc>
          <w:tcPr>
            <w:tcW w:w="2551" w:type="dxa"/>
            <w:tcBorders>
              <w:top w:val="single" w:sz="8" w:space="0" w:color="000000"/>
              <w:left w:val="single" w:sz="8" w:space="0" w:color="000000"/>
              <w:bottom w:val="single" w:sz="8" w:space="0" w:color="000000"/>
              <w:right w:val="single" w:sz="8" w:space="0" w:color="000000"/>
            </w:tcBorders>
          </w:tcPr>
          <w:p w14:paraId="1C89A26E" w14:textId="3FFDA6F6"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Se patientType JoL Header Fältregler (https://bitbucket.org/rivta-domains/best-practice/)</w:t>
            </w:r>
          </w:p>
        </w:tc>
        <w:tc>
          <w:tcPr>
            <w:tcW w:w="1418" w:type="dxa"/>
            <w:tcBorders>
              <w:top w:val="single" w:sz="8" w:space="0" w:color="000000"/>
              <w:left w:val="single" w:sz="8" w:space="0" w:color="000000"/>
              <w:bottom w:val="single" w:sz="8" w:space="0" w:color="000000"/>
              <w:right w:val="single" w:sz="8" w:space="0" w:color="000000"/>
            </w:tcBorders>
          </w:tcPr>
          <w:p w14:paraId="672922E9" w14:textId="39626FA9" w:rsidR="002B5FE5" w:rsidRPr="00701DF4" w:rsidRDefault="002B5FE5" w:rsidP="002B5FE5">
            <w:pPr>
              <w:rPr>
                <w:rFonts w:cstheme="minorHAnsi"/>
                <w:sz w:val="18"/>
                <w:szCs w:val="18"/>
              </w:rPr>
            </w:pPr>
            <w:r w:rsidRPr="00701DF4">
              <w:rPr>
                <w:rFonts w:cstheme="minorHAnsi"/>
                <w:sz w:val="18"/>
                <w:szCs w:val="18"/>
              </w:rPr>
              <w:t>II (</w:t>
            </w:r>
            <w:r w:rsidRPr="00701DF4">
              <w:rPr>
                <w:rFonts w:cstheme="minorHAnsi"/>
                <w:color w:val="000000"/>
                <w:sz w:val="18"/>
                <w:szCs w:val="18"/>
              </w:rPr>
              <w:t>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302D3364" w14:textId="2AAB1FCB"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OID för:</w:t>
            </w:r>
            <w:r w:rsidRPr="00701DF4">
              <w:rPr>
                <w:rFonts w:asciiTheme="minorHAnsi" w:hAnsiTheme="minorHAnsi" w:cstheme="minorHAnsi"/>
                <w:sz w:val="18"/>
                <w:szCs w:val="18"/>
              </w:rPr>
              <w:br/>
              <w:t>PNR: 1.2.752.129.2.1.3.1</w:t>
            </w:r>
            <w:r w:rsidRPr="00701DF4">
              <w:rPr>
                <w:rFonts w:asciiTheme="minorHAnsi" w:hAnsiTheme="minorHAnsi" w:cstheme="minorHAnsi"/>
                <w:sz w:val="18"/>
                <w:szCs w:val="18"/>
              </w:rPr>
              <w:br/>
              <w:t>SNR: 1.2.752.129.2.1.3.3</w:t>
            </w:r>
            <w:r w:rsidRPr="00701DF4">
              <w:rPr>
                <w:rFonts w:asciiTheme="minorHAnsi" w:hAnsiTheme="minorHAnsi" w:cstheme="minorHAnsi"/>
                <w:sz w:val="18"/>
                <w:szCs w:val="18"/>
              </w:rPr>
              <w:br/>
              <w:t>NRID: 1.2.752.74.9.1</w:t>
            </w:r>
            <w:r w:rsidRPr="00701DF4">
              <w:rPr>
                <w:rFonts w:asciiTheme="minorHAnsi" w:hAnsiTheme="minorHAnsi" w:cstheme="minorHAnsi"/>
                <w:sz w:val="18"/>
                <w:szCs w:val="18"/>
              </w:rPr>
              <w:br/>
              <w:t>SLLs reservidentitet: 1.2.752.97.3.1.3</w:t>
            </w:r>
          </w:p>
        </w:tc>
        <w:tc>
          <w:tcPr>
            <w:tcW w:w="2552" w:type="dxa"/>
            <w:tcBorders>
              <w:top w:val="single" w:sz="8" w:space="0" w:color="000000"/>
              <w:left w:val="single" w:sz="8" w:space="0" w:color="000000"/>
              <w:bottom w:val="single" w:sz="8" w:space="0" w:color="000000"/>
              <w:right w:val="single" w:sz="8" w:space="0" w:color="000000"/>
            </w:tcBorders>
          </w:tcPr>
          <w:p w14:paraId="511948A3" w14:textId="59DC9C41"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2B5FE5" w:rsidRPr="00701DF4" w14:paraId="1990AC4C"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0F3F1C99" w14:textId="1FC90EAD" w:rsidR="002B5FE5" w:rsidRPr="00701DF4" w:rsidRDefault="002B5FE5" w:rsidP="002B5FE5">
            <w:pPr>
              <w:pStyle w:val="SoSTabelltext"/>
              <w:rPr>
                <w:rFonts w:asciiTheme="minorHAnsi" w:hAnsiTheme="minorHAnsi" w:cstheme="minorHAnsi"/>
                <w:sz w:val="20"/>
                <w:szCs w:val="20"/>
              </w:rPr>
            </w:pPr>
            <w:r w:rsidRPr="00701DF4">
              <w:rPr>
                <w:rFonts w:asciiTheme="minorHAnsi" w:hAnsiTheme="minorHAnsi" w:cstheme="minorHAnsi"/>
                <w:sz w:val="20"/>
                <w:szCs w:val="20"/>
              </w:rPr>
              <w:lastRenderedPageBreak/>
              <w:t>huvudidentitet</w:t>
            </w:r>
          </w:p>
        </w:tc>
        <w:tc>
          <w:tcPr>
            <w:tcW w:w="1985" w:type="dxa"/>
            <w:tcBorders>
              <w:top w:val="single" w:sz="8" w:space="0" w:color="000000"/>
              <w:left w:val="single" w:sz="8" w:space="0" w:color="000000"/>
              <w:bottom w:val="single" w:sz="8" w:space="0" w:color="000000"/>
              <w:right w:val="single" w:sz="8" w:space="0" w:color="000000"/>
            </w:tcBorders>
          </w:tcPr>
          <w:p w14:paraId="0338CDE3" w14:textId="0EFE672F"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353F28B3" w14:textId="4FEFDC08"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Indikerar ifall identiteten är huvudidentitet eller inte. Används då två identiteter ska kopplas ihop eller kopplas isär. För att kunna göra det måste en av identiteterna vara satt till huvudidentitet. </w:t>
            </w:r>
          </w:p>
        </w:tc>
        <w:tc>
          <w:tcPr>
            <w:tcW w:w="1418" w:type="dxa"/>
            <w:tcBorders>
              <w:top w:val="single" w:sz="8" w:space="0" w:color="000000"/>
              <w:left w:val="single" w:sz="8" w:space="0" w:color="000000"/>
              <w:bottom w:val="single" w:sz="8" w:space="0" w:color="000000"/>
              <w:right w:val="single" w:sz="8" w:space="0" w:color="000000"/>
            </w:tcBorders>
          </w:tcPr>
          <w:p w14:paraId="53092D73" w14:textId="043E2CDF" w:rsidR="002B5FE5" w:rsidRPr="00701DF4" w:rsidRDefault="002B5FE5" w:rsidP="002B5FE5">
            <w:pPr>
              <w:rPr>
                <w:rFonts w:cstheme="minorHAnsi"/>
                <w:sz w:val="18"/>
                <w:szCs w:val="18"/>
              </w:rPr>
            </w:pPr>
            <w:r w:rsidRPr="00701DF4">
              <w:rPr>
                <w:rFonts w:cstheme="minorHAnsi"/>
                <w:sz w:val="18"/>
                <w:szCs w:val="18"/>
              </w:rPr>
              <w:t>BL (</w:t>
            </w:r>
            <w:r w:rsidRPr="00701DF4">
              <w:rPr>
                <w:rFonts w:cstheme="minorHAnsi"/>
                <w:color w:val="000000"/>
                <w:sz w:val="18"/>
                <w:szCs w:val="18"/>
              </w:rPr>
              <w:t>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60289B88" w14:textId="77777777"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true=huvudidentitet </w:t>
            </w:r>
          </w:p>
          <w:p w14:paraId="10E3A213" w14:textId="77777777"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false=ej huvudidentitet </w:t>
            </w:r>
          </w:p>
          <w:p w14:paraId="22217E21" w14:textId="07CD7B70"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Om relation till klassen KoppladIdentitet saknas, är denna alltid satt till true.</w:t>
            </w:r>
          </w:p>
        </w:tc>
        <w:tc>
          <w:tcPr>
            <w:tcW w:w="2552" w:type="dxa"/>
            <w:tcBorders>
              <w:top w:val="single" w:sz="8" w:space="0" w:color="000000"/>
              <w:left w:val="single" w:sz="8" w:space="0" w:color="000000"/>
              <w:bottom w:val="single" w:sz="8" w:space="0" w:color="000000"/>
              <w:right w:val="single" w:sz="8" w:space="0" w:color="000000"/>
            </w:tcBorders>
          </w:tcPr>
          <w:p w14:paraId="79F07A4C" w14:textId="6D58C74F"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2B5FE5" w:rsidRPr="00701DF4" w14:paraId="16237E3D"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5E2EAEA8" w14:textId="7E681164" w:rsidR="002B5FE5" w:rsidRPr="00701DF4" w:rsidRDefault="002B5FE5" w:rsidP="002B5FE5">
            <w:pPr>
              <w:pStyle w:val="SoSTabelltext"/>
              <w:rPr>
                <w:rFonts w:asciiTheme="minorHAnsi" w:hAnsiTheme="minorHAnsi" w:cstheme="minorHAnsi"/>
                <w:sz w:val="20"/>
                <w:szCs w:val="20"/>
              </w:rPr>
            </w:pPr>
            <w:r w:rsidRPr="00701DF4">
              <w:rPr>
                <w:rFonts w:asciiTheme="minorHAnsi" w:hAnsiTheme="minorHAnsi" w:cstheme="minorHAnsi"/>
                <w:sz w:val="20"/>
                <w:szCs w:val="20"/>
              </w:rPr>
              <w:t>kön</w:t>
            </w:r>
          </w:p>
        </w:tc>
        <w:tc>
          <w:tcPr>
            <w:tcW w:w="1985" w:type="dxa"/>
            <w:tcBorders>
              <w:top w:val="single" w:sz="8" w:space="0" w:color="000000"/>
              <w:left w:val="single" w:sz="8" w:space="0" w:color="000000"/>
              <w:bottom w:val="single" w:sz="8" w:space="0" w:color="000000"/>
              <w:right w:val="single" w:sz="8" w:space="0" w:color="000000"/>
            </w:tcBorders>
          </w:tcPr>
          <w:p w14:paraId="3FEF5513" w14:textId="5D1BE47E"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NI: Person.kön</w:t>
            </w:r>
          </w:p>
        </w:tc>
        <w:tc>
          <w:tcPr>
            <w:tcW w:w="2551" w:type="dxa"/>
            <w:tcBorders>
              <w:top w:val="single" w:sz="8" w:space="0" w:color="000000"/>
              <w:left w:val="single" w:sz="8" w:space="0" w:color="000000"/>
              <w:bottom w:val="single" w:sz="8" w:space="0" w:color="000000"/>
              <w:right w:val="single" w:sz="8" w:space="0" w:color="000000"/>
            </w:tcBorders>
          </w:tcPr>
          <w:p w14:paraId="5B9F7EE9" w14:textId="7D72DFFE"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Personens kön.</w:t>
            </w:r>
          </w:p>
        </w:tc>
        <w:tc>
          <w:tcPr>
            <w:tcW w:w="1418" w:type="dxa"/>
            <w:tcBorders>
              <w:top w:val="single" w:sz="8" w:space="0" w:color="000000"/>
              <w:left w:val="single" w:sz="8" w:space="0" w:color="000000"/>
              <w:bottom w:val="single" w:sz="8" w:space="0" w:color="000000"/>
              <w:right w:val="single" w:sz="8" w:space="0" w:color="000000"/>
            </w:tcBorders>
          </w:tcPr>
          <w:p w14:paraId="10D495A7" w14:textId="3E089647" w:rsidR="002B5FE5" w:rsidRPr="00701DF4" w:rsidRDefault="002B5FE5" w:rsidP="002B5FE5">
            <w:pPr>
              <w:rPr>
                <w:rFonts w:cstheme="minorHAnsi"/>
                <w:sz w:val="18"/>
                <w:szCs w:val="18"/>
              </w:rPr>
            </w:pPr>
            <w:r w:rsidRPr="00701DF4">
              <w:rPr>
                <w:rFonts w:cstheme="minorHAnsi"/>
                <w:sz w:val="18"/>
                <w:szCs w:val="18"/>
              </w:rPr>
              <w:t>CV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467DD573" w14:textId="637DF59E"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kv_kön </w:t>
            </w:r>
            <w:r w:rsidRPr="00701DF4">
              <w:rPr>
                <w:rFonts w:asciiTheme="minorHAnsi" w:hAnsiTheme="minorHAnsi" w:cstheme="minorHAnsi"/>
                <w:sz w:val="18"/>
                <w:szCs w:val="18"/>
              </w:rPr>
              <w:br/>
              <w:t>OID: 1.2.752.129.2.2.1.1</w:t>
            </w:r>
            <w:r w:rsidRPr="00701DF4">
              <w:rPr>
                <w:rFonts w:asciiTheme="minorHAnsi" w:hAnsiTheme="minorHAnsi" w:cstheme="minorHAnsi"/>
                <w:sz w:val="18"/>
                <w:szCs w:val="18"/>
              </w:rPr>
              <w:br/>
              <w:t>0= okänt</w:t>
            </w:r>
            <w:r w:rsidRPr="00701DF4">
              <w:rPr>
                <w:rFonts w:asciiTheme="minorHAnsi" w:hAnsiTheme="minorHAnsi" w:cstheme="minorHAnsi"/>
                <w:sz w:val="18"/>
                <w:szCs w:val="18"/>
              </w:rPr>
              <w:br/>
              <w:t>1=man</w:t>
            </w:r>
            <w:r w:rsidRPr="00701DF4">
              <w:rPr>
                <w:rFonts w:asciiTheme="minorHAnsi" w:hAnsiTheme="minorHAnsi" w:cstheme="minorHAnsi"/>
                <w:sz w:val="18"/>
                <w:szCs w:val="18"/>
              </w:rPr>
              <w:br/>
              <w:t>2=kvinna</w:t>
            </w:r>
            <w:r w:rsidRPr="00701DF4">
              <w:rPr>
                <w:rFonts w:asciiTheme="minorHAnsi" w:hAnsiTheme="minorHAnsi" w:cstheme="minorHAnsi"/>
                <w:sz w:val="18"/>
                <w:szCs w:val="18"/>
              </w:rPr>
              <w:br/>
              <w:t>9=ej tillämpligt</w:t>
            </w:r>
          </w:p>
        </w:tc>
        <w:tc>
          <w:tcPr>
            <w:tcW w:w="2552" w:type="dxa"/>
            <w:tcBorders>
              <w:top w:val="single" w:sz="8" w:space="0" w:color="000000"/>
              <w:left w:val="single" w:sz="8" w:space="0" w:color="000000"/>
              <w:bottom w:val="single" w:sz="8" w:space="0" w:color="000000"/>
              <w:right w:val="single" w:sz="8" w:space="0" w:color="000000"/>
            </w:tcBorders>
          </w:tcPr>
          <w:p w14:paraId="647275F1" w14:textId="4E2D8FAA"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2B5FE5" w:rsidRPr="00701DF4" w14:paraId="2BFE769D"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6AAE9BE9" w14:textId="5BA9450C" w:rsidR="002B5FE5" w:rsidRPr="00701DF4" w:rsidRDefault="002B5FE5" w:rsidP="002B5FE5">
            <w:pPr>
              <w:pStyle w:val="SoSTabelltext"/>
              <w:rPr>
                <w:rFonts w:asciiTheme="minorHAnsi" w:hAnsiTheme="minorHAnsi" w:cstheme="minorHAnsi"/>
                <w:sz w:val="20"/>
                <w:szCs w:val="20"/>
              </w:rPr>
            </w:pPr>
            <w:r w:rsidRPr="00701DF4">
              <w:rPr>
                <w:rFonts w:asciiTheme="minorHAnsi" w:hAnsiTheme="minorHAnsi" w:cstheme="minorHAnsi"/>
                <w:sz w:val="20"/>
                <w:szCs w:val="20"/>
              </w:rPr>
              <w:t>sekretessmarkering</w:t>
            </w:r>
          </w:p>
        </w:tc>
        <w:tc>
          <w:tcPr>
            <w:tcW w:w="1985" w:type="dxa"/>
            <w:tcBorders>
              <w:top w:val="single" w:sz="8" w:space="0" w:color="000000"/>
              <w:left w:val="single" w:sz="8" w:space="0" w:color="000000"/>
              <w:bottom w:val="single" w:sz="8" w:space="0" w:color="000000"/>
              <w:right w:val="single" w:sz="8" w:space="0" w:color="000000"/>
            </w:tcBorders>
          </w:tcPr>
          <w:p w14:paraId="47A02ADC" w14:textId="0B387F48"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NI: Person.sekretessmarkering</w:t>
            </w:r>
            <w:r w:rsidRPr="00701DF4">
              <w:rPr>
                <w:rFonts w:asciiTheme="minorHAnsi" w:hAnsiTheme="minorHAnsi" w:cstheme="minorHAnsi"/>
                <w:sz w:val="18"/>
                <w:szCs w:val="18"/>
              </w:rPr>
              <w:br/>
              <w:t>Navet: Sekretessmarkering</w:t>
            </w:r>
          </w:p>
        </w:tc>
        <w:tc>
          <w:tcPr>
            <w:tcW w:w="2551" w:type="dxa"/>
            <w:tcBorders>
              <w:top w:val="single" w:sz="8" w:space="0" w:color="000000"/>
              <w:left w:val="single" w:sz="8" w:space="0" w:color="000000"/>
              <w:bottom w:val="single" w:sz="8" w:space="0" w:color="000000"/>
              <w:right w:val="single" w:sz="8" w:space="0" w:color="000000"/>
            </w:tcBorders>
          </w:tcPr>
          <w:p w14:paraId="1C3B731F" w14:textId="1177B4B7"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Uppgift om sekretessmarkering enligt Skatteverket.</w:t>
            </w:r>
          </w:p>
        </w:tc>
        <w:tc>
          <w:tcPr>
            <w:tcW w:w="1418" w:type="dxa"/>
            <w:tcBorders>
              <w:top w:val="single" w:sz="8" w:space="0" w:color="000000"/>
              <w:left w:val="single" w:sz="8" w:space="0" w:color="000000"/>
              <w:bottom w:val="single" w:sz="8" w:space="0" w:color="000000"/>
              <w:right w:val="single" w:sz="8" w:space="0" w:color="000000"/>
            </w:tcBorders>
          </w:tcPr>
          <w:p w14:paraId="2FBC3C49" w14:textId="52EE20C4" w:rsidR="002B5FE5" w:rsidRPr="00701DF4" w:rsidRDefault="002B5FE5" w:rsidP="002B5FE5">
            <w:pPr>
              <w:rPr>
                <w:rFonts w:cstheme="minorHAnsi"/>
                <w:color w:val="353636" w:themeColor="text1"/>
                <w:sz w:val="18"/>
                <w:szCs w:val="18"/>
                <w:lang w:eastAsia="sv-SE"/>
              </w:rPr>
            </w:pPr>
            <w:r w:rsidRPr="00701DF4">
              <w:rPr>
                <w:rFonts w:cstheme="minorHAnsi"/>
                <w:sz w:val="18"/>
                <w:szCs w:val="18"/>
              </w:rPr>
              <w:t>BL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0A4117DA" w14:textId="77777777"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true =  Sekretessmarkerad</w:t>
            </w:r>
          </w:p>
          <w:p w14:paraId="057BB656" w14:textId="7E3CADE7" w:rsidR="002B5FE5" w:rsidRPr="00701DF4" w:rsidRDefault="002B5FE5" w:rsidP="002B5FE5">
            <w:pPr>
              <w:rPr>
                <w:rFonts w:cstheme="minorHAnsi"/>
                <w:color w:val="353636" w:themeColor="text1"/>
                <w:sz w:val="18"/>
                <w:szCs w:val="18"/>
                <w:lang w:eastAsia="sv-SE"/>
              </w:rPr>
            </w:pPr>
            <w:r w:rsidRPr="00701DF4">
              <w:rPr>
                <w:rFonts w:cstheme="minorHAnsi"/>
                <w:sz w:val="18"/>
                <w:szCs w:val="18"/>
              </w:rPr>
              <w:t>false = Ej sekretessmarkerad</w:t>
            </w:r>
          </w:p>
        </w:tc>
        <w:tc>
          <w:tcPr>
            <w:tcW w:w="2552" w:type="dxa"/>
            <w:tcBorders>
              <w:top w:val="single" w:sz="8" w:space="0" w:color="000000"/>
              <w:left w:val="single" w:sz="8" w:space="0" w:color="000000"/>
              <w:bottom w:val="single" w:sz="8" w:space="0" w:color="000000"/>
              <w:right w:val="single" w:sz="8" w:space="0" w:color="000000"/>
            </w:tcBorders>
          </w:tcPr>
          <w:p w14:paraId="760EAC8C" w14:textId="0ABB602A"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2B5FE5" w:rsidRPr="00701DF4" w14:paraId="4D449455"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5C193355" w14:textId="27C14CF3" w:rsidR="002B5FE5" w:rsidRPr="00701DF4" w:rsidRDefault="002B5FE5" w:rsidP="002B5FE5">
            <w:pPr>
              <w:pStyle w:val="SoSTabelltext"/>
              <w:rPr>
                <w:rFonts w:asciiTheme="minorHAnsi" w:hAnsiTheme="minorHAnsi" w:cstheme="minorHAnsi"/>
                <w:strike/>
                <w:sz w:val="20"/>
                <w:szCs w:val="20"/>
              </w:rPr>
            </w:pPr>
            <w:r w:rsidRPr="00701DF4">
              <w:rPr>
                <w:rFonts w:asciiTheme="minorHAnsi" w:hAnsiTheme="minorHAnsi" w:cstheme="minorHAnsi"/>
                <w:sz w:val="20"/>
                <w:szCs w:val="20"/>
              </w:rPr>
              <w:t>opt-out pappersavisering</w:t>
            </w:r>
          </w:p>
        </w:tc>
        <w:tc>
          <w:tcPr>
            <w:tcW w:w="1985" w:type="dxa"/>
            <w:tcBorders>
              <w:top w:val="single" w:sz="8" w:space="0" w:color="000000"/>
              <w:left w:val="single" w:sz="8" w:space="0" w:color="000000"/>
              <w:bottom w:val="single" w:sz="8" w:space="0" w:color="000000"/>
              <w:right w:val="single" w:sz="8" w:space="0" w:color="000000"/>
            </w:tcBorders>
          </w:tcPr>
          <w:p w14:paraId="4DD33CF6" w14:textId="6B2C395D" w:rsidR="002B5FE5" w:rsidRPr="00701DF4" w:rsidRDefault="002B5FE5" w:rsidP="002B5FE5">
            <w:pPr>
              <w:pStyle w:val="SoSTabelltext"/>
              <w:rPr>
                <w:rFonts w:asciiTheme="minorHAnsi" w:hAnsiTheme="minorHAnsi" w:cstheme="minorHAnsi"/>
                <w:strike/>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3BD69796" w14:textId="4232BE79" w:rsidR="002B5FE5" w:rsidRPr="00701DF4" w:rsidRDefault="002B5FE5" w:rsidP="002B5FE5">
            <w:pPr>
              <w:pStyle w:val="SoSTabelltext"/>
              <w:rPr>
                <w:rFonts w:asciiTheme="minorHAnsi" w:hAnsiTheme="minorHAnsi" w:cstheme="minorHAnsi"/>
                <w:strike/>
                <w:sz w:val="18"/>
                <w:szCs w:val="18"/>
              </w:rPr>
            </w:pPr>
            <w:r w:rsidRPr="00701DF4">
              <w:rPr>
                <w:rFonts w:asciiTheme="minorHAnsi" w:hAnsiTheme="minorHAnsi" w:cstheme="minorHAnsi"/>
                <w:sz w:val="18"/>
                <w:szCs w:val="18"/>
              </w:rPr>
              <w:t xml:space="preserve">Anger om personen har en önskan att ej få aviseringar i brevlådan. </w:t>
            </w:r>
          </w:p>
        </w:tc>
        <w:tc>
          <w:tcPr>
            <w:tcW w:w="1418" w:type="dxa"/>
            <w:tcBorders>
              <w:top w:val="single" w:sz="8" w:space="0" w:color="000000"/>
              <w:left w:val="single" w:sz="8" w:space="0" w:color="000000"/>
              <w:bottom w:val="single" w:sz="8" w:space="0" w:color="000000"/>
              <w:right w:val="single" w:sz="8" w:space="0" w:color="000000"/>
            </w:tcBorders>
          </w:tcPr>
          <w:p w14:paraId="328236C0" w14:textId="411F1D08" w:rsidR="002B5FE5" w:rsidRPr="00701DF4" w:rsidRDefault="002B5FE5" w:rsidP="002B5FE5">
            <w:pPr>
              <w:rPr>
                <w:rFonts w:cstheme="minorHAnsi"/>
                <w:strike/>
                <w:sz w:val="18"/>
                <w:szCs w:val="18"/>
              </w:rPr>
            </w:pPr>
            <w:r w:rsidRPr="00701DF4">
              <w:rPr>
                <w:rFonts w:cstheme="minorHAnsi"/>
                <w:sz w:val="18"/>
                <w:szCs w:val="18"/>
              </w:rPr>
              <w:t>BL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4127BA77" w14:textId="77777777"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true = vill ej ha papper i brevlådan </w:t>
            </w:r>
          </w:p>
          <w:p w14:paraId="2C293FF2" w14:textId="77777777"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false = vill ha papper i brevlådan </w:t>
            </w:r>
          </w:p>
          <w:p w14:paraId="45870327" w14:textId="77777777" w:rsidR="002B5FE5" w:rsidRPr="00701DF4" w:rsidRDefault="002B5FE5" w:rsidP="002B5FE5">
            <w:pPr>
              <w:pStyle w:val="SoSTabelltext"/>
              <w:rPr>
                <w:rFonts w:asciiTheme="minorHAnsi" w:hAnsiTheme="minorHAnsi" w:cstheme="minorHAnsi"/>
                <w:sz w:val="18"/>
                <w:szCs w:val="18"/>
              </w:rPr>
            </w:pPr>
          </w:p>
          <w:p w14:paraId="6790B9A5" w14:textId="77777777"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Om true, måste det finnas en digital aviseringsväg vald. </w:t>
            </w:r>
          </w:p>
          <w:p w14:paraId="487B34BF" w14:textId="362EDDE9" w:rsidR="002B5FE5" w:rsidRPr="00701DF4" w:rsidRDefault="002B5FE5" w:rsidP="002B5FE5">
            <w:pPr>
              <w:rPr>
                <w:rFonts w:cstheme="minorHAnsi"/>
                <w:strike/>
                <w:color w:val="353636" w:themeColor="text1"/>
                <w:sz w:val="18"/>
                <w:szCs w:val="18"/>
                <w:lang w:eastAsia="sv-SE"/>
              </w:rPr>
            </w:pPr>
            <w:r w:rsidRPr="00701DF4">
              <w:rPr>
                <w:rFonts w:cstheme="minorHAnsi"/>
                <w:sz w:val="18"/>
                <w:szCs w:val="18"/>
              </w:rPr>
              <w:t>Dvs. minst en kontaktuppgift måste ha attributet digital avisering satt till true.</w:t>
            </w:r>
          </w:p>
        </w:tc>
        <w:tc>
          <w:tcPr>
            <w:tcW w:w="2552" w:type="dxa"/>
            <w:tcBorders>
              <w:top w:val="single" w:sz="8" w:space="0" w:color="000000"/>
              <w:left w:val="single" w:sz="8" w:space="0" w:color="000000"/>
              <w:bottom w:val="single" w:sz="8" w:space="0" w:color="000000"/>
              <w:right w:val="single" w:sz="8" w:space="0" w:color="000000"/>
            </w:tcBorders>
          </w:tcPr>
          <w:p w14:paraId="39A36ACA" w14:textId="19947F13" w:rsidR="002B5FE5" w:rsidRPr="00701DF4" w:rsidRDefault="002B5FE5" w:rsidP="002B5FE5">
            <w:pPr>
              <w:pStyle w:val="SoSTabelltext"/>
              <w:rPr>
                <w:rFonts w:asciiTheme="minorHAnsi" w:hAnsiTheme="minorHAnsi" w:cstheme="minorHAnsi"/>
                <w:strike/>
                <w:sz w:val="18"/>
                <w:szCs w:val="18"/>
              </w:rPr>
            </w:pPr>
            <w:r w:rsidRPr="00701DF4">
              <w:rPr>
                <w:rFonts w:asciiTheme="minorHAnsi" w:hAnsiTheme="minorHAnsi" w:cstheme="minorHAnsi"/>
                <w:sz w:val="18"/>
                <w:szCs w:val="18"/>
              </w:rPr>
              <w:t>https://trello.com/b/7eiw6xh4/patientens-aviseringar</w:t>
            </w:r>
          </w:p>
        </w:tc>
      </w:tr>
      <w:tr w:rsidR="002B5FE5" w:rsidRPr="00701DF4" w14:paraId="64A23D08"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2B5B3C40" w14:textId="70DBC0AF" w:rsidR="002B5FE5" w:rsidRPr="00701DF4" w:rsidRDefault="002B5FE5" w:rsidP="002B5FE5">
            <w:pPr>
              <w:pStyle w:val="SoSTabelltext"/>
              <w:rPr>
                <w:rFonts w:asciiTheme="minorHAnsi" w:hAnsiTheme="minorHAnsi" w:cstheme="minorHAnsi"/>
                <w:sz w:val="20"/>
                <w:szCs w:val="20"/>
              </w:rPr>
            </w:pPr>
            <w:r w:rsidRPr="00701DF4">
              <w:rPr>
                <w:rFonts w:asciiTheme="minorHAnsi" w:hAnsiTheme="minorHAnsi" w:cstheme="minorHAnsi"/>
                <w:sz w:val="20"/>
                <w:szCs w:val="20"/>
              </w:rPr>
              <w:lastRenderedPageBreak/>
              <w:t>skyddad folkbokföring</w:t>
            </w:r>
          </w:p>
        </w:tc>
        <w:tc>
          <w:tcPr>
            <w:tcW w:w="1985" w:type="dxa"/>
            <w:tcBorders>
              <w:top w:val="single" w:sz="8" w:space="0" w:color="000000"/>
              <w:left w:val="single" w:sz="8" w:space="0" w:color="000000"/>
              <w:bottom w:val="single" w:sz="8" w:space="0" w:color="000000"/>
              <w:right w:val="single" w:sz="8" w:space="0" w:color="000000"/>
            </w:tcBorders>
          </w:tcPr>
          <w:p w14:paraId="6623337F" w14:textId="397BF009"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Navet: SkyddadFolkbokforing</w:t>
            </w:r>
          </w:p>
        </w:tc>
        <w:tc>
          <w:tcPr>
            <w:tcW w:w="2551" w:type="dxa"/>
            <w:tcBorders>
              <w:top w:val="single" w:sz="8" w:space="0" w:color="000000"/>
              <w:left w:val="single" w:sz="8" w:space="0" w:color="000000"/>
              <w:bottom w:val="single" w:sz="8" w:space="0" w:color="000000"/>
              <w:right w:val="single" w:sz="8" w:space="0" w:color="000000"/>
            </w:tcBorders>
          </w:tcPr>
          <w:p w14:paraId="6F7B7D94" w14:textId="62B469DA"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Skyddad folkbokföring innebär att personen har ett starkare sekretesskydd. Uppgift om adress kommer inte att finnas på personen utan endast en särskild postadress, på samma sätt som personer med kvarskrivning fått sin adress hanterad tidigare. De kommer att vara folkbokförda ”på kommunen”, vanligtvis i den kommun de senast var bosatta i.</w:t>
            </w:r>
          </w:p>
        </w:tc>
        <w:tc>
          <w:tcPr>
            <w:tcW w:w="1418" w:type="dxa"/>
            <w:tcBorders>
              <w:top w:val="single" w:sz="8" w:space="0" w:color="000000"/>
              <w:left w:val="single" w:sz="8" w:space="0" w:color="000000"/>
              <w:bottom w:val="single" w:sz="8" w:space="0" w:color="000000"/>
              <w:right w:val="single" w:sz="8" w:space="0" w:color="000000"/>
            </w:tcBorders>
          </w:tcPr>
          <w:p w14:paraId="6F8D8CED" w14:textId="3E4DAF34" w:rsidR="002B5FE5" w:rsidRPr="00701DF4" w:rsidRDefault="002B5FE5" w:rsidP="002B5FE5">
            <w:pPr>
              <w:rPr>
                <w:rFonts w:cstheme="minorHAnsi"/>
                <w:sz w:val="18"/>
                <w:szCs w:val="18"/>
              </w:rPr>
            </w:pPr>
            <w:r w:rsidRPr="00701DF4">
              <w:rPr>
                <w:rFonts w:cstheme="minorHAnsi"/>
                <w:sz w:val="18"/>
                <w:szCs w:val="18"/>
              </w:rPr>
              <w:t>BL (0..1)</w:t>
            </w:r>
          </w:p>
        </w:tc>
        <w:tc>
          <w:tcPr>
            <w:tcW w:w="2551" w:type="dxa"/>
            <w:tcBorders>
              <w:top w:val="single" w:sz="8" w:space="0" w:color="000000"/>
              <w:left w:val="single" w:sz="8" w:space="0" w:color="000000"/>
              <w:bottom w:val="single" w:sz="8" w:space="0" w:color="000000"/>
              <w:right w:val="single" w:sz="8" w:space="0" w:color="000000"/>
            </w:tcBorders>
          </w:tcPr>
          <w:p w14:paraId="45474405" w14:textId="77777777"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true = Skyddad folkbokföring</w:t>
            </w:r>
          </w:p>
          <w:p w14:paraId="24644B2C" w14:textId="5A093D65" w:rsidR="002B5FE5" w:rsidRPr="00701DF4" w:rsidRDefault="002B5FE5" w:rsidP="002B5FE5">
            <w:pPr>
              <w:rPr>
                <w:rFonts w:cstheme="minorHAnsi"/>
                <w:sz w:val="18"/>
                <w:szCs w:val="18"/>
              </w:rPr>
            </w:pPr>
            <w:r w:rsidRPr="00701DF4">
              <w:rPr>
                <w:rFonts w:cstheme="minorHAnsi"/>
                <w:sz w:val="18"/>
                <w:szCs w:val="18"/>
              </w:rPr>
              <w:t>false = Ej skyddad folkbokföring</w:t>
            </w:r>
          </w:p>
        </w:tc>
        <w:tc>
          <w:tcPr>
            <w:tcW w:w="2552" w:type="dxa"/>
            <w:tcBorders>
              <w:top w:val="single" w:sz="8" w:space="0" w:color="000000"/>
              <w:left w:val="single" w:sz="8" w:space="0" w:color="000000"/>
              <w:bottom w:val="single" w:sz="8" w:space="0" w:color="000000"/>
              <w:right w:val="single" w:sz="8" w:space="0" w:color="000000"/>
            </w:tcBorders>
          </w:tcPr>
          <w:p w14:paraId="36A4A031" w14:textId="2F8533C5" w:rsidR="002B5FE5" w:rsidRPr="00701DF4" w:rsidRDefault="002B5FE5"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915460" w:rsidRPr="00701DF4" w14:paraId="6C409210"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0C928E99" w14:textId="70376929" w:rsidR="00915460" w:rsidRPr="00701DF4" w:rsidRDefault="00915460"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identitetsniv</w:t>
            </w:r>
            <w:r w:rsidR="001E5842" w:rsidRPr="00701DF4">
              <w:rPr>
                <w:rFonts w:asciiTheme="minorHAnsi" w:hAnsiTheme="minorHAnsi" w:cstheme="minorHAnsi"/>
                <w:sz w:val="18"/>
                <w:szCs w:val="18"/>
              </w:rPr>
              <w:t>å</w:t>
            </w:r>
          </w:p>
        </w:tc>
        <w:tc>
          <w:tcPr>
            <w:tcW w:w="1985" w:type="dxa"/>
            <w:tcBorders>
              <w:top w:val="single" w:sz="8" w:space="0" w:color="000000"/>
              <w:left w:val="single" w:sz="8" w:space="0" w:color="000000"/>
              <w:bottom w:val="single" w:sz="8" w:space="0" w:color="000000"/>
              <w:right w:val="single" w:sz="8" w:space="0" w:color="000000"/>
            </w:tcBorders>
          </w:tcPr>
          <w:p w14:paraId="6D753DA6" w14:textId="0B1580B5" w:rsidR="00915460" w:rsidRPr="00701DF4" w:rsidRDefault="00915460"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Navet: Identitetsnivå Term: 01311</w:t>
            </w:r>
          </w:p>
        </w:tc>
        <w:tc>
          <w:tcPr>
            <w:tcW w:w="2551" w:type="dxa"/>
            <w:tcBorders>
              <w:top w:val="single" w:sz="8" w:space="0" w:color="000000"/>
              <w:left w:val="single" w:sz="8" w:space="0" w:color="000000"/>
              <w:bottom w:val="single" w:sz="8" w:space="0" w:color="000000"/>
              <w:right w:val="single" w:sz="8" w:space="0" w:color="000000"/>
            </w:tcBorders>
          </w:tcPr>
          <w:p w14:paraId="45CB00BE" w14:textId="0DF80A10" w:rsidR="00915460" w:rsidRPr="00701DF4" w:rsidRDefault="00915460"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Anger vilken tillitsnivå som personidentiteten har fastställts.</w:t>
            </w:r>
          </w:p>
        </w:tc>
        <w:tc>
          <w:tcPr>
            <w:tcW w:w="1418" w:type="dxa"/>
            <w:tcBorders>
              <w:top w:val="single" w:sz="8" w:space="0" w:color="000000"/>
              <w:left w:val="single" w:sz="8" w:space="0" w:color="000000"/>
              <w:bottom w:val="single" w:sz="8" w:space="0" w:color="000000"/>
              <w:right w:val="single" w:sz="8" w:space="0" w:color="000000"/>
            </w:tcBorders>
          </w:tcPr>
          <w:p w14:paraId="17E8412F" w14:textId="42435A13" w:rsidR="00915460" w:rsidRPr="00701DF4" w:rsidRDefault="00915460" w:rsidP="002B5FE5">
            <w:pPr>
              <w:rPr>
                <w:rFonts w:cstheme="minorHAnsi"/>
                <w:sz w:val="18"/>
                <w:szCs w:val="18"/>
              </w:rPr>
            </w:pPr>
            <w:r w:rsidRPr="00701DF4">
              <w:rPr>
                <w:rFonts w:cstheme="minorHAnsi"/>
                <w:sz w:val="18"/>
                <w:szCs w:val="18"/>
              </w:rPr>
              <w:t>ST(0..1)</w:t>
            </w:r>
          </w:p>
        </w:tc>
        <w:tc>
          <w:tcPr>
            <w:tcW w:w="2551" w:type="dxa"/>
            <w:tcBorders>
              <w:top w:val="single" w:sz="8" w:space="0" w:color="000000"/>
              <w:left w:val="single" w:sz="8" w:space="0" w:color="000000"/>
              <w:bottom w:val="single" w:sz="8" w:space="0" w:color="000000"/>
              <w:right w:val="single" w:sz="8" w:space="0" w:color="000000"/>
            </w:tcBorders>
          </w:tcPr>
          <w:p w14:paraId="4419587A" w14:textId="17534C2F" w:rsidR="00915460" w:rsidRPr="00701DF4" w:rsidRDefault="00915460"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STYRKT</w:t>
            </w:r>
            <w:r w:rsidRPr="00701DF4">
              <w:rPr>
                <w:rFonts w:asciiTheme="minorHAnsi" w:hAnsiTheme="minorHAnsi" w:cstheme="minorHAnsi"/>
                <w:sz w:val="18"/>
                <w:szCs w:val="18"/>
              </w:rPr>
              <w:br/>
              <w:t>SANNOLIK</w:t>
            </w:r>
            <w:r w:rsidRPr="00701DF4">
              <w:rPr>
                <w:rFonts w:asciiTheme="minorHAnsi" w:hAnsiTheme="minorHAnsi" w:cstheme="minorHAnsi"/>
                <w:sz w:val="18"/>
                <w:szCs w:val="18"/>
              </w:rPr>
              <w:br/>
              <w:t>OSAKER</w:t>
            </w:r>
            <w:r w:rsidRPr="00701DF4">
              <w:rPr>
                <w:rFonts w:asciiTheme="minorHAnsi" w:hAnsiTheme="minorHAnsi" w:cstheme="minorHAnsi"/>
                <w:sz w:val="18"/>
                <w:szCs w:val="18"/>
              </w:rPr>
              <w:br/>
              <w:t>INTE_TILLAMPLIG</w:t>
            </w:r>
          </w:p>
        </w:tc>
        <w:tc>
          <w:tcPr>
            <w:tcW w:w="2552" w:type="dxa"/>
            <w:tcBorders>
              <w:top w:val="single" w:sz="8" w:space="0" w:color="000000"/>
              <w:left w:val="single" w:sz="8" w:space="0" w:color="000000"/>
              <w:bottom w:val="single" w:sz="8" w:space="0" w:color="000000"/>
              <w:right w:val="single" w:sz="8" w:space="0" w:color="000000"/>
            </w:tcBorders>
          </w:tcPr>
          <w:p w14:paraId="1B642733" w14:textId="641FEBBA" w:rsidR="00915460" w:rsidRPr="00701DF4" w:rsidRDefault="00915460"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915460" w:rsidRPr="00701DF4" w14:paraId="3B96E6E1"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7323ADD3" w14:textId="3B0FDF02" w:rsidR="00915460" w:rsidRPr="00701DF4" w:rsidRDefault="001E5842"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i</w:t>
            </w:r>
            <w:r w:rsidR="00915460" w:rsidRPr="00701DF4">
              <w:rPr>
                <w:rFonts w:asciiTheme="minorHAnsi" w:hAnsiTheme="minorHAnsi" w:cstheme="minorHAnsi"/>
                <w:sz w:val="18"/>
                <w:szCs w:val="18"/>
              </w:rPr>
              <w:t>dentitetsniv</w:t>
            </w:r>
            <w:r w:rsidRPr="00701DF4">
              <w:rPr>
                <w:rFonts w:asciiTheme="minorHAnsi" w:hAnsiTheme="minorHAnsi" w:cstheme="minorHAnsi"/>
                <w:sz w:val="18"/>
                <w:szCs w:val="18"/>
              </w:rPr>
              <w:t xml:space="preserve">å </w:t>
            </w:r>
            <w:r w:rsidR="00915460" w:rsidRPr="00701DF4">
              <w:rPr>
                <w:rFonts w:asciiTheme="minorHAnsi" w:hAnsiTheme="minorHAnsi" w:cstheme="minorHAnsi"/>
                <w:sz w:val="18"/>
                <w:szCs w:val="18"/>
              </w:rPr>
              <w:t>datum</w:t>
            </w:r>
          </w:p>
        </w:tc>
        <w:tc>
          <w:tcPr>
            <w:tcW w:w="1985" w:type="dxa"/>
            <w:tcBorders>
              <w:top w:val="single" w:sz="8" w:space="0" w:color="000000"/>
              <w:left w:val="single" w:sz="8" w:space="0" w:color="000000"/>
              <w:bottom w:val="single" w:sz="8" w:space="0" w:color="000000"/>
              <w:right w:val="single" w:sz="8" w:space="0" w:color="000000"/>
            </w:tcBorders>
          </w:tcPr>
          <w:p w14:paraId="3AD07DC6" w14:textId="36F4A1F7" w:rsidR="00915460" w:rsidRPr="00701DF4" w:rsidRDefault="00915460"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Navet: Identitetsnivadatum term: 01312</w:t>
            </w:r>
          </w:p>
        </w:tc>
        <w:tc>
          <w:tcPr>
            <w:tcW w:w="2551" w:type="dxa"/>
            <w:tcBorders>
              <w:top w:val="single" w:sz="8" w:space="0" w:color="000000"/>
              <w:left w:val="single" w:sz="8" w:space="0" w:color="000000"/>
              <w:bottom w:val="single" w:sz="8" w:space="0" w:color="000000"/>
              <w:right w:val="single" w:sz="8" w:space="0" w:color="000000"/>
            </w:tcBorders>
          </w:tcPr>
          <w:p w14:paraId="6B75F429" w14:textId="497A4BBB" w:rsidR="00915460" w:rsidRPr="00701DF4" w:rsidRDefault="00915460"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Anger vilket datum som personidentiteten fastställdes</w:t>
            </w:r>
          </w:p>
        </w:tc>
        <w:tc>
          <w:tcPr>
            <w:tcW w:w="1418" w:type="dxa"/>
            <w:tcBorders>
              <w:top w:val="single" w:sz="8" w:space="0" w:color="000000"/>
              <w:left w:val="single" w:sz="8" w:space="0" w:color="000000"/>
              <w:bottom w:val="single" w:sz="8" w:space="0" w:color="000000"/>
              <w:right w:val="single" w:sz="8" w:space="0" w:color="000000"/>
            </w:tcBorders>
          </w:tcPr>
          <w:p w14:paraId="2724C3EE" w14:textId="6E3ABD35" w:rsidR="00915460" w:rsidRPr="00701DF4" w:rsidRDefault="003B15B6" w:rsidP="002B5FE5">
            <w:pPr>
              <w:rPr>
                <w:rFonts w:cstheme="minorHAnsi"/>
                <w:sz w:val="18"/>
                <w:szCs w:val="18"/>
              </w:rPr>
            </w:pPr>
            <w:r w:rsidRPr="00701DF4">
              <w:rPr>
                <w:rFonts w:cstheme="minorHAnsi"/>
                <w:sz w:val="18"/>
                <w:szCs w:val="18"/>
              </w:rPr>
              <w:t>PartialDate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5E277EDF" w14:textId="77777777" w:rsidR="00915460" w:rsidRPr="00701DF4" w:rsidRDefault="00915460" w:rsidP="00915460">
            <w:pPr>
              <w:pStyle w:val="Normalwebb"/>
              <w:rPr>
                <w:rFonts w:asciiTheme="minorHAnsi" w:hAnsiTheme="minorHAnsi" w:cstheme="minorHAnsi"/>
                <w:sz w:val="18"/>
                <w:szCs w:val="18"/>
              </w:rPr>
            </w:pPr>
            <w:r w:rsidRPr="00701DF4">
              <w:rPr>
                <w:rFonts w:asciiTheme="minorHAnsi" w:hAnsiTheme="minorHAnsi" w:cstheme="minorHAnsi"/>
                <w:sz w:val="18"/>
                <w:szCs w:val="18"/>
              </w:rPr>
              <w:t>ÅÅÅÅMMDD:</w:t>
            </w:r>
          </w:p>
          <w:p w14:paraId="2C3B1079" w14:textId="77777777" w:rsidR="00915460" w:rsidRPr="00701DF4" w:rsidRDefault="00915460" w:rsidP="00915460">
            <w:pPr>
              <w:pStyle w:val="Normalwebb"/>
              <w:rPr>
                <w:rFonts w:asciiTheme="minorHAnsi" w:hAnsiTheme="minorHAnsi" w:cstheme="minorHAnsi"/>
                <w:sz w:val="18"/>
                <w:szCs w:val="18"/>
              </w:rPr>
            </w:pPr>
            <w:r w:rsidRPr="00701DF4">
              <w:rPr>
                <w:rFonts w:asciiTheme="minorHAnsi" w:hAnsiTheme="minorHAnsi" w:cstheme="minorHAnsi"/>
                <w:sz w:val="18"/>
                <w:szCs w:val="18"/>
              </w:rPr>
              <w:t>ÅÅÅÅ: 2000 - 2023*</w:t>
            </w:r>
          </w:p>
          <w:p w14:paraId="70F3B52A" w14:textId="77777777" w:rsidR="00915460" w:rsidRPr="00701DF4" w:rsidRDefault="00915460" w:rsidP="00915460">
            <w:pPr>
              <w:pStyle w:val="Normalwebb"/>
              <w:rPr>
                <w:rFonts w:asciiTheme="minorHAnsi" w:hAnsiTheme="minorHAnsi" w:cstheme="minorHAnsi"/>
                <w:sz w:val="18"/>
                <w:szCs w:val="18"/>
              </w:rPr>
            </w:pPr>
            <w:r w:rsidRPr="00701DF4">
              <w:rPr>
                <w:rFonts w:asciiTheme="minorHAnsi" w:hAnsiTheme="minorHAnsi" w:cstheme="minorHAnsi"/>
                <w:sz w:val="18"/>
                <w:szCs w:val="18"/>
              </w:rPr>
              <w:t>MM: 00 – 12</w:t>
            </w:r>
          </w:p>
          <w:p w14:paraId="507A09D6" w14:textId="77777777" w:rsidR="00915460" w:rsidRPr="00701DF4" w:rsidRDefault="00915460" w:rsidP="00915460">
            <w:pPr>
              <w:pStyle w:val="Normalwebb"/>
              <w:rPr>
                <w:rFonts w:asciiTheme="minorHAnsi" w:hAnsiTheme="minorHAnsi" w:cstheme="minorHAnsi"/>
                <w:sz w:val="18"/>
                <w:szCs w:val="18"/>
              </w:rPr>
            </w:pPr>
            <w:r w:rsidRPr="00701DF4">
              <w:rPr>
                <w:rFonts w:asciiTheme="minorHAnsi" w:hAnsiTheme="minorHAnsi" w:cstheme="minorHAnsi"/>
                <w:sz w:val="18"/>
                <w:szCs w:val="18"/>
              </w:rPr>
              <w:t>DD: 00 - 31 </w:t>
            </w:r>
          </w:p>
          <w:p w14:paraId="487D3ED4" w14:textId="74D84110" w:rsidR="00915460" w:rsidRPr="00701DF4" w:rsidRDefault="00915460" w:rsidP="00915460">
            <w:pPr>
              <w:pStyle w:val="SoSTabelltext"/>
              <w:rPr>
                <w:rFonts w:asciiTheme="minorHAnsi" w:hAnsiTheme="minorHAnsi" w:cstheme="minorHAnsi"/>
                <w:sz w:val="18"/>
                <w:szCs w:val="18"/>
              </w:rPr>
            </w:pPr>
            <w:r w:rsidRPr="00701DF4">
              <w:rPr>
                <w:rFonts w:asciiTheme="minorHAnsi" w:hAnsiTheme="minorHAnsi" w:cstheme="minorHAnsi"/>
                <w:sz w:val="18"/>
                <w:szCs w:val="18"/>
              </w:rPr>
              <w:t>* = tom nuvarande år</w:t>
            </w:r>
          </w:p>
        </w:tc>
        <w:tc>
          <w:tcPr>
            <w:tcW w:w="2552" w:type="dxa"/>
            <w:tcBorders>
              <w:top w:val="single" w:sz="8" w:space="0" w:color="000000"/>
              <w:left w:val="single" w:sz="8" w:space="0" w:color="000000"/>
              <w:bottom w:val="single" w:sz="8" w:space="0" w:color="000000"/>
              <w:right w:val="single" w:sz="8" w:space="0" w:color="000000"/>
            </w:tcBorders>
          </w:tcPr>
          <w:p w14:paraId="07E01BCB" w14:textId="7A4ABF95" w:rsidR="00915460" w:rsidRPr="00701DF4" w:rsidRDefault="003B15B6" w:rsidP="002B5FE5">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bl>
    <w:p w14:paraId="11F8C942" w14:textId="77777777" w:rsidR="00141620" w:rsidRPr="00701DF4" w:rsidRDefault="00141620" w:rsidP="00B22586"/>
    <w:p w14:paraId="265406E7" w14:textId="77777777" w:rsidR="002B5FE5" w:rsidRPr="00701DF4" w:rsidRDefault="002B5FE5" w:rsidP="00B22586"/>
    <w:p w14:paraId="21001A95" w14:textId="77777777" w:rsidR="002B5FE5" w:rsidRPr="00701DF4" w:rsidRDefault="002B5FE5" w:rsidP="00B22586"/>
    <w:p w14:paraId="4BA86CE3" w14:textId="77777777" w:rsidR="00082BD6" w:rsidRPr="00701DF4" w:rsidRDefault="00082BD6" w:rsidP="00B22586"/>
    <w:p w14:paraId="30E66D1F" w14:textId="358CB02F" w:rsidR="003B15B6" w:rsidRPr="00701DF4" w:rsidRDefault="003B15B6" w:rsidP="003B15B6">
      <w:pPr>
        <w:pStyle w:val="Numreradrubrik3"/>
      </w:pPr>
      <w:bookmarkStart w:id="81" w:name="_Toc158116575"/>
      <w:r w:rsidRPr="00701DF4">
        <w:t>PersonIdUtland</w:t>
      </w:r>
      <w:bookmarkEnd w:id="81"/>
    </w:p>
    <w:p w14:paraId="12F50C1E" w14:textId="3DCAD7D1" w:rsidR="003B15B6" w:rsidRPr="00701DF4" w:rsidRDefault="003B15B6" w:rsidP="003B15B6">
      <w:r w:rsidRPr="00701DF4">
        <w:rPr>
          <w:color w:val="000000"/>
        </w:rPr>
        <w:t xml:space="preserve">Engelskt namn: </w:t>
      </w:r>
      <w:r w:rsidRPr="00701DF4">
        <w:t>ImmigrationIdentity</w:t>
      </w:r>
    </w:p>
    <w:p w14:paraId="1BE7A958" w14:textId="77777777" w:rsidR="003B15B6" w:rsidRPr="00701DF4" w:rsidRDefault="003B15B6" w:rsidP="003B15B6">
      <w:r w:rsidRPr="00701DF4">
        <w:rPr>
          <w:b/>
          <w:bCs/>
        </w:rPr>
        <w:t>Beskrivning:</w:t>
      </w:r>
      <w:r w:rsidRPr="00701DF4">
        <w:br/>
        <w:t>Klass för utländsk personidentitet (personnummer). För en person som flyttar till Sverige från ett annat land (per maj-2016 endast nordiska länder) kan uppgift om det utländska personnumret registreras i folkbokföringen.</w:t>
      </w:r>
    </w:p>
    <w:p w14:paraId="66CB3AD0" w14:textId="77777777" w:rsidR="003B15B6" w:rsidRPr="00701DF4" w:rsidRDefault="003B15B6" w:rsidP="003B15B6">
      <w:r w:rsidRPr="00701DF4">
        <w:rPr>
          <w:b/>
        </w:rPr>
        <w:t>Mappning till RIM:</w:t>
      </w:r>
      <w:r w:rsidRPr="00701DF4">
        <w:rPr>
          <w:b/>
        </w:rPr>
        <w:br/>
      </w:r>
      <w:r w:rsidRPr="00701DF4">
        <w:t>Navet: Motsvarar Invandring.NordisktPnrDa, Invandring.NordisktPnrFi, Invandring.NordisktPnrFo, Invandring.NordisktPnrIs, Invandring.NordisktPnrNo</w:t>
      </w:r>
    </w:p>
    <w:tbl>
      <w:tblPr>
        <w:tblW w:w="13457" w:type="dxa"/>
        <w:tblLayout w:type="fixed"/>
        <w:tblLook w:val="04A0" w:firstRow="1" w:lastRow="0" w:firstColumn="1" w:lastColumn="0" w:noHBand="0" w:noVBand="1"/>
      </w:tblPr>
      <w:tblGrid>
        <w:gridCol w:w="1691"/>
        <w:gridCol w:w="2694"/>
        <w:gridCol w:w="2551"/>
        <w:gridCol w:w="1418"/>
        <w:gridCol w:w="2551"/>
        <w:gridCol w:w="2552"/>
      </w:tblGrid>
      <w:tr w:rsidR="003B15B6" w:rsidRPr="00701DF4" w14:paraId="2E633AAB" w14:textId="77777777" w:rsidTr="003B15B6">
        <w:trPr>
          <w:tblHeader/>
        </w:trPr>
        <w:tc>
          <w:tcPr>
            <w:tcW w:w="169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2D8D6E3" w14:textId="77777777" w:rsidR="003B15B6" w:rsidRPr="00701DF4" w:rsidRDefault="003B15B6" w:rsidP="00D5522D">
            <w:pPr>
              <w:pStyle w:val="Tabellrubrik"/>
            </w:pPr>
            <w:r w:rsidRPr="00701DF4">
              <w:t xml:space="preserve">Mappning till RIM: </w:t>
            </w:r>
            <w:r w:rsidRPr="00701DF4">
              <w:br/>
              <w:t>Attribut</w:t>
            </w:r>
          </w:p>
        </w:tc>
        <w:tc>
          <w:tcPr>
            <w:tcW w:w="2694"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3B88C0C" w14:textId="77777777" w:rsidR="003B15B6" w:rsidRPr="00701DF4" w:rsidRDefault="003B15B6"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9E16A11" w14:textId="77777777" w:rsidR="003B15B6" w:rsidRPr="00701DF4" w:rsidRDefault="003B15B6"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7AF19D7" w14:textId="77777777" w:rsidR="003B15B6" w:rsidRPr="00701DF4" w:rsidRDefault="003B15B6"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37F3D1F" w14:textId="77777777" w:rsidR="003B15B6" w:rsidRPr="00701DF4" w:rsidRDefault="003B15B6"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358BD4D" w14:textId="77777777" w:rsidR="003B15B6" w:rsidRPr="00701DF4" w:rsidRDefault="003B15B6" w:rsidP="00D5522D">
            <w:pPr>
              <w:pStyle w:val="Tabellrubrik"/>
            </w:pPr>
            <w:r w:rsidRPr="00701DF4">
              <w:t>Spårbarhet till krav</w:t>
            </w:r>
          </w:p>
        </w:tc>
      </w:tr>
      <w:tr w:rsidR="003B15B6" w:rsidRPr="00701DF4" w14:paraId="5D928F90" w14:textId="77777777" w:rsidTr="003B15B6">
        <w:tc>
          <w:tcPr>
            <w:tcW w:w="1691" w:type="dxa"/>
            <w:tcBorders>
              <w:top w:val="single" w:sz="8" w:space="0" w:color="000000"/>
              <w:left w:val="single" w:sz="8" w:space="0" w:color="000000"/>
              <w:bottom w:val="single" w:sz="8" w:space="0" w:color="000000"/>
              <w:right w:val="single" w:sz="8" w:space="0" w:color="000000"/>
            </w:tcBorders>
          </w:tcPr>
          <w:p w14:paraId="2FCE8A2A" w14:textId="021E920B" w:rsidR="003B15B6" w:rsidRPr="00701DF4" w:rsidRDefault="003B15B6" w:rsidP="003B15B6">
            <w:pPr>
              <w:pStyle w:val="SoSTabelltext"/>
              <w:rPr>
                <w:rFonts w:asciiTheme="minorHAnsi" w:hAnsiTheme="minorHAnsi" w:cstheme="minorHAnsi"/>
                <w:sz w:val="18"/>
                <w:szCs w:val="18"/>
              </w:rPr>
            </w:pPr>
            <w:r w:rsidRPr="00701DF4">
              <w:rPr>
                <w:rFonts w:asciiTheme="minorHAnsi" w:hAnsiTheme="minorHAnsi" w:cstheme="minorHAnsi"/>
                <w:sz w:val="18"/>
                <w:szCs w:val="18"/>
              </w:rPr>
              <w:t>id</w:t>
            </w:r>
          </w:p>
        </w:tc>
        <w:tc>
          <w:tcPr>
            <w:tcW w:w="2694" w:type="dxa"/>
            <w:tcBorders>
              <w:top w:val="single" w:sz="8" w:space="0" w:color="000000"/>
              <w:left w:val="single" w:sz="8" w:space="0" w:color="000000"/>
              <w:bottom w:val="single" w:sz="8" w:space="0" w:color="000000"/>
              <w:right w:val="single" w:sz="8" w:space="0" w:color="000000"/>
            </w:tcBorders>
          </w:tcPr>
          <w:p w14:paraId="21973125" w14:textId="39C0715B" w:rsidR="003B15B6" w:rsidRPr="00701DF4" w:rsidRDefault="003B15B6" w:rsidP="003B15B6">
            <w:pPr>
              <w:pStyle w:val="SoSTabelltext"/>
              <w:rPr>
                <w:rFonts w:asciiTheme="minorHAnsi" w:hAnsiTheme="minorHAnsi" w:cstheme="minorHAnsi"/>
                <w:sz w:val="18"/>
                <w:szCs w:val="18"/>
              </w:rPr>
            </w:pPr>
            <w:r w:rsidRPr="00701DF4">
              <w:rPr>
                <w:rFonts w:asciiTheme="minorHAnsi" w:hAnsiTheme="minorHAnsi" w:cstheme="minorHAnsi"/>
                <w:sz w:val="18"/>
                <w:szCs w:val="18"/>
              </w:rPr>
              <w:t>Navet: Motsvarar Invandring.NordisktPnrDa, Invandring.NordisktPnrFi, Invandring.NordisktPnrFo, Invandring.NordisktPnrIs, Invandring.NordisktPnrNo.</w:t>
            </w:r>
          </w:p>
        </w:tc>
        <w:tc>
          <w:tcPr>
            <w:tcW w:w="2551" w:type="dxa"/>
            <w:tcBorders>
              <w:top w:val="single" w:sz="8" w:space="0" w:color="000000"/>
              <w:left w:val="single" w:sz="8" w:space="0" w:color="000000"/>
              <w:bottom w:val="single" w:sz="8" w:space="0" w:color="000000"/>
              <w:right w:val="single" w:sz="8" w:space="0" w:color="000000"/>
            </w:tcBorders>
          </w:tcPr>
          <w:p w14:paraId="404521A6" w14:textId="1DBBE2B8" w:rsidR="003B15B6" w:rsidRPr="00701DF4" w:rsidRDefault="003B15B6" w:rsidP="003B15B6">
            <w:pPr>
              <w:pStyle w:val="SoSTabelltext"/>
              <w:rPr>
                <w:rFonts w:asciiTheme="minorHAnsi" w:hAnsiTheme="minorHAnsi" w:cstheme="minorHAnsi"/>
                <w:sz w:val="18"/>
                <w:szCs w:val="18"/>
              </w:rPr>
            </w:pPr>
            <w:r w:rsidRPr="00701DF4">
              <w:rPr>
                <w:rFonts w:asciiTheme="minorHAnsi" w:hAnsiTheme="minorHAnsi" w:cstheme="minorHAnsi"/>
                <w:sz w:val="18"/>
                <w:szCs w:val="18"/>
              </w:rPr>
              <w:t>Personnummer enligt format för det landet.</w:t>
            </w:r>
          </w:p>
        </w:tc>
        <w:tc>
          <w:tcPr>
            <w:tcW w:w="1418" w:type="dxa"/>
            <w:tcBorders>
              <w:top w:val="single" w:sz="8" w:space="0" w:color="000000"/>
              <w:left w:val="single" w:sz="8" w:space="0" w:color="000000"/>
              <w:bottom w:val="single" w:sz="8" w:space="0" w:color="000000"/>
              <w:right w:val="single" w:sz="8" w:space="0" w:color="000000"/>
            </w:tcBorders>
          </w:tcPr>
          <w:p w14:paraId="3728A28A" w14:textId="21F27F24" w:rsidR="003B15B6" w:rsidRPr="00701DF4" w:rsidRDefault="003B15B6" w:rsidP="003B15B6">
            <w:pPr>
              <w:rPr>
                <w:rFonts w:cstheme="minorHAnsi"/>
                <w:sz w:val="18"/>
                <w:szCs w:val="18"/>
              </w:rPr>
            </w:pPr>
            <w:r w:rsidRPr="00701DF4">
              <w:rPr>
                <w:rFonts w:cstheme="minorHAnsi"/>
                <w:sz w:val="18"/>
                <w:szCs w:val="18"/>
              </w:rPr>
              <w:t>ST (</w:t>
            </w:r>
            <w:r w:rsidRPr="00701DF4">
              <w:rPr>
                <w:rFonts w:cstheme="minorHAnsi"/>
                <w:color w:val="000000"/>
                <w:sz w:val="18"/>
                <w:szCs w:val="18"/>
              </w:rPr>
              <w:t>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2CF05BAE" w14:textId="1316C99C" w:rsidR="003B15B6" w:rsidRPr="00701DF4" w:rsidRDefault="003B15B6" w:rsidP="003B15B6">
            <w:pPr>
              <w:pStyle w:val="SoSTabelltext"/>
              <w:rPr>
                <w:rFonts w:asciiTheme="minorHAnsi" w:hAnsiTheme="minorHAnsi" w:cstheme="minorHAnsi"/>
                <w:sz w:val="18"/>
                <w:szCs w:val="18"/>
              </w:rPr>
            </w:pPr>
            <w:r w:rsidRPr="00701DF4">
              <w:rPr>
                <w:rFonts w:asciiTheme="minorHAnsi" w:hAnsiTheme="minorHAnsi" w:cstheme="minorHAnsi"/>
                <w:sz w:val="18"/>
                <w:szCs w:val="18"/>
              </w:rPr>
              <w:t>Enligt respektive lands format, max 12 tecken.</w:t>
            </w:r>
          </w:p>
        </w:tc>
        <w:tc>
          <w:tcPr>
            <w:tcW w:w="2552" w:type="dxa"/>
            <w:tcBorders>
              <w:top w:val="single" w:sz="8" w:space="0" w:color="000000"/>
              <w:left w:val="single" w:sz="8" w:space="0" w:color="000000"/>
              <w:bottom w:val="single" w:sz="8" w:space="0" w:color="000000"/>
              <w:right w:val="single" w:sz="8" w:space="0" w:color="000000"/>
            </w:tcBorders>
          </w:tcPr>
          <w:p w14:paraId="1BF9E9FF" w14:textId="67CF0E1C" w:rsidR="003B15B6" w:rsidRPr="00701DF4" w:rsidRDefault="003B15B6" w:rsidP="003B15B6">
            <w:pPr>
              <w:pStyle w:val="SoSTabelltext"/>
              <w:rPr>
                <w:rFonts w:asciiTheme="minorHAnsi" w:hAnsiTheme="minorHAnsi" w:cstheme="minorHAnsi"/>
                <w:sz w:val="18"/>
                <w:szCs w:val="18"/>
              </w:rPr>
            </w:pPr>
            <w:r w:rsidRPr="00701DF4">
              <w:rPr>
                <w:rFonts w:asciiTheme="minorHAnsi" w:hAnsiTheme="minorHAnsi" w:cstheme="minorHAnsi"/>
                <w:sz w:val="18"/>
                <w:szCs w:val="18"/>
              </w:rPr>
              <w:t>id</w:t>
            </w:r>
          </w:p>
        </w:tc>
      </w:tr>
      <w:tr w:rsidR="003B15B6" w:rsidRPr="00701DF4" w14:paraId="3D968BCE" w14:textId="77777777" w:rsidTr="003B15B6">
        <w:tc>
          <w:tcPr>
            <w:tcW w:w="1691" w:type="dxa"/>
            <w:tcBorders>
              <w:top w:val="single" w:sz="8" w:space="0" w:color="000000"/>
              <w:left w:val="single" w:sz="8" w:space="0" w:color="000000"/>
              <w:bottom w:val="single" w:sz="8" w:space="0" w:color="000000"/>
              <w:right w:val="single" w:sz="8" w:space="0" w:color="000000"/>
            </w:tcBorders>
          </w:tcPr>
          <w:p w14:paraId="5A9A5C6E" w14:textId="1B7C754D" w:rsidR="003B15B6" w:rsidRPr="00701DF4" w:rsidRDefault="003B15B6" w:rsidP="003B15B6">
            <w:pPr>
              <w:pStyle w:val="SoSTabelltext"/>
              <w:rPr>
                <w:rFonts w:asciiTheme="minorHAnsi" w:hAnsiTheme="minorHAnsi" w:cstheme="minorHAnsi"/>
                <w:sz w:val="18"/>
                <w:szCs w:val="18"/>
              </w:rPr>
            </w:pPr>
            <w:r w:rsidRPr="00701DF4">
              <w:rPr>
                <w:rFonts w:asciiTheme="minorHAnsi" w:hAnsiTheme="minorHAnsi" w:cstheme="minorHAnsi"/>
                <w:sz w:val="18"/>
                <w:szCs w:val="18"/>
              </w:rPr>
              <w:t>landskod</w:t>
            </w:r>
          </w:p>
        </w:tc>
        <w:tc>
          <w:tcPr>
            <w:tcW w:w="2694" w:type="dxa"/>
            <w:tcBorders>
              <w:top w:val="single" w:sz="8" w:space="0" w:color="000000"/>
              <w:left w:val="single" w:sz="8" w:space="0" w:color="000000"/>
              <w:bottom w:val="single" w:sz="8" w:space="0" w:color="000000"/>
              <w:right w:val="single" w:sz="8" w:space="0" w:color="000000"/>
            </w:tcBorders>
          </w:tcPr>
          <w:p w14:paraId="6ED8CEFC" w14:textId="5285603C" w:rsidR="003B15B6" w:rsidRPr="00701DF4" w:rsidRDefault="003B15B6" w:rsidP="003B15B6">
            <w:pPr>
              <w:pStyle w:val="SoSTabelltext"/>
              <w:rPr>
                <w:rFonts w:asciiTheme="minorHAnsi" w:hAnsiTheme="minorHAnsi" w:cstheme="minorHAnsi"/>
                <w:sz w:val="18"/>
                <w:szCs w:val="18"/>
              </w:rPr>
            </w:pPr>
            <w:r w:rsidRPr="00701DF4">
              <w:rPr>
                <w:rFonts w:asciiTheme="minorHAnsi" w:hAnsiTheme="minorHAnsi" w:cstheme="minorHAnsi"/>
                <w:sz w:val="18"/>
                <w:szCs w:val="18"/>
              </w:rPr>
              <w:t>Navet: Motsvarar Invandring.NordisktPnrDa, Invandring.NordisktPnrFi, Invandring.NordisktPnrFo, Invandring.NordisktPnrIs, Invandring.NordisktPnrNo.</w:t>
            </w:r>
          </w:p>
        </w:tc>
        <w:tc>
          <w:tcPr>
            <w:tcW w:w="2551" w:type="dxa"/>
            <w:tcBorders>
              <w:top w:val="single" w:sz="8" w:space="0" w:color="000000"/>
              <w:left w:val="single" w:sz="8" w:space="0" w:color="000000"/>
              <w:bottom w:val="single" w:sz="8" w:space="0" w:color="000000"/>
              <w:right w:val="single" w:sz="8" w:space="0" w:color="000000"/>
            </w:tcBorders>
          </w:tcPr>
          <w:p w14:paraId="0E899063" w14:textId="152BDC25" w:rsidR="003B15B6" w:rsidRPr="00701DF4" w:rsidRDefault="003B15B6" w:rsidP="003B15B6">
            <w:pPr>
              <w:pStyle w:val="SoSTabelltext"/>
              <w:rPr>
                <w:rFonts w:asciiTheme="minorHAnsi" w:hAnsiTheme="minorHAnsi" w:cstheme="minorHAnsi"/>
                <w:sz w:val="18"/>
                <w:szCs w:val="18"/>
              </w:rPr>
            </w:pPr>
            <w:r w:rsidRPr="00701DF4">
              <w:rPr>
                <w:rFonts w:asciiTheme="minorHAnsi" w:hAnsiTheme="minorHAnsi" w:cstheme="minorHAnsi"/>
                <w:sz w:val="18"/>
                <w:szCs w:val="18"/>
              </w:rPr>
              <w:t>2 tecken lång kod som beskriver land enligt ISO 3166-1.</w:t>
            </w:r>
          </w:p>
        </w:tc>
        <w:tc>
          <w:tcPr>
            <w:tcW w:w="1418" w:type="dxa"/>
            <w:tcBorders>
              <w:top w:val="single" w:sz="8" w:space="0" w:color="000000"/>
              <w:left w:val="single" w:sz="8" w:space="0" w:color="000000"/>
              <w:bottom w:val="single" w:sz="8" w:space="0" w:color="000000"/>
              <w:right w:val="single" w:sz="8" w:space="0" w:color="000000"/>
            </w:tcBorders>
          </w:tcPr>
          <w:p w14:paraId="4E74DCBD" w14:textId="4C7E386B" w:rsidR="003B15B6" w:rsidRPr="00701DF4" w:rsidRDefault="003B15B6" w:rsidP="003B15B6">
            <w:pPr>
              <w:rPr>
                <w:rFonts w:cstheme="minorHAnsi"/>
                <w:sz w:val="18"/>
                <w:szCs w:val="18"/>
              </w:rPr>
            </w:pPr>
            <w:r w:rsidRPr="00701DF4">
              <w:rPr>
                <w:rFonts w:cstheme="minorHAnsi"/>
                <w:sz w:val="18"/>
                <w:szCs w:val="18"/>
              </w:rPr>
              <w:t>ST (</w:t>
            </w:r>
            <w:r w:rsidRPr="00701DF4">
              <w:rPr>
                <w:rFonts w:cstheme="minorHAnsi"/>
                <w:color w:val="000000"/>
                <w:sz w:val="18"/>
                <w:szCs w:val="18"/>
              </w:rPr>
              <w:t>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74451008" w14:textId="47A0C763" w:rsidR="003B15B6" w:rsidRPr="00701DF4" w:rsidRDefault="003B15B6" w:rsidP="003B15B6">
            <w:pPr>
              <w:pStyle w:val="SoSTabelltext"/>
              <w:rPr>
                <w:rFonts w:asciiTheme="minorHAnsi" w:hAnsiTheme="minorHAnsi" w:cstheme="minorHAnsi"/>
                <w:sz w:val="18"/>
                <w:szCs w:val="18"/>
              </w:rPr>
            </w:pPr>
            <w:r w:rsidRPr="00701DF4">
              <w:rPr>
                <w:rFonts w:asciiTheme="minorHAnsi" w:hAnsiTheme="minorHAnsi" w:cstheme="minorHAnsi"/>
                <w:sz w:val="18"/>
                <w:szCs w:val="18"/>
              </w:rPr>
              <w:t>Landskod.</w:t>
            </w:r>
            <w:r w:rsidRPr="00701DF4">
              <w:rPr>
                <w:rFonts w:asciiTheme="minorHAnsi" w:hAnsiTheme="minorHAnsi" w:cstheme="minorHAnsi"/>
                <w:sz w:val="18"/>
                <w:szCs w:val="18"/>
              </w:rPr>
              <w:br/>
            </w:r>
            <w:r w:rsidRPr="00701DF4">
              <w:rPr>
                <w:rFonts w:asciiTheme="minorHAnsi" w:hAnsiTheme="minorHAnsi" w:cstheme="minorHAnsi"/>
                <w:sz w:val="18"/>
                <w:szCs w:val="18"/>
              </w:rPr>
              <w:br/>
              <w:t>Kan per maj-2016 vara någon av följande:</w:t>
            </w:r>
            <w:r w:rsidRPr="00701DF4">
              <w:rPr>
                <w:rFonts w:asciiTheme="minorHAnsi" w:hAnsiTheme="minorHAnsi" w:cstheme="minorHAnsi"/>
                <w:sz w:val="18"/>
                <w:szCs w:val="18"/>
              </w:rPr>
              <w:br/>
              <w:t>NO (Norge)</w:t>
            </w:r>
            <w:r w:rsidRPr="00701DF4">
              <w:rPr>
                <w:rFonts w:asciiTheme="minorHAnsi" w:hAnsiTheme="minorHAnsi" w:cstheme="minorHAnsi"/>
                <w:sz w:val="18"/>
                <w:szCs w:val="18"/>
              </w:rPr>
              <w:br/>
              <w:t>DK (Danmark)</w:t>
            </w:r>
            <w:r w:rsidRPr="00701DF4">
              <w:rPr>
                <w:rFonts w:asciiTheme="minorHAnsi" w:hAnsiTheme="minorHAnsi" w:cstheme="minorHAnsi"/>
                <w:sz w:val="18"/>
                <w:szCs w:val="18"/>
              </w:rPr>
              <w:br/>
              <w:t>FI (Finland)</w:t>
            </w:r>
            <w:r w:rsidRPr="00701DF4">
              <w:rPr>
                <w:rFonts w:asciiTheme="minorHAnsi" w:hAnsiTheme="minorHAnsi" w:cstheme="minorHAnsi"/>
                <w:sz w:val="18"/>
                <w:szCs w:val="18"/>
              </w:rPr>
              <w:br/>
              <w:t xml:space="preserve">FO (Färöarna) </w:t>
            </w:r>
            <w:r w:rsidRPr="00701DF4">
              <w:rPr>
                <w:rFonts w:asciiTheme="minorHAnsi" w:hAnsiTheme="minorHAnsi" w:cstheme="minorHAnsi"/>
                <w:sz w:val="18"/>
                <w:szCs w:val="18"/>
              </w:rPr>
              <w:br/>
              <w:t>IS (Island)</w:t>
            </w:r>
            <w:r w:rsidRPr="00701DF4">
              <w:rPr>
                <w:rFonts w:asciiTheme="minorHAnsi" w:hAnsiTheme="minorHAnsi" w:cstheme="minorHAnsi"/>
                <w:sz w:val="18"/>
                <w:szCs w:val="18"/>
              </w:rPr>
              <w:br/>
            </w:r>
          </w:p>
        </w:tc>
        <w:tc>
          <w:tcPr>
            <w:tcW w:w="2552" w:type="dxa"/>
            <w:tcBorders>
              <w:top w:val="single" w:sz="8" w:space="0" w:color="000000"/>
              <w:left w:val="single" w:sz="8" w:space="0" w:color="000000"/>
              <w:bottom w:val="single" w:sz="8" w:space="0" w:color="000000"/>
              <w:right w:val="single" w:sz="8" w:space="0" w:color="000000"/>
            </w:tcBorders>
          </w:tcPr>
          <w:p w14:paraId="1884E6CA" w14:textId="4EDC5A7A" w:rsidR="003B15B6" w:rsidRPr="00701DF4" w:rsidRDefault="003B15B6" w:rsidP="003B15B6">
            <w:pPr>
              <w:pStyle w:val="SoSTabelltext"/>
              <w:rPr>
                <w:rFonts w:asciiTheme="minorHAnsi" w:hAnsiTheme="minorHAnsi" w:cstheme="minorHAnsi"/>
                <w:sz w:val="18"/>
                <w:szCs w:val="18"/>
              </w:rPr>
            </w:pPr>
            <w:r w:rsidRPr="00701DF4">
              <w:rPr>
                <w:rFonts w:asciiTheme="minorHAnsi" w:hAnsiTheme="minorHAnsi" w:cstheme="minorHAnsi"/>
                <w:sz w:val="18"/>
                <w:szCs w:val="18"/>
              </w:rPr>
              <w:t>landskod</w:t>
            </w:r>
          </w:p>
        </w:tc>
      </w:tr>
    </w:tbl>
    <w:p w14:paraId="76B88477" w14:textId="77777777" w:rsidR="003B15B6" w:rsidRPr="00701DF4" w:rsidRDefault="003B15B6" w:rsidP="00B22586"/>
    <w:p w14:paraId="74F1FCB0" w14:textId="77777777" w:rsidR="003B15B6" w:rsidRPr="00701DF4" w:rsidRDefault="003B15B6" w:rsidP="00B22586"/>
    <w:p w14:paraId="4751E25A" w14:textId="5242FCF7" w:rsidR="003B15B6" w:rsidRPr="00701DF4" w:rsidRDefault="00BF1517" w:rsidP="003B15B6">
      <w:pPr>
        <w:pStyle w:val="Numreradrubrik3"/>
      </w:pPr>
      <w:bookmarkStart w:id="82" w:name="_Toc158116576"/>
      <w:r w:rsidRPr="00701DF4">
        <w:t>ProfessionellAktör</w:t>
      </w:r>
      <w:bookmarkEnd w:id="82"/>
    </w:p>
    <w:p w14:paraId="2B657B40" w14:textId="6A277F39" w:rsidR="003B15B6" w:rsidRPr="00701DF4" w:rsidRDefault="003B15B6" w:rsidP="003B15B6">
      <w:r w:rsidRPr="00701DF4">
        <w:rPr>
          <w:color w:val="000000"/>
        </w:rPr>
        <w:t xml:space="preserve">Engelskt namn: </w:t>
      </w:r>
      <w:r w:rsidR="00BF1517" w:rsidRPr="00701DF4">
        <w:t>Professional</w:t>
      </w:r>
    </w:p>
    <w:p w14:paraId="4ED0CC3E" w14:textId="77777777" w:rsidR="00BF1517" w:rsidRPr="00701DF4" w:rsidRDefault="003B15B6" w:rsidP="00BF1517">
      <w:r w:rsidRPr="00701DF4">
        <w:rPr>
          <w:b/>
          <w:bCs/>
        </w:rPr>
        <w:t>Beskrivning:</w:t>
      </w:r>
      <w:r w:rsidRPr="00701DF4">
        <w:br/>
      </w:r>
      <w:r w:rsidR="00BF1517" w:rsidRPr="00701DF4">
        <w:t xml:space="preserve">Klass som identifierar om aktör som registrerat personuppgifter/kontaktuppgifter gjorde det i sin roll som yrkesman och vilken organisation aktören i så fall arbetar för. </w:t>
      </w:r>
    </w:p>
    <w:p w14:paraId="739F4345" w14:textId="2B71A1E4" w:rsidR="003B15B6" w:rsidRPr="00701DF4" w:rsidRDefault="003B15B6" w:rsidP="00BF1517">
      <w:r w:rsidRPr="00701DF4">
        <w:rPr>
          <w:b/>
        </w:rPr>
        <w:t>Mappning till RIM:</w:t>
      </w:r>
      <w:r w:rsidRPr="00701DF4">
        <w:rPr>
          <w:b/>
        </w:rPr>
        <w:br/>
      </w:r>
      <w:r w:rsidR="00BF1517" w:rsidRPr="00701DF4">
        <w:t>Saknas</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3B15B6" w:rsidRPr="00701DF4" w14:paraId="29E3BBB9"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FE49B50" w14:textId="77777777" w:rsidR="003B15B6" w:rsidRPr="00701DF4" w:rsidRDefault="003B15B6" w:rsidP="00D5522D">
            <w:pPr>
              <w:pStyle w:val="Tabellrubrik"/>
            </w:pPr>
            <w:r w:rsidRPr="00701DF4">
              <w:t xml:space="preserve">Mappning till RIM: </w:t>
            </w:r>
            <w:r w:rsidRPr="00701DF4">
              <w:br/>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0271F9C" w14:textId="77777777" w:rsidR="003B15B6" w:rsidRPr="00701DF4" w:rsidRDefault="003B15B6"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7F46B74" w14:textId="77777777" w:rsidR="003B15B6" w:rsidRPr="00701DF4" w:rsidRDefault="003B15B6"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6CB1B6E" w14:textId="77777777" w:rsidR="003B15B6" w:rsidRPr="00701DF4" w:rsidRDefault="003B15B6"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8E82015" w14:textId="77777777" w:rsidR="003B15B6" w:rsidRPr="00701DF4" w:rsidRDefault="003B15B6"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C23864A" w14:textId="77777777" w:rsidR="003B15B6" w:rsidRPr="00701DF4" w:rsidRDefault="003B15B6" w:rsidP="00D5522D">
            <w:pPr>
              <w:pStyle w:val="Tabellrubrik"/>
            </w:pPr>
            <w:r w:rsidRPr="00701DF4">
              <w:t>Spårbarhet till krav</w:t>
            </w:r>
          </w:p>
        </w:tc>
      </w:tr>
      <w:tr w:rsidR="00BF1517" w:rsidRPr="00701DF4" w14:paraId="3269EF4F"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20A55EFB" w14:textId="4B6C8107"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organisationsId</w:t>
            </w:r>
          </w:p>
        </w:tc>
        <w:tc>
          <w:tcPr>
            <w:tcW w:w="1985" w:type="dxa"/>
            <w:tcBorders>
              <w:top w:val="single" w:sz="8" w:space="0" w:color="000000"/>
              <w:left w:val="single" w:sz="8" w:space="0" w:color="000000"/>
              <w:bottom w:val="single" w:sz="8" w:space="0" w:color="000000"/>
              <w:right w:val="single" w:sz="8" w:space="0" w:color="000000"/>
            </w:tcBorders>
          </w:tcPr>
          <w:p w14:paraId="0339948F" w14:textId="1252B16C"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NI: Organisation.id</w:t>
            </w:r>
          </w:p>
        </w:tc>
        <w:tc>
          <w:tcPr>
            <w:tcW w:w="2551" w:type="dxa"/>
            <w:tcBorders>
              <w:top w:val="single" w:sz="8" w:space="0" w:color="000000"/>
              <w:left w:val="single" w:sz="8" w:space="0" w:color="000000"/>
              <w:bottom w:val="single" w:sz="8" w:space="0" w:color="000000"/>
              <w:right w:val="single" w:sz="8" w:space="0" w:color="000000"/>
            </w:tcBorders>
          </w:tcPr>
          <w:p w14:paraId="5304EF77" w14:textId="3E7E3743"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Angivelse av identitetsbeteckning för organisationen.</w:t>
            </w:r>
          </w:p>
        </w:tc>
        <w:tc>
          <w:tcPr>
            <w:tcW w:w="1418" w:type="dxa"/>
            <w:tcBorders>
              <w:top w:val="single" w:sz="8" w:space="0" w:color="000000"/>
              <w:left w:val="single" w:sz="8" w:space="0" w:color="000000"/>
              <w:bottom w:val="single" w:sz="8" w:space="0" w:color="000000"/>
              <w:right w:val="single" w:sz="8" w:space="0" w:color="000000"/>
            </w:tcBorders>
          </w:tcPr>
          <w:p w14:paraId="7F6386F0" w14:textId="1F9AA8C6" w:rsidR="00BF1517" w:rsidRPr="00701DF4" w:rsidRDefault="00BF1517" w:rsidP="00BF1517">
            <w:pPr>
              <w:rPr>
                <w:rFonts w:cstheme="minorHAnsi"/>
                <w:sz w:val="18"/>
                <w:szCs w:val="18"/>
              </w:rPr>
            </w:pPr>
            <w:r w:rsidRPr="00701DF4">
              <w:rPr>
                <w:rFonts w:cstheme="minorHAnsi"/>
                <w:sz w:val="18"/>
                <w:szCs w:val="18"/>
              </w:rPr>
              <w:t>II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283CACCF" w14:textId="38343474"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Extension i datatypen IIType skall sättas till identiteten för PUA-ansvarig organisation, root till aktuellt kodverk.</w:t>
            </w:r>
            <w:r w:rsidRPr="00701DF4">
              <w:rPr>
                <w:rFonts w:asciiTheme="minorHAnsi" w:hAnsiTheme="minorHAnsi" w:cstheme="minorHAnsi"/>
                <w:sz w:val="18"/>
                <w:szCs w:val="18"/>
              </w:rPr>
              <w:br/>
              <w:t>T.ex en organisation som väljer att identifiera sig med sitt SKV organisationsnummer:</w:t>
            </w:r>
            <w:r w:rsidRPr="00701DF4">
              <w:rPr>
                <w:rFonts w:asciiTheme="minorHAnsi" w:hAnsiTheme="minorHAnsi" w:cstheme="minorHAnsi"/>
                <w:sz w:val="18"/>
                <w:szCs w:val="18"/>
              </w:rPr>
              <w:br/>
              <w:t>•root: oid:2.5.4.97, extension: 556559-4230</w:t>
            </w:r>
            <w:r w:rsidRPr="00701DF4">
              <w:rPr>
                <w:rFonts w:asciiTheme="minorHAnsi" w:hAnsiTheme="minorHAnsi" w:cstheme="minorHAnsi"/>
                <w:sz w:val="18"/>
                <w:szCs w:val="18"/>
              </w:rPr>
              <w:br/>
              <w:t>Eller en organisation som identifierar sig med sitt HSAid på vårdgivarnivå:</w:t>
            </w:r>
            <w:r w:rsidRPr="00701DF4">
              <w:rPr>
                <w:rFonts w:asciiTheme="minorHAnsi" w:hAnsiTheme="minorHAnsi" w:cstheme="minorHAnsi"/>
                <w:sz w:val="18"/>
                <w:szCs w:val="18"/>
              </w:rPr>
              <w:br/>
              <w:t>•root: 1.2.752.29.6.10.1, extension: SE165565594230-1000</w:t>
            </w:r>
          </w:p>
        </w:tc>
        <w:tc>
          <w:tcPr>
            <w:tcW w:w="2552" w:type="dxa"/>
            <w:tcBorders>
              <w:top w:val="single" w:sz="8" w:space="0" w:color="000000"/>
              <w:left w:val="single" w:sz="8" w:space="0" w:color="000000"/>
              <w:bottom w:val="single" w:sz="8" w:space="0" w:color="000000"/>
              <w:right w:val="single" w:sz="8" w:space="0" w:color="000000"/>
            </w:tcBorders>
          </w:tcPr>
          <w:p w14:paraId="3ABE5259" w14:textId="18DD40BA"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bl>
    <w:p w14:paraId="756DE72C" w14:textId="77777777" w:rsidR="003B15B6" w:rsidRPr="00701DF4" w:rsidRDefault="003B15B6" w:rsidP="00B22586"/>
    <w:p w14:paraId="7904A0CD" w14:textId="77777777" w:rsidR="00BF1517" w:rsidRPr="00701DF4" w:rsidRDefault="00BF1517" w:rsidP="00B22586"/>
    <w:p w14:paraId="526BD30D" w14:textId="552DFA61" w:rsidR="00BF1517" w:rsidRPr="00701DF4" w:rsidRDefault="00BF1517" w:rsidP="00BF1517">
      <w:pPr>
        <w:pStyle w:val="Numreradrubrik3"/>
      </w:pPr>
      <w:bookmarkStart w:id="83" w:name="_Toc158116577"/>
      <w:r w:rsidRPr="00701DF4">
        <w:t>Relation</w:t>
      </w:r>
      <w:bookmarkEnd w:id="83"/>
    </w:p>
    <w:p w14:paraId="0D8C7E0E" w14:textId="432DA2BE" w:rsidR="00BF1517" w:rsidRPr="00701DF4" w:rsidRDefault="00BF1517" w:rsidP="00BF1517">
      <w:r w:rsidRPr="00701DF4">
        <w:rPr>
          <w:color w:val="000000"/>
        </w:rPr>
        <w:t xml:space="preserve">Engelskt namn: </w:t>
      </w:r>
      <w:r w:rsidRPr="00701DF4">
        <w:t>Relationship</w:t>
      </w:r>
    </w:p>
    <w:p w14:paraId="459F5E78" w14:textId="77777777" w:rsidR="00BF1517" w:rsidRPr="00701DF4" w:rsidRDefault="00BF1517" w:rsidP="00BF1517">
      <w:r w:rsidRPr="00701DF4">
        <w:rPr>
          <w:b/>
          <w:bCs/>
        </w:rPr>
        <w:t>Beskrivning:</w:t>
      </w:r>
      <w:r w:rsidRPr="00701DF4">
        <w:br/>
        <w:t>Klass för persons folkbokförda eller för angivna reservidentiteters relationer, såsom make/maka/partner, förälder, barn (se RelationsTyp). Observera att det för en relationsperson normalt endast anges personnummer och inte namn. Undantaget är då en relationsperson aldrig varit folkbokförd och inte heller har personnummer av annan anledning. Då redovisas istället födelsetid och namn för denne.</w:t>
      </w:r>
    </w:p>
    <w:p w14:paraId="015E81A2" w14:textId="31B5B94F" w:rsidR="00BF1517" w:rsidRPr="00701DF4" w:rsidRDefault="00BF1517" w:rsidP="00BF1517">
      <w:r w:rsidRPr="00701DF4">
        <w:rPr>
          <w:b/>
        </w:rPr>
        <w:t>Mappning till RIM:</w:t>
      </w:r>
      <w:r w:rsidRPr="00701DF4">
        <w:rPr>
          <w:b/>
        </w:rPr>
        <w:br/>
      </w:r>
      <w:r w:rsidRPr="00701DF4">
        <w:t>Navet: Relation</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BF1517" w:rsidRPr="00701DF4" w14:paraId="30486CA2"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19FD9CD" w14:textId="77777777" w:rsidR="00BF1517" w:rsidRPr="00701DF4" w:rsidRDefault="00BF1517" w:rsidP="00D5522D">
            <w:pPr>
              <w:pStyle w:val="Tabellrubrik"/>
            </w:pPr>
            <w:r w:rsidRPr="00701DF4">
              <w:t xml:space="preserve">Mappning till RIM: </w:t>
            </w:r>
            <w:r w:rsidRPr="00701DF4">
              <w:br/>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C735EED" w14:textId="77777777" w:rsidR="00BF1517" w:rsidRPr="00701DF4" w:rsidRDefault="00BF1517"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10D53B8" w14:textId="77777777" w:rsidR="00BF1517" w:rsidRPr="00701DF4" w:rsidRDefault="00BF1517"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751A315" w14:textId="77777777" w:rsidR="00BF1517" w:rsidRPr="00701DF4" w:rsidRDefault="00BF1517"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1EA27B5" w14:textId="77777777" w:rsidR="00BF1517" w:rsidRPr="00701DF4" w:rsidRDefault="00BF1517"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F0224BF" w14:textId="77777777" w:rsidR="00BF1517" w:rsidRPr="00701DF4" w:rsidRDefault="00BF1517" w:rsidP="00D5522D">
            <w:pPr>
              <w:pStyle w:val="Tabellrubrik"/>
            </w:pPr>
            <w:r w:rsidRPr="00701DF4">
              <w:t>Spårbarhet till krav</w:t>
            </w:r>
          </w:p>
        </w:tc>
      </w:tr>
      <w:tr w:rsidR="00BF1517" w:rsidRPr="00701DF4" w14:paraId="00688DB6"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657C53FF" w14:textId="3BE1E500"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typ</w:t>
            </w:r>
          </w:p>
        </w:tc>
        <w:tc>
          <w:tcPr>
            <w:tcW w:w="1985" w:type="dxa"/>
            <w:tcBorders>
              <w:top w:val="single" w:sz="8" w:space="0" w:color="000000"/>
              <w:left w:val="single" w:sz="8" w:space="0" w:color="000000"/>
              <w:bottom w:val="single" w:sz="8" w:space="0" w:color="000000"/>
              <w:right w:val="single" w:sz="8" w:space="0" w:color="000000"/>
            </w:tcBorders>
          </w:tcPr>
          <w:p w14:paraId="6DAF52F9" w14:textId="7C2E0F44"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Navet: Relationstyp</w:t>
            </w:r>
          </w:p>
        </w:tc>
        <w:tc>
          <w:tcPr>
            <w:tcW w:w="2551" w:type="dxa"/>
            <w:tcBorders>
              <w:top w:val="single" w:sz="8" w:space="0" w:color="000000"/>
              <w:left w:val="single" w:sz="8" w:space="0" w:color="000000"/>
              <w:bottom w:val="single" w:sz="8" w:space="0" w:color="000000"/>
              <w:right w:val="single" w:sz="8" w:space="0" w:color="000000"/>
            </w:tcBorders>
          </w:tcPr>
          <w:p w14:paraId="7A0F0587" w14:textId="1554F47A"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Relationstyp</w:t>
            </w:r>
          </w:p>
        </w:tc>
        <w:tc>
          <w:tcPr>
            <w:tcW w:w="1418" w:type="dxa"/>
            <w:tcBorders>
              <w:top w:val="single" w:sz="8" w:space="0" w:color="000000"/>
              <w:left w:val="single" w:sz="8" w:space="0" w:color="000000"/>
              <w:bottom w:val="single" w:sz="8" w:space="0" w:color="000000"/>
              <w:right w:val="single" w:sz="8" w:space="0" w:color="000000"/>
            </w:tcBorders>
          </w:tcPr>
          <w:p w14:paraId="2D53FB9D" w14:textId="1540A75C" w:rsidR="00BF1517" w:rsidRPr="00701DF4" w:rsidRDefault="00BF1517" w:rsidP="00BF1517">
            <w:pPr>
              <w:rPr>
                <w:rFonts w:cstheme="minorHAnsi"/>
                <w:sz w:val="18"/>
                <w:szCs w:val="18"/>
              </w:rPr>
            </w:pPr>
            <w:r w:rsidRPr="00701DF4">
              <w:rPr>
                <w:rFonts w:cstheme="minorHAnsi"/>
                <w:sz w:val="18"/>
                <w:szCs w:val="18"/>
              </w:rPr>
              <w:t>CV (</w:t>
            </w:r>
            <w:r w:rsidRPr="00701DF4">
              <w:rPr>
                <w:rFonts w:cstheme="minorHAnsi"/>
                <w:color w:val="000000"/>
                <w:sz w:val="18"/>
                <w:szCs w:val="18"/>
              </w:rPr>
              <w:t>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09E87B59" w14:textId="659DBBBA"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SKV Termkod 02003</w:t>
            </w:r>
            <w:r w:rsidRPr="00701DF4">
              <w:rPr>
                <w:rFonts w:asciiTheme="minorHAnsi" w:hAnsiTheme="minorHAnsi" w:cstheme="minorHAnsi"/>
                <w:sz w:val="18"/>
                <w:szCs w:val="18"/>
              </w:rPr>
              <w:br/>
              <w:t>B=Barn</w:t>
            </w:r>
            <w:r w:rsidRPr="00701DF4">
              <w:rPr>
                <w:rFonts w:asciiTheme="minorHAnsi" w:hAnsiTheme="minorHAnsi" w:cstheme="minorHAnsi"/>
                <w:sz w:val="18"/>
                <w:szCs w:val="18"/>
              </w:rPr>
              <w:br/>
              <w:t>MO=Moder</w:t>
            </w:r>
            <w:r w:rsidRPr="00701DF4">
              <w:rPr>
                <w:rFonts w:asciiTheme="minorHAnsi" w:hAnsiTheme="minorHAnsi" w:cstheme="minorHAnsi"/>
                <w:sz w:val="18"/>
                <w:szCs w:val="18"/>
              </w:rPr>
              <w:br/>
              <w:t>FA=Fader</w:t>
            </w:r>
            <w:r w:rsidRPr="00701DF4">
              <w:rPr>
                <w:rFonts w:asciiTheme="minorHAnsi" w:hAnsiTheme="minorHAnsi" w:cstheme="minorHAnsi"/>
                <w:sz w:val="18"/>
                <w:szCs w:val="18"/>
              </w:rPr>
              <w:br/>
              <w:t>F=Förälder</w:t>
            </w:r>
            <w:r w:rsidRPr="00701DF4">
              <w:rPr>
                <w:rFonts w:asciiTheme="minorHAnsi" w:hAnsiTheme="minorHAnsi" w:cstheme="minorHAnsi"/>
                <w:sz w:val="18"/>
                <w:szCs w:val="18"/>
              </w:rPr>
              <w:br/>
              <w:t>V=Vårdnadshavare</w:t>
            </w:r>
            <w:r w:rsidRPr="00701DF4">
              <w:rPr>
                <w:rFonts w:asciiTheme="minorHAnsi" w:hAnsiTheme="minorHAnsi" w:cstheme="minorHAnsi"/>
                <w:sz w:val="18"/>
                <w:szCs w:val="18"/>
              </w:rPr>
              <w:br/>
              <w:t>VF=Vårdnadshavare för</w:t>
            </w:r>
            <w:r w:rsidRPr="00701DF4">
              <w:rPr>
                <w:rFonts w:asciiTheme="minorHAnsi" w:hAnsiTheme="minorHAnsi" w:cstheme="minorHAnsi"/>
                <w:sz w:val="18"/>
                <w:szCs w:val="18"/>
              </w:rPr>
              <w:br/>
              <w:t>M=Make/maka</w:t>
            </w:r>
            <w:r w:rsidRPr="00701DF4">
              <w:rPr>
                <w:rFonts w:asciiTheme="minorHAnsi" w:hAnsiTheme="minorHAnsi" w:cstheme="minorHAnsi"/>
                <w:sz w:val="18"/>
                <w:szCs w:val="18"/>
              </w:rPr>
              <w:br/>
              <w:t>P=Partner</w:t>
            </w:r>
          </w:p>
        </w:tc>
        <w:tc>
          <w:tcPr>
            <w:tcW w:w="2552" w:type="dxa"/>
            <w:tcBorders>
              <w:top w:val="single" w:sz="8" w:space="0" w:color="000000"/>
              <w:left w:val="single" w:sz="8" w:space="0" w:color="000000"/>
              <w:bottom w:val="single" w:sz="8" w:space="0" w:color="000000"/>
              <w:right w:val="single" w:sz="8" w:space="0" w:color="000000"/>
            </w:tcBorders>
          </w:tcPr>
          <w:p w14:paraId="36D0B97C" w14:textId="46868755"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BF1517" w:rsidRPr="00701DF4" w14:paraId="6A7D2F3C"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3C04621E" w14:textId="3202A038"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status</w:t>
            </w:r>
          </w:p>
        </w:tc>
        <w:tc>
          <w:tcPr>
            <w:tcW w:w="1985" w:type="dxa"/>
            <w:tcBorders>
              <w:top w:val="single" w:sz="8" w:space="0" w:color="000000"/>
              <w:left w:val="single" w:sz="8" w:space="0" w:color="000000"/>
              <w:bottom w:val="single" w:sz="8" w:space="0" w:color="000000"/>
              <w:right w:val="single" w:sz="8" w:space="0" w:color="000000"/>
            </w:tcBorders>
          </w:tcPr>
          <w:p w14:paraId="0F34FE94" w14:textId="29C9641B"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Navet: Status</w:t>
            </w:r>
          </w:p>
        </w:tc>
        <w:tc>
          <w:tcPr>
            <w:tcW w:w="2551" w:type="dxa"/>
            <w:tcBorders>
              <w:top w:val="single" w:sz="8" w:space="0" w:color="000000"/>
              <w:left w:val="single" w:sz="8" w:space="0" w:color="000000"/>
              <w:bottom w:val="single" w:sz="8" w:space="0" w:color="000000"/>
              <w:right w:val="single" w:sz="8" w:space="0" w:color="000000"/>
            </w:tcBorders>
          </w:tcPr>
          <w:p w14:paraId="7F1739E5" w14:textId="2E121888"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Statuskoder på relation.</w:t>
            </w:r>
          </w:p>
        </w:tc>
        <w:tc>
          <w:tcPr>
            <w:tcW w:w="1418" w:type="dxa"/>
            <w:tcBorders>
              <w:top w:val="single" w:sz="8" w:space="0" w:color="000000"/>
              <w:left w:val="single" w:sz="8" w:space="0" w:color="000000"/>
              <w:bottom w:val="single" w:sz="8" w:space="0" w:color="000000"/>
              <w:right w:val="single" w:sz="8" w:space="0" w:color="000000"/>
            </w:tcBorders>
          </w:tcPr>
          <w:p w14:paraId="391506FE" w14:textId="0743E024" w:rsidR="00BF1517" w:rsidRPr="00701DF4" w:rsidRDefault="00BF1517" w:rsidP="00BF1517">
            <w:pPr>
              <w:rPr>
                <w:rFonts w:cstheme="minorHAnsi"/>
                <w:sz w:val="18"/>
                <w:szCs w:val="18"/>
              </w:rPr>
            </w:pPr>
            <w:r w:rsidRPr="00701DF4">
              <w:rPr>
                <w:rFonts w:cstheme="minorHAnsi"/>
                <w:sz w:val="18"/>
                <w:szCs w:val="18"/>
              </w:rPr>
              <w:t>CV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76BA2167" w14:textId="51FA8A89"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SKV Termkod 02008</w:t>
            </w:r>
            <w:r w:rsidRPr="00701DF4">
              <w:rPr>
                <w:rFonts w:asciiTheme="minorHAnsi" w:hAnsiTheme="minorHAnsi" w:cstheme="minorHAnsi"/>
                <w:sz w:val="18"/>
                <w:szCs w:val="18"/>
              </w:rPr>
              <w:br/>
              <w:t>NY=Nyregistrerad</w:t>
            </w:r>
            <w:r w:rsidRPr="00701DF4">
              <w:rPr>
                <w:rFonts w:asciiTheme="minorHAnsi" w:hAnsiTheme="minorHAnsi" w:cstheme="minorHAnsi"/>
                <w:sz w:val="18"/>
                <w:szCs w:val="18"/>
              </w:rPr>
              <w:br/>
              <w:t>PB=Nyregistrerad pga personnummerbyte</w:t>
            </w:r>
            <w:r w:rsidRPr="00701DF4">
              <w:rPr>
                <w:rFonts w:asciiTheme="minorHAnsi" w:hAnsiTheme="minorHAnsi" w:cstheme="minorHAnsi"/>
                <w:sz w:val="18"/>
                <w:szCs w:val="18"/>
              </w:rPr>
              <w:br/>
              <w:t>RD=Rättad</w:t>
            </w:r>
            <w:r w:rsidRPr="00701DF4">
              <w:rPr>
                <w:rFonts w:asciiTheme="minorHAnsi" w:hAnsiTheme="minorHAnsi" w:cstheme="minorHAnsi"/>
                <w:sz w:val="18"/>
                <w:szCs w:val="18"/>
              </w:rPr>
              <w:br/>
              <w:t>AS=Avslutad</w:t>
            </w:r>
            <w:r w:rsidRPr="00701DF4">
              <w:rPr>
                <w:rFonts w:asciiTheme="minorHAnsi" w:hAnsiTheme="minorHAnsi" w:cstheme="minorHAnsi"/>
                <w:sz w:val="18"/>
                <w:szCs w:val="18"/>
              </w:rPr>
              <w:br/>
              <w:t>AV=Avslutad pga avliden</w:t>
            </w:r>
            <w:r w:rsidRPr="00701DF4">
              <w:rPr>
                <w:rFonts w:asciiTheme="minorHAnsi" w:hAnsiTheme="minorHAnsi" w:cstheme="minorHAnsi"/>
                <w:sz w:val="18"/>
                <w:szCs w:val="18"/>
              </w:rPr>
              <w:br/>
              <w:t>IV=Avslutad pga invandring</w:t>
            </w:r>
            <w:r w:rsidRPr="00701DF4">
              <w:rPr>
                <w:rFonts w:asciiTheme="minorHAnsi" w:hAnsiTheme="minorHAnsi" w:cstheme="minorHAnsi"/>
                <w:sz w:val="18"/>
                <w:szCs w:val="18"/>
              </w:rPr>
              <w:br/>
              <w:t>AN=Annulerad</w:t>
            </w:r>
          </w:p>
        </w:tc>
        <w:tc>
          <w:tcPr>
            <w:tcW w:w="2552" w:type="dxa"/>
            <w:tcBorders>
              <w:top w:val="single" w:sz="8" w:space="0" w:color="000000"/>
              <w:left w:val="single" w:sz="8" w:space="0" w:color="000000"/>
              <w:bottom w:val="single" w:sz="8" w:space="0" w:color="000000"/>
              <w:right w:val="single" w:sz="8" w:space="0" w:color="000000"/>
            </w:tcBorders>
          </w:tcPr>
          <w:p w14:paraId="5DA0522B" w14:textId="13A19239"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BF1517" w:rsidRPr="00701DF4" w14:paraId="30867B2C"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2DE2B7A2" w14:textId="38735020"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lastRenderedPageBreak/>
              <w:t>relationFromDatum</w:t>
            </w:r>
          </w:p>
        </w:tc>
        <w:tc>
          <w:tcPr>
            <w:tcW w:w="1985" w:type="dxa"/>
            <w:tcBorders>
              <w:top w:val="single" w:sz="8" w:space="0" w:color="000000"/>
              <w:left w:val="single" w:sz="8" w:space="0" w:color="000000"/>
              <w:bottom w:val="single" w:sz="8" w:space="0" w:color="000000"/>
              <w:right w:val="single" w:sz="8" w:space="0" w:color="000000"/>
            </w:tcBorders>
          </w:tcPr>
          <w:p w14:paraId="6DAB9E16" w14:textId="3AD5B70A"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Navet: RelationFromDatum</w:t>
            </w:r>
          </w:p>
        </w:tc>
        <w:tc>
          <w:tcPr>
            <w:tcW w:w="2551" w:type="dxa"/>
            <w:tcBorders>
              <w:top w:val="single" w:sz="8" w:space="0" w:color="000000"/>
              <w:left w:val="single" w:sz="8" w:space="0" w:color="000000"/>
              <w:bottom w:val="single" w:sz="8" w:space="0" w:color="000000"/>
              <w:right w:val="single" w:sz="8" w:space="0" w:color="000000"/>
            </w:tcBorders>
          </w:tcPr>
          <w:p w14:paraId="6BDCA2D5" w14:textId="33DBC530"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Fr.o.m. datum för relation.</w:t>
            </w:r>
          </w:p>
        </w:tc>
        <w:tc>
          <w:tcPr>
            <w:tcW w:w="1418" w:type="dxa"/>
            <w:tcBorders>
              <w:top w:val="single" w:sz="8" w:space="0" w:color="000000"/>
              <w:left w:val="single" w:sz="8" w:space="0" w:color="000000"/>
              <w:bottom w:val="single" w:sz="8" w:space="0" w:color="000000"/>
              <w:right w:val="single" w:sz="8" w:space="0" w:color="000000"/>
            </w:tcBorders>
          </w:tcPr>
          <w:p w14:paraId="0A5FB480" w14:textId="11289204" w:rsidR="00BF1517" w:rsidRPr="00701DF4" w:rsidRDefault="00BF1517" w:rsidP="00BF1517">
            <w:pPr>
              <w:rPr>
                <w:rFonts w:cstheme="minorHAnsi"/>
                <w:sz w:val="18"/>
                <w:szCs w:val="18"/>
              </w:rPr>
            </w:pPr>
            <w:r w:rsidRPr="00701DF4">
              <w:rPr>
                <w:rFonts w:cstheme="minorHAnsi"/>
                <w:sz w:val="18"/>
                <w:szCs w:val="18"/>
              </w:rPr>
              <w:t>PartialDate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5C76532E" w14:textId="77777777"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ÅÅÅÅMMDD</w:t>
            </w:r>
          </w:p>
          <w:p w14:paraId="42620099" w14:textId="77777777"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ÅÅÅÅ:1875-1996*,</w:t>
            </w:r>
          </w:p>
          <w:p w14:paraId="44BDD535" w14:textId="77777777"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MM: 00 – 12, DD: 00 - 31</w:t>
            </w:r>
          </w:p>
          <w:p w14:paraId="149C545D" w14:textId="41A9341C"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 = tom nuvarande år.</w:t>
            </w:r>
          </w:p>
        </w:tc>
        <w:tc>
          <w:tcPr>
            <w:tcW w:w="2552" w:type="dxa"/>
            <w:tcBorders>
              <w:top w:val="single" w:sz="8" w:space="0" w:color="000000"/>
              <w:left w:val="single" w:sz="8" w:space="0" w:color="000000"/>
              <w:bottom w:val="single" w:sz="8" w:space="0" w:color="000000"/>
              <w:right w:val="single" w:sz="8" w:space="0" w:color="000000"/>
            </w:tcBorders>
          </w:tcPr>
          <w:p w14:paraId="4C5D40A9" w14:textId="1340F88E"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BF1517" w:rsidRPr="00701DF4" w14:paraId="193E0570"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1AA8EB6F" w14:textId="3E8C2605"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relationTomDatum</w:t>
            </w:r>
          </w:p>
        </w:tc>
        <w:tc>
          <w:tcPr>
            <w:tcW w:w="1985" w:type="dxa"/>
            <w:tcBorders>
              <w:top w:val="single" w:sz="8" w:space="0" w:color="000000"/>
              <w:left w:val="single" w:sz="8" w:space="0" w:color="000000"/>
              <w:bottom w:val="single" w:sz="8" w:space="0" w:color="000000"/>
              <w:right w:val="single" w:sz="8" w:space="0" w:color="000000"/>
            </w:tcBorders>
          </w:tcPr>
          <w:p w14:paraId="5D5CBC4B" w14:textId="219B5DC4"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Navet: RelationTomDatum</w:t>
            </w:r>
          </w:p>
        </w:tc>
        <w:tc>
          <w:tcPr>
            <w:tcW w:w="2551" w:type="dxa"/>
            <w:tcBorders>
              <w:top w:val="single" w:sz="8" w:space="0" w:color="000000"/>
              <w:left w:val="single" w:sz="8" w:space="0" w:color="000000"/>
              <w:bottom w:val="single" w:sz="8" w:space="0" w:color="000000"/>
              <w:right w:val="single" w:sz="8" w:space="0" w:color="000000"/>
            </w:tcBorders>
          </w:tcPr>
          <w:p w14:paraId="49B06136" w14:textId="6068FAC6"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Datum för avslutad vårdnad.</w:t>
            </w:r>
          </w:p>
        </w:tc>
        <w:tc>
          <w:tcPr>
            <w:tcW w:w="1418" w:type="dxa"/>
            <w:tcBorders>
              <w:top w:val="single" w:sz="8" w:space="0" w:color="000000"/>
              <w:left w:val="single" w:sz="8" w:space="0" w:color="000000"/>
              <w:bottom w:val="single" w:sz="8" w:space="0" w:color="000000"/>
              <w:right w:val="single" w:sz="8" w:space="0" w:color="000000"/>
            </w:tcBorders>
          </w:tcPr>
          <w:p w14:paraId="0E8E37E7" w14:textId="36695E37" w:rsidR="00BF1517" w:rsidRPr="00701DF4" w:rsidRDefault="00BF1517" w:rsidP="00BF1517">
            <w:pPr>
              <w:rPr>
                <w:rFonts w:cstheme="minorHAnsi"/>
                <w:sz w:val="18"/>
                <w:szCs w:val="18"/>
              </w:rPr>
            </w:pPr>
            <w:r w:rsidRPr="00701DF4">
              <w:rPr>
                <w:rFonts w:cstheme="minorHAnsi"/>
                <w:sz w:val="18"/>
                <w:szCs w:val="18"/>
              </w:rPr>
              <w:t>PartialDate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0350271F" w14:textId="77777777"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ÅÅÅÅMMDD</w:t>
            </w:r>
          </w:p>
          <w:p w14:paraId="34F97A26" w14:textId="77777777"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ÅÅÅÅ:1875-1996*,</w:t>
            </w:r>
          </w:p>
          <w:p w14:paraId="61CFCBE3" w14:textId="77777777"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MM: 00 – 12, DD: 00 - 31</w:t>
            </w:r>
          </w:p>
          <w:p w14:paraId="01033FE3" w14:textId="7BCDAA43"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 = tom nuvarande år.</w:t>
            </w:r>
          </w:p>
        </w:tc>
        <w:tc>
          <w:tcPr>
            <w:tcW w:w="2552" w:type="dxa"/>
            <w:tcBorders>
              <w:top w:val="single" w:sz="8" w:space="0" w:color="000000"/>
              <w:left w:val="single" w:sz="8" w:space="0" w:color="000000"/>
              <w:bottom w:val="single" w:sz="8" w:space="0" w:color="000000"/>
              <w:right w:val="single" w:sz="8" w:space="0" w:color="000000"/>
            </w:tcBorders>
          </w:tcPr>
          <w:p w14:paraId="74B685F5" w14:textId="1C09D4A3"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bl>
    <w:p w14:paraId="72F59541" w14:textId="77777777" w:rsidR="00BF1517" w:rsidRPr="00701DF4" w:rsidRDefault="00BF1517" w:rsidP="00B22586"/>
    <w:p w14:paraId="59DCB415" w14:textId="270005E1" w:rsidR="00BF1517" w:rsidRPr="00701DF4" w:rsidRDefault="00BF1517">
      <w:r w:rsidRPr="00701DF4">
        <w:br w:type="page"/>
      </w:r>
    </w:p>
    <w:p w14:paraId="46EE4847" w14:textId="77777777" w:rsidR="00BF1517" w:rsidRPr="00701DF4" w:rsidRDefault="00BF1517" w:rsidP="00B22586"/>
    <w:p w14:paraId="300AFCC9" w14:textId="5C2C38C5" w:rsidR="00BF1517" w:rsidRPr="00701DF4" w:rsidRDefault="00BF1517" w:rsidP="00BF1517">
      <w:pPr>
        <w:pStyle w:val="Numreradrubrik3"/>
      </w:pPr>
      <w:bookmarkStart w:id="84" w:name="_Toc158116578"/>
      <w:r w:rsidRPr="00701DF4">
        <w:t>RelationsId</w:t>
      </w:r>
      <w:bookmarkEnd w:id="84"/>
    </w:p>
    <w:p w14:paraId="30908742" w14:textId="00776004" w:rsidR="00BF1517" w:rsidRPr="00701DF4" w:rsidRDefault="00BF1517" w:rsidP="00BF1517">
      <w:r w:rsidRPr="00701DF4">
        <w:rPr>
          <w:color w:val="000000"/>
        </w:rPr>
        <w:t xml:space="preserve">Engelskt namn: </w:t>
      </w:r>
      <w:r w:rsidRPr="00701DF4">
        <w:t>RelationshipId</w:t>
      </w:r>
    </w:p>
    <w:p w14:paraId="6EA04A81" w14:textId="3FD46FD4" w:rsidR="00BF1517" w:rsidRPr="00701DF4" w:rsidRDefault="00BF1517" w:rsidP="00BF1517">
      <w:r w:rsidRPr="00701DF4">
        <w:rPr>
          <w:b/>
          <w:bCs/>
        </w:rPr>
        <w:t>Beskrivning:</w:t>
      </w:r>
      <w:r w:rsidRPr="00701DF4">
        <w:br/>
        <w:t>Klass för relationspersons identitet, normalt relationspersonens personnummer eller reservidentitet. Undantaget är då en relationsperson aldrig varit folkbokförd och inte heller har personnummer av annan anledning, varvid namn och födelsedatum anges istället.</w:t>
      </w:r>
    </w:p>
    <w:p w14:paraId="33A1B975" w14:textId="16573040" w:rsidR="00BF1517" w:rsidRPr="00701DF4" w:rsidRDefault="00BF1517" w:rsidP="00BF1517"/>
    <w:p w14:paraId="5E54861C" w14:textId="77777777" w:rsidR="00BF1517" w:rsidRPr="00701DF4" w:rsidRDefault="00BF1517" w:rsidP="00BF1517">
      <w:r w:rsidRPr="00701DF4">
        <w:rPr>
          <w:b/>
        </w:rPr>
        <w:t>Mappning till RIM:</w:t>
      </w:r>
      <w:r w:rsidRPr="00701DF4">
        <w:rPr>
          <w:b/>
        </w:rPr>
        <w:br/>
      </w:r>
      <w:r w:rsidRPr="00701DF4">
        <w:t>Navet: Relation</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BF1517" w:rsidRPr="00701DF4" w14:paraId="0C203AAF"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BA9BA62" w14:textId="77777777" w:rsidR="00BF1517" w:rsidRPr="00701DF4" w:rsidRDefault="00BF1517" w:rsidP="00D5522D">
            <w:pPr>
              <w:pStyle w:val="Tabellrubrik"/>
            </w:pPr>
            <w:r w:rsidRPr="00701DF4">
              <w:t xml:space="preserve">Mappning till RIM: </w:t>
            </w:r>
            <w:r w:rsidRPr="00701DF4">
              <w:br/>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960361D" w14:textId="77777777" w:rsidR="00BF1517" w:rsidRPr="00701DF4" w:rsidRDefault="00BF1517"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B08E1C2" w14:textId="77777777" w:rsidR="00BF1517" w:rsidRPr="00701DF4" w:rsidRDefault="00BF1517"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EC9A68C" w14:textId="77777777" w:rsidR="00BF1517" w:rsidRPr="00701DF4" w:rsidRDefault="00BF1517"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906FEE1" w14:textId="77777777" w:rsidR="00BF1517" w:rsidRPr="00701DF4" w:rsidRDefault="00BF1517"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C6CFC84" w14:textId="77777777" w:rsidR="00BF1517" w:rsidRPr="00701DF4" w:rsidRDefault="00BF1517" w:rsidP="00D5522D">
            <w:pPr>
              <w:pStyle w:val="Tabellrubrik"/>
            </w:pPr>
            <w:r w:rsidRPr="00701DF4">
              <w:t>Spårbarhet till krav</w:t>
            </w:r>
          </w:p>
        </w:tc>
      </w:tr>
      <w:tr w:rsidR="00BF1517" w:rsidRPr="00701DF4" w14:paraId="1DBDC2D6"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4B78002C" w14:textId="04442275"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personId</w:t>
            </w:r>
          </w:p>
        </w:tc>
        <w:tc>
          <w:tcPr>
            <w:tcW w:w="1985" w:type="dxa"/>
            <w:tcBorders>
              <w:top w:val="single" w:sz="8" w:space="0" w:color="000000"/>
              <w:left w:val="single" w:sz="8" w:space="0" w:color="000000"/>
              <w:bottom w:val="single" w:sz="8" w:space="0" w:color="000000"/>
              <w:right w:val="single" w:sz="8" w:space="0" w:color="000000"/>
            </w:tcBorders>
          </w:tcPr>
          <w:p w14:paraId="55AB8574" w14:textId="73C28FCC"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Navet: PersonNr</w:t>
            </w:r>
          </w:p>
        </w:tc>
        <w:tc>
          <w:tcPr>
            <w:tcW w:w="2551" w:type="dxa"/>
            <w:tcBorders>
              <w:top w:val="single" w:sz="8" w:space="0" w:color="000000"/>
              <w:left w:val="single" w:sz="8" w:space="0" w:color="000000"/>
              <w:bottom w:val="single" w:sz="8" w:space="0" w:color="000000"/>
              <w:right w:val="single" w:sz="8" w:space="0" w:color="000000"/>
            </w:tcBorders>
          </w:tcPr>
          <w:p w14:paraId="302B9B71" w14:textId="272DDF92"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Personnummer för folkbokförd relationsperson eller reservidentitet för relation med reservidentitet.</w:t>
            </w:r>
          </w:p>
        </w:tc>
        <w:tc>
          <w:tcPr>
            <w:tcW w:w="1418" w:type="dxa"/>
            <w:tcBorders>
              <w:top w:val="single" w:sz="8" w:space="0" w:color="000000"/>
              <w:left w:val="single" w:sz="8" w:space="0" w:color="000000"/>
              <w:bottom w:val="single" w:sz="8" w:space="0" w:color="000000"/>
              <w:right w:val="single" w:sz="8" w:space="0" w:color="000000"/>
            </w:tcBorders>
          </w:tcPr>
          <w:p w14:paraId="13F711E6" w14:textId="1E296845" w:rsidR="00BF1517" w:rsidRPr="00701DF4" w:rsidRDefault="00BF1517" w:rsidP="00BF1517">
            <w:pPr>
              <w:rPr>
                <w:rFonts w:cstheme="minorHAnsi"/>
                <w:sz w:val="18"/>
                <w:szCs w:val="18"/>
              </w:rPr>
            </w:pPr>
            <w:r w:rsidRPr="00701DF4">
              <w:rPr>
                <w:rFonts w:cstheme="minorHAnsi"/>
                <w:sz w:val="18"/>
                <w:szCs w:val="18"/>
              </w:rPr>
              <w:t>II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3718C6BA" w14:textId="77777777"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Korrekt personnummer</w:t>
            </w:r>
          </w:p>
          <w:p w14:paraId="087661DA" w14:textId="4C8CAD07"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ÅÅÅÅMMDDNNNK</w:t>
            </w:r>
          </w:p>
        </w:tc>
        <w:tc>
          <w:tcPr>
            <w:tcW w:w="2552" w:type="dxa"/>
            <w:tcBorders>
              <w:top w:val="single" w:sz="8" w:space="0" w:color="000000"/>
              <w:left w:val="single" w:sz="8" w:space="0" w:color="000000"/>
              <w:bottom w:val="single" w:sz="8" w:space="0" w:color="000000"/>
              <w:right w:val="single" w:sz="8" w:space="0" w:color="000000"/>
            </w:tcBorders>
          </w:tcPr>
          <w:p w14:paraId="40948BA3" w14:textId="0AD4891E"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BF1517" w:rsidRPr="00701DF4" w14:paraId="03FDB2DD"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13E83E52" w14:textId="21435319"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födelsedatum</w:t>
            </w:r>
          </w:p>
        </w:tc>
        <w:tc>
          <w:tcPr>
            <w:tcW w:w="1985" w:type="dxa"/>
            <w:tcBorders>
              <w:top w:val="single" w:sz="8" w:space="0" w:color="000000"/>
              <w:left w:val="single" w:sz="8" w:space="0" w:color="000000"/>
              <w:bottom w:val="single" w:sz="8" w:space="0" w:color="000000"/>
              <w:right w:val="single" w:sz="8" w:space="0" w:color="000000"/>
            </w:tcBorders>
          </w:tcPr>
          <w:p w14:paraId="4FAB9A91" w14:textId="2235FD16"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Navet: FödelsetidNr</w:t>
            </w:r>
          </w:p>
        </w:tc>
        <w:tc>
          <w:tcPr>
            <w:tcW w:w="2551" w:type="dxa"/>
            <w:tcBorders>
              <w:top w:val="single" w:sz="8" w:space="0" w:color="000000"/>
              <w:left w:val="single" w:sz="8" w:space="0" w:color="000000"/>
              <w:bottom w:val="single" w:sz="8" w:space="0" w:color="000000"/>
              <w:right w:val="single" w:sz="8" w:space="0" w:color="000000"/>
            </w:tcBorders>
          </w:tcPr>
          <w:p w14:paraId="05559129" w14:textId="4D78F84C"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Relationpersonens födelsedatum.</w:t>
            </w:r>
          </w:p>
        </w:tc>
        <w:tc>
          <w:tcPr>
            <w:tcW w:w="1418" w:type="dxa"/>
            <w:tcBorders>
              <w:top w:val="single" w:sz="8" w:space="0" w:color="000000"/>
              <w:left w:val="single" w:sz="8" w:space="0" w:color="000000"/>
              <w:bottom w:val="single" w:sz="8" w:space="0" w:color="000000"/>
              <w:right w:val="single" w:sz="8" w:space="0" w:color="000000"/>
            </w:tcBorders>
          </w:tcPr>
          <w:p w14:paraId="3EAE7543" w14:textId="369FB35D" w:rsidR="00BF1517" w:rsidRPr="00701DF4" w:rsidRDefault="00BF1517" w:rsidP="00BF1517">
            <w:pPr>
              <w:rPr>
                <w:rFonts w:cstheme="minorHAnsi"/>
                <w:sz w:val="18"/>
                <w:szCs w:val="18"/>
              </w:rPr>
            </w:pPr>
            <w:r w:rsidRPr="00701DF4">
              <w:rPr>
                <w:rFonts w:cstheme="minorHAnsi"/>
                <w:sz w:val="18"/>
                <w:szCs w:val="18"/>
              </w:rPr>
              <w:t>PartialDate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45D55AFD" w14:textId="45A7D724"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Födelsetid. Kan även ha nollor i hela eller delar av födelsetiden. ÅÅÅÅMMDD0000</w:t>
            </w:r>
          </w:p>
        </w:tc>
        <w:tc>
          <w:tcPr>
            <w:tcW w:w="2552" w:type="dxa"/>
            <w:tcBorders>
              <w:top w:val="single" w:sz="8" w:space="0" w:color="000000"/>
              <w:left w:val="single" w:sz="8" w:space="0" w:color="000000"/>
              <w:bottom w:val="single" w:sz="8" w:space="0" w:color="000000"/>
              <w:right w:val="single" w:sz="8" w:space="0" w:color="000000"/>
            </w:tcBorders>
          </w:tcPr>
          <w:p w14:paraId="251078F9" w14:textId="2A399607" w:rsidR="00BF1517" w:rsidRPr="00701DF4" w:rsidRDefault="00BF1517" w:rsidP="00BF1517">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bl>
    <w:p w14:paraId="490167E0" w14:textId="77777777" w:rsidR="00BF1517" w:rsidRPr="00701DF4" w:rsidRDefault="00BF1517" w:rsidP="00B22586"/>
    <w:p w14:paraId="11E205AA" w14:textId="77777777" w:rsidR="00BF1517" w:rsidRPr="00701DF4" w:rsidRDefault="00BF1517" w:rsidP="00B22586"/>
    <w:p w14:paraId="1B8B3D8B" w14:textId="5108505C" w:rsidR="00BF1517" w:rsidRPr="00701DF4" w:rsidRDefault="00BF1517">
      <w:r w:rsidRPr="00701DF4">
        <w:br w:type="page"/>
      </w:r>
    </w:p>
    <w:p w14:paraId="46FFADA4" w14:textId="77777777" w:rsidR="00BF1517" w:rsidRPr="00701DF4" w:rsidRDefault="00BF1517" w:rsidP="00B22586"/>
    <w:p w14:paraId="75FDA0E0" w14:textId="5FE9ACD1" w:rsidR="00BF1517" w:rsidRPr="00701DF4" w:rsidRDefault="00BF1517" w:rsidP="00BF1517">
      <w:pPr>
        <w:pStyle w:val="Numreradrubrik3"/>
      </w:pPr>
      <w:bookmarkStart w:id="85" w:name="_Toc158116579"/>
      <w:r w:rsidRPr="00701DF4">
        <w:t>Riksnycklar</w:t>
      </w:r>
      <w:bookmarkEnd w:id="85"/>
    </w:p>
    <w:p w14:paraId="1E11ACEF" w14:textId="3D8DFC0D" w:rsidR="00BF1517" w:rsidRPr="00701DF4" w:rsidRDefault="00BF1517" w:rsidP="00BF1517">
      <w:r w:rsidRPr="00701DF4">
        <w:rPr>
          <w:color w:val="000000"/>
        </w:rPr>
        <w:t xml:space="preserve">Engelskt namn: </w:t>
      </w:r>
      <w:r w:rsidRPr="00701DF4">
        <w:t>NationalKeys</w:t>
      </w:r>
    </w:p>
    <w:p w14:paraId="05FE8437" w14:textId="77777777" w:rsidR="00D91B58" w:rsidRPr="00701DF4" w:rsidRDefault="00BF1517" w:rsidP="00D91B58">
      <w:r w:rsidRPr="00701DF4">
        <w:rPr>
          <w:b/>
          <w:bCs/>
        </w:rPr>
        <w:t>Beskrivning:</w:t>
      </w:r>
      <w:r w:rsidRPr="00701DF4">
        <w:br/>
      </w:r>
      <w:r w:rsidR="00D91B58" w:rsidRPr="00701DF4">
        <w:t>Klass för riksnycklar för lägenhet, adressplats och fastighet på personnivå. Skatteverkets uppgifter som i sin tur baseras på uppgifter från Lantmäteriet, fastighetsdata. Uppgifterna gäller enbart för uppgifter som kommer från Skatteverket (i praktiken personer med PNR/SNR).</w:t>
      </w:r>
    </w:p>
    <w:p w14:paraId="2E0850D0" w14:textId="1B72FF1C" w:rsidR="00BF1517" w:rsidRPr="00701DF4" w:rsidRDefault="00BF1517" w:rsidP="00BF1517">
      <w:r w:rsidRPr="00701DF4">
        <w:rPr>
          <w:b/>
        </w:rPr>
        <w:t>Mappning till RIM:</w:t>
      </w:r>
      <w:r w:rsidRPr="00701DF4">
        <w:rPr>
          <w:b/>
        </w:rPr>
        <w:br/>
      </w:r>
      <w:r w:rsidRPr="00701DF4">
        <w:t xml:space="preserve">Navet: </w:t>
      </w:r>
      <w:r w:rsidR="00D91B58" w:rsidRPr="00701DF4">
        <w:t>Riksnycklar</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BF1517" w:rsidRPr="00701DF4" w14:paraId="5EC0DAA2"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010FBDB" w14:textId="77777777" w:rsidR="00BF1517" w:rsidRPr="00701DF4" w:rsidRDefault="00BF1517" w:rsidP="00D5522D">
            <w:pPr>
              <w:pStyle w:val="Tabellrubrik"/>
            </w:pPr>
            <w:r w:rsidRPr="00701DF4">
              <w:t xml:space="preserve">Mappning till RIM: </w:t>
            </w:r>
            <w:r w:rsidRPr="00701DF4">
              <w:br/>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69AAE30" w14:textId="77777777" w:rsidR="00BF1517" w:rsidRPr="00701DF4" w:rsidRDefault="00BF1517"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7195908" w14:textId="77777777" w:rsidR="00BF1517" w:rsidRPr="00701DF4" w:rsidRDefault="00BF1517"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2794979" w14:textId="77777777" w:rsidR="00BF1517" w:rsidRPr="00701DF4" w:rsidRDefault="00BF1517"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20457F6" w14:textId="77777777" w:rsidR="00BF1517" w:rsidRPr="00701DF4" w:rsidRDefault="00BF1517"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BAF4A44" w14:textId="77777777" w:rsidR="00BF1517" w:rsidRPr="00701DF4" w:rsidRDefault="00BF1517" w:rsidP="00D5522D">
            <w:pPr>
              <w:pStyle w:val="Tabellrubrik"/>
            </w:pPr>
            <w:r w:rsidRPr="00701DF4">
              <w:t>Spårbarhet till krav</w:t>
            </w:r>
          </w:p>
        </w:tc>
      </w:tr>
      <w:tr w:rsidR="00D91B58" w:rsidRPr="00701DF4" w14:paraId="1F8D463D"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27906114" w14:textId="07584753"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fastighetsId</w:t>
            </w:r>
          </w:p>
        </w:tc>
        <w:tc>
          <w:tcPr>
            <w:tcW w:w="1985" w:type="dxa"/>
            <w:tcBorders>
              <w:top w:val="single" w:sz="8" w:space="0" w:color="000000"/>
              <w:left w:val="single" w:sz="8" w:space="0" w:color="000000"/>
              <w:bottom w:val="single" w:sz="8" w:space="0" w:color="000000"/>
              <w:right w:val="single" w:sz="8" w:space="0" w:color="000000"/>
            </w:tcBorders>
          </w:tcPr>
          <w:p w14:paraId="68E90924" w14:textId="1A38D0E2"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Navet: Riksnyckel för fastighet</w:t>
            </w:r>
          </w:p>
        </w:tc>
        <w:tc>
          <w:tcPr>
            <w:tcW w:w="2551" w:type="dxa"/>
            <w:tcBorders>
              <w:top w:val="single" w:sz="8" w:space="0" w:color="000000"/>
              <w:left w:val="single" w:sz="8" w:space="0" w:color="000000"/>
              <w:bottom w:val="single" w:sz="8" w:space="0" w:color="000000"/>
              <w:right w:val="single" w:sz="8" w:space="0" w:color="000000"/>
            </w:tcBorders>
          </w:tcPr>
          <w:p w14:paraId="4F1091DA" w14:textId="207F113F"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Riksnyckel för fastighet (källa: Lantmäteriet)</w:t>
            </w:r>
          </w:p>
        </w:tc>
        <w:tc>
          <w:tcPr>
            <w:tcW w:w="1418" w:type="dxa"/>
            <w:tcBorders>
              <w:top w:val="single" w:sz="8" w:space="0" w:color="000000"/>
              <w:left w:val="single" w:sz="8" w:space="0" w:color="000000"/>
              <w:bottom w:val="single" w:sz="8" w:space="0" w:color="000000"/>
              <w:right w:val="single" w:sz="8" w:space="0" w:color="000000"/>
            </w:tcBorders>
          </w:tcPr>
          <w:p w14:paraId="49B847FD" w14:textId="3E702737" w:rsidR="00D91B58" w:rsidRPr="00701DF4" w:rsidRDefault="00D91B58" w:rsidP="00D91B58">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7EF105C5"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1-10 tecken</w:t>
            </w:r>
          </w:p>
          <w:p w14:paraId="6CB2ACE7" w14:textId="7F774349"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Termkod 01045</w:t>
            </w:r>
          </w:p>
        </w:tc>
        <w:tc>
          <w:tcPr>
            <w:tcW w:w="2552" w:type="dxa"/>
            <w:tcBorders>
              <w:top w:val="single" w:sz="8" w:space="0" w:color="000000"/>
              <w:left w:val="single" w:sz="8" w:space="0" w:color="000000"/>
              <w:bottom w:val="single" w:sz="8" w:space="0" w:color="000000"/>
              <w:right w:val="single" w:sz="8" w:space="0" w:color="000000"/>
            </w:tcBorders>
          </w:tcPr>
          <w:p w14:paraId="1DA00930" w14:textId="1C1172ED"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D91B58" w:rsidRPr="00701DF4" w14:paraId="4B31C8F0"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09CC56CC" w14:textId="1E0366B0"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adressplatsId</w:t>
            </w:r>
          </w:p>
        </w:tc>
        <w:tc>
          <w:tcPr>
            <w:tcW w:w="1985" w:type="dxa"/>
            <w:tcBorders>
              <w:top w:val="single" w:sz="8" w:space="0" w:color="000000"/>
              <w:left w:val="single" w:sz="8" w:space="0" w:color="000000"/>
              <w:bottom w:val="single" w:sz="8" w:space="0" w:color="000000"/>
              <w:right w:val="single" w:sz="8" w:space="0" w:color="000000"/>
            </w:tcBorders>
          </w:tcPr>
          <w:p w14:paraId="7F2A9244" w14:textId="73478399"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Navet: Riksnyckel för adressplats</w:t>
            </w:r>
          </w:p>
        </w:tc>
        <w:tc>
          <w:tcPr>
            <w:tcW w:w="2551" w:type="dxa"/>
            <w:tcBorders>
              <w:top w:val="single" w:sz="8" w:space="0" w:color="000000"/>
              <w:left w:val="single" w:sz="8" w:space="0" w:color="000000"/>
              <w:bottom w:val="single" w:sz="8" w:space="0" w:color="000000"/>
              <w:right w:val="single" w:sz="8" w:space="0" w:color="000000"/>
            </w:tcBorders>
          </w:tcPr>
          <w:p w14:paraId="1F3A49D2" w14:textId="5696981C"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Lantmäteriets Riksnyckelprefix adressplats + Riksnyckelid adressplats </w:t>
            </w:r>
          </w:p>
        </w:tc>
        <w:tc>
          <w:tcPr>
            <w:tcW w:w="1418" w:type="dxa"/>
            <w:tcBorders>
              <w:top w:val="single" w:sz="8" w:space="0" w:color="000000"/>
              <w:left w:val="single" w:sz="8" w:space="0" w:color="000000"/>
              <w:bottom w:val="single" w:sz="8" w:space="0" w:color="000000"/>
              <w:right w:val="single" w:sz="8" w:space="0" w:color="000000"/>
            </w:tcBorders>
          </w:tcPr>
          <w:p w14:paraId="1A2EAE5F" w14:textId="0C8A0119" w:rsidR="00D91B58" w:rsidRPr="00701DF4" w:rsidRDefault="00D91B58" w:rsidP="00D91B58">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5D053CC3"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0-99999999999999</w:t>
            </w:r>
          </w:p>
          <w:p w14:paraId="0BE42504" w14:textId="2CF8FEAD"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Termkod 01046</w:t>
            </w:r>
          </w:p>
        </w:tc>
        <w:tc>
          <w:tcPr>
            <w:tcW w:w="2552" w:type="dxa"/>
            <w:tcBorders>
              <w:top w:val="single" w:sz="8" w:space="0" w:color="000000"/>
              <w:left w:val="single" w:sz="8" w:space="0" w:color="000000"/>
              <w:bottom w:val="single" w:sz="8" w:space="0" w:color="000000"/>
              <w:right w:val="single" w:sz="8" w:space="0" w:color="000000"/>
            </w:tcBorders>
          </w:tcPr>
          <w:p w14:paraId="4A6CCE43" w14:textId="5AE678CE"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D91B58" w:rsidRPr="00701DF4" w14:paraId="6BF6CB9A"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6508F412" w14:textId="56B54B94"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lägenhetsId</w:t>
            </w:r>
          </w:p>
        </w:tc>
        <w:tc>
          <w:tcPr>
            <w:tcW w:w="1985" w:type="dxa"/>
            <w:tcBorders>
              <w:top w:val="single" w:sz="8" w:space="0" w:color="000000"/>
              <w:left w:val="single" w:sz="8" w:space="0" w:color="000000"/>
              <w:bottom w:val="single" w:sz="8" w:space="0" w:color="000000"/>
              <w:right w:val="single" w:sz="8" w:space="0" w:color="000000"/>
            </w:tcBorders>
          </w:tcPr>
          <w:p w14:paraId="238842F6" w14:textId="04215751"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Navet: Riksnyckel för lägenhet</w:t>
            </w:r>
          </w:p>
        </w:tc>
        <w:tc>
          <w:tcPr>
            <w:tcW w:w="2551" w:type="dxa"/>
            <w:tcBorders>
              <w:top w:val="single" w:sz="8" w:space="0" w:color="000000"/>
              <w:left w:val="single" w:sz="8" w:space="0" w:color="000000"/>
              <w:bottom w:val="single" w:sz="8" w:space="0" w:color="000000"/>
              <w:right w:val="single" w:sz="8" w:space="0" w:color="000000"/>
            </w:tcBorders>
          </w:tcPr>
          <w:p w14:paraId="3D7DAAD6" w14:textId="0E1F7D25"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Lantmäteriets Riksnyckelprefix lägenhet + Riksnyckelid lägenhet</w:t>
            </w:r>
          </w:p>
        </w:tc>
        <w:tc>
          <w:tcPr>
            <w:tcW w:w="1418" w:type="dxa"/>
            <w:tcBorders>
              <w:top w:val="single" w:sz="8" w:space="0" w:color="000000"/>
              <w:left w:val="single" w:sz="8" w:space="0" w:color="000000"/>
              <w:bottom w:val="single" w:sz="8" w:space="0" w:color="000000"/>
              <w:right w:val="single" w:sz="8" w:space="0" w:color="000000"/>
            </w:tcBorders>
          </w:tcPr>
          <w:p w14:paraId="190FBAEC" w14:textId="6910A930" w:rsidR="00D91B58" w:rsidRPr="00701DF4" w:rsidRDefault="00D91B58" w:rsidP="00D91B58">
            <w:pPr>
              <w:rPr>
                <w:rFonts w:cstheme="minorHAnsi"/>
                <w:sz w:val="18"/>
                <w:szCs w:val="18"/>
              </w:rPr>
            </w:pPr>
            <w:r w:rsidRPr="00701DF4">
              <w:rPr>
                <w:rFonts w:cstheme="minorHAnsi"/>
                <w:sz w:val="18"/>
                <w:szCs w:val="18"/>
              </w:rPr>
              <w:t>long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3F3791D8"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0-99999999999999</w:t>
            </w:r>
          </w:p>
          <w:p w14:paraId="0B82A7C9" w14:textId="51E2EB8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Termkod 01047</w:t>
            </w:r>
          </w:p>
        </w:tc>
        <w:tc>
          <w:tcPr>
            <w:tcW w:w="2552" w:type="dxa"/>
            <w:tcBorders>
              <w:top w:val="single" w:sz="8" w:space="0" w:color="000000"/>
              <w:left w:val="single" w:sz="8" w:space="0" w:color="000000"/>
              <w:bottom w:val="single" w:sz="8" w:space="0" w:color="000000"/>
              <w:right w:val="single" w:sz="8" w:space="0" w:color="000000"/>
            </w:tcBorders>
          </w:tcPr>
          <w:p w14:paraId="2E6B7867" w14:textId="09726EA4"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bl>
    <w:p w14:paraId="1B4CBDAF" w14:textId="77777777" w:rsidR="00BF1517" w:rsidRPr="00701DF4" w:rsidRDefault="00BF1517" w:rsidP="00B22586"/>
    <w:p w14:paraId="58F684B9" w14:textId="77777777" w:rsidR="00BF1517" w:rsidRPr="00701DF4" w:rsidRDefault="00BF1517" w:rsidP="00B22586"/>
    <w:p w14:paraId="4EF8DB58" w14:textId="3C039852" w:rsidR="00D91B58" w:rsidRPr="00701DF4" w:rsidRDefault="00D91B58">
      <w:r w:rsidRPr="00701DF4">
        <w:br w:type="page"/>
      </w:r>
    </w:p>
    <w:p w14:paraId="70F75FBF" w14:textId="77777777" w:rsidR="00D91B58" w:rsidRPr="00701DF4" w:rsidRDefault="00D91B58" w:rsidP="00B22586"/>
    <w:p w14:paraId="6CBCAC89" w14:textId="6A21A928" w:rsidR="00D91B58" w:rsidRPr="00701DF4" w:rsidRDefault="00D91B58" w:rsidP="00D91B58">
      <w:pPr>
        <w:pStyle w:val="Numreradrubrik3"/>
      </w:pPr>
      <w:bookmarkStart w:id="86" w:name="_Toc158116580"/>
      <w:r w:rsidRPr="00701DF4">
        <w:t>Samordningsnummeruppgifter</w:t>
      </w:r>
      <w:bookmarkEnd w:id="86"/>
    </w:p>
    <w:p w14:paraId="1D33E734" w14:textId="08A70221" w:rsidR="00D91B58" w:rsidRPr="00701DF4" w:rsidRDefault="00D91B58" w:rsidP="00D91B58">
      <w:r w:rsidRPr="00701DF4">
        <w:rPr>
          <w:color w:val="000000"/>
        </w:rPr>
        <w:t xml:space="preserve">Engelskt namn: </w:t>
      </w:r>
      <w:r w:rsidRPr="00701DF4">
        <w:t>CoOrdinationNumberData</w:t>
      </w:r>
    </w:p>
    <w:p w14:paraId="67ACB255" w14:textId="77777777" w:rsidR="00D91B58" w:rsidRPr="00701DF4" w:rsidRDefault="00D91B58" w:rsidP="00D91B58">
      <w:pPr>
        <w:pStyle w:val="Brdtext"/>
        <w:rPr>
          <w:szCs w:val="22"/>
          <w:lang w:eastAsia="sv-SE"/>
        </w:rPr>
      </w:pPr>
      <w:r w:rsidRPr="00701DF4">
        <w:rPr>
          <w:b/>
          <w:bCs/>
        </w:rPr>
        <w:t>Beskrivning:</w:t>
      </w:r>
      <w:r w:rsidRPr="00701DF4">
        <w:br/>
      </w:r>
      <w:r w:rsidRPr="00701DF4">
        <w:rPr>
          <w:lang w:eastAsia="sv-SE"/>
        </w:rPr>
        <w:t xml:space="preserve">Klass för de personer som ej är folkbokförda men som har tilldelats ett samordningsnummer för identifiering av personen. </w:t>
      </w:r>
      <w:r w:rsidRPr="00701DF4">
        <w:rPr>
          <w:color w:val="121212"/>
          <w:szCs w:val="22"/>
          <w:shd w:val="clear" w:color="auto" w:fill="FFFFFF"/>
        </w:rPr>
        <w:t>Syftet med </w:t>
      </w:r>
      <w:r w:rsidRPr="00701DF4">
        <w:rPr>
          <w:rStyle w:val="Stark"/>
          <w:color w:val="121212"/>
          <w:szCs w:val="22"/>
          <w:shd w:val="clear" w:color="auto" w:fill="FFFFFF"/>
        </w:rPr>
        <w:t>samordningsnummer</w:t>
      </w:r>
      <w:r w:rsidRPr="00701DF4">
        <w:rPr>
          <w:color w:val="121212"/>
          <w:szCs w:val="22"/>
          <w:shd w:val="clear" w:color="auto" w:fill="FFFFFF"/>
        </w:rPr>
        <w:t> är att myndigheter och andra samhällsfunktioner ska kunna identifiera personer även om de inte är folkbokförda i Sverige.</w:t>
      </w:r>
    </w:p>
    <w:p w14:paraId="6B396ADD" w14:textId="67425F83" w:rsidR="00D91B58" w:rsidRPr="00701DF4" w:rsidRDefault="00D91B58" w:rsidP="00D91B58"/>
    <w:p w14:paraId="14C58A3D" w14:textId="01E23AA5" w:rsidR="00D91B58" w:rsidRPr="00701DF4" w:rsidRDefault="00D91B58" w:rsidP="00D91B58">
      <w:r w:rsidRPr="00701DF4">
        <w:rPr>
          <w:b/>
        </w:rPr>
        <w:t>Mappning till RIM:</w:t>
      </w:r>
      <w:r w:rsidRPr="00701DF4">
        <w:rPr>
          <w:b/>
        </w:rPr>
        <w:br/>
      </w:r>
      <w:r w:rsidRPr="00701DF4">
        <w:t xml:space="preserve">Navet: </w:t>
      </w:r>
      <w:r w:rsidRPr="00701DF4">
        <w:rPr>
          <w:lang w:eastAsia="sv-SE"/>
        </w:rPr>
        <w:t>Samordningsnummeruppgifter</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D91B58" w:rsidRPr="00701DF4" w14:paraId="3C6B5B7E"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954F3A3" w14:textId="77777777" w:rsidR="00D91B58" w:rsidRPr="00701DF4" w:rsidRDefault="00D91B58" w:rsidP="00D5522D">
            <w:pPr>
              <w:pStyle w:val="Tabellrubrik"/>
            </w:pPr>
            <w:r w:rsidRPr="00701DF4">
              <w:t xml:space="preserve">Mappning till RIM: </w:t>
            </w:r>
            <w:r w:rsidRPr="00701DF4">
              <w:br/>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B13BE3B" w14:textId="77777777" w:rsidR="00D91B58" w:rsidRPr="00701DF4" w:rsidRDefault="00D91B58"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F75CDC0" w14:textId="77777777" w:rsidR="00D91B58" w:rsidRPr="00701DF4" w:rsidRDefault="00D91B58"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563234D" w14:textId="77777777" w:rsidR="00D91B58" w:rsidRPr="00701DF4" w:rsidRDefault="00D91B58"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74E3808" w14:textId="77777777" w:rsidR="00D91B58" w:rsidRPr="00701DF4" w:rsidRDefault="00D91B58"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EC87CE0" w14:textId="77777777" w:rsidR="00D91B58" w:rsidRPr="00701DF4" w:rsidRDefault="00D91B58" w:rsidP="00D5522D">
            <w:pPr>
              <w:pStyle w:val="Tabellrubrik"/>
            </w:pPr>
            <w:r w:rsidRPr="00701DF4">
              <w:t>Spårbarhet till krav</w:t>
            </w:r>
          </w:p>
        </w:tc>
      </w:tr>
      <w:tr w:rsidR="00D91B58" w:rsidRPr="00701DF4" w14:paraId="47785330"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7DA1BA80" w14:textId="3D184FF1"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tilldelningsdatum</w:t>
            </w:r>
          </w:p>
        </w:tc>
        <w:tc>
          <w:tcPr>
            <w:tcW w:w="1985" w:type="dxa"/>
            <w:tcBorders>
              <w:top w:val="single" w:sz="8" w:space="0" w:color="000000"/>
              <w:left w:val="single" w:sz="8" w:space="0" w:color="000000"/>
              <w:bottom w:val="single" w:sz="8" w:space="0" w:color="000000"/>
              <w:right w:val="single" w:sz="8" w:space="0" w:color="000000"/>
            </w:tcBorders>
          </w:tcPr>
          <w:p w14:paraId="407CB683" w14:textId="1D0C8396"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Navet: Tilldelningsdatum</w:t>
            </w:r>
          </w:p>
        </w:tc>
        <w:tc>
          <w:tcPr>
            <w:tcW w:w="2551" w:type="dxa"/>
            <w:tcBorders>
              <w:top w:val="single" w:sz="8" w:space="0" w:color="000000"/>
              <w:left w:val="single" w:sz="8" w:space="0" w:color="000000"/>
              <w:bottom w:val="single" w:sz="8" w:space="0" w:color="000000"/>
              <w:right w:val="single" w:sz="8" w:space="0" w:color="000000"/>
            </w:tcBorders>
          </w:tcPr>
          <w:p w14:paraId="0B729CBB" w14:textId="7C13C304"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Datum för tilldelning av samordningsnummer.</w:t>
            </w:r>
          </w:p>
        </w:tc>
        <w:tc>
          <w:tcPr>
            <w:tcW w:w="1418" w:type="dxa"/>
            <w:tcBorders>
              <w:top w:val="single" w:sz="8" w:space="0" w:color="000000"/>
              <w:left w:val="single" w:sz="8" w:space="0" w:color="000000"/>
              <w:bottom w:val="single" w:sz="8" w:space="0" w:color="000000"/>
              <w:right w:val="single" w:sz="8" w:space="0" w:color="000000"/>
            </w:tcBorders>
          </w:tcPr>
          <w:p w14:paraId="723F3AAC" w14:textId="77777777" w:rsidR="00D91B58" w:rsidRPr="00701DF4" w:rsidRDefault="00D91B58" w:rsidP="00D91B58">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partialDate</w:t>
            </w:r>
          </w:p>
          <w:p w14:paraId="46F35CF1" w14:textId="7EBADAB5" w:rsidR="00D91B58" w:rsidRPr="00701DF4" w:rsidRDefault="00D91B58" w:rsidP="00D91B58">
            <w:pPr>
              <w:rPr>
                <w:rFonts w:cstheme="minorHAnsi"/>
                <w:sz w:val="18"/>
                <w:szCs w:val="18"/>
              </w:rPr>
            </w:pPr>
            <w:r w:rsidRPr="00701DF4">
              <w:rPr>
                <w:rFonts w:cstheme="minorHAnsi"/>
                <w:sz w:val="18"/>
                <w:szCs w:val="18"/>
              </w:rPr>
              <w:t>(0..1)</w:t>
            </w:r>
          </w:p>
        </w:tc>
        <w:tc>
          <w:tcPr>
            <w:tcW w:w="2551" w:type="dxa"/>
            <w:tcBorders>
              <w:top w:val="single" w:sz="8" w:space="0" w:color="000000"/>
              <w:left w:val="single" w:sz="8" w:space="0" w:color="000000"/>
              <w:bottom w:val="single" w:sz="8" w:space="0" w:color="000000"/>
              <w:right w:val="single" w:sz="8" w:space="0" w:color="000000"/>
            </w:tcBorders>
          </w:tcPr>
          <w:p w14:paraId="054589EE"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ÅÅÅÅMMDD:</w:t>
            </w:r>
          </w:p>
          <w:p w14:paraId="57C9202A"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ÅÅÅÅ: 2000 - 2021*</w:t>
            </w:r>
          </w:p>
          <w:p w14:paraId="59E3C7A5"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MM: 00 – 12</w:t>
            </w:r>
          </w:p>
          <w:p w14:paraId="126EDD5C"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DD: 00 - 31  </w:t>
            </w:r>
          </w:p>
          <w:p w14:paraId="460FF3AC" w14:textId="422ED2C9"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 = tom nuvarande år</w:t>
            </w:r>
          </w:p>
        </w:tc>
        <w:tc>
          <w:tcPr>
            <w:tcW w:w="2552" w:type="dxa"/>
            <w:tcBorders>
              <w:top w:val="single" w:sz="8" w:space="0" w:color="000000"/>
              <w:left w:val="single" w:sz="8" w:space="0" w:color="000000"/>
              <w:bottom w:val="single" w:sz="8" w:space="0" w:color="000000"/>
              <w:right w:val="single" w:sz="8" w:space="0" w:color="000000"/>
            </w:tcBorders>
          </w:tcPr>
          <w:p w14:paraId="6D03D7BD" w14:textId="1091E1A8"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D91B58" w:rsidRPr="00701DF4" w14:paraId="6CFBF71E"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6E1C3712" w14:textId="2DF41CF1"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preliminärt vilandeförklaringsdatum</w:t>
            </w:r>
          </w:p>
        </w:tc>
        <w:tc>
          <w:tcPr>
            <w:tcW w:w="1985" w:type="dxa"/>
            <w:tcBorders>
              <w:top w:val="single" w:sz="8" w:space="0" w:color="000000"/>
              <w:left w:val="single" w:sz="8" w:space="0" w:color="000000"/>
              <w:bottom w:val="single" w:sz="8" w:space="0" w:color="000000"/>
              <w:right w:val="single" w:sz="8" w:space="0" w:color="000000"/>
            </w:tcBorders>
          </w:tcPr>
          <w:p w14:paraId="4B799730" w14:textId="6D9E5645"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Navet: PreliminärtVilandeforklaringsdatum</w:t>
            </w:r>
          </w:p>
        </w:tc>
        <w:tc>
          <w:tcPr>
            <w:tcW w:w="2551" w:type="dxa"/>
            <w:tcBorders>
              <w:top w:val="single" w:sz="8" w:space="0" w:color="000000"/>
              <w:left w:val="single" w:sz="8" w:space="0" w:color="000000"/>
              <w:bottom w:val="single" w:sz="8" w:space="0" w:color="000000"/>
              <w:right w:val="single" w:sz="8" w:space="0" w:color="000000"/>
            </w:tcBorders>
          </w:tcPr>
          <w:p w14:paraId="09CFAF4E"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Preliminärt datum för vilandeförklaring.</w:t>
            </w:r>
          </w:p>
          <w:p w14:paraId="7F84E7D3" w14:textId="77777777" w:rsidR="00D91B58" w:rsidRPr="00701DF4" w:rsidRDefault="00D91B58" w:rsidP="00D91B58">
            <w:pPr>
              <w:pStyle w:val="SoSTabelltext"/>
              <w:rPr>
                <w:rFonts w:asciiTheme="minorHAnsi" w:hAnsiTheme="minorHAnsi" w:cstheme="minorHAnsi"/>
                <w:sz w:val="18"/>
                <w:szCs w:val="18"/>
              </w:rPr>
            </w:pPr>
          </w:p>
          <w:p w14:paraId="28BE751A"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Vilandeförklaring:</w:t>
            </w:r>
          </w:p>
          <w:p w14:paraId="2D9F2C34"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Om någon anmälan eller ansökan om förnyelse av samordningsnummer inte sker inom en viss tid ska samordningsnumret förklaras vilande.</w:t>
            </w:r>
          </w:p>
          <w:p w14:paraId="12A9EAC6" w14:textId="6E60920B" w:rsidR="00D91B58" w:rsidRPr="00701DF4" w:rsidRDefault="00D91B58" w:rsidP="00D91B58">
            <w:pPr>
              <w:pStyle w:val="SoSTabelltext"/>
              <w:rPr>
                <w:rFonts w:asciiTheme="minorHAnsi" w:hAnsiTheme="minorHAnsi" w:cstheme="minorHAnsi"/>
                <w:sz w:val="18"/>
                <w:szCs w:val="18"/>
              </w:rPr>
            </w:pPr>
          </w:p>
        </w:tc>
        <w:tc>
          <w:tcPr>
            <w:tcW w:w="1418" w:type="dxa"/>
            <w:tcBorders>
              <w:top w:val="single" w:sz="8" w:space="0" w:color="000000"/>
              <w:left w:val="single" w:sz="8" w:space="0" w:color="000000"/>
              <w:bottom w:val="single" w:sz="8" w:space="0" w:color="000000"/>
              <w:right w:val="single" w:sz="8" w:space="0" w:color="000000"/>
            </w:tcBorders>
          </w:tcPr>
          <w:p w14:paraId="1BA07BB5" w14:textId="2C14107E" w:rsidR="00D91B58" w:rsidRPr="00701DF4" w:rsidRDefault="00D91B58" w:rsidP="00D91B58">
            <w:pPr>
              <w:rPr>
                <w:rFonts w:cstheme="minorHAnsi"/>
                <w:sz w:val="18"/>
                <w:szCs w:val="18"/>
              </w:rPr>
            </w:pPr>
            <w:r w:rsidRPr="00701DF4">
              <w:rPr>
                <w:rFonts w:cstheme="minorHAnsi"/>
                <w:sz w:val="18"/>
                <w:szCs w:val="18"/>
              </w:rPr>
              <w:t>partialDate(0..1)</w:t>
            </w:r>
          </w:p>
        </w:tc>
        <w:tc>
          <w:tcPr>
            <w:tcW w:w="2551" w:type="dxa"/>
            <w:tcBorders>
              <w:top w:val="single" w:sz="8" w:space="0" w:color="000000"/>
              <w:left w:val="single" w:sz="8" w:space="0" w:color="000000"/>
              <w:bottom w:val="single" w:sz="8" w:space="0" w:color="000000"/>
              <w:right w:val="single" w:sz="8" w:space="0" w:color="000000"/>
            </w:tcBorders>
          </w:tcPr>
          <w:p w14:paraId="0773B269"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ÅÅÅÅMMDD:</w:t>
            </w:r>
          </w:p>
          <w:p w14:paraId="7C9009A8"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ÅÅÅÅ: 2021 - 2026*</w:t>
            </w:r>
          </w:p>
          <w:p w14:paraId="3CCF75FB"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MM: 00 – 12</w:t>
            </w:r>
          </w:p>
          <w:p w14:paraId="7DEDF313"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DD: 00 - 31  </w:t>
            </w:r>
          </w:p>
          <w:p w14:paraId="55CDFF27" w14:textId="2C931863"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 = 5 år i framtiden</w:t>
            </w:r>
          </w:p>
        </w:tc>
        <w:tc>
          <w:tcPr>
            <w:tcW w:w="2552" w:type="dxa"/>
            <w:tcBorders>
              <w:top w:val="single" w:sz="8" w:space="0" w:color="000000"/>
              <w:left w:val="single" w:sz="8" w:space="0" w:color="000000"/>
              <w:bottom w:val="single" w:sz="8" w:space="0" w:color="000000"/>
              <w:right w:val="single" w:sz="8" w:space="0" w:color="000000"/>
            </w:tcBorders>
          </w:tcPr>
          <w:p w14:paraId="5AC259CD" w14:textId="10DD165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D91B58" w:rsidRPr="00701DF4" w14:paraId="0AA898E4"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19443E73" w14:textId="2485BABC"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lastRenderedPageBreak/>
              <w:t>förnyelsedatum</w:t>
            </w:r>
          </w:p>
        </w:tc>
        <w:tc>
          <w:tcPr>
            <w:tcW w:w="1985" w:type="dxa"/>
            <w:tcBorders>
              <w:top w:val="single" w:sz="8" w:space="0" w:color="000000"/>
              <w:left w:val="single" w:sz="8" w:space="0" w:color="000000"/>
              <w:bottom w:val="single" w:sz="8" w:space="0" w:color="000000"/>
              <w:right w:val="single" w:sz="8" w:space="0" w:color="000000"/>
            </w:tcBorders>
          </w:tcPr>
          <w:p w14:paraId="6A1C81B0" w14:textId="3CF4CAF9"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Navet: Fornyelsedatum</w:t>
            </w:r>
          </w:p>
        </w:tc>
        <w:tc>
          <w:tcPr>
            <w:tcW w:w="2551" w:type="dxa"/>
            <w:tcBorders>
              <w:top w:val="single" w:sz="8" w:space="0" w:color="000000"/>
              <w:left w:val="single" w:sz="8" w:space="0" w:color="000000"/>
              <w:bottom w:val="single" w:sz="8" w:space="0" w:color="000000"/>
              <w:right w:val="single" w:sz="8" w:space="0" w:color="000000"/>
            </w:tcBorders>
          </w:tcPr>
          <w:p w14:paraId="62A83AD1" w14:textId="3AAB483B"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Datum för förnyelse.</w:t>
            </w:r>
          </w:p>
        </w:tc>
        <w:tc>
          <w:tcPr>
            <w:tcW w:w="1418" w:type="dxa"/>
            <w:tcBorders>
              <w:top w:val="single" w:sz="8" w:space="0" w:color="000000"/>
              <w:left w:val="single" w:sz="8" w:space="0" w:color="000000"/>
              <w:bottom w:val="single" w:sz="8" w:space="0" w:color="000000"/>
              <w:right w:val="single" w:sz="8" w:space="0" w:color="000000"/>
            </w:tcBorders>
          </w:tcPr>
          <w:p w14:paraId="63D44747" w14:textId="77777777" w:rsidR="00D91B58" w:rsidRPr="00701DF4" w:rsidRDefault="00D91B58" w:rsidP="00D91B58">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partialDate</w:t>
            </w:r>
          </w:p>
          <w:p w14:paraId="61BF5093" w14:textId="77777777" w:rsidR="00D91B58" w:rsidRPr="00701DF4" w:rsidRDefault="00D91B58" w:rsidP="00D91B58">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(0..1)</w:t>
            </w:r>
          </w:p>
          <w:p w14:paraId="6AE543C2" w14:textId="57FEC4E4" w:rsidR="00D91B58" w:rsidRPr="00701DF4" w:rsidRDefault="00D91B58" w:rsidP="00D91B58">
            <w:pPr>
              <w:rPr>
                <w:rFonts w:cstheme="minorHAnsi"/>
                <w:sz w:val="18"/>
                <w:szCs w:val="18"/>
              </w:rPr>
            </w:pPr>
          </w:p>
        </w:tc>
        <w:tc>
          <w:tcPr>
            <w:tcW w:w="2551" w:type="dxa"/>
            <w:tcBorders>
              <w:top w:val="single" w:sz="8" w:space="0" w:color="000000"/>
              <w:left w:val="single" w:sz="8" w:space="0" w:color="000000"/>
              <w:bottom w:val="single" w:sz="8" w:space="0" w:color="000000"/>
              <w:right w:val="single" w:sz="8" w:space="0" w:color="000000"/>
            </w:tcBorders>
          </w:tcPr>
          <w:p w14:paraId="51AA067B"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ÅÅÅÅMMDD:</w:t>
            </w:r>
          </w:p>
          <w:p w14:paraId="02C76C43"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ÅÅÅÅ: 2021 - 2021*</w:t>
            </w:r>
          </w:p>
          <w:p w14:paraId="3790F612"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MM: 00 – 12</w:t>
            </w:r>
          </w:p>
          <w:p w14:paraId="4F3CDF11"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DD: 00 - 31  </w:t>
            </w:r>
          </w:p>
          <w:p w14:paraId="61A8D72A" w14:textId="6D466770"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 = tom nuvarande år</w:t>
            </w:r>
          </w:p>
        </w:tc>
        <w:tc>
          <w:tcPr>
            <w:tcW w:w="2552" w:type="dxa"/>
            <w:tcBorders>
              <w:top w:val="single" w:sz="8" w:space="0" w:color="000000"/>
              <w:left w:val="single" w:sz="8" w:space="0" w:color="000000"/>
              <w:bottom w:val="single" w:sz="8" w:space="0" w:color="000000"/>
              <w:right w:val="single" w:sz="8" w:space="0" w:color="000000"/>
            </w:tcBorders>
          </w:tcPr>
          <w:p w14:paraId="25536078" w14:textId="7FDA4562"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D91B58" w:rsidRPr="00701DF4" w14:paraId="4D847E73"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45B02818" w14:textId="050A5E70"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datum avliden</w:t>
            </w:r>
          </w:p>
        </w:tc>
        <w:tc>
          <w:tcPr>
            <w:tcW w:w="1985" w:type="dxa"/>
            <w:tcBorders>
              <w:top w:val="single" w:sz="8" w:space="0" w:color="000000"/>
              <w:left w:val="single" w:sz="8" w:space="0" w:color="000000"/>
              <w:bottom w:val="single" w:sz="8" w:space="0" w:color="000000"/>
              <w:right w:val="single" w:sz="8" w:space="0" w:color="000000"/>
            </w:tcBorders>
          </w:tcPr>
          <w:p w14:paraId="11FEEC1A" w14:textId="79D5A30F"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Navet: DatumAvliden</w:t>
            </w:r>
          </w:p>
        </w:tc>
        <w:tc>
          <w:tcPr>
            <w:tcW w:w="2551" w:type="dxa"/>
            <w:tcBorders>
              <w:top w:val="single" w:sz="8" w:space="0" w:color="000000"/>
              <w:left w:val="single" w:sz="8" w:space="0" w:color="000000"/>
              <w:bottom w:val="single" w:sz="8" w:space="0" w:color="000000"/>
              <w:right w:val="single" w:sz="8" w:space="0" w:color="000000"/>
            </w:tcBorders>
          </w:tcPr>
          <w:p w14:paraId="7BB44A94" w14:textId="13DD7561"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Datum när personen avled.</w:t>
            </w:r>
          </w:p>
        </w:tc>
        <w:tc>
          <w:tcPr>
            <w:tcW w:w="1418" w:type="dxa"/>
            <w:tcBorders>
              <w:top w:val="single" w:sz="8" w:space="0" w:color="000000"/>
              <w:left w:val="single" w:sz="8" w:space="0" w:color="000000"/>
              <w:bottom w:val="single" w:sz="8" w:space="0" w:color="000000"/>
              <w:right w:val="single" w:sz="8" w:space="0" w:color="000000"/>
            </w:tcBorders>
          </w:tcPr>
          <w:p w14:paraId="31ECD8B0" w14:textId="77777777" w:rsidR="00D91B58" w:rsidRPr="00701DF4" w:rsidRDefault="00D91B58" w:rsidP="00D91B58">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partialDate</w:t>
            </w:r>
          </w:p>
          <w:p w14:paraId="4E9E0541" w14:textId="6641B898" w:rsidR="00D91B58" w:rsidRPr="00701DF4" w:rsidRDefault="00D91B58" w:rsidP="00D91B58">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(0..1)</w:t>
            </w:r>
          </w:p>
        </w:tc>
        <w:tc>
          <w:tcPr>
            <w:tcW w:w="2551" w:type="dxa"/>
            <w:tcBorders>
              <w:top w:val="single" w:sz="8" w:space="0" w:color="000000"/>
              <w:left w:val="single" w:sz="8" w:space="0" w:color="000000"/>
              <w:bottom w:val="single" w:sz="8" w:space="0" w:color="000000"/>
              <w:right w:val="single" w:sz="8" w:space="0" w:color="000000"/>
            </w:tcBorders>
          </w:tcPr>
          <w:p w14:paraId="02538533"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ÅÅÅÅMMDD:</w:t>
            </w:r>
          </w:p>
          <w:p w14:paraId="5929B12B"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ÅÅÅÅ: 2021 - 2021*</w:t>
            </w:r>
          </w:p>
          <w:p w14:paraId="2F7EAEF1"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MM: 00 – 12</w:t>
            </w:r>
          </w:p>
          <w:p w14:paraId="2A0A28BF" w14:textId="7777777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DD: 00 - 31  </w:t>
            </w:r>
          </w:p>
          <w:p w14:paraId="1F3C6143" w14:textId="62C9EF04"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 = tom nuvarande år</w:t>
            </w:r>
          </w:p>
        </w:tc>
        <w:tc>
          <w:tcPr>
            <w:tcW w:w="2552" w:type="dxa"/>
            <w:tcBorders>
              <w:top w:val="single" w:sz="8" w:space="0" w:color="000000"/>
              <w:left w:val="single" w:sz="8" w:space="0" w:color="000000"/>
              <w:bottom w:val="single" w:sz="8" w:space="0" w:color="000000"/>
              <w:right w:val="single" w:sz="8" w:space="0" w:color="000000"/>
            </w:tcBorders>
          </w:tcPr>
          <w:p w14:paraId="6A6C083A" w14:textId="77E35F2A"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bl>
    <w:p w14:paraId="59F11B58" w14:textId="77777777" w:rsidR="00D91B58" w:rsidRPr="00701DF4" w:rsidRDefault="00D91B58" w:rsidP="00B22586"/>
    <w:p w14:paraId="532CAE34" w14:textId="503A11EA" w:rsidR="00D91B58" w:rsidRPr="00701DF4" w:rsidRDefault="00D91B58">
      <w:r w:rsidRPr="00701DF4">
        <w:br w:type="page"/>
      </w:r>
    </w:p>
    <w:p w14:paraId="5ECE0B8F" w14:textId="77777777" w:rsidR="00BF1517" w:rsidRPr="00701DF4" w:rsidRDefault="00BF1517" w:rsidP="00B22586"/>
    <w:p w14:paraId="69CCD995" w14:textId="15D97E60" w:rsidR="00D91B58" w:rsidRPr="00701DF4" w:rsidRDefault="00D91B58" w:rsidP="00D91B58">
      <w:pPr>
        <w:pStyle w:val="Numreradrubrik3"/>
      </w:pPr>
      <w:bookmarkStart w:id="87" w:name="_Toc118121164"/>
      <w:bookmarkStart w:id="88" w:name="_Toc158116581"/>
      <w:r w:rsidRPr="00701DF4">
        <w:t>StyrktIdentitet</w:t>
      </w:r>
      <w:bookmarkEnd w:id="87"/>
      <w:bookmarkEnd w:id="88"/>
    </w:p>
    <w:p w14:paraId="72C41D57" w14:textId="6DE9EF5D" w:rsidR="00D91B58" w:rsidRPr="00701DF4" w:rsidRDefault="00D91B58" w:rsidP="00D91B58">
      <w:r w:rsidRPr="00701DF4">
        <w:rPr>
          <w:color w:val="000000"/>
        </w:rPr>
        <w:t xml:space="preserve">Engelskt namn: </w:t>
      </w:r>
      <w:r w:rsidRPr="00701DF4">
        <w:t>ConfirmedIdentity</w:t>
      </w:r>
    </w:p>
    <w:p w14:paraId="184D9BFF" w14:textId="77777777" w:rsidR="00D91B58" w:rsidRPr="00701DF4" w:rsidRDefault="00D91B58" w:rsidP="00D91B58">
      <w:r w:rsidRPr="00701DF4">
        <w:rPr>
          <w:b/>
          <w:bCs/>
        </w:rPr>
        <w:t>Beskrivning:</w:t>
      </w:r>
      <w:r w:rsidRPr="00701DF4">
        <w:br/>
        <w:t>Klass för hur reservidentitetsuppgifter är styrkta.</w:t>
      </w:r>
    </w:p>
    <w:p w14:paraId="51AF118F" w14:textId="45A28416" w:rsidR="00D91B58" w:rsidRPr="00701DF4" w:rsidRDefault="00D91B58" w:rsidP="00D91B58">
      <w:r w:rsidRPr="00701DF4">
        <w:rPr>
          <w:b/>
        </w:rPr>
        <w:t>Mappning till RIM:</w:t>
      </w:r>
      <w:r w:rsidRPr="00701DF4">
        <w:rPr>
          <w:b/>
        </w:rPr>
        <w:br/>
      </w:r>
      <w:r w:rsidRPr="00701DF4">
        <w:t>Saknas</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D91B58" w:rsidRPr="00701DF4" w14:paraId="206E1851"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44178D6" w14:textId="77777777" w:rsidR="00D91B58" w:rsidRPr="00701DF4" w:rsidRDefault="00D91B58" w:rsidP="00D5522D">
            <w:pPr>
              <w:pStyle w:val="Tabellrubrik"/>
            </w:pPr>
            <w:r w:rsidRPr="00701DF4">
              <w:t xml:space="preserve">Mappning till RIM: </w:t>
            </w:r>
            <w:r w:rsidRPr="00701DF4">
              <w:br/>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EC57413" w14:textId="77777777" w:rsidR="00D91B58" w:rsidRPr="00701DF4" w:rsidRDefault="00D91B58"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802B793" w14:textId="77777777" w:rsidR="00D91B58" w:rsidRPr="00701DF4" w:rsidRDefault="00D91B58"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B493E7F" w14:textId="77777777" w:rsidR="00D91B58" w:rsidRPr="00701DF4" w:rsidRDefault="00D91B58"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3EF5B8B" w14:textId="77777777" w:rsidR="00D91B58" w:rsidRPr="00701DF4" w:rsidRDefault="00D91B58"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09788F7" w14:textId="77777777" w:rsidR="00D91B58" w:rsidRPr="00701DF4" w:rsidRDefault="00D91B58" w:rsidP="00D5522D">
            <w:pPr>
              <w:pStyle w:val="Tabellrubrik"/>
            </w:pPr>
            <w:r w:rsidRPr="00701DF4">
              <w:t>Spårbarhet till krav</w:t>
            </w:r>
          </w:p>
        </w:tc>
      </w:tr>
      <w:tr w:rsidR="00D91B58" w:rsidRPr="00701DF4" w14:paraId="49708126"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3AA791D3" w14:textId="2D92B972"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typ av legitimation</w:t>
            </w:r>
          </w:p>
        </w:tc>
        <w:tc>
          <w:tcPr>
            <w:tcW w:w="1985" w:type="dxa"/>
            <w:tcBorders>
              <w:top w:val="single" w:sz="8" w:space="0" w:color="000000"/>
              <w:left w:val="single" w:sz="8" w:space="0" w:color="000000"/>
              <w:bottom w:val="single" w:sz="8" w:space="0" w:color="000000"/>
              <w:right w:val="single" w:sz="8" w:space="0" w:color="000000"/>
            </w:tcBorders>
          </w:tcPr>
          <w:p w14:paraId="4992208C" w14:textId="064D196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05F76CFC" w14:textId="28820612"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Typ av legitimation som personen är identifierad med.</w:t>
            </w:r>
          </w:p>
        </w:tc>
        <w:tc>
          <w:tcPr>
            <w:tcW w:w="1418" w:type="dxa"/>
            <w:tcBorders>
              <w:top w:val="single" w:sz="8" w:space="0" w:color="000000"/>
              <w:left w:val="single" w:sz="8" w:space="0" w:color="000000"/>
              <w:bottom w:val="single" w:sz="8" w:space="0" w:color="000000"/>
              <w:right w:val="single" w:sz="8" w:space="0" w:color="000000"/>
            </w:tcBorders>
          </w:tcPr>
          <w:p w14:paraId="687FB9AD" w14:textId="0095E063" w:rsidR="00D91B58" w:rsidRPr="00701DF4" w:rsidRDefault="00D91B58" w:rsidP="00D91B58">
            <w:pPr>
              <w:rPr>
                <w:rFonts w:cstheme="minorHAnsi"/>
                <w:sz w:val="18"/>
                <w:szCs w:val="18"/>
              </w:rPr>
            </w:pPr>
            <w:r w:rsidRPr="00701DF4">
              <w:rPr>
                <w:rFonts w:cstheme="minorHAnsi"/>
                <w:sz w:val="18"/>
                <w:szCs w:val="18"/>
              </w:rPr>
              <w:t>CV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7EAD90F0" w14:textId="4505F6CB"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01=ID-handling</w:t>
            </w:r>
            <w:r w:rsidRPr="00701DF4">
              <w:rPr>
                <w:rFonts w:asciiTheme="minorHAnsi" w:hAnsiTheme="minorHAnsi" w:cstheme="minorHAnsi"/>
                <w:sz w:val="18"/>
                <w:szCs w:val="18"/>
              </w:rPr>
              <w:br/>
              <w:t>02=Pass</w:t>
            </w:r>
            <w:r w:rsidRPr="00701DF4">
              <w:rPr>
                <w:rFonts w:asciiTheme="minorHAnsi" w:hAnsiTheme="minorHAnsi" w:cstheme="minorHAnsi"/>
                <w:sz w:val="18"/>
                <w:szCs w:val="18"/>
              </w:rPr>
              <w:br/>
              <w:t>03=LMA-kort</w:t>
            </w:r>
          </w:p>
        </w:tc>
        <w:tc>
          <w:tcPr>
            <w:tcW w:w="2552" w:type="dxa"/>
            <w:tcBorders>
              <w:top w:val="single" w:sz="8" w:space="0" w:color="000000"/>
              <w:left w:val="single" w:sz="8" w:space="0" w:color="000000"/>
              <w:bottom w:val="single" w:sz="8" w:space="0" w:color="000000"/>
              <w:right w:val="single" w:sz="8" w:space="0" w:color="000000"/>
            </w:tcBorders>
          </w:tcPr>
          <w:p w14:paraId="639E42AB" w14:textId="0B15F43B"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D91B58" w:rsidRPr="00701DF4" w14:paraId="45E1F76F"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7C175F46" w14:textId="1BE4DB0A"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legitimationsnummer</w:t>
            </w:r>
          </w:p>
        </w:tc>
        <w:tc>
          <w:tcPr>
            <w:tcW w:w="1985" w:type="dxa"/>
            <w:tcBorders>
              <w:top w:val="single" w:sz="8" w:space="0" w:color="000000"/>
              <w:left w:val="single" w:sz="8" w:space="0" w:color="000000"/>
              <w:bottom w:val="single" w:sz="8" w:space="0" w:color="000000"/>
              <w:right w:val="single" w:sz="8" w:space="0" w:color="000000"/>
            </w:tcBorders>
          </w:tcPr>
          <w:p w14:paraId="27AF03C8" w14:textId="4FEA92A6"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18851B8A" w14:textId="7508C856"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Legitimationsnummer</w:t>
            </w:r>
          </w:p>
        </w:tc>
        <w:tc>
          <w:tcPr>
            <w:tcW w:w="1418" w:type="dxa"/>
            <w:tcBorders>
              <w:top w:val="single" w:sz="8" w:space="0" w:color="000000"/>
              <w:left w:val="single" w:sz="8" w:space="0" w:color="000000"/>
              <w:bottom w:val="single" w:sz="8" w:space="0" w:color="000000"/>
              <w:right w:val="single" w:sz="8" w:space="0" w:color="000000"/>
            </w:tcBorders>
          </w:tcPr>
          <w:p w14:paraId="457E363A" w14:textId="628808F3" w:rsidR="00D91B58" w:rsidRPr="00701DF4" w:rsidRDefault="00D91B58" w:rsidP="00D91B58">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3ADF1F69" w14:textId="12462439"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w:t>
            </w:r>
          </w:p>
        </w:tc>
        <w:tc>
          <w:tcPr>
            <w:tcW w:w="2552" w:type="dxa"/>
            <w:tcBorders>
              <w:top w:val="single" w:sz="8" w:space="0" w:color="000000"/>
              <w:left w:val="single" w:sz="8" w:space="0" w:color="000000"/>
              <w:bottom w:val="single" w:sz="8" w:space="0" w:color="000000"/>
              <w:right w:val="single" w:sz="8" w:space="0" w:color="000000"/>
            </w:tcBorders>
          </w:tcPr>
          <w:p w14:paraId="1CC4D311" w14:textId="195D4774"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D91B58" w:rsidRPr="00701DF4" w14:paraId="26C172E6"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08DE4960" w14:textId="2CCC5F9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giltighetstid</w:t>
            </w:r>
          </w:p>
        </w:tc>
        <w:tc>
          <w:tcPr>
            <w:tcW w:w="1985" w:type="dxa"/>
            <w:tcBorders>
              <w:top w:val="single" w:sz="8" w:space="0" w:color="000000"/>
              <w:left w:val="single" w:sz="8" w:space="0" w:color="000000"/>
              <w:bottom w:val="single" w:sz="8" w:space="0" w:color="000000"/>
              <w:right w:val="single" w:sz="8" w:space="0" w:color="000000"/>
            </w:tcBorders>
          </w:tcPr>
          <w:p w14:paraId="52B19881" w14:textId="2767CDE0"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02346249" w14:textId="64ACE3A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Legitimationens giltlighetstid</w:t>
            </w:r>
          </w:p>
        </w:tc>
        <w:tc>
          <w:tcPr>
            <w:tcW w:w="1418" w:type="dxa"/>
            <w:tcBorders>
              <w:top w:val="single" w:sz="8" w:space="0" w:color="000000"/>
              <w:left w:val="single" w:sz="8" w:space="0" w:color="000000"/>
              <w:bottom w:val="single" w:sz="8" w:space="0" w:color="000000"/>
              <w:right w:val="single" w:sz="8" w:space="0" w:color="000000"/>
            </w:tcBorders>
          </w:tcPr>
          <w:p w14:paraId="25357828" w14:textId="57A6570E" w:rsidR="00D91B58" w:rsidRPr="00701DF4" w:rsidRDefault="00D91B58" w:rsidP="00D91B58">
            <w:pPr>
              <w:rPr>
                <w:rFonts w:cstheme="minorHAnsi"/>
                <w:sz w:val="18"/>
                <w:szCs w:val="18"/>
              </w:rPr>
            </w:pPr>
            <w:r w:rsidRPr="00701DF4">
              <w:rPr>
                <w:rFonts w:cstheme="minorHAnsi"/>
                <w:sz w:val="18"/>
                <w:szCs w:val="18"/>
              </w:rPr>
              <w:t>PartialDate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3D7761B4" w14:textId="3461C09A"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w:t>
            </w:r>
          </w:p>
        </w:tc>
        <w:tc>
          <w:tcPr>
            <w:tcW w:w="2552" w:type="dxa"/>
            <w:tcBorders>
              <w:top w:val="single" w:sz="8" w:space="0" w:color="000000"/>
              <w:left w:val="single" w:sz="8" w:space="0" w:color="000000"/>
              <w:bottom w:val="single" w:sz="8" w:space="0" w:color="000000"/>
              <w:right w:val="single" w:sz="8" w:space="0" w:color="000000"/>
            </w:tcBorders>
          </w:tcPr>
          <w:p w14:paraId="27EC13D4" w14:textId="55D2019E"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D91B58" w:rsidRPr="00701DF4" w14:paraId="489846AA"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6661B4F3" w14:textId="0E38B304"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utfärdare av legitimation</w:t>
            </w:r>
          </w:p>
        </w:tc>
        <w:tc>
          <w:tcPr>
            <w:tcW w:w="1985" w:type="dxa"/>
            <w:tcBorders>
              <w:top w:val="single" w:sz="8" w:space="0" w:color="000000"/>
              <w:left w:val="single" w:sz="8" w:space="0" w:color="000000"/>
              <w:bottom w:val="single" w:sz="8" w:space="0" w:color="000000"/>
              <w:right w:val="single" w:sz="8" w:space="0" w:color="000000"/>
            </w:tcBorders>
          </w:tcPr>
          <w:p w14:paraId="4D67AE7C" w14:textId="7F84FA43"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1D9DAD94" w14:textId="3035CF66"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Utfärdaren av legitimationen</w:t>
            </w:r>
          </w:p>
        </w:tc>
        <w:tc>
          <w:tcPr>
            <w:tcW w:w="1418" w:type="dxa"/>
            <w:tcBorders>
              <w:top w:val="single" w:sz="8" w:space="0" w:color="000000"/>
              <w:left w:val="single" w:sz="8" w:space="0" w:color="000000"/>
              <w:bottom w:val="single" w:sz="8" w:space="0" w:color="000000"/>
              <w:right w:val="single" w:sz="8" w:space="0" w:color="000000"/>
            </w:tcBorders>
          </w:tcPr>
          <w:p w14:paraId="659B956B" w14:textId="256970AB" w:rsidR="00D91B58" w:rsidRPr="00701DF4" w:rsidRDefault="00D91B58" w:rsidP="00D91B58">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ST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3D5B1C1B" w14:textId="736FCCFF"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Fritext</w:t>
            </w:r>
          </w:p>
        </w:tc>
        <w:tc>
          <w:tcPr>
            <w:tcW w:w="2552" w:type="dxa"/>
            <w:tcBorders>
              <w:top w:val="single" w:sz="8" w:space="0" w:color="000000"/>
              <w:left w:val="single" w:sz="8" w:space="0" w:color="000000"/>
              <w:bottom w:val="single" w:sz="8" w:space="0" w:color="000000"/>
              <w:right w:val="single" w:sz="8" w:space="0" w:color="000000"/>
            </w:tcBorders>
          </w:tcPr>
          <w:p w14:paraId="6B521FBB" w14:textId="7593C645"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D91B58" w:rsidRPr="00701DF4" w14:paraId="3FE5A1CB"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6261C70A" w14:textId="412A2C51"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landskod</w:t>
            </w:r>
          </w:p>
        </w:tc>
        <w:tc>
          <w:tcPr>
            <w:tcW w:w="1985" w:type="dxa"/>
            <w:tcBorders>
              <w:top w:val="single" w:sz="8" w:space="0" w:color="000000"/>
              <w:left w:val="single" w:sz="8" w:space="0" w:color="000000"/>
              <w:bottom w:val="single" w:sz="8" w:space="0" w:color="000000"/>
              <w:right w:val="single" w:sz="8" w:space="0" w:color="000000"/>
            </w:tcBorders>
          </w:tcPr>
          <w:p w14:paraId="5C1DA55F" w14:textId="09F304F5"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Saknas</w:t>
            </w:r>
          </w:p>
        </w:tc>
        <w:tc>
          <w:tcPr>
            <w:tcW w:w="2551" w:type="dxa"/>
            <w:tcBorders>
              <w:top w:val="single" w:sz="8" w:space="0" w:color="000000"/>
              <w:left w:val="single" w:sz="8" w:space="0" w:color="000000"/>
              <w:bottom w:val="single" w:sz="8" w:space="0" w:color="000000"/>
              <w:right w:val="single" w:sz="8" w:space="0" w:color="000000"/>
            </w:tcBorders>
          </w:tcPr>
          <w:p w14:paraId="785E0613" w14:textId="4B11E333"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Utfärdande land (kod)</w:t>
            </w:r>
          </w:p>
        </w:tc>
        <w:tc>
          <w:tcPr>
            <w:tcW w:w="1418" w:type="dxa"/>
            <w:tcBorders>
              <w:top w:val="single" w:sz="8" w:space="0" w:color="000000"/>
              <w:left w:val="single" w:sz="8" w:space="0" w:color="000000"/>
              <w:bottom w:val="single" w:sz="8" w:space="0" w:color="000000"/>
              <w:right w:val="single" w:sz="8" w:space="0" w:color="000000"/>
            </w:tcBorders>
          </w:tcPr>
          <w:p w14:paraId="4A1BFB91" w14:textId="0845FE36" w:rsidR="00D91B58" w:rsidRPr="00701DF4" w:rsidRDefault="00D91B58" w:rsidP="00D91B58">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CV (0..1)</w:t>
            </w:r>
          </w:p>
        </w:tc>
        <w:tc>
          <w:tcPr>
            <w:tcW w:w="2551" w:type="dxa"/>
            <w:tcBorders>
              <w:top w:val="single" w:sz="8" w:space="0" w:color="000000"/>
              <w:left w:val="single" w:sz="8" w:space="0" w:color="000000"/>
              <w:bottom w:val="single" w:sz="8" w:space="0" w:color="000000"/>
              <w:right w:val="single" w:sz="8" w:space="0" w:color="000000"/>
            </w:tcBorders>
          </w:tcPr>
          <w:p w14:paraId="2E8EBC79" w14:textId="00361990"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kv_land</w:t>
            </w:r>
            <w:r w:rsidRPr="00701DF4">
              <w:rPr>
                <w:rFonts w:asciiTheme="minorHAnsi" w:hAnsiTheme="minorHAnsi" w:cstheme="minorHAnsi"/>
                <w:sz w:val="18"/>
                <w:szCs w:val="18"/>
              </w:rPr>
              <w:br/>
              <w:t xml:space="preserve">OID: 1.2.752.129.2.2.1.19 </w:t>
            </w:r>
          </w:p>
        </w:tc>
        <w:tc>
          <w:tcPr>
            <w:tcW w:w="2552" w:type="dxa"/>
            <w:tcBorders>
              <w:top w:val="single" w:sz="8" w:space="0" w:color="000000"/>
              <w:left w:val="single" w:sz="8" w:space="0" w:color="000000"/>
              <w:bottom w:val="single" w:sz="8" w:space="0" w:color="000000"/>
              <w:right w:val="single" w:sz="8" w:space="0" w:color="000000"/>
            </w:tcBorders>
          </w:tcPr>
          <w:p w14:paraId="34E13CC8" w14:textId="367F68C7" w:rsidR="00D91B58" w:rsidRPr="00701DF4" w:rsidRDefault="00D91B58" w:rsidP="00D91B58">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bl>
    <w:p w14:paraId="500BA52F" w14:textId="77777777" w:rsidR="00D91B58" w:rsidRPr="00701DF4" w:rsidRDefault="00D91B58" w:rsidP="00B22586"/>
    <w:p w14:paraId="2C435BAF" w14:textId="77777777" w:rsidR="00D91B58" w:rsidRPr="00701DF4" w:rsidRDefault="00D91B58" w:rsidP="00B22586"/>
    <w:p w14:paraId="5FF8861B" w14:textId="77777777" w:rsidR="00D91B58" w:rsidRPr="00701DF4" w:rsidRDefault="00D91B58" w:rsidP="00B22586"/>
    <w:p w14:paraId="43B1BDD1" w14:textId="77777777" w:rsidR="00D91B58" w:rsidRPr="00701DF4" w:rsidRDefault="00D91B58" w:rsidP="00B22586"/>
    <w:p w14:paraId="27F334FC" w14:textId="77777777" w:rsidR="00C04BC3" w:rsidRPr="00701DF4" w:rsidRDefault="00C04BC3" w:rsidP="00C04BC3">
      <w:pPr>
        <w:pStyle w:val="Numreradrubrik3"/>
      </w:pPr>
      <w:bookmarkStart w:id="89" w:name="_Toc118121165"/>
      <w:bookmarkStart w:id="90" w:name="_Toc158116582"/>
      <w:r w:rsidRPr="00701DF4">
        <w:t>SärskildPostadress</w:t>
      </w:r>
      <w:bookmarkEnd w:id="89"/>
      <w:bookmarkEnd w:id="90"/>
    </w:p>
    <w:p w14:paraId="0621C0E1" w14:textId="6ADA5290" w:rsidR="00C04BC3" w:rsidRPr="00701DF4" w:rsidRDefault="00C04BC3" w:rsidP="00C04BC3">
      <w:r w:rsidRPr="00701DF4">
        <w:rPr>
          <w:color w:val="000000"/>
        </w:rPr>
        <w:t xml:space="preserve">Engelskt namn: </w:t>
      </w:r>
      <w:r w:rsidRPr="00701DF4">
        <w:t>specialPostalAddress</w:t>
      </w:r>
    </w:p>
    <w:p w14:paraId="3887A082" w14:textId="77777777" w:rsidR="00C04BC3" w:rsidRPr="00701DF4" w:rsidRDefault="00C04BC3" w:rsidP="00C04BC3">
      <w:r w:rsidRPr="00701DF4">
        <w:rPr>
          <w:b/>
          <w:bCs/>
        </w:rPr>
        <w:t>Beskrivning:</w:t>
      </w:r>
      <w:r w:rsidRPr="00701DF4">
        <w:br/>
        <w:t xml:space="preserve">En Särskild postadress är (om den är angiven) den adress till vilken en persons post ska delas ut. En person kan ha både en folkbokföringsadress och en särskild postadress. Som särskild postadress aviseras också postadress för personer med samordningsnummer. Uppgifterna gäller enbart för uppgifter som kommer från Skatteverket (i praktiken personer med PNR/SNR). </w:t>
      </w:r>
    </w:p>
    <w:p w14:paraId="57F1187B" w14:textId="69CA238B" w:rsidR="00C04BC3" w:rsidRPr="00701DF4" w:rsidRDefault="00C04BC3" w:rsidP="00C04BC3">
      <w:r w:rsidRPr="00701DF4">
        <w:t>Adressen är uppbyggd enligt svensk standard SS 61 34 01.</w:t>
      </w:r>
    </w:p>
    <w:p w14:paraId="57450EFC" w14:textId="44957DA2" w:rsidR="00C04BC3" w:rsidRPr="00701DF4" w:rsidRDefault="00C04BC3" w:rsidP="00C04BC3">
      <w:r w:rsidRPr="00701DF4">
        <w:rPr>
          <w:b/>
        </w:rPr>
        <w:t>Mappning till RIM:</w:t>
      </w:r>
      <w:r w:rsidRPr="00701DF4">
        <w:rPr>
          <w:b/>
        </w:rPr>
        <w:br/>
      </w:r>
      <w:r w:rsidRPr="00701DF4">
        <w:t>NI: person.adress</w:t>
      </w:r>
      <w:r w:rsidRPr="00701DF4">
        <w:br/>
        <w:t>Navet: SärskildPostadress</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C04BC3" w:rsidRPr="00701DF4" w14:paraId="20E040C3"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F5CAD65" w14:textId="77777777" w:rsidR="00C04BC3" w:rsidRPr="00701DF4" w:rsidRDefault="00C04BC3" w:rsidP="00D5522D">
            <w:pPr>
              <w:pStyle w:val="Tabellrubrik"/>
            </w:pPr>
            <w:r w:rsidRPr="00701DF4">
              <w:t xml:space="preserve">Mappning till RIM: </w:t>
            </w:r>
            <w:r w:rsidRPr="00701DF4">
              <w:br/>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174B8FB" w14:textId="77777777" w:rsidR="00C04BC3" w:rsidRPr="00701DF4" w:rsidRDefault="00C04BC3"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5E9655A" w14:textId="77777777" w:rsidR="00C04BC3" w:rsidRPr="00701DF4" w:rsidRDefault="00C04BC3"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5E20464" w14:textId="77777777" w:rsidR="00C04BC3" w:rsidRPr="00701DF4" w:rsidRDefault="00C04BC3"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ACF29DF" w14:textId="77777777" w:rsidR="00C04BC3" w:rsidRPr="00701DF4" w:rsidRDefault="00C04BC3"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8863D09" w14:textId="77777777" w:rsidR="00C04BC3" w:rsidRPr="00701DF4" w:rsidRDefault="00C04BC3" w:rsidP="00D5522D">
            <w:pPr>
              <w:pStyle w:val="Tabellrubrik"/>
            </w:pPr>
            <w:r w:rsidRPr="00701DF4">
              <w:t>Spårbarhet till krav</w:t>
            </w:r>
          </w:p>
        </w:tc>
      </w:tr>
      <w:tr w:rsidR="00C04BC3" w:rsidRPr="00701DF4" w14:paraId="4D6DB2A4"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56213F0C" w14:textId="13583656"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utdelningsadress1</w:t>
            </w:r>
          </w:p>
        </w:tc>
        <w:tc>
          <w:tcPr>
            <w:tcW w:w="1985" w:type="dxa"/>
            <w:tcBorders>
              <w:top w:val="single" w:sz="8" w:space="0" w:color="000000"/>
              <w:left w:val="single" w:sz="8" w:space="0" w:color="000000"/>
              <w:bottom w:val="single" w:sz="8" w:space="0" w:color="000000"/>
              <w:right w:val="single" w:sz="8" w:space="0" w:color="000000"/>
            </w:tcBorders>
          </w:tcPr>
          <w:p w14:paraId="547C90C4" w14:textId="5C566BCE"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Utdelningsadress1</w:t>
            </w:r>
          </w:p>
        </w:tc>
        <w:tc>
          <w:tcPr>
            <w:tcW w:w="2551" w:type="dxa"/>
            <w:tcBorders>
              <w:top w:val="single" w:sz="8" w:space="0" w:color="000000"/>
              <w:left w:val="single" w:sz="8" w:space="0" w:color="000000"/>
              <w:bottom w:val="single" w:sz="8" w:space="0" w:color="000000"/>
              <w:right w:val="single" w:sz="8" w:space="0" w:color="000000"/>
            </w:tcBorders>
          </w:tcPr>
          <w:p w14:paraId="49CA8E23" w14:textId="1A009036"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Utdelningsadress1</w:t>
            </w:r>
          </w:p>
        </w:tc>
        <w:tc>
          <w:tcPr>
            <w:tcW w:w="1418" w:type="dxa"/>
            <w:tcBorders>
              <w:top w:val="single" w:sz="8" w:space="0" w:color="000000"/>
              <w:left w:val="single" w:sz="8" w:space="0" w:color="000000"/>
              <w:bottom w:val="single" w:sz="8" w:space="0" w:color="000000"/>
              <w:right w:val="single" w:sz="8" w:space="0" w:color="000000"/>
            </w:tcBorders>
          </w:tcPr>
          <w:p w14:paraId="7ABBB3DF" w14:textId="4DFCA852" w:rsidR="00C04BC3" w:rsidRPr="00701DF4" w:rsidRDefault="00C04BC3" w:rsidP="00C04BC3">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0DF06614" w14:textId="48C6DDD5"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1-35 tecken</w:t>
            </w:r>
          </w:p>
        </w:tc>
        <w:tc>
          <w:tcPr>
            <w:tcW w:w="2552" w:type="dxa"/>
            <w:tcBorders>
              <w:top w:val="single" w:sz="8" w:space="0" w:color="000000"/>
              <w:left w:val="single" w:sz="8" w:space="0" w:color="000000"/>
              <w:bottom w:val="single" w:sz="8" w:space="0" w:color="000000"/>
              <w:right w:val="single" w:sz="8" w:space="0" w:color="000000"/>
            </w:tcBorders>
          </w:tcPr>
          <w:p w14:paraId="5A88CEAD" w14:textId="7ADA29DF"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C04BC3" w:rsidRPr="00701DF4" w14:paraId="783C222E"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046B17B9" w14:textId="7940F84C"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utdelningsadress2</w:t>
            </w:r>
          </w:p>
        </w:tc>
        <w:tc>
          <w:tcPr>
            <w:tcW w:w="1985" w:type="dxa"/>
            <w:tcBorders>
              <w:top w:val="single" w:sz="8" w:space="0" w:color="000000"/>
              <w:left w:val="single" w:sz="8" w:space="0" w:color="000000"/>
              <w:bottom w:val="single" w:sz="8" w:space="0" w:color="000000"/>
              <w:right w:val="single" w:sz="8" w:space="0" w:color="000000"/>
            </w:tcBorders>
          </w:tcPr>
          <w:p w14:paraId="1B79B507" w14:textId="426AA80A"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Utdelningsadress2</w:t>
            </w:r>
          </w:p>
        </w:tc>
        <w:tc>
          <w:tcPr>
            <w:tcW w:w="2551" w:type="dxa"/>
            <w:tcBorders>
              <w:top w:val="single" w:sz="8" w:space="0" w:color="000000"/>
              <w:left w:val="single" w:sz="8" w:space="0" w:color="000000"/>
              <w:bottom w:val="single" w:sz="8" w:space="0" w:color="000000"/>
              <w:right w:val="single" w:sz="8" w:space="0" w:color="000000"/>
            </w:tcBorders>
          </w:tcPr>
          <w:p w14:paraId="27229673" w14:textId="4CCCCB11"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 2</w:t>
            </w:r>
          </w:p>
        </w:tc>
        <w:tc>
          <w:tcPr>
            <w:tcW w:w="1418" w:type="dxa"/>
            <w:tcBorders>
              <w:top w:val="single" w:sz="8" w:space="0" w:color="000000"/>
              <w:left w:val="single" w:sz="8" w:space="0" w:color="000000"/>
              <w:bottom w:val="single" w:sz="8" w:space="0" w:color="000000"/>
              <w:right w:val="single" w:sz="8" w:space="0" w:color="000000"/>
            </w:tcBorders>
          </w:tcPr>
          <w:p w14:paraId="74F28980" w14:textId="2E9323AF" w:rsidR="00C04BC3" w:rsidRPr="00701DF4" w:rsidRDefault="00C04BC3" w:rsidP="00C04BC3">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1791D788" w14:textId="12AF4B01"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1-35 tecken</w:t>
            </w:r>
          </w:p>
        </w:tc>
        <w:tc>
          <w:tcPr>
            <w:tcW w:w="2552" w:type="dxa"/>
            <w:tcBorders>
              <w:top w:val="single" w:sz="8" w:space="0" w:color="000000"/>
              <w:left w:val="single" w:sz="8" w:space="0" w:color="000000"/>
              <w:bottom w:val="single" w:sz="8" w:space="0" w:color="000000"/>
              <w:right w:val="single" w:sz="8" w:space="0" w:color="000000"/>
            </w:tcBorders>
          </w:tcPr>
          <w:p w14:paraId="510642C3" w14:textId="63AF8F06"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C04BC3" w:rsidRPr="00701DF4" w14:paraId="62C00984"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35F83BC4" w14:textId="0E551D34"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careOf</w:t>
            </w:r>
          </w:p>
        </w:tc>
        <w:tc>
          <w:tcPr>
            <w:tcW w:w="1985" w:type="dxa"/>
            <w:tcBorders>
              <w:top w:val="single" w:sz="8" w:space="0" w:color="000000"/>
              <w:left w:val="single" w:sz="8" w:space="0" w:color="000000"/>
              <w:bottom w:val="single" w:sz="8" w:space="0" w:color="000000"/>
              <w:right w:val="single" w:sz="8" w:space="0" w:color="000000"/>
            </w:tcBorders>
          </w:tcPr>
          <w:p w14:paraId="0F19AE31" w14:textId="3857BD7B"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CareOf</w:t>
            </w:r>
          </w:p>
        </w:tc>
        <w:tc>
          <w:tcPr>
            <w:tcW w:w="2551" w:type="dxa"/>
            <w:tcBorders>
              <w:top w:val="single" w:sz="8" w:space="0" w:color="000000"/>
              <w:left w:val="single" w:sz="8" w:space="0" w:color="000000"/>
              <w:bottom w:val="single" w:sz="8" w:space="0" w:color="000000"/>
              <w:right w:val="single" w:sz="8" w:space="0" w:color="000000"/>
            </w:tcBorders>
          </w:tcPr>
          <w:p w14:paraId="673C3510" w14:textId="222161C4" w:rsidR="00C04BC3" w:rsidRPr="00701DF4" w:rsidRDefault="00C04BC3" w:rsidP="00C04BC3">
            <w:pPr>
              <w:pStyle w:val="SoSTabelltext"/>
              <w:rPr>
                <w:rFonts w:asciiTheme="minorHAnsi" w:hAnsiTheme="minorHAnsi" w:cstheme="minorHAnsi"/>
                <w:sz w:val="18"/>
                <w:szCs w:val="18"/>
                <w:lang w:val="en-US"/>
              </w:rPr>
            </w:pPr>
            <w:r w:rsidRPr="00701DF4">
              <w:rPr>
                <w:rFonts w:asciiTheme="minorHAnsi" w:hAnsiTheme="minorHAnsi" w:cstheme="minorHAnsi"/>
                <w:sz w:val="18"/>
                <w:szCs w:val="18"/>
                <w:lang w:val="en-US"/>
              </w:rPr>
              <w:t>c/o (Care of address)</w:t>
            </w:r>
          </w:p>
        </w:tc>
        <w:tc>
          <w:tcPr>
            <w:tcW w:w="1418" w:type="dxa"/>
            <w:tcBorders>
              <w:top w:val="single" w:sz="8" w:space="0" w:color="000000"/>
              <w:left w:val="single" w:sz="8" w:space="0" w:color="000000"/>
              <w:bottom w:val="single" w:sz="8" w:space="0" w:color="000000"/>
              <w:right w:val="single" w:sz="8" w:space="0" w:color="000000"/>
            </w:tcBorders>
          </w:tcPr>
          <w:p w14:paraId="0BCC878C" w14:textId="0A1B3ECC" w:rsidR="00C04BC3" w:rsidRPr="00701DF4" w:rsidRDefault="00C04BC3" w:rsidP="00C04BC3">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4078CC71" w14:textId="351D8156"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1-35 tecken</w:t>
            </w:r>
          </w:p>
        </w:tc>
        <w:tc>
          <w:tcPr>
            <w:tcW w:w="2552" w:type="dxa"/>
            <w:tcBorders>
              <w:top w:val="single" w:sz="8" w:space="0" w:color="000000"/>
              <w:left w:val="single" w:sz="8" w:space="0" w:color="000000"/>
              <w:bottom w:val="single" w:sz="8" w:space="0" w:color="000000"/>
              <w:right w:val="single" w:sz="8" w:space="0" w:color="000000"/>
            </w:tcBorders>
          </w:tcPr>
          <w:p w14:paraId="7547E8EF" w14:textId="7FDC34F0"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C04BC3" w:rsidRPr="00701DF4" w14:paraId="39831F95"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7C39EDFB" w14:textId="00DE73D7"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postnummer</w:t>
            </w:r>
          </w:p>
        </w:tc>
        <w:tc>
          <w:tcPr>
            <w:tcW w:w="1985" w:type="dxa"/>
            <w:tcBorders>
              <w:top w:val="single" w:sz="8" w:space="0" w:color="000000"/>
              <w:left w:val="single" w:sz="8" w:space="0" w:color="000000"/>
              <w:bottom w:val="single" w:sz="8" w:space="0" w:color="000000"/>
              <w:right w:val="single" w:sz="8" w:space="0" w:color="000000"/>
            </w:tcBorders>
          </w:tcPr>
          <w:p w14:paraId="556BBF00" w14:textId="5C55EAC2"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PostNr</w:t>
            </w:r>
          </w:p>
        </w:tc>
        <w:tc>
          <w:tcPr>
            <w:tcW w:w="2551" w:type="dxa"/>
            <w:tcBorders>
              <w:top w:val="single" w:sz="8" w:space="0" w:color="000000"/>
              <w:left w:val="single" w:sz="8" w:space="0" w:color="000000"/>
              <w:bottom w:val="single" w:sz="8" w:space="0" w:color="000000"/>
              <w:right w:val="single" w:sz="8" w:space="0" w:color="000000"/>
            </w:tcBorders>
          </w:tcPr>
          <w:p w14:paraId="218B56EB" w14:textId="3627E460"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Svenskt postnummer</w:t>
            </w:r>
          </w:p>
        </w:tc>
        <w:tc>
          <w:tcPr>
            <w:tcW w:w="1418" w:type="dxa"/>
            <w:tcBorders>
              <w:top w:val="single" w:sz="8" w:space="0" w:color="000000"/>
              <w:left w:val="single" w:sz="8" w:space="0" w:color="000000"/>
              <w:bottom w:val="single" w:sz="8" w:space="0" w:color="000000"/>
              <w:right w:val="single" w:sz="8" w:space="0" w:color="000000"/>
            </w:tcBorders>
          </w:tcPr>
          <w:p w14:paraId="799228C5" w14:textId="102B75BB" w:rsidR="00C04BC3" w:rsidRPr="00701DF4" w:rsidRDefault="00C04BC3" w:rsidP="00C04BC3">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INT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7732FEA1" w14:textId="160EA921"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Heltal: 00000 – 99999</w:t>
            </w:r>
          </w:p>
        </w:tc>
        <w:tc>
          <w:tcPr>
            <w:tcW w:w="2552" w:type="dxa"/>
            <w:tcBorders>
              <w:top w:val="single" w:sz="8" w:space="0" w:color="000000"/>
              <w:left w:val="single" w:sz="8" w:space="0" w:color="000000"/>
              <w:bottom w:val="single" w:sz="8" w:space="0" w:color="000000"/>
              <w:right w:val="single" w:sz="8" w:space="0" w:color="000000"/>
            </w:tcBorders>
          </w:tcPr>
          <w:p w14:paraId="7A5F6A6F" w14:textId="4E7A98CB"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C04BC3" w:rsidRPr="00701DF4" w14:paraId="6A0ED47D"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765F6952" w14:textId="6EBAF35A"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postort</w:t>
            </w:r>
          </w:p>
        </w:tc>
        <w:tc>
          <w:tcPr>
            <w:tcW w:w="1985" w:type="dxa"/>
            <w:tcBorders>
              <w:top w:val="single" w:sz="8" w:space="0" w:color="000000"/>
              <w:left w:val="single" w:sz="8" w:space="0" w:color="000000"/>
              <w:bottom w:val="single" w:sz="8" w:space="0" w:color="000000"/>
              <w:right w:val="single" w:sz="8" w:space="0" w:color="000000"/>
            </w:tcBorders>
          </w:tcPr>
          <w:p w14:paraId="455878F5" w14:textId="226F4272"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Postort</w:t>
            </w:r>
          </w:p>
        </w:tc>
        <w:tc>
          <w:tcPr>
            <w:tcW w:w="2551" w:type="dxa"/>
            <w:tcBorders>
              <w:top w:val="single" w:sz="8" w:space="0" w:color="000000"/>
              <w:left w:val="single" w:sz="8" w:space="0" w:color="000000"/>
              <w:bottom w:val="single" w:sz="8" w:space="0" w:color="000000"/>
              <w:right w:val="single" w:sz="8" w:space="0" w:color="000000"/>
            </w:tcBorders>
          </w:tcPr>
          <w:p w14:paraId="6E2526BE" w14:textId="4ED07374"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Postort</w:t>
            </w:r>
          </w:p>
        </w:tc>
        <w:tc>
          <w:tcPr>
            <w:tcW w:w="1418" w:type="dxa"/>
            <w:tcBorders>
              <w:top w:val="single" w:sz="8" w:space="0" w:color="000000"/>
              <w:left w:val="single" w:sz="8" w:space="0" w:color="000000"/>
              <w:bottom w:val="single" w:sz="8" w:space="0" w:color="000000"/>
              <w:right w:val="single" w:sz="8" w:space="0" w:color="000000"/>
            </w:tcBorders>
          </w:tcPr>
          <w:p w14:paraId="224C3BC4" w14:textId="04CC1102" w:rsidR="00C04BC3" w:rsidRPr="00701DF4" w:rsidRDefault="00C04BC3" w:rsidP="00C04BC3">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ST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619D81AD" w14:textId="772CA5BA"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1-27 tecken</w:t>
            </w:r>
          </w:p>
        </w:tc>
        <w:tc>
          <w:tcPr>
            <w:tcW w:w="2552" w:type="dxa"/>
            <w:tcBorders>
              <w:top w:val="single" w:sz="8" w:space="0" w:color="000000"/>
              <w:left w:val="single" w:sz="8" w:space="0" w:color="000000"/>
              <w:bottom w:val="single" w:sz="8" w:space="0" w:color="000000"/>
              <w:right w:val="single" w:sz="8" w:space="0" w:color="000000"/>
            </w:tcBorders>
          </w:tcPr>
          <w:p w14:paraId="7284C1E1" w14:textId="29A09446"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bl>
    <w:p w14:paraId="250F9B3C" w14:textId="77777777" w:rsidR="00D91B58" w:rsidRPr="00701DF4" w:rsidRDefault="00D91B58" w:rsidP="00B22586"/>
    <w:p w14:paraId="6C0376BD" w14:textId="3140EE30" w:rsidR="00C04BC3" w:rsidRPr="00701DF4" w:rsidRDefault="00C04BC3" w:rsidP="00C04BC3">
      <w:pPr>
        <w:pStyle w:val="Numreradrubrik3"/>
      </w:pPr>
      <w:bookmarkStart w:id="91" w:name="_Toc158116583"/>
      <w:r w:rsidRPr="00701DF4">
        <w:lastRenderedPageBreak/>
        <w:t>UppgivenAdress</w:t>
      </w:r>
      <w:bookmarkEnd w:id="91"/>
    </w:p>
    <w:p w14:paraId="02889C28" w14:textId="7EE15947" w:rsidR="00C04BC3" w:rsidRPr="00701DF4" w:rsidRDefault="00C04BC3" w:rsidP="00C04BC3">
      <w:r w:rsidRPr="00701DF4">
        <w:rPr>
          <w:color w:val="000000"/>
        </w:rPr>
        <w:t xml:space="preserve">Engelskt namn: </w:t>
      </w:r>
      <w:r w:rsidRPr="00701DF4">
        <w:t>GivenAddress</w:t>
      </w:r>
    </w:p>
    <w:p w14:paraId="1B051CA8" w14:textId="77777777" w:rsidR="00C04BC3" w:rsidRPr="00701DF4" w:rsidRDefault="00C04BC3" w:rsidP="00C04BC3">
      <w:r w:rsidRPr="00701DF4">
        <w:rPr>
          <w:b/>
          <w:bCs/>
        </w:rPr>
        <w:t>Beskrivning:</w:t>
      </w:r>
      <w:r w:rsidRPr="00701DF4">
        <w:br/>
        <w:t>UppgivenAdress är angiven adressen till en persons (förmodade) bostadsadress. Adressen är uppbyggd enligt svensk standard SS 61 34 01. Är den adress man anger för en reservidentitet.</w:t>
      </w:r>
    </w:p>
    <w:p w14:paraId="4EB1AAB1" w14:textId="77777777" w:rsidR="00C04BC3" w:rsidRPr="00701DF4" w:rsidRDefault="00C04BC3" w:rsidP="00C04BC3">
      <w:r w:rsidRPr="00701DF4">
        <w:rPr>
          <w:b/>
        </w:rPr>
        <w:t>Mappning till RIM:</w:t>
      </w:r>
      <w:r w:rsidRPr="00701DF4">
        <w:rPr>
          <w:b/>
        </w:rPr>
        <w:br/>
      </w:r>
      <w:r w:rsidRPr="00701DF4">
        <w:t>NI: vård- och omsorgstagare.adress</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C04BC3" w:rsidRPr="00701DF4" w14:paraId="78A864D7"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AF3A488" w14:textId="77777777" w:rsidR="00C04BC3" w:rsidRPr="00701DF4" w:rsidRDefault="00C04BC3" w:rsidP="00D5522D">
            <w:pPr>
              <w:pStyle w:val="Tabellrubrik"/>
            </w:pPr>
            <w:r w:rsidRPr="00701DF4">
              <w:t xml:space="preserve">Mappning till RIM: </w:t>
            </w:r>
            <w:r w:rsidRPr="00701DF4">
              <w:br/>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FFC01BF" w14:textId="77777777" w:rsidR="00C04BC3" w:rsidRPr="00701DF4" w:rsidRDefault="00C04BC3"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1DBDE78" w14:textId="77777777" w:rsidR="00C04BC3" w:rsidRPr="00701DF4" w:rsidRDefault="00C04BC3"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AF27297" w14:textId="77777777" w:rsidR="00C04BC3" w:rsidRPr="00701DF4" w:rsidRDefault="00C04BC3"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222F242" w14:textId="77777777" w:rsidR="00C04BC3" w:rsidRPr="00701DF4" w:rsidRDefault="00C04BC3"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1B49AEE" w14:textId="77777777" w:rsidR="00C04BC3" w:rsidRPr="00701DF4" w:rsidRDefault="00C04BC3" w:rsidP="00D5522D">
            <w:pPr>
              <w:pStyle w:val="Tabellrubrik"/>
            </w:pPr>
            <w:r w:rsidRPr="00701DF4">
              <w:t>Spårbarhet till krav</w:t>
            </w:r>
          </w:p>
        </w:tc>
      </w:tr>
      <w:tr w:rsidR="00C04BC3" w:rsidRPr="00701DF4" w14:paraId="35893BC9"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6F3177C6" w14:textId="72A8D4B1"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utdelningsadress1</w:t>
            </w:r>
          </w:p>
        </w:tc>
        <w:tc>
          <w:tcPr>
            <w:tcW w:w="1985" w:type="dxa"/>
            <w:tcBorders>
              <w:top w:val="single" w:sz="8" w:space="0" w:color="000000"/>
              <w:left w:val="single" w:sz="8" w:space="0" w:color="000000"/>
              <w:bottom w:val="single" w:sz="8" w:space="0" w:color="000000"/>
              <w:right w:val="single" w:sz="8" w:space="0" w:color="000000"/>
            </w:tcBorders>
          </w:tcPr>
          <w:p w14:paraId="57CCE7E1" w14:textId="2A646BCA"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NI: vård- och omsorgstagare.adress</w:t>
            </w:r>
            <w:r w:rsidRPr="00701DF4">
              <w:rPr>
                <w:rFonts w:asciiTheme="minorHAnsi" w:hAnsiTheme="minorHAnsi" w:cstheme="minorHAnsi"/>
                <w:sz w:val="18"/>
                <w:szCs w:val="18"/>
              </w:rPr>
              <w:br/>
              <w:t>Navet: Utdelningsadress1</w:t>
            </w:r>
          </w:p>
        </w:tc>
        <w:tc>
          <w:tcPr>
            <w:tcW w:w="2551" w:type="dxa"/>
            <w:tcBorders>
              <w:top w:val="single" w:sz="8" w:space="0" w:color="000000"/>
              <w:left w:val="single" w:sz="8" w:space="0" w:color="000000"/>
              <w:bottom w:val="single" w:sz="8" w:space="0" w:color="000000"/>
              <w:right w:val="single" w:sz="8" w:space="0" w:color="000000"/>
            </w:tcBorders>
          </w:tcPr>
          <w:p w14:paraId="6AE893CE" w14:textId="1DACEADC"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 1</w:t>
            </w:r>
          </w:p>
        </w:tc>
        <w:tc>
          <w:tcPr>
            <w:tcW w:w="1418" w:type="dxa"/>
            <w:tcBorders>
              <w:top w:val="single" w:sz="8" w:space="0" w:color="000000"/>
              <w:left w:val="single" w:sz="8" w:space="0" w:color="000000"/>
              <w:bottom w:val="single" w:sz="8" w:space="0" w:color="000000"/>
              <w:right w:val="single" w:sz="8" w:space="0" w:color="000000"/>
            </w:tcBorders>
          </w:tcPr>
          <w:p w14:paraId="777B2358" w14:textId="511EAB3F" w:rsidR="00C04BC3" w:rsidRPr="00701DF4" w:rsidRDefault="00C04BC3" w:rsidP="00C04BC3">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4A07DB2F" w14:textId="2DAA5E0F"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1-35 tecken</w:t>
            </w:r>
          </w:p>
        </w:tc>
        <w:tc>
          <w:tcPr>
            <w:tcW w:w="2552" w:type="dxa"/>
            <w:tcBorders>
              <w:top w:val="single" w:sz="8" w:space="0" w:color="000000"/>
              <w:left w:val="single" w:sz="8" w:space="0" w:color="000000"/>
              <w:bottom w:val="single" w:sz="8" w:space="0" w:color="000000"/>
              <w:right w:val="single" w:sz="8" w:space="0" w:color="000000"/>
            </w:tcBorders>
          </w:tcPr>
          <w:p w14:paraId="2A70696D" w14:textId="70E13226"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C04BC3" w:rsidRPr="00701DF4" w14:paraId="501D6EE4"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6CC768E8" w14:textId="64F02DA6"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utdelningsadress2</w:t>
            </w:r>
          </w:p>
        </w:tc>
        <w:tc>
          <w:tcPr>
            <w:tcW w:w="1985" w:type="dxa"/>
            <w:tcBorders>
              <w:top w:val="single" w:sz="8" w:space="0" w:color="000000"/>
              <w:left w:val="single" w:sz="8" w:space="0" w:color="000000"/>
              <w:bottom w:val="single" w:sz="8" w:space="0" w:color="000000"/>
              <w:right w:val="single" w:sz="8" w:space="0" w:color="000000"/>
            </w:tcBorders>
          </w:tcPr>
          <w:p w14:paraId="391072C9" w14:textId="386B4A61"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NI: vård och omsorgstagare.adress</w:t>
            </w:r>
            <w:r w:rsidRPr="00701DF4">
              <w:rPr>
                <w:rFonts w:asciiTheme="minorHAnsi" w:hAnsiTheme="minorHAnsi" w:cstheme="minorHAnsi"/>
                <w:sz w:val="18"/>
                <w:szCs w:val="18"/>
              </w:rPr>
              <w:br/>
              <w:t>Navet: Utdelningsadress2</w:t>
            </w:r>
          </w:p>
        </w:tc>
        <w:tc>
          <w:tcPr>
            <w:tcW w:w="2551" w:type="dxa"/>
            <w:tcBorders>
              <w:top w:val="single" w:sz="8" w:space="0" w:color="000000"/>
              <w:left w:val="single" w:sz="8" w:space="0" w:color="000000"/>
              <w:bottom w:val="single" w:sz="8" w:space="0" w:color="000000"/>
              <w:right w:val="single" w:sz="8" w:space="0" w:color="000000"/>
            </w:tcBorders>
          </w:tcPr>
          <w:p w14:paraId="47104F14" w14:textId="3A5ABB8B"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 2</w:t>
            </w:r>
          </w:p>
        </w:tc>
        <w:tc>
          <w:tcPr>
            <w:tcW w:w="1418" w:type="dxa"/>
            <w:tcBorders>
              <w:top w:val="single" w:sz="8" w:space="0" w:color="000000"/>
              <w:left w:val="single" w:sz="8" w:space="0" w:color="000000"/>
              <w:bottom w:val="single" w:sz="8" w:space="0" w:color="000000"/>
              <w:right w:val="single" w:sz="8" w:space="0" w:color="000000"/>
            </w:tcBorders>
          </w:tcPr>
          <w:p w14:paraId="57B685BC" w14:textId="49F12CD8" w:rsidR="00C04BC3" w:rsidRPr="00701DF4" w:rsidRDefault="00C04BC3" w:rsidP="00C04BC3">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1035647A" w14:textId="1F93D90C"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1-35 tecken</w:t>
            </w:r>
          </w:p>
        </w:tc>
        <w:tc>
          <w:tcPr>
            <w:tcW w:w="2552" w:type="dxa"/>
            <w:tcBorders>
              <w:top w:val="single" w:sz="8" w:space="0" w:color="000000"/>
              <w:left w:val="single" w:sz="8" w:space="0" w:color="000000"/>
              <w:bottom w:val="single" w:sz="8" w:space="0" w:color="000000"/>
              <w:right w:val="single" w:sz="8" w:space="0" w:color="000000"/>
            </w:tcBorders>
          </w:tcPr>
          <w:p w14:paraId="6B5C545D" w14:textId="728C4545"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C04BC3" w:rsidRPr="00701DF4" w14:paraId="1190958C"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14340B74" w14:textId="616CC962"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careOf</w:t>
            </w:r>
          </w:p>
        </w:tc>
        <w:tc>
          <w:tcPr>
            <w:tcW w:w="1985" w:type="dxa"/>
            <w:tcBorders>
              <w:top w:val="single" w:sz="8" w:space="0" w:color="000000"/>
              <w:left w:val="single" w:sz="8" w:space="0" w:color="000000"/>
              <w:bottom w:val="single" w:sz="8" w:space="0" w:color="000000"/>
              <w:right w:val="single" w:sz="8" w:space="0" w:color="000000"/>
            </w:tcBorders>
          </w:tcPr>
          <w:p w14:paraId="2BA826D3" w14:textId="53991050"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NI: vård och omsorgstagare.adress</w:t>
            </w:r>
            <w:r w:rsidRPr="00701DF4">
              <w:rPr>
                <w:rFonts w:asciiTheme="minorHAnsi" w:hAnsiTheme="minorHAnsi" w:cstheme="minorHAnsi"/>
                <w:sz w:val="18"/>
                <w:szCs w:val="18"/>
              </w:rPr>
              <w:br/>
              <w:t>Navet: CareOf</w:t>
            </w:r>
          </w:p>
        </w:tc>
        <w:tc>
          <w:tcPr>
            <w:tcW w:w="2551" w:type="dxa"/>
            <w:tcBorders>
              <w:top w:val="single" w:sz="8" w:space="0" w:color="000000"/>
              <w:left w:val="single" w:sz="8" w:space="0" w:color="000000"/>
              <w:bottom w:val="single" w:sz="8" w:space="0" w:color="000000"/>
              <w:right w:val="single" w:sz="8" w:space="0" w:color="000000"/>
            </w:tcBorders>
          </w:tcPr>
          <w:p w14:paraId="6CE643A4" w14:textId="37725808" w:rsidR="00C04BC3" w:rsidRPr="00701DF4" w:rsidRDefault="00C04BC3" w:rsidP="00C04BC3">
            <w:pPr>
              <w:pStyle w:val="SoSTabelltext"/>
              <w:rPr>
                <w:rFonts w:asciiTheme="minorHAnsi" w:hAnsiTheme="minorHAnsi" w:cstheme="minorHAnsi"/>
                <w:sz w:val="18"/>
                <w:szCs w:val="18"/>
                <w:lang w:val="en-US"/>
              </w:rPr>
            </w:pPr>
            <w:r w:rsidRPr="00701DF4">
              <w:rPr>
                <w:rFonts w:asciiTheme="minorHAnsi" w:hAnsiTheme="minorHAnsi" w:cstheme="minorHAnsi"/>
                <w:sz w:val="18"/>
                <w:szCs w:val="18"/>
                <w:lang w:val="en-US"/>
              </w:rPr>
              <w:t>c/o (Care of address)</w:t>
            </w:r>
          </w:p>
        </w:tc>
        <w:tc>
          <w:tcPr>
            <w:tcW w:w="1418" w:type="dxa"/>
            <w:tcBorders>
              <w:top w:val="single" w:sz="8" w:space="0" w:color="000000"/>
              <w:left w:val="single" w:sz="8" w:space="0" w:color="000000"/>
              <w:bottom w:val="single" w:sz="8" w:space="0" w:color="000000"/>
              <w:right w:val="single" w:sz="8" w:space="0" w:color="000000"/>
            </w:tcBorders>
          </w:tcPr>
          <w:p w14:paraId="58BDE65C" w14:textId="1D2A6ED5" w:rsidR="00C04BC3" w:rsidRPr="00701DF4" w:rsidRDefault="00C04BC3" w:rsidP="00C04BC3">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083B33F6" w14:textId="694E59D6"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1-35 tecken</w:t>
            </w:r>
          </w:p>
        </w:tc>
        <w:tc>
          <w:tcPr>
            <w:tcW w:w="2552" w:type="dxa"/>
            <w:tcBorders>
              <w:top w:val="single" w:sz="8" w:space="0" w:color="000000"/>
              <w:left w:val="single" w:sz="8" w:space="0" w:color="000000"/>
              <w:bottom w:val="single" w:sz="8" w:space="0" w:color="000000"/>
              <w:right w:val="single" w:sz="8" w:space="0" w:color="000000"/>
            </w:tcBorders>
          </w:tcPr>
          <w:p w14:paraId="6245245B" w14:textId="143312EC"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C04BC3" w:rsidRPr="00701DF4" w14:paraId="64EFC2DF"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72C5D135" w14:textId="1E34A41E"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postnummer</w:t>
            </w:r>
          </w:p>
        </w:tc>
        <w:tc>
          <w:tcPr>
            <w:tcW w:w="1985" w:type="dxa"/>
            <w:tcBorders>
              <w:top w:val="single" w:sz="8" w:space="0" w:color="000000"/>
              <w:left w:val="single" w:sz="8" w:space="0" w:color="000000"/>
              <w:bottom w:val="single" w:sz="8" w:space="0" w:color="000000"/>
              <w:right w:val="single" w:sz="8" w:space="0" w:color="000000"/>
            </w:tcBorders>
          </w:tcPr>
          <w:p w14:paraId="29F7C4AF" w14:textId="6F825349"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NI: vård- och omsorgstagare.adress</w:t>
            </w:r>
            <w:r w:rsidRPr="00701DF4">
              <w:rPr>
                <w:rFonts w:asciiTheme="minorHAnsi" w:hAnsiTheme="minorHAnsi" w:cstheme="minorHAnsi"/>
                <w:sz w:val="18"/>
                <w:szCs w:val="18"/>
              </w:rPr>
              <w:br/>
              <w:t>Navet: PostNr</w:t>
            </w:r>
          </w:p>
        </w:tc>
        <w:tc>
          <w:tcPr>
            <w:tcW w:w="2551" w:type="dxa"/>
            <w:tcBorders>
              <w:top w:val="single" w:sz="8" w:space="0" w:color="000000"/>
              <w:left w:val="single" w:sz="8" w:space="0" w:color="000000"/>
              <w:bottom w:val="single" w:sz="8" w:space="0" w:color="000000"/>
              <w:right w:val="single" w:sz="8" w:space="0" w:color="000000"/>
            </w:tcBorders>
          </w:tcPr>
          <w:p w14:paraId="21412CBE" w14:textId="2E21137A"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Postnummer</w:t>
            </w:r>
          </w:p>
        </w:tc>
        <w:tc>
          <w:tcPr>
            <w:tcW w:w="1418" w:type="dxa"/>
            <w:tcBorders>
              <w:top w:val="single" w:sz="8" w:space="0" w:color="000000"/>
              <w:left w:val="single" w:sz="8" w:space="0" w:color="000000"/>
              <w:bottom w:val="single" w:sz="8" w:space="0" w:color="000000"/>
              <w:right w:val="single" w:sz="8" w:space="0" w:color="000000"/>
            </w:tcBorders>
          </w:tcPr>
          <w:p w14:paraId="5C5E2D38" w14:textId="64563C99" w:rsidR="00C04BC3" w:rsidRPr="00701DF4" w:rsidRDefault="00C04BC3" w:rsidP="00912C25">
            <w:pPr>
              <w:pStyle w:val="SoSTabelltext"/>
              <w:rPr>
                <w:rFonts w:asciiTheme="minorHAnsi" w:hAnsiTheme="minorHAnsi" w:cstheme="minorHAnsi"/>
                <w:sz w:val="18"/>
                <w:szCs w:val="18"/>
              </w:rPr>
            </w:pPr>
            <w:r w:rsidRPr="00701DF4">
              <w:rPr>
                <w:rFonts w:asciiTheme="minorHAnsi" w:hAnsiTheme="minorHAnsi" w:cstheme="minorHAnsi"/>
                <w:sz w:val="18"/>
                <w:szCs w:val="18"/>
              </w:rPr>
              <w:t>INT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23F9A007" w14:textId="0186EFC8"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Heltal: 00000 – 99999</w:t>
            </w:r>
          </w:p>
        </w:tc>
        <w:tc>
          <w:tcPr>
            <w:tcW w:w="2552" w:type="dxa"/>
            <w:tcBorders>
              <w:top w:val="single" w:sz="8" w:space="0" w:color="000000"/>
              <w:left w:val="single" w:sz="8" w:space="0" w:color="000000"/>
              <w:bottom w:val="single" w:sz="8" w:space="0" w:color="000000"/>
              <w:right w:val="single" w:sz="8" w:space="0" w:color="000000"/>
            </w:tcBorders>
          </w:tcPr>
          <w:p w14:paraId="3A7CE87C" w14:textId="739B74B5"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r w:rsidR="00C04BC3" w:rsidRPr="00701DF4" w14:paraId="51564EB9"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5D13DF71" w14:textId="039969A6"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postort</w:t>
            </w:r>
          </w:p>
        </w:tc>
        <w:tc>
          <w:tcPr>
            <w:tcW w:w="1985" w:type="dxa"/>
            <w:tcBorders>
              <w:top w:val="single" w:sz="8" w:space="0" w:color="000000"/>
              <w:left w:val="single" w:sz="8" w:space="0" w:color="000000"/>
              <w:bottom w:val="single" w:sz="8" w:space="0" w:color="000000"/>
              <w:right w:val="single" w:sz="8" w:space="0" w:color="000000"/>
            </w:tcBorders>
          </w:tcPr>
          <w:p w14:paraId="5E6FEA9C" w14:textId="798477D9"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NI: vård- och omsorgstagare.adre</w:t>
            </w:r>
            <w:r w:rsidRPr="00701DF4">
              <w:rPr>
                <w:rFonts w:asciiTheme="minorHAnsi" w:hAnsiTheme="minorHAnsi" w:cstheme="minorHAnsi"/>
                <w:sz w:val="18"/>
                <w:szCs w:val="18"/>
              </w:rPr>
              <w:lastRenderedPageBreak/>
              <w:t>ss</w:t>
            </w:r>
            <w:r w:rsidRPr="00701DF4">
              <w:rPr>
                <w:rFonts w:asciiTheme="minorHAnsi" w:hAnsiTheme="minorHAnsi" w:cstheme="minorHAnsi"/>
                <w:sz w:val="18"/>
                <w:szCs w:val="18"/>
              </w:rPr>
              <w:br/>
              <w:t>Navet: Postort</w:t>
            </w:r>
          </w:p>
        </w:tc>
        <w:tc>
          <w:tcPr>
            <w:tcW w:w="2551" w:type="dxa"/>
            <w:tcBorders>
              <w:top w:val="single" w:sz="8" w:space="0" w:color="000000"/>
              <w:left w:val="single" w:sz="8" w:space="0" w:color="000000"/>
              <w:bottom w:val="single" w:sz="8" w:space="0" w:color="000000"/>
              <w:right w:val="single" w:sz="8" w:space="0" w:color="000000"/>
            </w:tcBorders>
          </w:tcPr>
          <w:p w14:paraId="0688467B" w14:textId="3BD87815"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lastRenderedPageBreak/>
              <w:t>Postort</w:t>
            </w:r>
          </w:p>
        </w:tc>
        <w:tc>
          <w:tcPr>
            <w:tcW w:w="1418" w:type="dxa"/>
            <w:tcBorders>
              <w:top w:val="single" w:sz="8" w:space="0" w:color="000000"/>
              <w:left w:val="single" w:sz="8" w:space="0" w:color="000000"/>
              <w:bottom w:val="single" w:sz="8" w:space="0" w:color="000000"/>
              <w:right w:val="single" w:sz="8" w:space="0" w:color="000000"/>
            </w:tcBorders>
          </w:tcPr>
          <w:p w14:paraId="35048E10" w14:textId="22CFE55E" w:rsidR="00C04BC3" w:rsidRPr="00701DF4" w:rsidRDefault="00C04BC3" w:rsidP="00C04BC3">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ST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0ACACA31" w14:textId="1AED5332"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1-27 tecken</w:t>
            </w:r>
          </w:p>
        </w:tc>
        <w:tc>
          <w:tcPr>
            <w:tcW w:w="2552" w:type="dxa"/>
            <w:tcBorders>
              <w:top w:val="single" w:sz="8" w:space="0" w:color="000000"/>
              <w:left w:val="single" w:sz="8" w:space="0" w:color="000000"/>
              <w:bottom w:val="single" w:sz="8" w:space="0" w:color="000000"/>
              <w:right w:val="single" w:sz="8" w:space="0" w:color="000000"/>
            </w:tcBorders>
          </w:tcPr>
          <w:p w14:paraId="20BB6D21" w14:textId="3966D15A" w:rsidR="00C04BC3" w:rsidRPr="00701DF4" w:rsidRDefault="00C04BC3" w:rsidP="00C04BC3">
            <w:pPr>
              <w:pStyle w:val="SoSTabelltext"/>
              <w:rPr>
                <w:rFonts w:asciiTheme="minorHAnsi" w:hAnsiTheme="minorHAnsi" w:cstheme="minorHAnsi"/>
                <w:sz w:val="18"/>
                <w:szCs w:val="18"/>
              </w:rPr>
            </w:pPr>
            <w:r w:rsidRPr="00701DF4">
              <w:rPr>
                <w:rFonts w:asciiTheme="minorHAnsi" w:hAnsiTheme="minorHAnsi" w:cstheme="minorHAnsi"/>
                <w:sz w:val="18"/>
                <w:szCs w:val="18"/>
              </w:rPr>
              <w:t>https://trello.com/b/3Q3OjItK/personuppgifter-kravforum</w:t>
            </w:r>
          </w:p>
        </w:tc>
      </w:tr>
    </w:tbl>
    <w:p w14:paraId="0BBA00C0" w14:textId="77777777" w:rsidR="00C04BC3" w:rsidRPr="00701DF4" w:rsidRDefault="00C04BC3" w:rsidP="00B22586"/>
    <w:p w14:paraId="2AF5176A" w14:textId="146314EC" w:rsidR="00C04BC3" w:rsidRPr="00701DF4" w:rsidRDefault="00C04BC3">
      <w:r w:rsidRPr="00701DF4">
        <w:br w:type="page"/>
      </w:r>
    </w:p>
    <w:p w14:paraId="38265031" w14:textId="77777777" w:rsidR="00C04BC3" w:rsidRPr="00701DF4" w:rsidRDefault="00C04BC3" w:rsidP="00B22586"/>
    <w:p w14:paraId="48081812" w14:textId="76F777DE" w:rsidR="00C04BC3" w:rsidRPr="00701DF4" w:rsidRDefault="00C04BC3" w:rsidP="00C04BC3">
      <w:pPr>
        <w:pStyle w:val="Numreradrubrik3"/>
      </w:pPr>
      <w:bookmarkStart w:id="92" w:name="_Toc158116584"/>
      <w:r w:rsidRPr="00701DF4">
        <w:t>UtlandsAdress</w:t>
      </w:r>
      <w:bookmarkEnd w:id="92"/>
    </w:p>
    <w:p w14:paraId="79903C22" w14:textId="1C249BB8" w:rsidR="00C04BC3" w:rsidRPr="00701DF4" w:rsidRDefault="00C04BC3" w:rsidP="00C04BC3">
      <w:r w:rsidRPr="00701DF4">
        <w:rPr>
          <w:color w:val="000000"/>
        </w:rPr>
        <w:t xml:space="preserve">Engelskt namn: </w:t>
      </w:r>
      <w:r w:rsidRPr="00701DF4">
        <w:t>AddressAbroad</w:t>
      </w:r>
    </w:p>
    <w:p w14:paraId="402E3A54" w14:textId="77777777" w:rsidR="00C04BC3" w:rsidRPr="00701DF4" w:rsidRDefault="00C04BC3" w:rsidP="00C04BC3">
      <w:r w:rsidRPr="00701DF4">
        <w:rPr>
          <w:b/>
          <w:bCs/>
        </w:rPr>
        <w:t>Beskrivning:</w:t>
      </w:r>
      <w:r w:rsidRPr="00701DF4">
        <w:br/>
        <w:t>En person som är utvandrad kan anmäla en adress där han kan nås i utlandet eller i Sverige. Adressen är uppbyggd enligt adresstandarden SS 61 34 01. Uppgifterna gäller enbart för uppgifter som kommer från Skatteverket (i praktiken personer med PNR/SNR).</w:t>
      </w:r>
    </w:p>
    <w:p w14:paraId="0FC85EFC" w14:textId="77777777" w:rsidR="00C04BC3" w:rsidRPr="00701DF4" w:rsidRDefault="00C04BC3" w:rsidP="00C04BC3">
      <w:r w:rsidRPr="00701DF4">
        <w:rPr>
          <w:b/>
        </w:rPr>
        <w:t>Mappning till RIM:</w:t>
      </w:r>
      <w:r w:rsidRPr="00701DF4">
        <w:rPr>
          <w:b/>
        </w:rPr>
        <w:br/>
      </w:r>
      <w:r w:rsidRPr="00701DF4">
        <w:t>Navet: Utlandsadress</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C04BC3" w:rsidRPr="00701DF4" w14:paraId="1BA273BF"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892E330" w14:textId="77777777" w:rsidR="00C04BC3" w:rsidRPr="00701DF4" w:rsidRDefault="00C04BC3" w:rsidP="00D5522D">
            <w:pPr>
              <w:pStyle w:val="Tabellrubrik"/>
            </w:pPr>
            <w:r w:rsidRPr="00701DF4">
              <w:t xml:space="preserve">Mappning till RIM: </w:t>
            </w:r>
            <w:r w:rsidRPr="00701DF4">
              <w:br/>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6229E4C" w14:textId="77777777" w:rsidR="00C04BC3" w:rsidRPr="00701DF4" w:rsidRDefault="00C04BC3"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91FBF19" w14:textId="77777777" w:rsidR="00C04BC3" w:rsidRPr="00701DF4" w:rsidRDefault="00C04BC3"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1F2F4BB" w14:textId="77777777" w:rsidR="00C04BC3" w:rsidRPr="00701DF4" w:rsidRDefault="00C04BC3"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50A36AD2" w14:textId="77777777" w:rsidR="00C04BC3" w:rsidRPr="00701DF4" w:rsidRDefault="00C04BC3"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845DFAB" w14:textId="77777777" w:rsidR="00C04BC3" w:rsidRPr="00701DF4" w:rsidRDefault="00C04BC3" w:rsidP="00D5522D">
            <w:pPr>
              <w:pStyle w:val="Tabellrubrik"/>
            </w:pPr>
            <w:r w:rsidRPr="00701DF4">
              <w:t>Spårbarhet till krav</w:t>
            </w:r>
          </w:p>
        </w:tc>
      </w:tr>
      <w:tr w:rsidR="00C41C69" w:rsidRPr="00701DF4" w14:paraId="134C420C"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423F2AF2" w14:textId="4F64C701"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utdelningsadress1</w:t>
            </w:r>
          </w:p>
        </w:tc>
        <w:tc>
          <w:tcPr>
            <w:tcW w:w="1985" w:type="dxa"/>
            <w:tcBorders>
              <w:top w:val="single" w:sz="8" w:space="0" w:color="000000"/>
              <w:left w:val="single" w:sz="8" w:space="0" w:color="000000"/>
              <w:bottom w:val="single" w:sz="8" w:space="0" w:color="000000"/>
              <w:right w:val="single" w:sz="8" w:space="0" w:color="000000"/>
            </w:tcBorders>
          </w:tcPr>
          <w:p w14:paraId="0C5F6779" w14:textId="11912A4F"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Utdelningsadress1</w:t>
            </w:r>
          </w:p>
        </w:tc>
        <w:tc>
          <w:tcPr>
            <w:tcW w:w="2551" w:type="dxa"/>
            <w:tcBorders>
              <w:top w:val="single" w:sz="8" w:space="0" w:color="000000"/>
              <w:left w:val="single" w:sz="8" w:space="0" w:color="000000"/>
              <w:bottom w:val="single" w:sz="8" w:space="0" w:color="000000"/>
              <w:right w:val="single" w:sz="8" w:space="0" w:color="000000"/>
            </w:tcBorders>
          </w:tcPr>
          <w:p w14:paraId="43115377" w14:textId="65CE9C80"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 1</w:t>
            </w:r>
          </w:p>
        </w:tc>
        <w:tc>
          <w:tcPr>
            <w:tcW w:w="1418" w:type="dxa"/>
            <w:tcBorders>
              <w:top w:val="single" w:sz="8" w:space="0" w:color="000000"/>
              <w:left w:val="single" w:sz="8" w:space="0" w:color="000000"/>
              <w:bottom w:val="single" w:sz="8" w:space="0" w:color="000000"/>
              <w:right w:val="single" w:sz="8" w:space="0" w:color="000000"/>
            </w:tcBorders>
          </w:tcPr>
          <w:p w14:paraId="0ABBD327" w14:textId="13E0F8D0" w:rsidR="00C41C69" w:rsidRPr="00701DF4" w:rsidRDefault="00C41C69" w:rsidP="00676B94">
            <w:pPr>
              <w:jc w:val="cente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62A02741" w14:textId="3B5F6370"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1-35 tecken</w:t>
            </w:r>
          </w:p>
        </w:tc>
        <w:tc>
          <w:tcPr>
            <w:tcW w:w="2552" w:type="dxa"/>
            <w:tcBorders>
              <w:top w:val="single" w:sz="8" w:space="0" w:color="000000"/>
              <w:left w:val="single" w:sz="8" w:space="0" w:color="000000"/>
              <w:bottom w:val="single" w:sz="8" w:space="0" w:color="000000"/>
              <w:right w:val="single" w:sz="8" w:space="0" w:color="000000"/>
            </w:tcBorders>
          </w:tcPr>
          <w:p w14:paraId="350EC946" w14:textId="422BDEDF"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C41C69" w:rsidRPr="00701DF4" w14:paraId="165F765A"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6F8E8200" w14:textId="504397B2"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utdelningsadress2</w:t>
            </w:r>
          </w:p>
        </w:tc>
        <w:tc>
          <w:tcPr>
            <w:tcW w:w="1985" w:type="dxa"/>
            <w:tcBorders>
              <w:top w:val="single" w:sz="8" w:space="0" w:color="000000"/>
              <w:left w:val="single" w:sz="8" w:space="0" w:color="000000"/>
              <w:bottom w:val="single" w:sz="8" w:space="0" w:color="000000"/>
              <w:right w:val="single" w:sz="8" w:space="0" w:color="000000"/>
            </w:tcBorders>
          </w:tcPr>
          <w:p w14:paraId="491E2A51" w14:textId="6E72FAED"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Utdelningsadress2</w:t>
            </w:r>
          </w:p>
        </w:tc>
        <w:tc>
          <w:tcPr>
            <w:tcW w:w="2551" w:type="dxa"/>
            <w:tcBorders>
              <w:top w:val="single" w:sz="8" w:space="0" w:color="000000"/>
              <w:left w:val="single" w:sz="8" w:space="0" w:color="000000"/>
              <w:bottom w:val="single" w:sz="8" w:space="0" w:color="000000"/>
              <w:right w:val="single" w:sz="8" w:space="0" w:color="000000"/>
            </w:tcBorders>
          </w:tcPr>
          <w:p w14:paraId="254A4A0E" w14:textId="4BE44ADD"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 2</w:t>
            </w:r>
          </w:p>
        </w:tc>
        <w:tc>
          <w:tcPr>
            <w:tcW w:w="1418" w:type="dxa"/>
            <w:tcBorders>
              <w:top w:val="single" w:sz="8" w:space="0" w:color="000000"/>
              <w:left w:val="single" w:sz="8" w:space="0" w:color="000000"/>
              <w:bottom w:val="single" w:sz="8" w:space="0" w:color="000000"/>
              <w:right w:val="single" w:sz="8" w:space="0" w:color="000000"/>
            </w:tcBorders>
          </w:tcPr>
          <w:p w14:paraId="2E07D2C1" w14:textId="24666FF2" w:rsidR="00C41C69" w:rsidRPr="00701DF4" w:rsidRDefault="00C41C69" w:rsidP="00676B94">
            <w:pPr>
              <w:jc w:val="cente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7D2CFD84" w14:textId="48F4ED36"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1-35 tecken</w:t>
            </w:r>
          </w:p>
        </w:tc>
        <w:tc>
          <w:tcPr>
            <w:tcW w:w="2552" w:type="dxa"/>
            <w:tcBorders>
              <w:top w:val="single" w:sz="8" w:space="0" w:color="000000"/>
              <w:left w:val="single" w:sz="8" w:space="0" w:color="000000"/>
              <w:bottom w:val="single" w:sz="8" w:space="0" w:color="000000"/>
              <w:right w:val="single" w:sz="8" w:space="0" w:color="000000"/>
            </w:tcBorders>
          </w:tcPr>
          <w:p w14:paraId="4206B520" w14:textId="7C4E1618"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C41C69" w:rsidRPr="00701DF4" w14:paraId="13E341AF"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674C197C" w14:textId="0FFE715D"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utdelningsadress3</w:t>
            </w:r>
          </w:p>
        </w:tc>
        <w:tc>
          <w:tcPr>
            <w:tcW w:w="1985" w:type="dxa"/>
            <w:tcBorders>
              <w:top w:val="single" w:sz="8" w:space="0" w:color="000000"/>
              <w:left w:val="single" w:sz="8" w:space="0" w:color="000000"/>
              <w:bottom w:val="single" w:sz="8" w:space="0" w:color="000000"/>
              <w:right w:val="single" w:sz="8" w:space="0" w:color="000000"/>
            </w:tcBorders>
          </w:tcPr>
          <w:p w14:paraId="6D7A8C20" w14:textId="216B9205"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Utdelningsadress3</w:t>
            </w:r>
          </w:p>
        </w:tc>
        <w:tc>
          <w:tcPr>
            <w:tcW w:w="2551" w:type="dxa"/>
            <w:tcBorders>
              <w:top w:val="single" w:sz="8" w:space="0" w:color="000000"/>
              <w:left w:val="single" w:sz="8" w:space="0" w:color="000000"/>
              <w:bottom w:val="single" w:sz="8" w:space="0" w:color="000000"/>
              <w:right w:val="single" w:sz="8" w:space="0" w:color="000000"/>
            </w:tcBorders>
          </w:tcPr>
          <w:p w14:paraId="115E9EEA" w14:textId="0693FDAB" w:rsidR="00C41C69" w:rsidRPr="00701DF4" w:rsidRDefault="00C41C69" w:rsidP="00C41C69">
            <w:pPr>
              <w:pStyle w:val="SoSTabelltext"/>
              <w:rPr>
                <w:rFonts w:asciiTheme="minorHAnsi" w:hAnsiTheme="minorHAnsi" w:cstheme="minorHAnsi"/>
                <w:sz w:val="18"/>
                <w:szCs w:val="18"/>
                <w:lang w:val="en-US"/>
              </w:rPr>
            </w:pPr>
            <w:r w:rsidRPr="00701DF4">
              <w:rPr>
                <w:rFonts w:asciiTheme="minorHAnsi" w:hAnsiTheme="minorHAnsi" w:cstheme="minorHAnsi"/>
                <w:sz w:val="18"/>
                <w:szCs w:val="18"/>
              </w:rPr>
              <w:t>Utdelningsadress 3</w:t>
            </w:r>
          </w:p>
        </w:tc>
        <w:tc>
          <w:tcPr>
            <w:tcW w:w="1418" w:type="dxa"/>
            <w:tcBorders>
              <w:top w:val="single" w:sz="8" w:space="0" w:color="000000"/>
              <w:left w:val="single" w:sz="8" w:space="0" w:color="000000"/>
              <w:bottom w:val="single" w:sz="8" w:space="0" w:color="000000"/>
              <w:right w:val="single" w:sz="8" w:space="0" w:color="000000"/>
            </w:tcBorders>
          </w:tcPr>
          <w:p w14:paraId="76033113" w14:textId="5867DF3A" w:rsidR="00C41C69" w:rsidRPr="00701DF4" w:rsidRDefault="00C41C69" w:rsidP="00676B94">
            <w:pPr>
              <w:jc w:val="cente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737E9D56" w14:textId="1EAFF552"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1-35 tecken</w:t>
            </w:r>
          </w:p>
        </w:tc>
        <w:tc>
          <w:tcPr>
            <w:tcW w:w="2552" w:type="dxa"/>
            <w:tcBorders>
              <w:top w:val="single" w:sz="8" w:space="0" w:color="000000"/>
              <w:left w:val="single" w:sz="8" w:space="0" w:color="000000"/>
              <w:bottom w:val="single" w:sz="8" w:space="0" w:color="000000"/>
              <w:right w:val="single" w:sz="8" w:space="0" w:color="000000"/>
            </w:tcBorders>
          </w:tcPr>
          <w:p w14:paraId="5B66DAC3" w14:textId="73B00926"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C41C69" w:rsidRPr="00701DF4" w14:paraId="18538839"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105B9E0F" w14:textId="380371CA"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landskod</w:t>
            </w:r>
          </w:p>
        </w:tc>
        <w:tc>
          <w:tcPr>
            <w:tcW w:w="1985" w:type="dxa"/>
            <w:tcBorders>
              <w:top w:val="single" w:sz="8" w:space="0" w:color="000000"/>
              <w:left w:val="single" w:sz="8" w:space="0" w:color="000000"/>
              <w:bottom w:val="single" w:sz="8" w:space="0" w:color="000000"/>
              <w:right w:val="single" w:sz="8" w:space="0" w:color="000000"/>
            </w:tcBorders>
          </w:tcPr>
          <w:p w14:paraId="25CB63DE" w14:textId="30D42269"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NI: person.adress</w:t>
            </w:r>
            <w:r w:rsidRPr="00701DF4">
              <w:rPr>
                <w:rFonts w:asciiTheme="minorHAnsi" w:hAnsiTheme="minorHAnsi" w:cstheme="minorHAnsi"/>
                <w:sz w:val="18"/>
                <w:szCs w:val="18"/>
              </w:rPr>
              <w:br/>
              <w:t>Navet: Land</w:t>
            </w:r>
          </w:p>
        </w:tc>
        <w:tc>
          <w:tcPr>
            <w:tcW w:w="2551" w:type="dxa"/>
            <w:tcBorders>
              <w:top w:val="single" w:sz="8" w:space="0" w:color="000000"/>
              <w:left w:val="single" w:sz="8" w:space="0" w:color="000000"/>
              <w:bottom w:val="single" w:sz="8" w:space="0" w:color="000000"/>
              <w:right w:val="single" w:sz="8" w:space="0" w:color="000000"/>
            </w:tcBorders>
          </w:tcPr>
          <w:p w14:paraId="06C2FAE4" w14:textId="186D3F45"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Land</w:t>
            </w:r>
            <w:r w:rsidR="00804C8B" w:rsidRPr="00701DF4">
              <w:rPr>
                <w:rFonts w:asciiTheme="minorHAnsi" w:hAnsiTheme="minorHAnsi" w:cstheme="minorHAnsi"/>
                <w:sz w:val="18"/>
                <w:szCs w:val="18"/>
              </w:rPr>
              <w:t xml:space="preserve"> i fulltext enligt SKV kodtabell</w:t>
            </w:r>
          </w:p>
        </w:tc>
        <w:tc>
          <w:tcPr>
            <w:tcW w:w="1418" w:type="dxa"/>
            <w:tcBorders>
              <w:top w:val="single" w:sz="8" w:space="0" w:color="000000"/>
              <w:left w:val="single" w:sz="8" w:space="0" w:color="000000"/>
              <w:bottom w:val="single" w:sz="8" w:space="0" w:color="000000"/>
              <w:right w:val="single" w:sz="8" w:space="0" w:color="000000"/>
            </w:tcBorders>
          </w:tcPr>
          <w:p w14:paraId="011FBBFF" w14:textId="73932162" w:rsidR="00C41C69" w:rsidRPr="00701DF4" w:rsidRDefault="00C41C69" w:rsidP="00676B94">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ST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397BDDD5" w14:textId="4DB92E2B" w:rsidR="00C41C69" w:rsidRPr="00701DF4" w:rsidRDefault="00166BD5"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Skatteverkets kodverk </w:t>
            </w:r>
            <w:r w:rsidR="00794DCB" w:rsidRPr="00701DF4">
              <w:rPr>
                <w:rFonts w:asciiTheme="minorHAnsi" w:hAnsiTheme="minorHAnsi" w:cstheme="minorHAnsi"/>
                <w:sz w:val="18"/>
                <w:szCs w:val="18"/>
              </w:rPr>
              <w:t>”Landskoder i folkbokföringen</w:t>
            </w:r>
            <w:r w:rsidR="006F102B" w:rsidRPr="00701DF4">
              <w:rPr>
                <w:rFonts w:asciiTheme="minorHAnsi" w:hAnsiTheme="minorHAnsi" w:cstheme="minorHAnsi"/>
                <w:sz w:val="18"/>
                <w:szCs w:val="18"/>
              </w:rPr>
              <w:t>”</w:t>
            </w:r>
            <w:r w:rsidR="00C41C69" w:rsidRPr="00701DF4">
              <w:rPr>
                <w:rFonts w:asciiTheme="minorHAnsi" w:hAnsiTheme="minorHAnsi" w:cstheme="minorHAnsi"/>
                <w:sz w:val="18"/>
                <w:szCs w:val="18"/>
              </w:rPr>
              <w:t xml:space="preserve"> </w:t>
            </w:r>
            <w:r w:rsidR="00CB0225" w:rsidRPr="00701DF4">
              <w:rPr>
                <w:rFonts w:asciiTheme="minorHAnsi" w:hAnsiTheme="minorHAnsi" w:cstheme="minorHAnsi"/>
                <w:sz w:val="18"/>
                <w:szCs w:val="18"/>
              </w:rPr>
              <w:t>[R13]</w:t>
            </w:r>
          </w:p>
        </w:tc>
        <w:tc>
          <w:tcPr>
            <w:tcW w:w="2552" w:type="dxa"/>
            <w:tcBorders>
              <w:top w:val="single" w:sz="8" w:space="0" w:color="000000"/>
              <w:left w:val="single" w:sz="8" w:space="0" w:color="000000"/>
              <w:bottom w:val="single" w:sz="8" w:space="0" w:color="000000"/>
              <w:right w:val="single" w:sz="8" w:space="0" w:color="000000"/>
            </w:tcBorders>
          </w:tcPr>
          <w:p w14:paraId="5FFA170F" w14:textId="08E424B0"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C41C69" w:rsidRPr="00701DF4" w14:paraId="16F53B06"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579DAA27" w14:textId="0B3C5A8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datum för utlandsadress</w:t>
            </w:r>
          </w:p>
        </w:tc>
        <w:tc>
          <w:tcPr>
            <w:tcW w:w="1985" w:type="dxa"/>
            <w:tcBorders>
              <w:top w:val="single" w:sz="8" w:space="0" w:color="000000"/>
              <w:left w:val="single" w:sz="8" w:space="0" w:color="000000"/>
              <w:bottom w:val="single" w:sz="8" w:space="0" w:color="000000"/>
              <w:right w:val="single" w:sz="8" w:space="0" w:color="000000"/>
            </w:tcBorders>
          </w:tcPr>
          <w:p w14:paraId="569583E4" w14:textId="60F217F8"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 Utlandsadressdatum</w:t>
            </w:r>
          </w:p>
        </w:tc>
        <w:tc>
          <w:tcPr>
            <w:tcW w:w="2551" w:type="dxa"/>
            <w:tcBorders>
              <w:top w:val="single" w:sz="8" w:space="0" w:color="000000"/>
              <w:left w:val="single" w:sz="8" w:space="0" w:color="000000"/>
              <w:bottom w:val="single" w:sz="8" w:space="0" w:color="000000"/>
              <w:right w:val="single" w:sz="8" w:space="0" w:color="000000"/>
            </w:tcBorders>
          </w:tcPr>
          <w:p w14:paraId="40F1A6FB" w14:textId="6CBFB2C4"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Datum för utlandsadress</w:t>
            </w:r>
          </w:p>
        </w:tc>
        <w:tc>
          <w:tcPr>
            <w:tcW w:w="1418" w:type="dxa"/>
            <w:tcBorders>
              <w:top w:val="single" w:sz="8" w:space="0" w:color="000000"/>
              <w:left w:val="single" w:sz="8" w:space="0" w:color="000000"/>
              <w:bottom w:val="single" w:sz="8" w:space="0" w:color="000000"/>
              <w:right w:val="single" w:sz="8" w:space="0" w:color="000000"/>
            </w:tcBorders>
          </w:tcPr>
          <w:p w14:paraId="119FCD45" w14:textId="7A317068" w:rsidR="00C41C69" w:rsidRPr="00701DF4" w:rsidRDefault="00C41C69" w:rsidP="00676B94">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PartialDate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2FB5AE71"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ÅÅÅÅMMDD: ÅÅÅÅ: 1875 - 1996*</w:t>
            </w:r>
          </w:p>
          <w:p w14:paraId="67F1E7BC"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MM: 00 - 12</w:t>
            </w:r>
          </w:p>
          <w:p w14:paraId="46540A76"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DD: 00 - 31</w:t>
            </w:r>
          </w:p>
          <w:p w14:paraId="3A927AA0" w14:textId="212231AD"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 tom nuvarande år. </w:t>
            </w:r>
          </w:p>
        </w:tc>
        <w:tc>
          <w:tcPr>
            <w:tcW w:w="2552" w:type="dxa"/>
            <w:tcBorders>
              <w:top w:val="single" w:sz="8" w:space="0" w:color="000000"/>
              <w:left w:val="single" w:sz="8" w:space="0" w:color="000000"/>
              <w:bottom w:val="single" w:sz="8" w:space="0" w:color="000000"/>
              <w:right w:val="single" w:sz="8" w:space="0" w:color="000000"/>
            </w:tcBorders>
          </w:tcPr>
          <w:p w14:paraId="20772C8F" w14:textId="08CF2DD3"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C41C69" w:rsidRPr="00701DF4" w14:paraId="48FE0AC8"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17BA0638" w14:textId="0F1D9BFF"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lastRenderedPageBreak/>
              <w:t>datum för rösträtt</w:t>
            </w:r>
          </w:p>
        </w:tc>
        <w:tc>
          <w:tcPr>
            <w:tcW w:w="1985" w:type="dxa"/>
            <w:tcBorders>
              <w:top w:val="single" w:sz="8" w:space="0" w:color="000000"/>
              <w:left w:val="single" w:sz="8" w:space="0" w:color="000000"/>
              <w:bottom w:val="single" w:sz="8" w:space="0" w:color="000000"/>
              <w:right w:val="single" w:sz="8" w:space="0" w:color="000000"/>
            </w:tcBorders>
          </w:tcPr>
          <w:p w14:paraId="568D40B9" w14:textId="7DF63CC8"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 Rostrattsdatum</w:t>
            </w:r>
          </w:p>
        </w:tc>
        <w:tc>
          <w:tcPr>
            <w:tcW w:w="2551" w:type="dxa"/>
            <w:tcBorders>
              <w:top w:val="single" w:sz="8" w:space="0" w:color="000000"/>
              <w:left w:val="single" w:sz="8" w:space="0" w:color="000000"/>
              <w:bottom w:val="single" w:sz="8" w:space="0" w:color="000000"/>
              <w:right w:val="single" w:sz="8" w:space="0" w:color="000000"/>
            </w:tcBorders>
          </w:tcPr>
          <w:p w14:paraId="03F8E3C2" w14:textId="6A86B8DE"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Datum för rösträtt</w:t>
            </w:r>
          </w:p>
        </w:tc>
        <w:tc>
          <w:tcPr>
            <w:tcW w:w="1418" w:type="dxa"/>
            <w:tcBorders>
              <w:top w:val="single" w:sz="8" w:space="0" w:color="000000"/>
              <w:left w:val="single" w:sz="8" w:space="0" w:color="000000"/>
              <w:bottom w:val="single" w:sz="8" w:space="0" w:color="000000"/>
              <w:right w:val="single" w:sz="8" w:space="0" w:color="000000"/>
            </w:tcBorders>
          </w:tcPr>
          <w:p w14:paraId="7E464830" w14:textId="4D6F125C" w:rsidR="00C41C69" w:rsidRPr="00701DF4" w:rsidRDefault="00C41C69" w:rsidP="00676B94">
            <w:pPr>
              <w:pStyle w:val="SoSTabelltext"/>
              <w:jc w:val="center"/>
              <w:rPr>
                <w:rFonts w:asciiTheme="minorHAnsi" w:hAnsiTheme="minorHAnsi" w:cstheme="minorHAnsi"/>
                <w:sz w:val="18"/>
                <w:szCs w:val="18"/>
              </w:rPr>
            </w:pPr>
            <w:r w:rsidRPr="00701DF4">
              <w:rPr>
                <w:rFonts w:asciiTheme="minorHAnsi" w:hAnsiTheme="minorHAnsi" w:cstheme="minorHAnsi"/>
                <w:sz w:val="18"/>
                <w:szCs w:val="18"/>
              </w:rPr>
              <w:t>PartialDate (</w:t>
            </w:r>
            <w:r w:rsidRPr="00701DF4">
              <w:rPr>
                <w:rFonts w:asciiTheme="minorHAnsi" w:hAnsiTheme="minorHAnsi" w:cstheme="minorHAnsi"/>
                <w:color w:val="000000"/>
                <w:sz w:val="18"/>
                <w:szCs w:val="18"/>
              </w:rPr>
              <w:t>0..1</w:t>
            </w:r>
            <w:r w:rsidRPr="00701DF4">
              <w:rPr>
                <w:rFonts w:asciiTheme="minorHAnsi" w:hAnsiTheme="minorHAnsi"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39203AF9"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ÅÅÅÅMMDD: ÅÅÅÅ: 1875 - 1996*</w:t>
            </w:r>
          </w:p>
          <w:p w14:paraId="24833D59"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MM: 00 - 12</w:t>
            </w:r>
          </w:p>
          <w:p w14:paraId="59D53F78"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DD: 00 - 31</w:t>
            </w:r>
          </w:p>
          <w:p w14:paraId="694C5AE9" w14:textId="64F0CB03"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 = tom nuvarande år. </w:t>
            </w:r>
          </w:p>
        </w:tc>
        <w:tc>
          <w:tcPr>
            <w:tcW w:w="2552" w:type="dxa"/>
            <w:tcBorders>
              <w:top w:val="single" w:sz="8" w:space="0" w:color="000000"/>
              <w:left w:val="single" w:sz="8" w:space="0" w:color="000000"/>
              <w:bottom w:val="single" w:sz="8" w:space="0" w:color="000000"/>
              <w:right w:val="single" w:sz="8" w:space="0" w:color="000000"/>
            </w:tcBorders>
          </w:tcPr>
          <w:p w14:paraId="3148980D" w14:textId="04A92BED"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bl>
    <w:p w14:paraId="7DB29B98" w14:textId="77777777" w:rsidR="00C04BC3" w:rsidRPr="00701DF4" w:rsidRDefault="00C04BC3" w:rsidP="00B22586"/>
    <w:p w14:paraId="1BF2C321" w14:textId="77777777" w:rsidR="00C04BC3" w:rsidRPr="00701DF4" w:rsidRDefault="00C04BC3" w:rsidP="00B22586"/>
    <w:p w14:paraId="70E8DB04" w14:textId="3027207D" w:rsidR="00C41C69" w:rsidRPr="00701DF4" w:rsidRDefault="00C41C69">
      <w:r w:rsidRPr="00701DF4">
        <w:br w:type="page"/>
      </w:r>
    </w:p>
    <w:p w14:paraId="681634F3" w14:textId="77777777" w:rsidR="00C41C69" w:rsidRPr="00701DF4" w:rsidRDefault="00C41C69" w:rsidP="00B22586"/>
    <w:p w14:paraId="4A3977C2" w14:textId="5660A368" w:rsidR="00C41C69" w:rsidRPr="00701DF4" w:rsidRDefault="00C41C69" w:rsidP="00C41C69">
      <w:pPr>
        <w:pStyle w:val="Numreradrubrik3"/>
      </w:pPr>
      <w:bookmarkStart w:id="93" w:name="_Toc158116585"/>
      <w:r w:rsidRPr="00701DF4">
        <w:t>UUID</w:t>
      </w:r>
      <w:bookmarkEnd w:id="93"/>
    </w:p>
    <w:p w14:paraId="19B4297E" w14:textId="7A239D68" w:rsidR="00C41C69" w:rsidRPr="00701DF4" w:rsidRDefault="00C41C69" w:rsidP="00C41C69">
      <w:r w:rsidRPr="00701DF4">
        <w:rPr>
          <w:color w:val="000000"/>
        </w:rPr>
        <w:t xml:space="preserve">Engelskt namn: </w:t>
      </w:r>
      <w:r w:rsidRPr="00701DF4">
        <w:t>UUID</w:t>
      </w:r>
    </w:p>
    <w:p w14:paraId="2FA87C59" w14:textId="77777777" w:rsidR="00C41C69" w:rsidRPr="00701DF4" w:rsidRDefault="00C41C69" w:rsidP="00C41C69">
      <w:r w:rsidRPr="00701DF4">
        <w:rPr>
          <w:b/>
          <w:bCs/>
        </w:rPr>
        <w:t>Beskrivning:</w:t>
      </w:r>
      <w:r w:rsidRPr="00701DF4">
        <w:br/>
        <w:t>En person som är utvandrad kan anmäla en adress där han kan nås i utlandet eller i Sverige. Adressen är uppbyggd enligt adresstandarden SS 61 34 01. Uppgifterna gäller enbart för uppgifter som kommer från Skatteverket (i praktiken personer med PNR/SNR).</w:t>
      </w:r>
    </w:p>
    <w:p w14:paraId="33F4B2DD" w14:textId="77777777" w:rsidR="00C41C69" w:rsidRPr="00701DF4" w:rsidRDefault="00C41C69" w:rsidP="00C41C69">
      <w:r w:rsidRPr="00701DF4">
        <w:rPr>
          <w:b/>
        </w:rPr>
        <w:t>Mappning till RIM:</w:t>
      </w:r>
      <w:r w:rsidRPr="00701DF4">
        <w:rPr>
          <w:b/>
        </w:rPr>
        <w:br/>
      </w:r>
      <w:r w:rsidRPr="00701DF4">
        <w:t>Navet: UUID</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C41C69" w:rsidRPr="00701DF4" w14:paraId="7F66085A"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8D15E10" w14:textId="77777777" w:rsidR="00C41C69" w:rsidRPr="00701DF4" w:rsidRDefault="00C41C69" w:rsidP="00D5522D">
            <w:pPr>
              <w:pStyle w:val="Tabellrubrik"/>
            </w:pPr>
            <w:r w:rsidRPr="00701DF4">
              <w:t xml:space="preserve">Mappning till RIM: </w:t>
            </w:r>
            <w:r w:rsidRPr="00701DF4">
              <w:br/>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312649B" w14:textId="77777777" w:rsidR="00C41C69" w:rsidRPr="00701DF4" w:rsidRDefault="00C41C69"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73AA4B26" w14:textId="77777777" w:rsidR="00C41C69" w:rsidRPr="00701DF4" w:rsidRDefault="00C41C69"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711DD87" w14:textId="77777777" w:rsidR="00C41C69" w:rsidRPr="00701DF4" w:rsidRDefault="00C41C69"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36C6407" w14:textId="77777777" w:rsidR="00C41C69" w:rsidRPr="00701DF4" w:rsidRDefault="00C41C69"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60462E2B" w14:textId="77777777" w:rsidR="00C41C69" w:rsidRPr="00701DF4" w:rsidRDefault="00C41C69" w:rsidP="00D5522D">
            <w:pPr>
              <w:pStyle w:val="Tabellrubrik"/>
            </w:pPr>
            <w:r w:rsidRPr="00701DF4">
              <w:t>Spårbarhet till krav</w:t>
            </w:r>
          </w:p>
        </w:tc>
      </w:tr>
      <w:tr w:rsidR="00C41C69" w:rsidRPr="00701DF4" w14:paraId="6176CAB6"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085B51A5" w14:textId="3455D33F"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fastighet</w:t>
            </w:r>
          </w:p>
        </w:tc>
        <w:tc>
          <w:tcPr>
            <w:tcW w:w="1985" w:type="dxa"/>
            <w:tcBorders>
              <w:top w:val="single" w:sz="8" w:space="0" w:color="000000"/>
              <w:left w:val="single" w:sz="8" w:space="0" w:color="000000"/>
              <w:bottom w:val="single" w:sz="8" w:space="0" w:color="000000"/>
              <w:right w:val="single" w:sz="8" w:space="0" w:color="000000"/>
            </w:tcBorders>
          </w:tcPr>
          <w:p w14:paraId="3257DE9D" w14:textId="2092B353"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 Fastighet</w:t>
            </w:r>
          </w:p>
        </w:tc>
        <w:tc>
          <w:tcPr>
            <w:tcW w:w="2551" w:type="dxa"/>
            <w:tcBorders>
              <w:top w:val="single" w:sz="8" w:space="0" w:color="000000"/>
              <w:left w:val="single" w:sz="8" w:space="0" w:color="000000"/>
              <w:bottom w:val="single" w:sz="8" w:space="0" w:color="000000"/>
              <w:right w:val="single" w:sz="8" w:space="0" w:color="000000"/>
            </w:tcBorders>
          </w:tcPr>
          <w:p w14:paraId="7004054C" w14:textId="1FAB332F"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UUID för fastighet</w:t>
            </w:r>
          </w:p>
        </w:tc>
        <w:tc>
          <w:tcPr>
            <w:tcW w:w="1418" w:type="dxa"/>
            <w:tcBorders>
              <w:top w:val="single" w:sz="8" w:space="0" w:color="000000"/>
              <w:left w:val="single" w:sz="8" w:space="0" w:color="000000"/>
              <w:bottom w:val="single" w:sz="8" w:space="0" w:color="000000"/>
              <w:right w:val="single" w:sz="8" w:space="0" w:color="000000"/>
            </w:tcBorders>
          </w:tcPr>
          <w:p w14:paraId="654C33C3" w14:textId="3200BC74" w:rsidR="00C41C69" w:rsidRPr="00701DF4" w:rsidRDefault="00C41C69" w:rsidP="00C41C69">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376AA31F" w14:textId="7EDA4D32"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36 tecken</w:t>
            </w:r>
          </w:p>
        </w:tc>
        <w:tc>
          <w:tcPr>
            <w:tcW w:w="2552" w:type="dxa"/>
            <w:tcBorders>
              <w:top w:val="single" w:sz="8" w:space="0" w:color="000000"/>
              <w:left w:val="single" w:sz="8" w:space="0" w:color="000000"/>
              <w:bottom w:val="single" w:sz="8" w:space="0" w:color="000000"/>
              <w:right w:val="single" w:sz="8" w:space="0" w:color="000000"/>
            </w:tcBorders>
          </w:tcPr>
          <w:p w14:paraId="1100A997" w14:textId="31669B01"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C41C69" w:rsidRPr="00701DF4" w14:paraId="4993529D"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254BA58D" w14:textId="0C3C6A86"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adress</w:t>
            </w:r>
          </w:p>
        </w:tc>
        <w:tc>
          <w:tcPr>
            <w:tcW w:w="1985" w:type="dxa"/>
            <w:tcBorders>
              <w:top w:val="single" w:sz="8" w:space="0" w:color="000000"/>
              <w:left w:val="single" w:sz="8" w:space="0" w:color="000000"/>
              <w:bottom w:val="single" w:sz="8" w:space="0" w:color="000000"/>
              <w:right w:val="single" w:sz="8" w:space="0" w:color="000000"/>
            </w:tcBorders>
          </w:tcPr>
          <w:p w14:paraId="621AC83F" w14:textId="1E349F8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 Adress</w:t>
            </w:r>
          </w:p>
        </w:tc>
        <w:tc>
          <w:tcPr>
            <w:tcW w:w="2551" w:type="dxa"/>
            <w:tcBorders>
              <w:top w:val="single" w:sz="8" w:space="0" w:color="000000"/>
              <w:left w:val="single" w:sz="8" w:space="0" w:color="000000"/>
              <w:bottom w:val="single" w:sz="8" w:space="0" w:color="000000"/>
              <w:right w:val="single" w:sz="8" w:space="0" w:color="000000"/>
            </w:tcBorders>
          </w:tcPr>
          <w:p w14:paraId="3880F14E" w14:textId="0B6CA980"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UUID för adressplats</w:t>
            </w:r>
          </w:p>
        </w:tc>
        <w:tc>
          <w:tcPr>
            <w:tcW w:w="1418" w:type="dxa"/>
            <w:tcBorders>
              <w:top w:val="single" w:sz="8" w:space="0" w:color="000000"/>
              <w:left w:val="single" w:sz="8" w:space="0" w:color="000000"/>
              <w:bottom w:val="single" w:sz="8" w:space="0" w:color="000000"/>
              <w:right w:val="single" w:sz="8" w:space="0" w:color="000000"/>
            </w:tcBorders>
          </w:tcPr>
          <w:p w14:paraId="45B5FDB3" w14:textId="79C410AB" w:rsidR="00C41C69" w:rsidRPr="00701DF4" w:rsidRDefault="00C41C69" w:rsidP="00C41C69">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71D296FD" w14:textId="7F8507C1"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36 tecken</w:t>
            </w:r>
          </w:p>
        </w:tc>
        <w:tc>
          <w:tcPr>
            <w:tcW w:w="2552" w:type="dxa"/>
            <w:tcBorders>
              <w:top w:val="single" w:sz="8" w:space="0" w:color="000000"/>
              <w:left w:val="single" w:sz="8" w:space="0" w:color="000000"/>
              <w:bottom w:val="single" w:sz="8" w:space="0" w:color="000000"/>
              <w:right w:val="single" w:sz="8" w:space="0" w:color="000000"/>
            </w:tcBorders>
          </w:tcPr>
          <w:p w14:paraId="36F75562" w14:textId="4035B8F8"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C41C69" w:rsidRPr="00701DF4" w14:paraId="74E7FA20"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33D52BD9" w14:textId="40CDF449"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lägenhet</w:t>
            </w:r>
          </w:p>
        </w:tc>
        <w:tc>
          <w:tcPr>
            <w:tcW w:w="1985" w:type="dxa"/>
            <w:tcBorders>
              <w:top w:val="single" w:sz="8" w:space="0" w:color="000000"/>
              <w:left w:val="single" w:sz="8" w:space="0" w:color="000000"/>
              <w:bottom w:val="single" w:sz="8" w:space="0" w:color="000000"/>
              <w:right w:val="single" w:sz="8" w:space="0" w:color="000000"/>
            </w:tcBorders>
          </w:tcPr>
          <w:p w14:paraId="1400035E" w14:textId="74E9F8B9"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 Lagenhet</w:t>
            </w:r>
          </w:p>
        </w:tc>
        <w:tc>
          <w:tcPr>
            <w:tcW w:w="2551" w:type="dxa"/>
            <w:tcBorders>
              <w:top w:val="single" w:sz="8" w:space="0" w:color="000000"/>
              <w:left w:val="single" w:sz="8" w:space="0" w:color="000000"/>
              <w:bottom w:val="single" w:sz="8" w:space="0" w:color="000000"/>
              <w:right w:val="single" w:sz="8" w:space="0" w:color="000000"/>
            </w:tcBorders>
          </w:tcPr>
          <w:p w14:paraId="5F8DF753" w14:textId="1049C796" w:rsidR="00C41C69" w:rsidRPr="00701DF4" w:rsidRDefault="00C41C69" w:rsidP="00C41C69">
            <w:pPr>
              <w:pStyle w:val="SoSTabelltext"/>
              <w:rPr>
                <w:rFonts w:asciiTheme="minorHAnsi" w:hAnsiTheme="minorHAnsi" w:cstheme="minorHAnsi"/>
                <w:sz w:val="18"/>
                <w:szCs w:val="18"/>
                <w:lang w:val="en-US"/>
              </w:rPr>
            </w:pPr>
            <w:r w:rsidRPr="00701DF4">
              <w:rPr>
                <w:rFonts w:asciiTheme="minorHAnsi" w:hAnsiTheme="minorHAnsi" w:cstheme="minorHAnsi"/>
                <w:sz w:val="18"/>
                <w:szCs w:val="18"/>
              </w:rPr>
              <w:t>UUID lägenhet</w:t>
            </w:r>
          </w:p>
        </w:tc>
        <w:tc>
          <w:tcPr>
            <w:tcW w:w="1418" w:type="dxa"/>
            <w:tcBorders>
              <w:top w:val="single" w:sz="8" w:space="0" w:color="000000"/>
              <w:left w:val="single" w:sz="8" w:space="0" w:color="000000"/>
              <w:bottom w:val="single" w:sz="8" w:space="0" w:color="000000"/>
              <w:right w:val="single" w:sz="8" w:space="0" w:color="000000"/>
            </w:tcBorders>
          </w:tcPr>
          <w:p w14:paraId="6456249C" w14:textId="6CDE187A" w:rsidR="00C41C69" w:rsidRPr="00701DF4" w:rsidRDefault="00C41C69" w:rsidP="00C41C69">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57C75F5E" w14:textId="7064532C"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36 tecken</w:t>
            </w:r>
          </w:p>
        </w:tc>
        <w:tc>
          <w:tcPr>
            <w:tcW w:w="2552" w:type="dxa"/>
            <w:tcBorders>
              <w:top w:val="single" w:sz="8" w:space="0" w:color="000000"/>
              <w:left w:val="single" w:sz="8" w:space="0" w:color="000000"/>
              <w:bottom w:val="single" w:sz="8" w:space="0" w:color="000000"/>
              <w:right w:val="single" w:sz="8" w:space="0" w:color="000000"/>
            </w:tcBorders>
          </w:tcPr>
          <w:p w14:paraId="16A28C2B" w14:textId="12FFF1F4"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bl>
    <w:p w14:paraId="3B85C5A4" w14:textId="77777777" w:rsidR="00C04BC3" w:rsidRPr="00701DF4" w:rsidRDefault="00C04BC3" w:rsidP="00B22586"/>
    <w:p w14:paraId="6D26986C" w14:textId="77777777" w:rsidR="00D91B58" w:rsidRPr="00701DF4" w:rsidRDefault="00D91B58" w:rsidP="00B22586"/>
    <w:p w14:paraId="6C68EE0F" w14:textId="10819E94" w:rsidR="00C41C69" w:rsidRPr="00701DF4" w:rsidRDefault="00C41C69">
      <w:r w:rsidRPr="00701DF4">
        <w:br w:type="page"/>
      </w:r>
    </w:p>
    <w:p w14:paraId="57AD413F" w14:textId="77777777" w:rsidR="00C41C69" w:rsidRPr="00701DF4" w:rsidRDefault="00C41C69" w:rsidP="00B22586"/>
    <w:p w14:paraId="1C970905" w14:textId="2CCF5678" w:rsidR="00C41C69" w:rsidRPr="00701DF4" w:rsidRDefault="00C41C69" w:rsidP="00C41C69">
      <w:pPr>
        <w:pStyle w:val="Numreradrubrik3"/>
      </w:pPr>
      <w:bookmarkStart w:id="94" w:name="_Toc158116586"/>
      <w:r w:rsidRPr="00701DF4">
        <w:t>Ärendeuppgifter</w:t>
      </w:r>
      <w:bookmarkEnd w:id="94"/>
    </w:p>
    <w:p w14:paraId="6941D7C3" w14:textId="109DA86F" w:rsidR="00C41C69" w:rsidRPr="00701DF4" w:rsidRDefault="00C41C69" w:rsidP="00C41C69">
      <w:r w:rsidRPr="00701DF4">
        <w:rPr>
          <w:color w:val="000000"/>
        </w:rPr>
        <w:t xml:space="preserve">Engelskt namn: </w:t>
      </w:r>
      <w:r w:rsidRPr="00701DF4">
        <w:t>NotificationCase</w:t>
      </w:r>
    </w:p>
    <w:p w14:paraId="3D276209" w14:textId="77777777" w:rsidR="00C41C69" w:rsidRPr="00701DF4" w:rsidRDefault="00C41C69" w:rsidP="00C41C69">
      <w:r w:rsidRPr="00701DF4">
        <w:rPr>
          <w:b/>
          <w:bCs/>
        </w:rPr>
        <w:t>Beskrivning:</w:t>
      </w:r>
      <w:r w:rsidRPr="00701DF4">
        <w:br/>
        <w:t>Klassen Ärendeuppgifter håller administrativa uppgifter för folkbokföringspost. Denna klass är enbart giltig för uppgifter från Skatteverket, dvs i praktiken personer med PNR/SNR.</w:t>
      </w:r>
    </w:p>
    <w:p w14:paraId="61F858D6" w14:textId="4EF67C13" w:rsidR="00C41C69" w:rsidRPr="00701DF4" w:rsidRDefault="00C41C69" w:rsidP="00C41C69">
      <w:r w:rsidRPr="00701DF4">
        <w:rPr>
          <w:b/>
        </w:rPr>
        <w:t>Mappning till RIM:</w:t>
      </w:r>
      <w:r w:rsidRPr="00701DF4">
        <w:rPr>
          <w:b/>
        </w:rPr>
        <w:br/>
      </w:r>
      <w:r w:rsidRPr="00701DF4">
        <w:t>Navet: Ärendeuppgift</w:t>
      </w:r>
    </w:p>
    <w:tbl>
      <w:tblPr>
        <w:tblW w:w="13457" w:type="dxa"/>
        <w:tblLayout w:type="fixed"/>
        <w:tblLook w:val="04A0" w:firstRow="1" w:lastRow="0" w:firstColumn="1" w:lastColumn="0" w:noHBand="0" w:noVBand="1"/>
      </w:tblPr>
      <w:tblGrid>
        <w:gridCol w:w="2400"/>
        <w:gridCol w:w="1985"/>
        <w:gridCol w:w="2551"/>
        <w:gridCol w:w="1418"/>
        <w:gridCol w:w="2551"/>
        <w:gridCol w:w="2552"/>
      </w:tblGrid>
      <w:tr w:rsidR="00C41C69" w:rsidRPr="00701DF4" w14:paraId="43B650F8" w14:textId="77777777" w:rsidTr="00D5522D">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0F75023B" w14:textId="77777777" w:rsidR="00C41C69" w:rsidRPr="00701DF4" w:rsidRDefault="00C41C69" w:rsidP="00D5522D">
            <w:pPr>
              <w:pStyle w:val="Tabellrubrik"/>
            </w:pPr>
            <w:r w:rsidRPr="00701DF4">
              <w:t xml:space="preserve">Mappning till RIM: </w:t>
            </w:r>
            <w:r w:rsidRPr="00701DF4">
              <w:br/>
              <w:t>Attribut</w:t>
            </w:r>
          </w:p>
        </w:tc>
        <w:tc>
          <w:tcPr>
            <w:tcW w:w="1985"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6E347E9" w14:textId="77777777" w:rsidR="00C41C69" w:rsidRPr="00701DF4" w:rsidRDefault="00C41C69" w:rsidP="00D5522D">
            <w:pPr>
              <w:pStyle w:val="Tabellrubrik"/>
            </w:pPr>
            <w:r w:rsidRPr="00701DF4">
              <w:t>Mappning till RIM</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284A6B25" w14:textId="77777777" w:rsidR="00C41C69" w:rsidRPr="00701DF4" w:rsidRDefault="00C41C69" w:rsidP="00D5522D">
            <w:pPr>
              <w:pStyle w:val="Tabellrubrik"/>
            </w:pPr>
            <w:r w:rsidRPr="00701DF4">
              <w:t>Beskrivning</w:t>
            </w:r>
          </w:p>
        </w:tc>
        <w:tc>
          <w:tcPr>
            <w:tcW w:w="1418"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49FD3871" w14:textId="77777777" w:rsidR="00C41C69" w:rsidRPr="00701DF4" w:rsidRDefault="00C41C69" w:rsidP="00D5522D">
            <w:pPr>
              <w:pStyle w:val="Tabellrubrik"/>
            </w:pPr>
            <w:r w:rsidRPr="00701DF4">
              <w:t>Datatyp (multiplicitet)</w:t>
            </w:r>
          </w:p>
        </w:tc>
        <w:tc>
          <w:tcPr>
            <w:tcW w:w="2551"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126B2444" w14:textId="77777777" w:rsidR="00C41C69" w:rsidRPr="00701DF4" w:rsidRDefault="00C41C69" w:rsidP="00D5522D">
            <w:pPr>
              <w:pStyle w:val="Tabellrubrik"/>
            </w:pPr>
            <w:r w:rsidRPr="00701DF4">
              <w:t>Kodverk/Format/Regler</w:t>
            </w:r>
          </w:p>
        </w:tc>
        <w:tc>
          <w:tcPr>
            <w:tcW w:w="2552" w:type="dxa"/>
            <w:tcBorders>
              <w:top w:val="single" w:sz="8" w:space="0" w:color="000000"/>
              <w:left w:val="single" w:sz="8" w:space="0" w:color="000000"/>
              <w:bottom w:val="single" w:sz="8" w:space="0" w:color="000000"/>
              <w:right w:val="single" w:sz="8" w:space="0" w:color="000000"/>
            </w:tcBorders>
            <w:shd w:val="clear" w:color="auto" w:fill="A33662" w:themeFill="accent1"/>
          </w:tcPr>
          <w:p w14:paraId="335AF6AE" w14:textId="77777777" w:rsidR="00C41C69" w:rsidRPr="00701DF4" w:rsidRDefault="00C41C69" w:rsidP="00D5522D">
            <w:pPr>
              <w:pStyle w:val="Tabellrubrik"/>
            </w:pPr>
            <w:r w:rsidRPr="00701DF4">
              <w:t>Spårbarhet till krav</w:t>
            </w:r>
          </w:p>
        </w:tc>
      </w:tr>
      <w:tr w:rsidR="00C41C69" w:rsidRPr="00701DF4" w14:paraId="6E669544"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444D192E" w14:textId="2150948E"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postId</w:t>
            </w:r>
          </w:p>
        </w:tc>
        <w:tc>
          <w:tcPr>
            <w:tcW w:w="1985" w:type="dxa"/>
            <w:tcBorders>
              <w:top w:val="single" w:sz="8" w:space="0" w:color="000000"/>
              <w:left w:val="single" w:sz="8" w:space="0" w:color="000000"/>
              <w:bottom w:val="single" w:sz="8" w:space="0" w:color="000000"/>
              <w:right w:val="single" w:sz="8" w:space="0" w:color="000000"/>
            </w:tcBorders>
          </w:tcPr>
          <w:p w14:paraId="5CCBC071" w14:textId="16C0D17E"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 PostId</w:t>
            </w:r>
          </w:p>
        </w:tc>
        <w:tc>
          <w:tcPr>
            <w:tcW w:w="2551" w:type="dxa"/>
            <w:tcBorders>
              <w:top w:val="single" w:sz="8" w:space="0" w:color="000000"/>
              <w:left w:val="single" w:sz="8" w:space="0" w:color="000000"/>
              <w:bottom w:val="single" w:sz="8" w:space="0" w:color="000000"/>
              <w:right w:val="single" w:sz="8" w:space="0" w:color="000000"/>
            </w:tcBorders>
          </w:tcPr>
          <w:p w14:paraId="0FA29AE0" w14:textId="4BFFC730"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Unikt löpnummer för varje ändring i Navet, per person och dag.</w:t>
            </w:r>
          </w:p>
        </w:tc>
        <w:tc>
          <w:tcPr>
            <w:tcW w:w="1418" w:type="dxa"/>
            <w:tcBorders>
              <w:top w:val="single" w:sz="8" w:space="0" w:color="000000"/>
              <w:left w:val="single" w:sz="8" w:space="0" w:color="000000"/>
              <w:bottom w:val="single" w:sz="8" w:space="0" w:color="000000"/>
              <w:right w:val="single" w:sz="8" w:space="0" w:color="000000"/>
            </w:tcBorders>
          </w:tcPr>
          <w:p w14:paraId="6C1C4576" w14:textId="68D35007" w:rsidR="00C41C69" w:rsidRPr="00701DF4" w:rsidRDefault="00C41C69" w:rsidP="00C41C69">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13A1A1A7" w14:textId="02763A8D"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1-16 tecken</w:t>
            </w:r>
          </w:p>
        </w:tc>
        <w:tc>
          <w:tcPr>
            <w:tcW w:w="2552" w:type="dxa"/>
            <w:tcBorders>
              <w:top w:val="single" w:sz="8" w:space="0" w:color="000000"/>
              <w:left w:val="single" w:sz="8" w:space="0" w:color="000000"/>
              <w:bottom w:val="single" w:sz="8" w:space="0" w:color="000000"/>
              <w:right w:val="single" w:sz="8" w:space="0" w:color="000000"/>
            </w:tcBorders>
          </w:tcPr>
          <w:p w14:paraId="3AC338CB" w14:textId="76929519"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C41C69" w:rsidRPr="00701DF4" w14:paraId="2A83D4BA"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70794384" w14:textId="698D5B98"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ärendetyp</w:t>
            </w:r>
          </w:p>
        </w:tc>
        <w:tc>
          <w:tcPr>
            <w:tcW w:w="1985" w:type="dxa"/>
            <w:tcBorders>
              <w:top w:val="single" w:sz="8" w:space="0" w:color="000000"/>
              <w:left w:val="single" w:sz="8" w:space="0" w:color="000000"/>
              <w:bottom w:val="single" w:sz="8" w:space="0" w:color="000000"/>
              <w:right w:val="single" w:sz="8" w:space="0" w:color="000000"/>
            </w:tcBorders>
          </w:tcPr>
          <w:p w14:paraId="77201BDB" w14:textId="644567C5"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 Ärendetyp</w:t>
            </w:r>
          </w:p>
        </w:tc>
        <w:tc>
          <w:tcPr>
            <w:tcW w:w="2551" w:type="dxa"/>
            <w:tcBorders>
              <w:top w:val="single" w:sz="8" w:space="0" w:color="000000"/>
              <w:left w:val="single" w:sz="8" w:space="0" w:color="000000"/>
              <w:bottom w:val="single" w:sz="8" w:space="0" w:color="000000"/>
              <w:right w:val="single" w:sz="8" w:space="0" w:color="000000"/>
            </w:tcBorders>
          </w:tcPr>
          <w:p w14:paraId="25D998F8" w14:textId="19878B61"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Visar vilket ärende som ligger till grund för aviseringen.</w:t>
            </w:r>
          </w:p>
        </w:tc>
        <w:tc>
          <w:tcPr>
            <w:tcW w:w="1418" w:type="dxa"/>
            <w:tcBorders>
              <w:top w:val="single" w:sz="8" w:space="0" w:color="000000"/>
              <w:left w:val="single" w:sz="8" w:space="0" w:color="000000"/>
              <w:bottom w:val="single" w:sz="8" w:space="0" w:color="000000"/>
              <w:right w:val="single" w:sz="8" w:space="0" w:color="000000"/>
            </w:tcBorders>
          </w:tcPr>
          <w:p w14:paraId="27CE380A" w14:textId="5372D0F5" w:rsidR="00C41C69" w:rsidRPr="00701DF4" w:rsidRDefault="00C41C69" w:rsidP="00C41C69">
            <w:pPr>
              <w:rPr>
                <w:rFonts w:cstheme="minorHAnsi"/>
                <w:sz w:val="18"/>
                <w:szCs w:val="18"/>
              </w:rPr>
            </w:pPr>
            <w:r w:rsidRPr="00701DF4">
              <w:rPr>
                <w:rFonts w:cstheme="minorHAnsi"/>
                <w:sz w:val="18"/>
                <w:szCs w:val="18"/>
              </w:rPr>
              <w:t>ST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2D489839" w14:textId="538B2A60"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SKV Termkod 01004</w:t>
            </w:r>
          </w:p>
        </w:tc>
        <w:tc>
          <w:tcPr>
            <w:tcW w:w="2552" w:type="dxa"/>
            <w:tcBorders>
              <w:top w:val="single" w:sz="8" w:space="0" w:color="000000"/>
              <w:left w:val="single" w:sz="8" w:space="0" w:color="000000"/>
              <w:bottom w:val="single" w:sz="8" w:space="0" w:color="000000"/>
              <w:right w:val="single" w:sz="8" w:space="0" w:color="000000"/>
            </w:tcBorders>
          </w:tcPr>
          <w:p w14:paraId="55048C36" w14:textId="2ED2DAC5"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C41C69" w:rsidRPr="00701DF4" w14:paraId="6B97A88B"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1E84A6A2" w14:textId="55E0EE0F"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ändringstidpunkt</w:t>
            </w:r>
          </w:p>
        </w:tc>
        <w:tc>
          <w:tcPr>
            <w:tcW w:w="1985" w:type="dxa"/>
            <w:tcBorders>
              <w:top w:val="single" w:sz="8" w:space="0" w:color="000000"/>
              <w:left w:val="single" w:sz="8" w:space="0" w:color="000000"/>
              <w:bottom w:val="single" w:sz="8" w:space="0" w:color="000000"/>
              <w:right w:val="single" w:sz="8" w:space="0" w:color="000000"/>
            </w:tcBorders>
          </w:tcPr>
          <w:p w14:paraId="61F95E21" w14:textId="3E164A7C"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 Ändringstidpunkt</w:t>
            </w:r>
          </w:p>
        </w:tc>
        <w:tc>
          <w:tcPr>
            <w:tcW w:w="2551" w:type="dxa"/>
            <w:tcBorders>
              <w:top w:val="single" w:sz="8" w:space="0" w:color="000000"/>
              <w:left w:val="single" w:sz="8" w:space="0" w:color="000000"/>
              <w:bottom w:val="single" w:sz="8" w:space="0" w:color="000000"/>
              <w:right w:val="single" w:sz="8" w:space="0" w:color="000000"/>
            </w:tcBorders>
          </w:tcPr>
          <w:p w14:paraId="369D0A8E" w14:textId="08F632D0"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Tidpunkt för senaste ändring av posten i Navet. Levereras endast för post som uppdaterats online mot Navet.</w:t>
            </w:r>
          </w:p>
        </w:tc>
        <w:tc>
          <w:tcPr>
            <w:tcW w:w="1418" w:type="dxa"/>
            <w:tcBorders>
              <w:top w:val="single" w:sz="8" w:space="0" w:color="000000"/>
              <w:left w:val="single" w:sz="8" w:space="0" w:color="000000"/>
              <w:bottom w:val="single" w:sz="8" w:space="0" w:color="000000"/>
              <w:right w:val="single" w:sz="8" w:space="0" w:color="000000"/>
            </w:tcBorders>
          </w:tcPr>
          <w:p w14:paraId="41AAB903" w14:textId="1A46742A" w:rsidR="00C41C69" w:rsidRPr="00701DF4" w:rsidRDefault="00C41C69" w:rsidP="00C41C69">
            <w:pPr>
              <w:rPr>
                <w:rFonts w:cstheme="minorHAnsi"/>
                <w:sz w:val="18"/>
                <w:szCs w:val="18"/>
              </w:rPr>
            </w:pPr>
            <w:r w:rsidRPr="00701DF4">
              <w:rPr>
                <w:rFonts w:cstheme="minorHAnsi"/>
                <w:sz w:val="18"/>
                <w:szCs w:val="18"/>
              </w:rPr>
              <w:t>DateTime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7755EE53"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Korrekt datum, ÅÅÅÅMMDD följt av tid, HHMMSS:</w:t>
            </w:r>
          </w:p>
          <w:p w14:paraId="36A4CF47"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ÅÅÅÅ: 1997 och framåt</w:t>
            </w:r>
          </w:p>
          <w:p w14:paraId="6BB0AAA3"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MM: 01 – 12</w:t>
            </w:r>
          </w:p>
          <w:p w14:paraId="738F12DE"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DD: 01 – 31</w:t>
            </w:r>
          </w:p>
          <w:p w14:paraId="52D3BEF7"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HH  =  00 – 23</w:t>
            </w:r>
          </w:p>
          <w:p w14:paraId="2051EE5D"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MM = 00 – 59</w:t>
            </w:r>
          </w:p>
          <w:p w14:paraId="4D88703F" w14:textId="02321718"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SS  = 00 - 59</w:t>
            </w:r>
          </w:p>
        </w:tc>
        <w:tc>
          <w:tcPr>
            <w:tcW w:w="2552" w:type="dxa"/>
            <w:tcBorders>
              <w:top w:val="single" w:sz="8" w:space="0" w:color="000000"/>
              <w:left w:val="single" w:sz="8" w:space="0" w:color="000000"/>
              <w:bottom w:val="single" w:sz="8" w:space="0" w:color="000000"/>
              <w:right w:val="single" w:sz="8" w:space="0" w:color="000000"/>
            </w:tcBorders>
          </w:tcPr>
          <w:p w14:paraId="0646F7A8" w14:textId="35D3DAA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w:t>
            </w:r>
          </w:p>
        </w:tc>
      </w:tr>
      <w:tr w:rsidR="00C41C69" w:rsidRPr="00701DF4" w14:paraId="76AD6F4B" w14:textId="77777777" w:rsidTr="00D5522D">
        <w:tc>
          <w:tcPr>
            <w:tcW w:w="2400" w:type="dxa"/>
            <w:tcBorders>
              <w:top w:val="single" w:sz="8" w:space="0" w:color="000000"/>
              <w:left w:val="single" w:sz="8" w:space="0" w:color="000000"/>
              <w:bottom w:val="single" w:sz="8" w:space="0" w:color="000000"/>
              <w:right w:val="single" w:sz="8" w:space="0" w:color="000000"/>
            </w:tcBorders>
          </w:tcPr>
          <w:p w14:paraId="40EFB1E9" w14:textId="1B781309"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aviseringsdatum</w:t>
            </w:r>
          </w:p>
        </w:tc>
        <w:tc>
          <w:tcPr>
            <w:tcW w:w="1985" w:type="dxa"/>
            <w:tcBorders>
              <w:top w:val="single" w:sz="8" w:space="0" w:color="000000"/>
              <w:left w:val="single" w:sz="8" w:space="0" w:color="000000"/>
              <w:bottom w:val="single" w:sz="8" w:space="0" w:color="000000"/>
              <w:right w:val="single" w:sz="8" w:space="0" w:color="000000"/>
            </w:tcBorders>
          </w:tcPr>
          <w:p w14:paraId="468904F8" w14:textId="687EF5FE"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Navet: Utsökningsdatum</w:t>
            </w:r>
          </w:p>
        </w:tc>
        <w:tc>
          <w:tcPr>
            <w:tcW w:w="2551" w:type="dxa"/>
            <w:tcBorders>
              <w:top w:val="single" w:sz="8" w:space="0" w:color="000000"/>
              <w:left w:val="single" w:sz="8" w:space="0" w:color="000000"/>
              <w:bottom w:val="single" w:sz="8" w:space="0" w:color="000000"/>
              <w:right w:val="single" w:sz="8" w:space="0" w:color="000000"/>
            </w:tcBorders>
          </w:tcPr>
          <w:p w14:paraId="11908952" w14:textId="69AFF42D"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Visar aviseringsdatum för ändrad personpost i Navet. Aktuell endast för poster </w:t>
            </w:r>
            <w:r w:rsidRPr="00701DF4">
              <w:rPr>
                <w:rFonts w:asciiTheme="minorHAnsi" w:hAnsiTheme="minorHAnsi" w:cstheme="minorHAnsi"/>
                <w:sz w:val="18"/>
                <w:szCs w:val="18"/>
              </w:rPr>
              <w:lastRenderedPageBreak/>
              <w:t>som inkommit via avisering.</w:t>
            </w:r>
          </w:p>
        </w:tc>
        <w:tc>
          <w:tcPr>
            <w:tcW w:w="1418" w:type="dxa"/>
            <w:tcBorders>
              <w:top w:val="single" w:sz="8" w:space="0" w:color="000000"/>
              <w:left w:val="single" w:sz="8" w:space="0" w:color="000000"/>
              <w:bottom w:val="single" w:sz="8" w:space="0" w:color="000000"/>
              <w:right w:val="single" w:sz="8" w:space="0" w:color="000000"/>
            </w:tcBorders>
          </w:tcPr>
          <w:p w14:paraId="70F0BF7D" w14:textId="1E375990" w:rsidR="00C41C69" w:rsidRPr="00701DF4" w:rsidRDefault="00C41C69" w:rsidP="00C41C69">
            <w:pPr>
              <w:rPr>
                <w:rFonts w:cstheme="minorHAnsi"/>
                <w:sz w:val="18"/>
                <w:szCs w:val="18"/>
              </w:rPr>
            </w:pPr>
            <w:r w:rsidRPr="00701DF4">
              <w:rPr>
                <w:rFonts w:cstheme="minorHAnsi"/>
                <w:sz w:val="18"/>
                <w:szCs w:val="18"/>
              </w:rPr>
              <w:lastRenderedPageBreak/>
              <w:t>PartialDate (</w:t>
            </w:r>
            <w:r w:rsidRPr="00701DF4">
              <w:rPr>
                <w:rFonts w:cstheme="minorHAnsi"/>
                <w:color w:val="000000"/>
                <w:sz w:val="18"/>
                <w:szCs w:val="18"/>
              </w:rPr>
              <w:t>0..1</w:t>
            </w:r>
            <w:r w:rsidRPr="00701DF4">
              <w:rPr>
                <w:rFonts w:cstheme="minorHAnsi"/>
                <w:sz w:val="18"/>
                <w:szCs w:val="18"/>
              </w:rPr>
              <w:t>)</w:t>
            </w:r>
          </w:p>
        </w:tc>
        <w:tc>
          <w:tcPr>
            <w:tcW w:w="2551" w:type="dxa"/>
            <w:tcBorders>
              <w:top w:val="single" w:sz="8" w:space="0" w:color="000000"/>
              <w:left w:val="single" w:sz="8" w:space="0" w:color="000000"/>
              <w:bottom w:val="single" w:sz="8" w:space="0" w:color="000000"/>
              <w:right w:val="single" w:sz="8" w:space="0" w:color="000000"/>
            </w:tcBorders>
          </w:tcPr>
          <w:p w14:paraId="4C739C6A"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Korrekt datum, ÅÅÅÅMMDD följt av tid, HHMMSS:</w:t>
            </w:r>
          </w:p>
          <w:p w14:paraId="0A4463B4"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lastRenderedPageBreak/>
              <w:t>ÅÅÅÅ: 1997 och framåt</w:t>
            </w:r>
          </w:p>
          <w:p w14:paraId="7CB1B805"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MM: 01 – 12</w:t>
            </w:r>
          </w:p>
          <w:p w14:paraId="48ED8A88"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DD: 01 – 31</w:t>
            </w:r>
          </w:p>
          <w:p w14:paraId="5BE860D7"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HH  =  00 – 23</w:t>
            </w:r>
          </w:p>
          <w:p w14:paraId="7CD80559" w14:textId="77777777"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MM = 00 – 59</w:t>
            </w:r>
          </w:p>
          <w:p w14:paraId="5EEF2129" w14:textId="06522118"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t>SS  = 00 - 59</w:t>
            </w:r>
          </w:p>
        </w:tc>
        <w:tc>
          <w:tcPr>
            <w:tcW w:w="2552" w:type="dxa"/>
            <w:tcBorders>
              <w:top w:val="single" w:sz="8" w:space="0" w:color="000000"/>
              <w:left w:val="single" w:sz="8" w:space="0" w:color="000000"/>
              <w:bottom w:val="single" w:sz="8" w:space="0" w:color="000000"/>
              <w:right w:val="single" w:sz="8" w:space="0" w:color="000000"/>
            </w:tcBorders>
          </w:tcPr>
          <w:p w14:paraId="16D7FA63" w14:textId="17CC4FA4" w:rsidR="00C41C69" w:rsidRPr="00701DF4" w:rsidRDefault="00C41C69" w:rsidP="00C41C69">
            <w:pPr>
              <w:pStyle w:val="SoSTabelltext"/>
              <w:rPr>
                <w:rFonts w:asciiTheme="minorHAnsi" w:hAnsiTheme="minorHAnsi" w:cstheme="minorHAnsi"/>
                <w:sz w:val="18"/>
                <w:szCs w:val="18"/>
              </w:rPr>
            </w:pPr>
            <w:r w:rsidRPr="00701DF4">
              <w:rPr>
                <w:rFonts w:asciiTheme="minorHAnsi" w:hAnsiTheme="minorHAnsi" w:cstheme="minorHAnsi"/>
                <w:sz w:val="18"/>
                <w:szCs w:val="18"/>
              </w:rPr>
              <w:lastRenderedPageBreak/>
              <w:t>Navet</w:t>
            </w:r>
          </w:p>
        </w:tc>
      </w:tr>
    </w:tbl>
    <w:p w14:paraId="30F21CCD" w14:textId="77777777" w:rsidR="00C41C69" w:rsidRPr="00701DF4" w:rsidRDefault="00C41C69" w:rsidP="00B22586"/>
    <w:p w14:paraId="04455083" w14:textId="77777777" w:rsidR="00C41C69" w:rsidRPr="00701DF4" w:rsidRDefault="00C41C69" w:rsidP="00B22586"/>
    <w:p w14:paraId="7AED7791" w14:textId="77777777" w:rsidR="00C41C69" w:rsidRPr="00701DF4" w:rsidRDefault="00C41C69" w:rsidP="00B22586"/>
    <w:p w14:paraId="3ABBA13F" w14:textId="5BB9FEAD" w:rsidR="00C41C69" w:rsidRPr="00701DF4" w:rsidRDefault="00C41C69">
      <w:r w:rsidRPr="00701DF4">
        <w:br w:type="page"/>
      </w:r>
    </w:p>
    <w:p w14:paraId="096C0C64" w14:textId="77777777" w:rsidR="00C41C69" w:rsidRPr="00701DF4" w:rsidRDefault="00C41C69" w:rsidP="00B22586"/>
    <w:p w14:paraId="358C2F6D" w14:textId="4D595A83" w:rsidR="00971423" w:rsidRPr="00701DF4" w:rsidRDefault="00971423" w:rsidP="00971423">
      <w:pPr>
        <w:pStyle w:val="Numreradrubrik2"/>
      </w:pPr>
      <w:bookmarkStart w:id="95" w:name="_Toc158116587"/>
      <w:r w:rsidRPr="00701DF4">
        <w:t>Datatyper i informationsmodellen</w:t>
      </w:r>
      <w:bookmarkEnd w:id="95"/>
      <w:r w:rsidRPr="00701DF4">
        <w:t xml:space="preserve"> </w:t>
      </w:r>
      <w:bookmarkEnd w:id="76"/>
      <w:bookmarkEnd w:id="77"/>
    </w:p>
    <w:p w14:paraId="5E04431C" w14:textId="051C6D14" w:rsidR="00971423" w:rsidRPr="00701DF4" w:rsidRDefault="00971423" w:rsidP="00971423">
      <w:pPr>
        <w:rPr>
          <w:i/>
          <w:iCs/>
          <w:color w:val="098394"/>
        </w:rPr>
      </w:pPr>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43"/>
        <w:gridCol w:w="3544"/>
        <w:gridCol w:w="8080"/>
      </w:tblGrid>
      <w:tr w:rsidR="00235229" w:rsidRPr="00701DF4" w14:paraId="162324EF" w14:textId="77777777" w:rsidTr="00235229">
        <w:trPr>
          <w:trHeight w:val="24"/>
        </w:trPr>
        <w:tc>
          <w:tcPr>
            <w:tcW w:w="1843" w:type="dxa"/>
            <w:shd w:val="clear" w:color="auto" w:fill="A33662" w:themeFill="accent1"/>
          </w:tcPr>
          <w:p w14:paraId="72E89D60" w14:textId="0D9975D1" w:rsidR="00235229" w:rsidRPr="00701DF4" w:rsidRDefault="00235229" w:rsidP="0019186E">
            <w:pPr>
              <w:pStyle w:val="Tabellrubrik"/>
            </w:pPr>
            <w:r w:rsidRPr="00701DF4">
              <w:t>Förkortning</w:t>
            </w:r>
          </w:p>
        </w:tc>
        <w:tc>
          <w:tcPr>
            <w:tcW w:w="3544" w:type="dxa"/>
            <w:shd w:val="clear" w:color="auto" w:fill="A33662" w:themeFill="accent1"/>
          </w:tcPr>
          <w:p w14:paraId="60EA6D59" w14:textId="07F977A3" w:rsidR="00235229" w:rsidRPr="00701DF4" w:rsidRDefault="00235229" w:rsidP="0019186E">
            <w:pPr>
              <w:pStyle w:val="Tabellrubrik"/>
            </w:pPr>
            <w:r w:rsidRPr="00701DF4">
              <w:t>Benämning</w:t>
            </w:r>
          </w:p>
        </w:tc>
        <w:tc>
          <w:tcPr>
            <w:tcW w:w="8080" w:type="dxa"/>
            <w:shd w:val="clear" w:color="auto" w:fill="A33662" w:themeFill="accent1"/>
          </w:tcPr>
          <w:p w14:paraId="1C71EABE" w14:textId="77777777" w:rsidR="00235229" w:rsidRPr="00701DF4" w:rsidRDefault="00235229" w:rsidP="0019186E">
            <w:pPr>
              <w:pStyle w:val="Tabellrubrik"/>
            </w:pPr>
            <w:r w:rsidRPr="00701DF4">
              <w:t xml:space="preserve">Beskrivning </w:t>
            </w:r>
          </w:p>
        </w:tc>
      </w:tr>
      <w:tr w:rsidR="00891415" w:rsidRPr="00701DF4" w14:paraId="58B37900" w14:textId="77777777" w:rsidTr="00235229">
        <w:trPr>
          <w:trHeight w:val="630"/>
        </w:trPr>
        <w:tc>
          <w:tcPr>
            <w:tcW w:w="1843" w:type="dxa"/>
            <w:tcBorders>
              <w:bottom w:val="single" w:sz="4" w:space="0" w:color="A33662" w:themeColor="accent1"/>
              <w:right w:val="single" w:sz="24" w:space="0" w:color="FFFFFF" w:themeColor="background1"/>
            </w:tcBorders>
          </w:tcPr>
          <w:p w14:paraId="5D4C98E6" w14:textId="169217C9" w:rsidR="00891415" w:rsidRPr="00701DF4" w:rsidRDefault="00891415" w:rsidP="00891415">
            <w:pPr>
              <w:rPr>
                <w:rFonts w:cstheme="minorHAnsi"/>
              </w:rPr>
            </w:pPr>
            <w:r w:rsidRPr="00701DF4">
              <w:t>base64Binary</w:t>
            </w:r>
          </w:p>
        </w:tc>
        <w:tc>
          <w:tcPr>
            <w:tcW w:w="3544" w:type="dxa"/>
            <w:tcBorders>
              <w:left w:val="single" w:sz="24" w:space="0" w:color="FFFFFF" w:themeColor="background1"/>
              <w:bottom w:val="single" w:sz="4" w:space="0" w:color="A33662" w:themeColor="accent1"/>
              <w:right w:val="single" w:sz="24" w:space="0" w:color="FFFFFF" w:themeColor="background1"/>
            </w:tcBorders>
          </w:tcPr>
          <w:p w14:paraId="5E92929C" w14:textId="10B75C41" w:rsidR="00891415" w:rsidRPr="00701DF4" w:rsidRDefault="00891415" w:rsidP="00891415">
            <w:pPr>
              <w:rPr>
                <w:rFonts w:cstheme="minorHAnsi"/>
                <w:lang w:val="en-US"/>
              </w:rPr>
            </w:pPr>
            <w:r w:rsidRPr="00701DF4">
              <w:t>base64Binary</w:t>
            </w:r>
          </w:p>
        </w:tc>
        <w:tc>
          <w:tcPr>
            <w:tcW w:w="8080" w:type="dxa"/>
            <w:tcBorders>
              <w:left w:val="single" w:sz="24" w:space="0" w:color="FFFFFF" w:themeColor="background1"/>
              <w:bottom w:val="single" w:sz="4" w:space="0" w:color="A33662" w:themeColor="accent1"/>
              <w:right w:val="single" w:sz="24" w:space="0" w:color="FFFFFF" w:themeColor="background1"/>
            </w:tcBorders>
          </w:tcPr>
          <w:p w14:paraId="380F4975" w14:textId="68E95826" w:rsidR="00891415" w:rsidRPr="00701DF4" w:rsidRDefault="00891415" w:rsidP="00891415">
            <w:pPr>
              <w:rPr>
                <w:rFonts w:cstheme="minorHAnsi"/>
              </w:rPr>
            </w:pPr>
            <w:r w:rsidRPr="00701DF4">
              <w:t>Binär data kodat endligt BASE64 för inbäddning i XML. Se ARK_0038.</w:t>
            </w:r>
          </w:p>
        </w:tc>
      </w:tr>
      <w:tr w:rsidR="00891415" w:rsidRPr="00701DF4" w14:paraId="180922B2" w14:textId="77777777" w:rsidTr="00235229">
        <w:trPr>
          <w:trHeight w:val="323"/>
        </w:trPr>
        <w:tc>
          <w:tcPr>
            <w:tcW w:w="1843" w:type="dxa"/>
            <w:tcBorders>
              <w:top w:val="single" w:sz="4" w:space="0" w:color="A33662" w:themeColor="accent1"/>
              <w:bottom w:val="single" w:sz="4" w:space="0" w:color="A33662" w:themeColor="accent1"/>
              <w:right w:val="single" w:sz="24" w:space="0" w:color="FFFFFF" w:themeColor="background1"/>
            </w:tcBorders>
          </w:tcPr>
          <w:p w14:paraId="7835D61B" w14:textId="7FFF939C" w:rsidR="00891415" w:rsidRPr="00701DF4" w:rsidRDefault="00891415" w:rsidP="00891415">
            <w:pPr>
              <w:rPr>
                <w:rFonts w:cstheme="minorHAnsi"/>
              </w:rPr>
            </w:pPr>
            <w:r w:rsidRPr="00701DF4">
              <w:t>BL</w:t>
            </w:r>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63B33C" w14:textId="371F0D6B" w:rsidR="00891415" w:rsidRPr="00701DF4" w:rsidRDefault="00891415" w:rsidP="00891415">
            <w:pPr>
              <w:rPr>
                <w:rFonts w:cstheme="minorHAnsi"/>
              </w:rPr>
            </w:pPr>
            <w:r w:rsidRPr="00701DF4">
              <w:t>Boolean</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FCE27" w14:textId="2620BBCC" w:rsidR="00891415" w:rsidRPr="00701DF4" w:rsidRDefault="00891415" w:rsidP="00891415">
            <w:pPr>
              <w:rPr>
                <w:rFonts w:cstheme="minorHAnsi"/>
              </w:rPr>
            </w:pPr>
            <w:r w:rsidRPr="00701DF4">
              <w:t>Angivelse av sant eller falskt</w:t>
            </w:r>
          </w:p>
        </w:tc>
      </w:tr>
      <w:tr w:rsidR="00891415" w:rsidRPr="00701DF4" w14:paraId="3F3BADFC" w14:textId="77777777" w:rsidTr="00235229">
        <w:trPr>
          <w:trHeight w:val="323"/>
        </w:trPr>
        <w:tc>
          <w:tcPr>
            <w:tcW w:w="1843" w:type="dxa"/>
            <w:tcBorders>
              <w:top w:val="single" w:sz="4" w:space="0" w:color="A33662" w:themeColor="accent1"/>
              <w:bottom w:val="single" w:sz="4" w:space="0" w:color="A33662" w:themeColor="accent1"/>
              <w:right w:val="single" w:sz="24" w:space="0" w:color="FFFFFF" w:themeColor="background1"/>
            </w:tcBorders>
          </w:tcPr>
          <w:p w14:paraId="3184D56A" w14:textId="09C91765" w:rsidR="00891415" w:rsidRPr="00701DF4" w:rsidRDefault="00891415" w:rsidP="00891415">
            <w:pPr>
              <w:rPr>
                <w:rFonts w:cstheme="minorHAnsi"/>
                <w:i/>
                <w:iCs/>
                <w:color w:val="098394"/>
              </w:rPr>
            </w:pPr>
            <w:r w:rsidRPr="00701DF4">
              <w:t>CV</w:t>
            </w:r>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FC19AD" w14:textId="62D7FB8B" w:rsidR="00891415" w:rsidRPr="00701DF4" w:rsidRDefault="00891415" w:rsidP="00891415">
            <w:pPr>
              <w:rPr>
                <w:rFonts w:cstheme="minorHAnsi"/>
                <w:i/>
                <w:iCs/>
                <w:color w:val="098394"/>
              </w:rPr>
            </w:pPr>
            <w:r w:rsidRPr="00701DF4">
              <w:t>Coded Value</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71D758" w14:textId="4CF89ECD" w:rsidR="00891415" w:rsidRPr="00701DF4" w:rsidRDefault="00891415" w:rsidP="00891415">
            <w:pPr>
              <w:rPr>
                <w:rFonts w:cstheme="minorHAnsi"/>
                <w:i/>
                <w:iCs/>
                <w:color w:val="098394"/>
              </w:rPr>
            </w:pPr>
            <w:r w:rsidRPr="00701DF4">
              <w:t>Kodade värden</w:t>
            </w:r>
          </w:p>
        </w:tc>
      </w:tr>
      <w:tr w:rsidR="00891415" w:rsidRPr="00701DF4" w14:paraId="4B508EC1" w14:textId="77777777" w:rsidTr="00235229">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6F8E6E5E" w14:textId="51A64D63" w:rsidR="00891415" w:rsidRPr="00701DF4" w:rsidRDefault="00891415" w:rsidP="00891415">
            <w:pPr>
              <w:rPr>
                <w:rFonts w:cstheme="minorHAnsi"/>
                <w:i/>
                <w:iCs/>
                <w:color w:val="098394"/>
              </w:rPr>
            </w:pPr>
            <w:r w:rsidRPr="00701DF4">
              <w:t>DatePeriod</w:t>
            </w:r>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2CF379" w14:textId="6543BCA5" w:rsidR="00891415" w:rsidRPr="00701DF4" w:rsidRDefault="00891415" w:rsidP="00891415">
            <w:pPr>
              <w:rPr>
                <w:rFonts w:cstheme="minorHAnsi"/>
                <w:i/>
                <w:iCs/>
                <w:color w:val="098394"/>
              </w:rPr>
            </w:pPr>
            <w:r w:rsidRPr="00701DF4">
              <w:t>DatePeriod</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855561" w14:textId="561630E0" w:rsidR="00891415" w:rsidRPr="00701DF4" w:rsidRDefault="00891415" w:rsidP="00891415">
            <w:pPr>
              <w:rPr>
                <w:rFonts w:cstheme="minorHAnsi"/>
                <w:i/>
                <w:iCs/>
                <w:color w:val="098394"/>
              </w:rPr>
            </w:pPr>
            <w:r w:rsidRPr="00701DF4">
              <w:t>Datumintervall</w:t>
            </w:r>
          </w:p>
        </w:tc>
      </w:tr>
      <w:tr w:rsidR="00891415" w:rsidRPr="00701DF4" w14:paraId="64FAE92E" w14:textId="77777777" w:rsidTr="00235229">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6C816CA9" w14:textId="29C086DC" w:rsidR="00891415" w:rsidRPr="00701DF4" w:rsidRDefault="00891415" w:rsidP="00891415">
            <w:pPr>
              <w:rPr>
                <w:rFonts w:cstheme="minorHAnsi"/>
                <w:i/>
                <w:iCs/>
                <w:color w:val="098394"/>
              </w:rPr>
            </w:pPr>
            <w:r w:rsidRPr="00701DF4">
              <w:t>DateTime</w:t>
            </w:r>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327479" w14:textId="287420FC" w:rsidR="00891415" w:rsidRPr="00701DF4" w:rsidRDefault="00891415" w:rsidP="00891415">
            <w:pPr>
              <w:rPr>
                <w:rFonts w:cstheme="minorHAnsi"/>
                <w:i/>
                <w:iCs/>
                <w:color w:val="098394"/>
              </w:rPr>
            </w:pPr>
            <w:r w:rsidRPr="00701DF4">
              <w:t>DateTime</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AB2124" w14:textId="200160CC" w:rsidR="00891415" w:rsidRPr="00701DF4" w:rsidRDefault="00891415" w:rsidP="00891415">
            <w:pPr>
              <w:rPr>
                <w:rFonts w:cstheme="minorHAnsi"/>
                <w:i/>
                <w:iCs/>
                <w:color w:val="098394"/>
              </w:rPr>
            </w:pPr>
            <w:r w:rsidRPr="00701DF4">
              <w:t>Full tidpunkt med precision på sekunder.</w:t>
            </w:r>
            <w:r w:rsidR="00344A01" w:rsidRPr="00701DF4">
              <w:t xml:space="preserve"> ISO8601</w:t>
            </w:r>
          </w:p>
        </w:tc>
      </w:tr>
      <w:tr w:rsidR="00891415" w:rsidRPr="00701DF4" w14:paraId="22FFC59B" w14:textId="77777777" w:rsidTr="00235229">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08D065F4" w14:textId="520D6BC5" w:rsidR="00891415" w:rsidRPr="00701DF4" w:rsidRDefault="00891415" w:rsidP="00891415">
            <w:pPr>
              <w:rPr>
                <w:rFonts w:cstheme="minorHAnsi"/>
                <w:i/>
                <w:iCs/>
                <w:color w:val="098394"/>
              </w:rPr>
            </w:pPr>
            <w:r w:rsidRPr="00701DF4">
              <w:t>II</w:t>
            </w:r>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E3E5C2" w14:textId="6BB2FE01" w:rsidR="00891415" w:rsidRPr="00701DF4" w:rsidRDefault="00891415" w:rsidP="00891415">
            <w:pPr>
              <w:rPr>
                <w:rFonts w:cstheme="minorHAnsi"/>
                <w:i/>
                <w:iCs/>
                <w:color w:val="098394"/>
              </w:rPr>
            </w:pPr>
            <w:r w:rsidRPr="00701DF4">
              <w:t>Instance Identifier</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F20C14" w14:textId="181B99C1" w:rsidR="00891415" w:rsidRPr="00701DF4" w:rsidRDefault="00891415" w:rsidP="00891415">
            <w:pPr>
              <w:rPr>
                <w:rFonts w:cstheme="minorHAnsi"/>
                <w:i/>
                <w:iCs/>
                <w:color w:val="098394"/>
              </w:rPr>
            </w:pPr>
            <w:r w:rsidRPr="00701DF4">
              <w:t>Unik identifierare</w:t>
            </w:r>
          </w:p>
        </w:tc>
      </w:tr>
      <w:tr w:rsidR="00891415" w:rsidRPr="00701DF4" w14:paraId="67A3B742" w14:textId="77777777" w:rsidTr="00235229">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68820F26" w14:textId="75E64A3E" w:rsidR="00891415" w:rsidRPr="00701DF4" w:rsidRDefault="00891415" w:rsidP="00891415">
            <w:pPr>
              <w:rPr>
                <w:i/>
                <w:iCs/>
                <w:color w:val="098394"/>
              </w:rPr>
            </w:pPr>
            <w:r w:rsidRPr="00701DF4">
              <w:t>INT</w:t>
            </w:r>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8C0F34" w14:textId="1EBB1128" w:rsidR="00891415" w:rsidRPr="00701DF4" w:rsidRDefault="00891415" w:rsidP="00891415">
            <w:pPr>
              <w:rPr>
                <w:i/>
                <w:iCs/>
                <w:color w:val="098394"/>
              </w:rPr>
            </w:pPr>
            <w:r w:rsidRPr="00701DF4">
              <w:t>Integer</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8301507" w14:textId="098DDCEA" w:rsidR="00891415" w:rsidRPr="00701DF4" w:rsidRDefault="00891415" w:rsidP="00891415">
            <w:pPr>
              <w:rPr>
                <w:i/>
                <w:iCs/>
                <w:color w:val="098394"/>
              </w:rPr>
            </w:pPr>
            <w:r w:rsidRPr="00701DF4">
              <w:t>Ental</w:t>
            </w:r>
          </w:p>
        </w:tc>
      </w:tr>
      <w:tr w:rsidR="00891415" w:rsidRPr="00701DF4" w14:paraId="066BA89F" w14:textId="77777777" w:rsidTr="00235229">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67A078E6" w14:textId="2260A506" w:rsidR="00891415" w:rsidRPr="00701DF4" w:rsidRDefault="00891415" w:rsidP="00891415">
            <w:pPr>
              <w:rPr>
                <w:i/>
                <w:iCs/>
                <w:color w:val="098394"/>
              </w:rPr>
            </w:pPr>
            <w:r w:rsidRPr="00701DF4">
              <w:t>long</w:t>
            </w:r>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4AF2B0" w14:textId="70A78A81" w:rsidR="00891415" w:rsidRPr="00701DF4" w:rsidRDefault="00891415" w:rsidP="00891415">
            <w:pPr>
              <w:rPr>
                <w:i/>
                <w:iCs/>
                <w:color w:val="098394"/>
              </w:rPr>
            </w:pPr>
            <w:r w:rsidRPr="00701DF4">
              <w:t>long</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4D0953" w14:textId="667960F6" w:rsidR="00891415" w:rsidRPr="00701DF4" w:rsidRDefault="00891415" w:rsidP="00891415">
            <w:pPr>
              <w:rPr>
                <w:i/>
                <w:iCs/>
                <w:color w:val="098394"/>
              </w:rPr>
            </w:pPr>
            <w:r w:rsidRPr="00701DF4">
              <w:t>Heltal</w:t>
            </w:r>
          </w:p>
        </w:tc>
      </w:tr>
      <w:tr w:rsidR="00891415" w:rsidRPr="00701DF4" w14:paraId="0C752551" w14:textId="77777777" w:rsidTr="00235229">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2E4ED622" w14:textId="59899EFF" w:rsidR="00891415" w:rsidRPr="00701DF4" w:rsidRDefault="00891415" w:rsidP="00891415">
            <w:pPr>
              <w:rPr>
                <w:i/>
                <w:iCs/>
                <w:color w:val="098394"/>
              </w:rPr>
            </w:pPr>
            <w:r w:rsidRPr="00701DF4">
              <w:t>PartialDate</w:t>
            </w:r>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79AA0C" w14:textId="0FA5907B" w:rsidR="00891415" w:rsidRPr="00701DF4" w:rsidRDefault="00891415" w:rsidP="00891415">
            <w:pPr>
              <w:rPr>
                <w:i/>
                <w:iCs/>
                <w:color w:val="098394"/>
              </w:rPr>
            </w:pPr>
            <w:r w:rsidRPr="00701DF4">
              <w:t>PartialDate</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37D6414" w14:textId="5DA46B1D" w:rsidR="00891415" w:rsidRPr="00701DF4" w:rsidRDefault="00891415" w:rsidP="00891415">
            <w:pPr>
              <w:rPr>
                <w:i/>
                <w:iCs/>
                <w:color w:val="098394"/>
              </w:rPr>
            </w:pPr>
            <w:r w:rsidRPr="00701DF4">
              <w:t>Datum med variabel noggrannhet.</w:t>
            </w:r>
          </w:p>
        </w:tc>
      </w:tr>
      <w:tr w:rsidR="00891415" w:rsidRPr="00701DF4" w14:paraId="290DD1ED" w14:textId="77777777" w:rsidTr="00235229">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78AC805D" w14:textId="07AE2CBA" w:rsidR="00891415" w:rsidRPr="00701DF4" w:rsidRDefault="00891415" w:rsidP="00891415">
            <w:pPr>
              <w:rPr>
                <w:i/>
                <w:iCs/>
                <w:color w:val="098394"/>
              </w:rPr>
            </w:pPr>
            <w:r w:rsidRPr="00701DF4">
              <w:t>ST</w:t>
            </w:r>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C573BD" w14:textId="3FF69258" w:rsidR="00891415" w:rsidRPr="00701DF4" w:rsidRDefault="00891415" w:rsidP="00891415">
            <w:pPr>
              <w:rPr>
                <w:i/>
                <w:iCs/>
                <w:color w:val="098394"/>
              </w:rPr>
            </w:pPr>
            <w:r w:rsidRPr="00701DF4">
              <w:t>String</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F5C832" w14:textId="71590B57" w:rsidR="00891415" w:rsidRPr="00701DF4" w:rsidRDefault="00891415" w:rsidP="00891415">
            <w:pPr>
              <w:rPr>
                <w:i/>
                <w:iCs/>
                <w:color w:val="098394"/>
              </w:rPr>
            </w:pPr>
            <w:r w:rsidRPr="00701DF4">
              <w:t>Textsträng</w:t>
            </w:r>
          </w:p>
        </w:tc>
      </w:tr>
      <w:tr w:rsidR="004D6C16" w:rsidRPr="00701DF4" w14:paraId="0685B675" w14:textId="77777777" w:rsidTr="00235229">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402B231A" w14:textId="19F14F3A" w:rsidR="004D6C16" w:rsidRPr="00701DF4" w:rsidRDefault="004D6C16" w:rsidP="00891415">
            <w:r w:rsidRPr="00701DF4">
              <w:t>TimeStamp</w:t>
            </w:r>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EE6E91" w14:textId="65B351A1" w:rsidR="004D6C16" w:rsidRPr="00701DF4" w:rsidRDefault="004D6C16" w:rsidP="00891415">
            <w:r w:rsidRPr="00701DF4">
              <w:t>String</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48D83" w14:textId="73C4578D" w:rsidR="004D6C16" w:rsidRPr="00701DF4" w:rsidRDefault="00CA1646" w:rsidP="00891415">
            <w:r w:rsidRPr="00701DF4">
              <w:t xml:space="preserve">TextsträngTidpunkt anges som en sträng med formatet ”ÅÅÅÅMMDDttmmss”. Detta motsvarar den ISO 8601 och ISO 8824-kompatibla </w:t>
            </w:r>
            <w:r w:rsidR="00676B94" w:rsidRPr="00701DF4">
              <w:t>f</w:t>
            </w:r>
            <w:r w:rsidRPr="00701DF4">
              <w:t>ormatbeskrivningen ”YYYYMMDDhhmmss”. Tidszon anges inte. Tidpunkt ska anges i tidszonerna CET (svensk normaltid) respektive CEST (svensk normaltid med justering för sommartid).</w:t>
            </w:r>
          </w:p>
        </w:tc>
      </w:tr>
      <w:tr w:rsidR="00891415" w:rsidRPr="00701DF4" w14:paraId="1F64CD08" w14:textId="77777777" w:rsidTr="00235229">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72FD5295" w14:textId="0014EC7D" w:rsidR="00891415" w:rsidRPr="00701DF4" w:rsidRDefault="00891415" w:rsidP="00891415">
            <w:pPr>
              <w:rPr>
                <w:i/>
                <w:iCs/>
                <w:color w:val="098394"/>
              </w:rPr>
            </w:pPr>
            <w:r w:rsidRPr="00701DF4">
              <w:t>URI</w:t>
            </w:r>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560D78" w14:textId="3DC12FD5" w:rsidR="00891415" w:rsidRPr="00701DF4" w:rsidRDefault="00891415" w:rsidP="00891415">
            <w:pPr>
              <w:rPr>
                <w:i/>
                <w:iCs/>
                <w:color w:val="098394"/>
              </w:rPr>
            </w:pPr>
            <w:r w:rsidRPr="00701DF4">
              <w:t>Uniform Resourse Identifier</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4FB1CD" w14:textId="3754CF9A" w:rsidR="00891415" w:rsidRPr="00701DF4" w:rsidRDefault="00891415" w:rsidP="00891415">
            <w:pPr>
              <w:rPr>
                <w:i/>
                <w:iCs/>
                <w:color w:val="098394"/>
              </w:rPr>
            </w:pPr>
            <w:r w:rsidRPr="00701DF4">
              <w:t>Består av en kompakt sträng av tecken som används för att identifiera eller namnge en resurs.</w:t>
            </w:r>
          </w:p>
        </w:tc>
      </w:tr>
      <w:tr w:rsidR="00891415" w:rsidRPr="00701DF4" w14:paraId="01D0351B" w14:textId="77777777" w:rsidTr="00235229">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183D68D9" w14:textId="4BAD2A86" w:rsidR="00891415" w:rsidRPr="00701DF4" w:rsidRDefault="00891415" w:rsidP="00891415">
            <w:pPr>
              <w:rPr>
                <w:i/>
                <w:iCs/>
                <w:color w:val="098394"/>
              </w:rPr>
            </w:pPr>
            <w:r w:rsidRPr="00701DF4">
              <w:lastRenderedPageBreak/>
              <w:t>UUID</w:t>
            </w:r>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EC16CA" w14:textId="4D453FE1" w:rsidR="00891415" w:rsidRPr="00701DF4" w:rsidRDefault="00891415" w:rsidP="00891415">
            <w:pPr>
              <w:rPr>
                <w:i/>
                <w:iCs/>
                <w:color w:val="098394"/>
              </w:rPr>
            </w:pPr>
            <w:r w:rsidRPr="00701DF4">
              <w:t>Universal unique identifier</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330193" w14:textId="74B07579" w:rsidR="00891415" w:rsidRPr="00701DF4" w:rsidRDefault="00891415" w:rsidP="00891415">
            <w:pPr>
              <w:rPr>
                <w:i/>
                <w:iCs/>
                <w:color w:val="098394"/>
              </w:rPr>
            </w:pPr>
            <w:r w:rsidRPr="00701DF4">
              <w:t>Universiellt unik identifierare</w:t>
            </w:r>
          </w:p>
        </w:tc>
      </w:tr>
    </w:tbl>
    <w:p w14:paraId="1EBA4C55" w14:textId="77777777" w:rsidR="00BF1517" w:rsidRPr="00701DF4" w:rsidRDefault="00BF1517" w:rsidP="0036320D">
      <w:pPr>
        <w:rPr>
          <w:color w:val="098394"/>
          <w:lang w:eastAsia="sv-SE"/>
        </w:rPr>
      </w:pPr>
    </w:p>
    <w:p w14:paraId="582A511B" w14:textId="2714B023" w:rsidR="00235229" w:rsidRPr="00701DF4" w:rsidRDefault="00235229" w:rsidP="00235229">
      <w:pPr>
        <w:pStyle w:val="Numreradrubrik2"/>
      </w:pPr>
      <w:bookmarkStart w:id="96" w:name="_Toc158116588"/>
      <w:bookmarkStart w:id="97" w:name="_Toc121211221"/>
      <w:r w:rsidRPr="00701DF4">
        <w:t xml:space="preserve">Identifierare </w:t>
      </w:r>
      <w:r w:rsidR="00E42917" w:rsidRPr="00701DF4">
        <w:t xml:space="preserve">i </w:t>
      </w:r>
      <w:r w:rsidRPr="00701DF4">
        <w:t>informationsmodellen</w:t>
      </w:r>
      <w:bookmarkEnd w:id="96"/>
      <w:r w:rsidRPr="00701DF4">
        <w:t xml:space="preserve"> </w:t>
      </w:r>
      <w:bookmarkEnd w:id="97"/>
    </w:p>
    <w:tbl>
      <w:tblPr>
        <w:tblStyle w:val="Tabellrutnt"/>
        <w:tblW w:w="13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2599"/>
        <w:gridCol w:w="4064"/>
        <w:gridCol w:w="1417"/>
        <w:gridCol w:w="5472"/>
      </w:tblGrid>
      <w:tr w:rsidR="00235229" w:rsidRPr="00701DF4" w14:paraId="633D69C5" w14:textId="77777777" w:rsidTr="006B726A">
        <w:trPr>
          <w:trHeight w:val="24"/>
        </w:trPr>
        <w:tc>
          <w:tcPr>
            <w:tcW w:w="2599" w:type="dxa"/>
            <w:shd w:val="clear" w:color="auto" w:fill="A33662" w:themeFill="accent1"/>
          </w:tcPr>
          <w:p w14:paraId="65349AAF" w14:textId="20657118" w:rsidR="00235229" w:rsidRPr="00701DF4" w:rsidRDefault="00235229" w:rsidP="0019186E">
            <w:pPr>
              <w:pStyle w:val="Tabellrubrik"/>
            </w:pPr>
            <w:r w:rsidRPr="00701DF4">
              <w:t>Namn</w:t>
            </w:r>
          </w:p>
        </w:tc>
        <w:tc>
          <w:tcPr>
            <w:tcW w:w="4064" w:type="dxa"/>
            <w:shd w:val="clear" w:color="auto" w:fill="A33662" w:themeFill="accent1"/>
          </w:tcPr>
          <w:p w14:paraId="006B2C49" w14:textId="7F51D9B6" w:rsidR="00235229" w:rsidRPr="00701DF4" w:rsidRDefault="00235229" w:rsidP="0019186E">
            <w:pPr>
              <w:pStyle w:val="Tabellrubrik"/>
            </w:pPr>
            <w:r w:rsidRPr="00701DF4">
              <w:t>ID</w:t>
            </w:r>
          </w:p>
        </w:tc>
        <w:tc>
          <w:tcPr>
            <w:tcW w:w="1417" w:type="dxa"/>
            <w:shd w:val="clear" w:color="auto" w:fill="A33662" w:themeFill="accent1"/>
          </w:tcPr>
          <w:p w14:paraId="2E1F21BD" w14:textId="7143D7B2" w:rsidR="00235229" w:rsidRPr="00701DF4" w:rsidRDefault="00235229" w:rsidP="0019186E">
            <w:pPr>
              <w:pStyle w:val="Tabellrubrik"/>
            </w:pPr>
            <w:r w:rsidRPr="00701DF4">
              <w:t>Ägare</w:t>
            </w:r>
          </w:p>
        </w:tc>
        <w:tc>
          <w:tcPr>
            <w:tcW w:w="5472" w:type="dxa"/>
            <w:shd w:val="clear" w:color="auto" w:fill="A33662" w:themeFill="accent1"/>
          </w:tcPr>
          <w:p w14:paraId="7B5E144B" w14:textId="77777777" w:rsidR="00235229" w:rsidRPr="00701DF4" w:rsidRDefault="00235229" w:rsidP="0019186E">
            <w:pPr>
              <w:pStyle w:val="Tabellrubrik"/>
            </w:pPr>
            <w:r w:rsidRPr="00701DF4">
              <w:t xml:space="preserve">Beskrivning </w:t>
            </w:r>
          </w:p>
        </w:tc>
      </w:tr>
      <w:tr w:rsidR="0094574A" w:rsidRPr="00701DF4" w14:paraId="296EC8F1" w14:textId="77777777" w:rsidTr="006B726A">
        <w:trPr>
          <w:trHeight w:val="654"/>
        </w:trPr>
        <w:tc>
          <w:tcPr>
            <w:tcW w:w="2599" w:type="dxa"/>
            <w:tcBorders>
              <w:bottom w:val="single" w:sz="4" w:space="0" w:color="A33662" w:themeColor="accent1"/>
              <w:right w:val="single" w:sz="24" w:space="0" w:color="FFFFFF" w:themeColor="background1"/>
            </w:tcBorders>
          </w:tcPr>
          <w:p w14:paraId="44CDF6E3" w14:textId="03B215F4" w:rsidR="0094574A" w:rsidRPr="00701DF4" w:rsidRDefault="0094574A" w:rsidP="0094574A">
            <w:pPr>
              <w:rPr>
                <w:rStyle w:val="Diskretbetoning"/>
                <w:rFonts w:cstheme="minorHAnsi"/>
                <w:sz w:val="18"/>
                <w:szCs w:val="18"/>
              </w:rPr>
            </w:pPr>
            <w:r w:rsidRPr="00701DF4">
              <w:rPr>
                <w:rFonts w:cstheme="minorHAnsi"/>
                <w:sz w:val="18"/>
                <w:szCs w:val="18"/>
              </w:rPr>
              <w:t>Aktör</w:t>
            </w:r>
          </w:p>
        </w:tc>
        <w:tc>
          <w:tcPr>
            <w:tcW w:w="4064" w:type="dxa"/>
            <w:tcBorders>
              <w:bottom w:val="single" w:sz="4" w:space="0" w:color="A33662" w:themeColor="accent1"/>
              <w:right w:val="single" w:sz="24" w:space="0" w:color="FFFFFF" w:themeColor="background1"/>
            </w:tcBorders>
          </w:tcPr>
          <w:p w14:paraId="2C854226" w14:textId="0F85CA66" w:rsidR="0094574A" w:rsidRPr="00701DF4" w:rsidRDefault="0094574A" w:rsidP="0094574A">
            <w:pPr>
              <w:rPr>
                <w:rStyle w:val="Diskretbetoning"/>
                <w:rFonts w:cstheme="minorHAnsi"/>
                <w:sz w:val="18"/>
                <w:szCs w:val="18"/>
              </w:rPr>
            </w:pPr>
            <w:r w:rsidRPr="00701DF4">
              <w:rPr>
                <w:rFonts w:cstheme="minorHAnsi"/>
                <w:sz w:val="18"/>
                <w:szCs w:val="18"/>
              </w:rPr>
              <w:t>Fältet root sätts till OID för kodverket för identifieraren (extension)</w:t>
            </w:r>
            <w:r w:rsidRPr="00701DF4">
              <w:rPr>
                <w:rFonts w:cstheme="minorHAnsi"/>
                <w:sz w:val="18"/>
                <w:szCs w:val="18"/>
              </w:rPr>
              <w:br/>
              <w:t>Som exempel för svenskt personnummer skall Skatteverkets OID för personnummer (1.2.752.129.2.1.3.1) användas.</w:t>
            </w:r>
            <w:r w:rsidRPr="00701DF4">
              <w:rPr>
                <w:rFonts w:cstheme="minorHAnsi"/>
                <w:sz w:val="18"/>
                <w:szCs w:val="18"/>
              </w:rPr>
              <w:br/>
              <w:t>OID för SNR: 1.2.752.129.2.1.3.3</w:t>
            </w:r>
            <w:r w:rsidRPr="00701DF4">
              <w:rPr>
                <w:rFonts w:cstheme="minorHAnsi"/>
                <w:sz w:val="18"/>
                <w:szCs w:val="18"/>
              </w:rPr>
              <w:br/>
              <w:t>OID för NRID: 1.2.752.74.9.1</w:t>
            </w:r>
            <w:r w:rsidRPr="00701DF4">
              <w:rPr>
                <w:rFonts w:cstheme="minorHAnsi"/>
                <w:sz w:val="18"/>
                <w:szCs w:val="18"/>
              </w:rPr>
              <w:br/>
              <w:t>OID för en aktörs HSAid: 1.2.752.29.6.2.1</w:t>
            </w:r>
          </w:p>
        </w:tc>
        <w:tc>
          <w:tcPr>
            <w:tcW w:w="1417" w:type="dxa"/>
            <w:tcBorders>
              <w:left w:val="single" w:sz="24" w:space="0" w:color="FFFFFF" w:themeColor="background1"/>
              <w:bottom w:val="single" w:sz="4" w:space="0" w:color="A33662" w:themeColor="accent1"/>
              <w:right w:val="single" w:sz="24" w:space="0" w:color="FFFFFF" w:themeColor="background1"/>
            </w:tcBorders>
          </w:tcPr>
          <w:p w14:paraId="596C3356" w14:textId="77777777" w:rsidR="0094574A" w:rsidRPr="00701DF4" w:rsidRDefault="0094574A" w:rsidP="0094574A">
            <w:pPr>
              <w:pStyle w:val="SoSTabelltext"/>
              <w:rPr>
                <w:rFonts w:asciiTheme="minorHAnsi" w:hAnsiTheme="minorHAnsi" w:cstheme="minorHAnsi"/>
                <w:sz w:val="18"/>
                <w:szCs w:val="18"/>
              </w:rPr>
            </w:pPr>
            <w:r w:rsidRPr="00701DF4">
              <w:rPr>
                <w:rFonts w:asciiTheme="minorHAnsi" w:hAnsiTheme="minorHAnsi" w:cstheme="minorHAnsi"/>
                <w:sz w:val="18"/>
                <w:szCs w:val="18"/>
              </w:rPr>
              <w:t>Inera</w:t>
            </w:r>
          </w:p>
          <w:p w14:paraId="0F4783EC" w14:textId="77777777" w:rsidR="0094574A" w:rsidRPr="00701DF4" w:rsidRDefault="0094574A" w:rsidP="0094574A">
            <w:pPr>
              <w:rPr>
                <w:rFonts w:cstheme="minorHAnsi"/>
                <w:sz w:val="18"/>
                <w:szCs w:val="18"/>
              </w:rPr>
            </w:pPr>
          </w:p>
        </w:tc>
        <w:tc>
          <w:tcPr>
            <w:tcW w:w="5472" w:type="dxa"/>
            <w:tcBorders>
              <w:left w:val="single" w:sz="24" w:space="0" w:color="FFFFFF" w:themeColor="background1"/>
              <w:bottom w:val="single" w:sz="4" w:space="0" w:color="A33662" w:themeColor="accent1"/>
              <w:right w:val="single" w:sz="24" w:space="0" w:color="FFFFFF" w:themeColor="background1"/>
            </w:tcBorders>
          </w:tcPr>
          <w:p w14:paraId="459CBF96" w14:textId="6C7CAF7E" w:rsidR="0094574A" w:rsidRPr="00701DF4" w:rsidRDefault="0094574A" w:rsidP="0094574A">
            <w:pPr>
              <w:rPr>
                <w:rFonts w:cstheme="minorHAnsi"/>
                <w:sz w:val="18"/>
                <w:szCs w:val="18"/>
              </w:rPr>
            </w:pPr>
            <w:r w:rsidRPr="00701DF4">
              <w:rPr>
                <w:rFonts w:cstheme="minorHAnsi"/>
                <w:sz w:val="18"/>
                <w:szCs w:val="18"/>
              </w:rPr>
              <w:t>Identifierar den aktör som registrerat personuppgifter/kontaktuppgifter.</w:t>
            </w:r>
          </w:p>
        </w:tc>
      </w:tr>
      <w:tr w:rsidR="0094574A" w:rsidRPr="00701DF4" w14:paraId="74219DB8" w14:textId="77777777" w:rsidTr="006B726A">
        <w:trPr>
          <w:trHeight w:val="335"/>
        </w:trPr>
        <w:tc>
          <w:tcPr>
            <w:tcW w:w="2599" w:type="dxa"/>
            <w:tcBorders>
              <w:top w:val="single" w:sz="4" w:space="0" w:color="A33662" w:themeColor="accent1"/>
              <w:bottom w:val="single" w:sz="4" w:space="0" w:color="A33662" w:themeColor="accent1"/>
              <w:right w:val="single" w:sz="24" w:space="0" w:color="FFFFFF" w:themeColor="background1"/>
            </w:tcBorders>
          </w:tcPr>
          <w:p w14:paraId="71730140" w14:textId="6D0EFA18" w:rsidR="0094574A" w:rsidRPr="00701DF4" w:rsidRDefault="0094574A" w:rsidP="0094574A">
            <w:pPr>
              <w:rPr>
                <w:rStyle w:val="Diskretbetoning"/>
                <w:rFonts w:cstheme="minorHAnsi"/>
                <w:i w:val="0"/>
                <w:iCs w:val="0"/>
                <w:sz w:val="18"/>
                <w:szCs w:val="18"/>
                <w:lang w:eastAsia="sv-SE"/>
              </w:rPr>
            </w:pPr>
            <w:r w:rsidRPr="00701DF4">
              <w:rPr>
                <w:rFonts w:cstheme="minorHAnsi"/>
                <w:sz w:val="18"/>
                <w:szCs w:val="18"/>
              </w:rPr>
              <w:t>Lokal reservidentitet</w:t>
            </w:r>
          </w:p>
        </w:tc>
        <w:tc>
          <w:tcPr>
            <w:tcW w:w="4064" w:type="dxa"/>
            <w:tcBorders>
              <w:top w:val="single" w:sz="4" w:space="0" w:color="A33662" w:themeColor="accent1"/>
              <w:bottom w:val="single" w:sz="4" w:space="0" w:color="A33662" w:themeColor="accent1"/>
              <w:right w:val="single" w:sz="24" w:space="0" w:color="FFFFFF" w:themeColor="background1"/>
            </w:tcBorders>
          </w:tcPr>
          <w:p w14:paraId="6403D55B" w14:textId="574BF15B" w:rsidR="0094574A" w:rsidRPr="00701DF4" w:rsidRDefault="006B726A" w:rsidP="0094574A">
            <w:pPr>
              <w:rPr>
                <w:rStyle w:val="Diskretbetoning"/>
                <w:rFonts w:cstheme="minorHAnsi"/>
                <w:i w:val="0"/>
                <w:iCs w:val="0"/>
                <w:sz w:val="18"/>
                <w:szCs w:val="18"/>
                <w:lang w:eastAsia="sv-SE"/>
              </w:rPr>
            </w:pPr>
            <w:r w:rsidRPr="00701DF4">
              <w:rPr>
                <w:rFonts w:cstheme="minorHAnsi"/>
                <w:sz w:val="18"/>
                <w:szCs w:val="18"/>
              </w:rPr>
              <w:t>Se:</w:t>
            </w:r>
            <w:r w:rsidRPr="00701DF4">
              <w:rPr>
                <w:rFonts w:cstheme="minorHAnsi"/>
                <w:sz w:val="18"/>
                <w:szCs w:val="18"/>
              </w:rPr>
              <w:br/>
            </w:r>
            <w:r w:rsidRPr="00701DF4">
              <w:rPr>
                <w:rStyle w:val="Diskretbetoning"/>
                <w:rFonts w:cstheme="minorHAnsi"/>
                <w:i w:val="0"/>
                <w:iCs w:val="0"/>
                <w:sz w:val="18"/>
                <w:szCs w:val="18"/>
              </w:rPr>
              <w:t>https://inera.atlassian.net/wiki/spaces/PU/pages/3353216807/Lokala+Reservid</w:t>
            </w:r>
          </w:p>
        </w:tc>
        <w:tc>
          <w:tcPr>
            <w:tcW w:w="141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C90359" w14:textId="176D2E25" w:rsidR="0094574A" w:rsidRPr="00701DF4" w:rsidRDefault="006B726A" w:rsidP="0094574A">
            <w:pPr>
              <w:pStyle w:val="SoSTabelltext"/>
              <w:rPr>
                <w:rFonts w:asciiTheme="minorHAnsi" w:hAnsiTheme="minorHAnsi" w:cstheme="minorHAnsi"/>
                <w:sz w:val="18"/>
                <w:szCs w:val="18"/>
              </w:rPr>
            </w:pPr>
            <w:r w:rsidRPr="00701DF4">
              <w:rPr>
                <w:rFonts w:asciiTheme="minorHAnsi" w:hAnsiTheme="minorHAnsi" w:cstheme="minorHAnsi"/>
                <w:sz w:val="18"/>
                <w:szCs w:val="18"/>
              </w:rPr>
              <w:t>Region</w:t>
            </w:r>
          </w:p>
          <w:p w14:paraId="021CED7D" w14:textId="77777777" w:rsidR="0094574A" w:rsidRPr="00701DF4" w:rsidRDefault="0094574A" w:rsidP="0094574A">
            <w:pPr>
              <w:rPr>
                <w:rStyle w:val="Diskretbetoning"/>
                <w:rFonts w:cstheme="minorHAnsi"/>
                <w:i w:val="0"/>
                <w:iCs w:val="0"/>
                <w:sz w:val="18"/>
                <w:szCs w:val="18"/>
                <w:lang w:eastAsia="sv-SE"/>
              </w:rPr>
            </w:pPr>
          </w:p>
        </w:tc>
        <w:tc>
          <w:tcPr>
            <w:tcW w:w="547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C9949C" w14:textId="69786037" w:rsidR="006B726A" w:rsidRPr="00701DF4" w:rsidRDefault="0094574A" w:rsidP="006B726A">
            <w:pPr>
              <w:rPr>
                <w:rStyle w:val="Diskretbetoning"/>
                <w:rFonts w:cstheme="minorHAnsi"/>
                <w:i w:val="0"/>
                <w:iCs w:val="0"/>
                <w:sz w:val="18"/>
                <w:szCs w:val="18"/>
              </w:rPr>
            </w:pPr>
            <w:r w:rsidRPr="00701DF4">
              <w:rPr>
                <w:rFonts w:cstheme="minorHAnsi"/>
                <w:sz w:val="18"/>
                <w:szCs w:val="18"/>
              </w:rPr>
              <w:t xml:space="preserve">Personidentitet angivet med en reservidentitet enligt </w:t>
            </w:r>
            <w:r w:rsidR="00E42917" w:rsidRPr="00701DF4">
              <w:rPr>
                <w:rFonts w:cstheme="minorHAnsi"/>
                <w:sz w:val="18"/>
                <w:szCs w:val="18"/>
              </w:rPr>
              <w:t>en regions format</w:t>
            </w:r>
            <w:r w:rsidR="006B726A" w:rsidRPr="00701DF4">
              <w:rPr>
                <w:rFonts w:cstheme="minorHAnsi"/>
                <w:sz w:val="18"/>
                <w:szCs w:val="18"/>
              </w:rPr>
              <w:t>.</w:t>
            </w:r>
          </w:p>
          <w:p w14:paraId="2ACF7754" w14:textId="15FBCFCC" w:rsidR="00E42917" w:rsidRPr="00701DF4" w:rsidRDefault="00E42917" w:rsidP="0094574A">
            <w:pPr>
              <w:rPr>
                <w:rStyle w:val="Diskretbetoning"/>
                <w:rFonts w:cstheme="minorHAnsi"/>
                <w:i w:val="0"/>
                <w:iCs w:val="0"/>
                <w:sz w:val="18"/>
                <w:szCs w:val="18"/>
              </w:rPr>
            </w:pPr>
          </w:p>
        </w:tc>
      </w:tr>
      <w:tr w:rsidR="0094574A" w:rsidRPr="00701DF4" w14:paraId="1CE01372" w14:textId="77777777" w:rsidTr="006B726A">
        <w:trPr>
          <w:trHeight w:val="335"/>
        </w:trPr>
        <w:tc>
          <w:tcPr>
            <w:tcW w:w="2599" w:type="dxa"/>
            <w:tcBorders>
              <w:top w:val="single" w:sz="4" w:space="0" w:color="A33662" w:themeColor="accent1"/>
              <w:bottom w:val="single" w:sz="4" w:space="0" w:color="A33662" w:themeColor="accent1"/>
              <w:right w:val="single" w:sz="24" w:space="0" w:color="FFFFFF" w:themeColor="background1"/>
            </w:tcBorders>
          </w:tcPr>
          <w:p w14:paraId="64F80F0D" w14:textId="6159E2A8" w:rsidR="0094574A" w:rsidRPr="00701DF4" w:rsidRDefault="0094574A" w:rsidP="0094574A">
            <w:pPr>
              <w:rPr>
                <w:rStyle w:val="Diskretbetoning"/>
                <w:rFonts w:cstheme="minorHAnsi"/>
                <w:i w:val="0"/>
                <w:iCs w:val="0"/>
                <w:sz w:val="18"/>
                <w:szCs w:val="18"/>
                <w:lang w:eastAsia="sv-SE"/>
              </w:rPr>
            </w:pPr>
            <w:r w:rsidRPr="00701DF4">
              <w:rPr>
                <w:rFonts w:cstheme="minorHAnsi"/>
                <w:sz w:val="18"/>
                <w:szCs w:val="18"/>
              </w:rPr>
              <w:t>Nationell reservidentitet</w:t>
            </w:r>
          </w:p>
        </w:tc>
        <w:tc>
          <w:tcPr>
            <w:tcW w:w="4064" w:type="dxa"/>
            <w:tcBorders>
              <w:top w:val="single" w:sz="4" w:space="0" w:color="A33662" w:themeColor="accent1"/>
              <w:bottom w:val="single" w:sz="4" w:space="0" w:color="A33662" w:themeColor="accent1"/>
              <w:right w:val="single" w:sz="24" w:space="0" w:color="FFFFFF" w:themeColor="background1"/>
            </w:tcBorders>
          </w:tcPr>
          <w:p w14:paraId="1B6660D5" w14:textId="505924D7" w:rsidR="0094574A" w:rsidRPr="00701DF4" w:rsidRDefault="0094574A" w:rsidP="0094574A">
            <w:pPr>
              <w:rPr>
                <w:rStyle w:val="Diskretbetoning"/>
                <w:rFonts w:cstheme="minorHAnsi"/>
                <w:i w:val="0"/>
                <w:iCs w:val="0"/>
                <w:sz w:val="18"/>
                <w:szCs w:val="18"/>
                <w:lang w:eastAsia="sv-SE"/>
              </w:rPr>
            </w:pPr>
            <w:r w:rsidRPr="00701DF4">
              <w:rPr>
                <w:rFonts w:cstheme="minorHAnsi"/>
                <w:sz w:val="18"/>
                <w:szCs w:val="18"/>
              </w:rPr>
              <w:t>1.2.752.74.9.1</w:t>
            </w:r>
          </w:p>
        </w:tc>
        <w:tc>
          <w:tcPr>
            <w:tcW w:w="141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E735D5" w14:textId="77777777" w:rsidR="0094574A" w:rsidRPr="00701DF4" w:rsidRDefault="0094574A" w:rsidP="0094574A">
            <w:pPr>
              <w:pStyle w:val="SoSTabelltext"/>
              <w:rPr>
                <w:rFonts w:asciiTheme="minorHAnsi" w:hAnsiTheme="minorHAnsi" w:cstheme="minorHAnsi"/>
                <w:sz w:val="18"/>
                <w:szCs w:val="18"/>
              </w:rPr>
            </w:pPr>
            <w:r w:rsidRPr="00701DF4">
              <w:rPr>
                <w:rFonts w:asciiTheme="minorHAnsi" w:hAnsiTheme="minorHAnsi" w:cstheme="minorHAnsi"/>
                <w:sz w:val="18"/>
                <w:szCs w:val="18"/>
              </w:rPr>
              <w:t>Inera</w:t>
            </w:r>
          </w:p>
          <w:p w14:paraId="419D8F90" w14:textId="77777777" w:rsidR="0094574A" w:rsidRPr="00701DF4" w:rsidRDefault="0094574A" w:rsidP="0094574A">
            <w:pPr>
              <w:rPr>
                <w:rStyle w:val="Diskretbetoning"/>
                <w:rFonts w:cstheme="minorHAnsi"/>
                <w:i w:val="0"/>
                <w:iCs w:val="0"/>
                <w:sz w:val="18"/>
                <w:szCs w:val="18"/>
                <w:lang w:eastAsia="sv-SE"/>
              </w:rPr>
            </w:pPr>
          </w:p>
        </w:tc>
        <w:tc>
          <w:tcPr>
            <w:tcW w:w="547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996C64" w14:textId="6F08EB2B" w:rsidR="0094574A" w:rsidRPr="00701DF4" w:rsidRDefault="0094574A" w:rsidP="0094574A">
            <w:pPr>
              <w:rPr>
                <w:rStyle w:val="Diskretbetoning"/>
                <w:rFonts w:cstheme="minorHAnsi"/>
                <w:i w:val="0"/>
                <w:iCs w:val="0"/>
                <w:sz w:val="18"/>
                <w:szCs w:val="18"/>
              </w:rPr>
            </w:pPr>
            <w:r w:rsidRPr="00701DF4">
              <w:rPr>
                <w:rFonts w:cstheme="minorHAnsi"/>
                <w:sz w:val="18"/>
                <w:szCs w:val="18"/>
              </w:rPr>
              <w:t>Identitet för person som saknar/har okänt personnummer eller samordningsnummer.</w:t>
            </w:r>
          </w:p>
        </w:tc>
      </w:tr>
      <w:tr w:rsidR="0094574A" w:rsidRPr="00701DF4" w14:paraId="418DF646" w14:textId="77777777" w:rsidTr="006B726A">
        <w:trPr>
          <w:trHeight w:val="335"/>
        </w:trPr>
        <w:tc>
          <w:tcPr>
            <w:tcW w:w="2599" w:type="dxa"/>
            <w:tcBorders>
              <w:top w:val="single" w:sz="4" w:space="0" w:color="A33662" w:themeColor="accent1"/>
              <w:bottom w:val="single" w:sz="4" w:space="0" w:color="A33662" w:themeColor="accent1"/>
              <w:right w:val="single" w:sz="24" w:space="0" w:color="FFFFFF" w:themeColor="background1"/>
            </w:tcBorders>
          </w:tcPr>
          <w:p w14:paraId="6C01ED99" w14:textId="2A380353" w:rsidR="0094574A" w:rsidRPr="00701DF4" w:rsidRDefault="0094574A" w:rsidP="0094574A">
            <w:pPr>
              <w:rPr>
                <w:rStyle w:val="Diskretbetoning"/>
                <w:rFonts w:cstheme="minorHAnsi"/>
                <w:i w:val="0"/>
                <w:iCs w:val="0"/>
                <w:sz w:val="18"/>
                <w:szCs w:val="18"/>
                <w:lang w:eastAsia="sv-SE"/>
              </w:rPr>
            </w:pPr>
            <w:r w:rsidRPr="00701DF4">
              <w:rPr>
                <w:rFonts w:cstheme="minorHAnsi"/>
                <w:sz w:val="18"/>
                <w:szCs w:val="18"/>
              </w:rPr>
              <w:t>Personnummer</w:t>
            </w:r>
          </w:p>
        </w:tc>
        <w:tc>
          <w:tcPr>
            <w:tcW w:w="4064" w:type="dxa"/>
            <w:tcBorders>
              <w:top w:val="single" w:sz="4" w:space="0" w:color="A33662" w:themeColor="accent1"/>
              <w:bottom w:val="single" w:sz="4" w:space="0" w:color="A33662" w:themeColor="accent1"/>
              <w:right w:val="single" w:sz="24" w:space="0" w:color="FFFFFF" w:themeColor="background1"/>
            </w:tcBorders>
          </w:tcPr>
          <w:p w14:paraId="2104FD7F" w14:textId="41E461AA" w:rsidR="0094574A" w:rsidRPr="00701DF4" w:rsidRDefault="0094574A" w:rsidP="0094574A">
            <w:pPr>
              <w:rPr>
                <w:rStyle w:val="Diskretbetoning"/>
                <w:rFonts w:cstheme="minorHAnsi"/>
                <w:i w:val="0"/>
                <w:iCs w:val="0"/>
                <w:sz w:val="18"/>
                <w:szCs w:val="18"/>
                <w:lang w:eastAsia="sv-SE"/>
              </w:rPr>
            </w:pPr>
            <w:r w:rsidRPr="00701DF4">
              <w:rPr>
                <w:rFonts w:cstheme="minorHAnsi"/>
                <w:sz w:val="18"/>
                <w:szCs w:val="18"/>
              </w:rPr>
              <w:t>1.2.752.129.2.1.3.1</w:t>
            </w:r>
          </w:p>
        </w:tc>
        <w:tc>
          <w:tcPr>
            <w:tcW w:w="141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83A0C7" w14:textId="77777777" w:rsidR="0094574A" w:rsidRPr="00701DF4" w:rsidRDefault="0094574A" w:rsidP="0094574A">
            <w:pPr>
              <w:pStyle w:val="SoSTabelltext"/>
              <w:rPr>
                <w:rFonts w:asciiTheme="minorHAnsi" w:hAnsiTheme="minorHAnsi" w:cstheme="minorHAnsi"/>
                <w:sz w:val="18"/>
                <w:szCs w:val="18"/>
              </w:rPr>
            </w:pPr>
            <w:r w:rsidRPr="00701DF4">
              <w:rPr>
                <w:rFonts w:asciiTheme="minorHAnsi" w:hAnsiTheme="minorHAnsi" w:cstheme="minorHAnsi"/>
                <w:sz w:val="18"/>
                <w:szCs w:val="18"/>
              </w:rPr>
              <w:t>Skatteverket</w:t>
            </w:r>
          </w:p>
          <w:p w14:paraId="577DAECD" w14:textId="77777777" w:rsidR="0094574A" w:rsidRPr="00701DF4" w:rsidRDefault="0094574A" w:rsidP="0094574A">
            <w:pPr>
              <w:rPr>
                <w:rStyle w:val="Diskretbetoning"/>
                <w:rFonts w:cstheme="minorHAnsi"/>
                <w:i w:val="0"/>
                <w:iCs w:val="0"/>
                <w:sz w:val="18"/>
                <w:szCs w:val="18"/>
                <w:lang w:eastAsia="sv-SE"/>
              </w:rPr>
            </w:pPr>
          </w:p>
        </w:tc>
        <w:tc>
          <w:tcPr>
            <w:tcW w:w="547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A7DB1F" w14:textId="61BBF351" w:rsidR="0094574A" w:rsidRPr="00701DF4" w:rsidRDefault="0094574A" w:rsidP="0094574A">
            <w:pPr>
              <w:rPr>
                <w:rStyle w:val="Diskretbetoning"/>
                <w:rFonts w:cstheme="minorHAnsi"/>
                <w:i w:val="0"/>
                <w:iCs w:val="0"/>
                <w:sz w:val="18"/>
                <w:szCs w:val="18"/>
              </w:rPr>
            </w:pPr>
            <w:r w:rsidRPr="00701DF4">
              <w:rPr>
                <w:rFonts w:cstheme="minorHAnsi"/>
                <w:sz w:val="18"/>
                <w:szCs w:val="18"/>
              </w:rPr>
              <w:t>Personidentitet för person folkbokförd i Sverige enligt SKV704</w:t>
            </w:r>
            <w:r w:rsidRPr="00701DF4">
              <w:rPr>
                <w:rFonts w:eastAsia="Times New Roman,serif" w:cstheme="minorHAnsi"/>
                <w:sz w:val="18"/>
                <w:szCs w:val="18"/>
              </w:rPr>
              <w:t>.</w:t>
            </w:r>
          </w:p>
        </w:tc>
      </w:tr>
      <w:tr w:rsidR="0094574A" w:rsidRPr="00701DF4" w14:paraId="2E918353" w14:textId="77777777" w:rsidTr="006B726A">
        <w:trPr>
          <w:trHeight w:val="335"/>
        </w:trPr>
        <w:tc>
          <w:tcPr>
            <w:tcW w:w="2599" w:type="dxa"/>
            <w:tcBorders>
              <w:top w:val="single" w:sz="4" w:space="0" w:color="A33662" w:themeColor="accent1"/>
              <w:bottom w:val="single" w:sz="4" w:space="0" w:color="A33662" w:themeColor="accent1"/>
              <w:right w:val="single" w:sz="24" w:space="0" w:color="FFFFFF" w:themeColor="background1"/>
            </w:tcBorders>
          </w:tcPr>
          <w:p w14:paraId="62FA1E81" w14:textId="0272628A" w:rsidR="0094574A" w:rsidRPr="00701DF4" w:rsidRDefault="0094574A" w:rsidP="0094574A">
            <w:pPr>
              <w:rPr>
                <w:rStyle w:val="Diskretbetoning"/>
                <w:rFonts w:cstheme="minorHAnsi"/>
                <w:i w:val="0"/>
                <w:iCs w:val="0"/>
                <w:sz w:val="18"/>
                <w:szCs w:val="18"/>
                <w:lang w:eastAsia="sv-SE"/>
              </w:rPr>
            </w:pPr>
            <w:r w:rsidRPr="00701DF4">
              <w:rPr>
                <w:rFonts w:cstheme="minorHAnsi"/>
                <w:sz w:val="18"/>
                <w:szCs w:val="18"/>
              </w:rPr>
              <w:t>ProfessionellAktör</w:t>
            </w:r>
          </w:p>
        </w:tc>
        <w:tc>
          <w:tcPr>
            <w:tcW w:w="4064" w:type="dxa"/>
            <w:tcBorders>
              <w:top w:val="single" w:sz="4" w:space="0" w:color="A33662" w:themeColor="accent1"/>
              <w:bottom w:val="single" w:sz="4" w:space="0" w:color="A33662" w:themeColor="accent1"/>
              <w:right w:val="single" w:sz="24" w:space="0" w:color="FFFFFF" w:themeColor="background1"/>
            </w:tcBorders>
          </w:tcPr>
          <w:p w14:paraId="30712676" w14:textId="793B0220" w:rsidR="0094574A" w:rsidRPr="00701DF4" w:rsidRDefault="0094574A" w:rsidP="0094574A">
            <w:pPr>
              <w:rPr>
                <w:rStyle w:val="Diskretbetoning"/>
                <w:rFonts w:cstheme="minorHAnsi"/>
                <w:i w:val="0"/>
                <w:iCs w:val="0"/>
                <w:sz w:val="18"/>
                <w:szCs w:val="18"/>
                <w:lang w:eastAsia="sv-SE"/>
              </w:rPr>
            </w:pPr>
            <w:r w:rsidRPr="00701DF4">
              <w:rPr>
                <w:rFonts w:cstheme="minorHAnsi"/>
                <w:sz w:val="18"/>
                <w:szCs w:val="18"/>
              </w:rPr>
              <w:t>Extension i datatypen IIType skall sättas till identiteten för PUA-ansvarig organisation, root till aktuellt kodverk.</w:t>
            </w:r>
            <w:r w:rsidRPr="00701DF4">
              <w:rPr>
                <w:rFonts w:cstheme="minorHAnsi"/>
                <w:sz w:val="18"/>
                <w:szCs w:val="18"/>
              </w:rPr>
              <w:br/>
              <w:t>T.ex en organisation som väljer att identifiera sig med sitt SKV organisationsnummer:</w:t>
            </w:r>
            <w:r w:rsidRPr="00701DF4">
              <w:rPr>
                <w:rFonts w:cstheme="minorHAnsi"/>
                <w:sz w:val="18"/>
                <w:szCs w:val="18"/>
              </w:rPr>
              <w:br/>
              <w:t>* root: oid:2.5.4.97, extension: 556559-4230</w:t>
            </w:r>
            <w:r w:rsidRPr="00701DF4">
              <w:rPr>
                <w:rFonts w:cstheme="minorHAnsi"/>
                <w:sz w:val="18"/>
                <w:szCs w:val="18"/>
              </w:rPr>
              <w:br/>
              <w:t>Eller en organisation som identifierar sig med sitt HSAid på vårdgivarnivå:</w:t>
            </w:r>
            <w:r w:rsidRPr="00701DF4">
              <w:rPr>
                <w:rFonts w:cstheme="minorHAnsi"/>
                <w:sz w:val="18"/>
                <w:szCs w:val="18"/>
              </w:rPr>
              <w:br/>
              <w:t xml:space="preserve">* root: 1.2.752.29.6.10.1, extension: </w:t>
            </w:r>
            <w:r w:rsidRPr="00701DF4">
              <w:rPr>
                <w:rFonts w:cstheme="minorHAnsi"/>
                <w:sz w:val="18"/>
                <w:szCs w:val="18"/>
              </w:rPr>
              <w:lastRenderedPageBreak/>
              <w:t>SE165565594230-1000</w:t>
            </w:r>
            <w:r w:rsidRPr="00701DF4">
              <w:rPr>
                <w:rFonts w:cstheme="minorHAnsi"/>
                <w:sz w:val="18"/>
                <w:szCs w:val="18"/>
              </w:rPr>
              <w:br/>
            </w:r>
          </w:p>
        </w:tc>
        <w:tc>
          <w:tcPr>
            <w:tcW w:w="141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CD7618" w14:textId="77777777" w:rsidR="0094574A" w:rsidRPr="00701DF4" w:rsidRDefault="0094574A" w:rsidP="0094574A">
            <w:pPr>
              <w:pStyle w:val="SoSTabelltext"/>
              <w:rPr>
                <w:rFonts w:asciiTheme="minorHAnsi" w:hAnsiTheme="minorHAnsi" w:cstheme="minorHAnsi"/>
                <w:sz w:val="18"/>
                <w:szCs w:val="18"/>
              </w:rPr>
            </w:pPr>
            <w:r w:rsidRPr="00701DF4">
              <w:rPr>
                <w:rFonts w:asciiTheme="minorHAnsi" w:hAnsiTheme="minorHAnsi" w:cstheme="minorHAnsi"/>
                <w:sz w:val="18"/>
                <w:szCs w:val="18"/>
              </w:rPr>
              <w:lastRenderedPageBreak/>
              <w:t>Inera</w:t>
            </w:r>
          </w:p>
          <w:p w14:paraId="7FDD5069" w14:textId="77777777" w:rsidR="0094574A" w:rsidRPr="00701DF4" w:rsidRDefault="0094574A" w:rsidP="0094574A">
            <w:pPr>
              <w:rPr>
                <w:rStyle w:val="Diskretbetoning"/>
                <w:rFonts w:cstheme="minorHAnsi"/>
                <w:i w:val="0"/>
                <w:iCs w:val="0"/>
                <w:sz w:val="18"/>
                <w:szCs w:val="18"/>
                <w:lang w:eastAsia="sv-SE"/>
              </w:rPr>
            </w:pPr>
          </w:p>
        </w:tc>
        <w:tc>
          <w:tcPr>
            <w:tcW w:w="547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62BA49" w14:textId="503859D9" w:rsidR="0094574A" w:rsidRPr="00701DF4" w:rsidRDefault="0094574A" w:rsidP="0094574A">
            <w:pPr>
              <w:rPr>
                <w:rStyle w:val="Diskretbetoning"/>
                <w:rFonts w:cstheme="minorHAnsi"/>
                <w:i w:val="0"/>
                <w:iCs w:val="0"/>
                <w:sz w:val="18"/>
                <w:szCs w:val="18"/>
              </w:rPr>
            </w:pPr>
            <w:r w:rsidRPr="00701DF4">
              <w:rPr>
                <w:rFonts w:cstheme="minorHAnsi"/>
                <w:sz w:val="18"/>
                <w:szCs w:val="18"/>
              </w:rPr>
              <w:t>Identifierar om aktör som registrerat personuppgifter/kontaktuppgifter gjorde det i sin roll som yrkesman och vilken organisation aktören i så fall arbetar för.</w:t>
            </w:r>
          </w:p>
        </w:tc>
      </w:tr>
      <w:tr w:rsidR="0094574A" w:rsidRPr="00701DF4" w14:paraId="358036F3" w14:textId="77777777" w:rsidTr="006B726A">
        <w:trPr>
          <w:trHeight w:val="335"/>
        </w:trPr>
        <w:tc>
          <w:tcPr>
            <w:tcW w:w="2599" w:type="dxa"/>
            <w:tcBorders>
              <w:top w:val="single" w:sz="4" w:space="0" w:color="A33662" w:themeColor="accent1"/>
              <w:bottom w:val="single" w:sz="4" w:space="0" w:color="A33662" w:themeColor="accent1"/>
              <w:right w:val="single" w:sz="24" w:space="0" w:color="FFFFFF" w:themeColor="background1"/>
            </w:tcBorders>
          </w:tcPr>
          <w:p w14:paraId="6700E56D" w14:textId="604E9D73" w:rsidR="0094574A" w:rsidRPr="00701DF4" w:rsidRDefault="0094574A" w:rsidP="0094574A">
            <w:pPr>
              <w:rPr>
                <w:rStyle w:val="Diskretbetoning"/>
                <w:rFonts w:cstheme="minorHAnsi"/>
                <w:i w:val="0"/>
                <w:iCs w:val="0"/>
                <w:sz w:val="18"/>
                <w:szCs w:val="18"/>
                <w:lang w:eastAsia="sv-SE"/>
              </w:rPr>
            </w:pPr>
            <w:r w:rsidRPr="00701DF4">
              <w:rPr>
                <w:rFonts w:cstheme="minorHAnsi"/>
                <w:sz w:val="18"/>
                <w:szCs w:val="18"/>
              </w:rPr>
              <w:t>Samordningsnummer</w:t>
            </w:r>
          </w:p>
        </w:tc>
        <w:tc>
          <w:tcPr>
            <w:tcW w:w="4064" w:type="dxa"/>
            <w:tcBorders>
              <w:top w:val="single" w:sz="4" w:space="0" w:color="A33662" w:themeColor="accent1"/>
              <w:bottom w:val="single" w:sz="4" w:space="0" w:color="A33662" w:themeColor="accent1"/>
              <w:right w:val="single" w:sz="24" w:space="0" w:color="FFFFFF" w:themeColor="background1"/>
            </w:tcBorders>
          </w:tcPr>
          <w:p w14:paraId="286E6FA6" w14:textId="42FB2F40" w:rsidR="0094574A" w:rsidRPr="00701DF4" w:rsidRDefault="0094574A" w:rsidP="0094574A">
            <w:pPr>
              <w:rPr>
                <w:rStyle w:val="Diskretbetoning"/>
                <w:rFonts w:cstheme="minorHAnsi"/>
                <w:i w:val="0"/>
                <w:iCs w:val="0"/>
                <w:sz w:val="18"/>
                <w:szCs w:val="18"/>
                <w:lang w:eastAsia="sv-SE"/>
              </w:rPr>
            </w:pPr>
            <w:r w:rsidRPr="00701DF4">
              <w:rPr>
                <w:rFonts w:cstheme="minorHAnsi"/>
                <w:sz w:val="18"/>
                <w:szCs w:val="18"/>
              </w:rPr>
              <w:t>1.2.752.129.2.1.3.3</w:t>
            </w:r>
          </w:p>
        </w:tc>
        <w:tc>
          <w:tcPr>
            <w:tcW w:w="141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50885C" w14:textId="77777777" w:rsidR="0094574A" w:rsidRPr="00701DF4" w:rsidRDefault="0094574A" w:rsidP="0094574A">
            <w:pPr>
              <w:pStyle w:val="SoSTabelltext"/>
              <w:rPr>
                <w:rFonts w:asciiTheme="minorHAnsi" w:hAnsiTheme="minorHAnsi" w:cstheme="minorHAnsi"/>
                <w:sz w:val="18"/>
                <w:szCs w:val="18"/>
              </w:rPr>
            </w:pPr>
            <w:r w:rsidRPr="00701DF4">
              <w:rPr>
                <w:rFonts w:asciiTheme="minorHAnsi" w:hAnsiTheme="minorHAnsi" w:cstheme="minorHAnsi"/>
                <w:sz w:val="18"/>
                <w:szCs w:val="18"/>
              </w:rPr>
              <w:t>Skatteverket</w:t>
            </w:r>
          </w:p>
          <w:p w14:paraId="2FBE001C" w14:textId="77777777" w:rsidR="0094574A" w:rsidRPr="00701DF4" w:rsidRDefault="0094574A" w:rsidP="0094574A">
            <w:pPr>
              <w:rPr>
                <w:rStyle w:val="Diskretbetoning"/>
                <w:rFonts w:cstheme="minorHAnsi"/>
                <w:i w:val="0"/>
                <w:iCs w:val="0"/>
                <w:sz w:val="18"/>
                <w:szCs w:val="18"/>
                <w:lang w:eastAsia="sv-SE"/>
              </w:rPr>
            </w:pPr>
          </w:p>
        </w:tc>
        <w:tc>
          <w:tcPr>
            <w:tcW w:w="547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16EC9E" w14:textId="618C10A7" w:rsidR="0094574A" w:rsidRPr="00701DF4" w:rsidRDefault="0094574A" w:rsidP="0094574A">
            <w:pPr>
              <w:rPr>
                <w:rStyle w:val="Diskretbetoning"/>
                <w:rFonts w:cstheme="minorHAnsi"/>
                <w:i w:val="0"/>
                <w:iCs w:val="0"/>
                <w:sz w:val="18"/>
                <w:szCs w:val="18"/>
              </w:rPr>
            </w:pPr>
            <w:r w:rsidRPr="00701DF4">
              <w:rPr>
                <w:rFonts w:cstheme="minorHAnsi"/>
                <w:sz w:val="18"/>
                <w:szCs w:val="18"/>
              </w:rPr>
              <w:t>Personidentitet för person som inte är eller har varit folkbokförd i Sverige enligt SKV704. Samordningsnummer tilldelas av Skatteverket på begäran av en myndighet.</w:t>
            </w:r>
          </w:p>
        </w:tc>
      </w:tr>
    </w:tbl>
    <w:p w14:paraId="6F80F26A" w14:textId="0F139193" w:rsidR="0036320D" w:rsidRPr="00701DF4" w:rsidRDefault="0036320D" w:rsidP="00474E8C"/>
    <w:p w14:paraId="64F88200" w14:textId="77777777" w:rsidR="00647ECB" w:rsidRPr="00701DF4" w:rsidRDefault="00647ECB"/>
    <w:p w14:paraId="1528A524" w14:textId="77777777" w:rsidR="00647ECB" w:rsidRPr="00701DF4" w:rsidRDefault="00647ECB">
      <w:r w:rsidRPr="00701DF4">
        <w:br w:type="page"/>
      </w:r>
    </w:p>
    <w:p w14:paraId="5BD6C90C" w14:textId="77777777" w:rsidR="00647ECB" w:rsidRPr="00701DF4" w:rsidRDefault="00647ECB"/>
    <w:p w14:paraId="59EBB96F" w14:textId="77777777" w:rsidR="00647ECB" w:rsidRPr="00701DF4" w:rsidRDefault="00647ECB" w:rsidP="00647ECB">
      <w:pPr>
        <w:rPr>
          <w:lang w:val="en-US"/>
        </w:rPr>
      </w:pPr>
    </w:p>
    <w:p w14:paraId="4335BCA1" w14:textId="77777777" w:rsidR="00647ECB" w:rsidRPr="00701DF4" w:rsidRDefault="00647ECB" w:rsidP="00647ECB">
      <w:pPr>
        <w:pStyle w:val="Numreradrubrik2"/>
        <w:rPr>
          <w:lang w:val="sv-SE"/>
        </w:rPr>
      </w:pPr>
      <w:bookmarkStart w:id="98" w:name="_Toc449170173"/>
      <w:bookmarkStart w:id="99" w:name="_Toc121211222"/>
      <w:bookmarkStart w:id="100" w:name="_Toc158116589"/>
      <w:r w:rsidRPr="00701DF4">
        <w:rPr>
          <w:lang w:val="sv-SE"/>
        </w:rPr>
        <w:t>Kodverk och urval i informationsmodellen</w:t>
      </w:r>
      <w:bookmarkEnd w:id="98"/>
      <w:bookmarkEnd w:id="99"/>
      <w:bookmarkEnd w:id="100"/>
    </w:p>
    <w:tbl>
      <w:tblPr>
        <w:tblStyle w:val="Tabellrutnt"/>
        <w:tblW w:w="13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60"/>
        <w:gridCol w:w="3844"/>
        <w:gridCol w:w="2410"/>
        <w:gridCol w:w="4668"/>
      </w:tblGrid>
      <w:tr w:rsidR="00E42917" w:rsidRPr="00701DF4" w14:paraId="7D2D8D9E" w14:textId="77777777" w:rsidTr="006B726A">
        <w:trPr>
          <w:trHeight w:val="24"/>
        </w:trPr>
        <w:tc>
          <w:tcPr>
            <w:tcW w:w="2960" w:type="dxa"/>
            <w:shd w:val="clear" w:color="auto" w:fill="A33662" w:themeFill="accent1"/>
          </w:tcPr>
          <w:p w14:paraId="637A1456" w14:textId="77777777" w:rsidR="00E42917" w:rsidRPr="00701DF4" w:rsidRDefault="00E42917" w:rsidP="0082064F">
            <w:pPr>
              <w:pStyle w:val="Tabellrubrik"/>
            </w:pPr>
            <w:r w:rsidRPr="00701DF4">
              <w:t>Namn</w:t>
            </w:r>
          </w:p>
        </w:tc>
        <w:tc>
          <w:tcPr>
            <w:tcW w:w="3844" w:type="dxa"/>
            <w:shd w:val="clear" w:color="auto" w:fill="A33662" w:themeFill="accent1"/>
          </w:tcPr>
          <w:p w14:paraId="5D6B1A68" w14:textId="77777777" w:rsidR="00E42917" w:rsidRPr="00701DF4" w:rsidRDefault="00E42917" w:rsidP="0082064F">
            <w:pPr>
              <w:pStyle w:val="Tabellrubrik"/>
            </w:pPr>
            <w:r w:rsidRPr="00701DF4">
              <w:t>ID</w:t>
            </w:r>
          </w:p>
        </w:tc>
        <w:tc>
          <w:tcPr>
            <w:tcW w:w="2410" w:type="dxa"/>
            <w:shd w:val="clear" w:color="auto" w:fill="A33662" w:themeFill="accent1"/>
          </w:tcPr>
          <w:p w14:paraId="70E0E896" w14:textId="77777777" w:rsidR="00E42917" w:rsidRPr="00701DF4" w:rsidRDefault="00E42917" w:rsidP="0082064F">
            <w:pPr>
              <w:pStyle w:val="Tabellrubrik"/>
            </w:pPr>
            <w:r w:rsidRPr="00701DF4">
              <w:t>Ägare</w:t>
            </w:r>
          </w:p>
        </w:tc>
        <w:tc>
          <w:tcPr>
            <w:tcW w:w="4668" w:type="dxa"/>
            <w:shd w:val="clear" w:color="auto" w:fill="A33662" w:themeFill="accent1"/>
          </w:tcPr>
          <w:p w14:paraId="7F47B667" w14:textId="77777777" w:rsidR="00E42917" w:rsidRPr="00701DF4" w:rsidRDefault="00E42917" w:rsidP="0082064F">
            <w:pPr>
              <w:pStyle w:val="Tabellrubrik"/>
            </w:pPr>
            <w:r w:rsidRPr="00701DF4">
              <w:t xml:space="preserve">Beskrivning </w:t>
            </w:r>
          </w:p>
        </w:tc>
      </w:tr>
      <w:tr w:rsidR="00E42917" w:rsidRPr="00701DF4" w14:paraId="7EFC06EA" w14:textId="77777777" w:rsidTr="006B726A">
        <w:trPr>
          <w:trHeight w:val="654"/>
        </w:trPr>
        <w:tc>
          <w:tcPr>
            <w:tcW w:w="2960" w:type="dxa"/>
            <w:tcBorders>
              <w:bottom w:val="single" w:sz="4" w:space="0" w:color="A33662" w:themeColor="accent1"/>
              <w:right w:val="single" w:sz="24" w:space="0" w:color="FFFFFF" w:themeColor="background1"/>
            </w:tcBorders>
          </w:tcPr>
          <w:p w14:paraId="579EDE82"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AdressplatsId</w:t>
            </w:r>
          </w:p>
        </w:tc>
        <w:tc>
          <w:tcPr>
            <w:tcW w:w="3844" w:type="dxa"/>
            <w:tcBorders>
              <w:bottom w:val="single" w:sz="4" w:space="0" w:color="A33662" w:themeColor="accent1"/>
              <w:right w:val="single" w:sz="24" w:space="0" w:color="FFFFFF" w:themeColor="background1"/>
            </w:tcBorders>
          </w:tcPr>
          <w:p w14:paraId="04CB01AA"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w:t>
            </w:r>
          </w:p>
        </w:tc>
        <w:tc>
          <w:tcPr>
            <w:tcW w:w="2410" w:type="dxa"/>
            <w:tcBorders>
              <w:left w:val="single" w:sz="24" w:space="0" w:color="FFFFFF" w:themeColor="background1"/>
              <w:bottom w:val="single" w:sz="4" w:space="0" w:color="A33662" w:themeColor="accent1"/>
              <w:right w:val="single" w:sz="24" w:space="0" w:color="FFFFFF" w:themeColor="background1"/>
            </w:tcBorders>
          </w:tcPr>
          <w:p w14:paraId="7B0B8177"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Lantmäteriet</w:t>
            </w:r>
          </w:p>
          <w:p w14:paraId="0372A09B" w14:textId="77777777" w:rsidR="00E42917" w:rsidRPr="00701DF4" w:rsidRDefault="00E42917" w:rsidP="0082064F">
            <w:pPr>
              <w:rPr>
                <w:rStyle w:val="Diskretbetoning"/>
                <w:rFonts w:cstheme="minorHAnsi"/>
                <w:i w:val="0"/>
                <w:iCs w:val="0"/>
                <w:sz w:val="18"/>
                <w:szCs w:val="18"/>
              </w:rPr>
            </w:pPr>
          </w:p>
        </w:tc>
        <w:tc>
          <w:tcPr>
            <w:tcW w:w="4668" w:type="dxa"/>
            <w:tcBorders>
              <w:left w:val="single" w:sz="24" w:space="0" w:color="FFFFFF" w:themeColor="background1"/>
              <w:bottom w:val="single" w:sz="4" w:space="0" w:color="A33662" w:themeColor="accent1"/>
              <w:right w:val="single" w:sz="24" w:space="0" w:color="FFFFFF" w:themeColor="background1"/>
            </w:tcBorders>
          </w:tcPr>
          <w:p w14:paraId="5F87FCD9"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Adressplats id, Riksnyckel för fastigheter.</w:t>
            </w:r>
          </w:p>
        </w:tc>
      </w:tr>
      <w:tr w:rsidR="00E42917" w:rsidRPr="00701DF4" w14:paraId="04A76484" w14:textId="77777777" w:rsidTr="006B726A">
        <w:trPr>
          <w:trHeight w:val="654"/>
        </w:trPr>
        <w:tc>
          <w:tcPr>
            <w:tcW w:w="2960" w:type="dxa"/>
            <w:tcBorders>
              <w:bottom w:val="single" w:sz="4" w:space="0" w:color="A33662" w:themeColor="accent1"/>
              <w:right w:val="single" w:sz="24" w:space="0" w:color="FFFFFF" w:themeColor="background1"/>
            </w:tcBorders>
          </w:tcPr>
          <w:p w14:paraId="25A24967" w14:textId="77777777" w:rsidR="00E42917" w:rsidRPr="00701DF4" w:rsidRDefault="00E42917" w:rsidP="0082064F">
            <w:pPr>
              <w:rPr>
                <w:rStyle w:val="Diskretbetoning"/>
                <w:rFonts w:cstheme="minorHAnsi"/>
                <w:sz w:val="18"/>
                <w:szCs w:val="18"/>
              </w:rPr>
            </w:pPr>
            <w:r w:rsidRPr="00701DF4">
              <w:rPr>
                <w:rFonts w:cstheme="minorHAnsi"/>
                <w:sz w:val="18"/>
                <w:szCs w:val="18"/>
              </w:rPr>
              <w:t>Aktör</w:t>
            </w:r>
          </w:p>
        </w:tc>
        <w:tc>
          <w:tcPr>
            <w:tcW w:w="3844" w:type="dxa"/>
            <w:tcBorders>
              <w:bottom w:val="single" w:sz="4" w:space="0" w:color="A33662" w:themeColor="accent1"/>
              <w:right w:val="single" w:sz="24" w:space="0" w:color="FFFFFF" w:themeColor="background1"/>
            </w:tcBorders>
          </w:tcPr>
          <w:p w14:paraId="5DE6BAC6" w14:textId="77777777" w:rsidR="00E42917" w:rsidRPr="00701DF4" w:rsidRDefault="00E42917" w:rsidP="0082064F">
            <w:pPr>
              <w:rPr>
                <w:rStyle w:val="Diskretbetoning"/>
                <w:rFonts w:cstheme="minorHAnsi"/>
                <w:sz w:val="18"/>
                <w:szCs w:val="18"/>
              </w:rPr>
            </w:pPr>
            <w:r w:rsidRPr="00701DF4">
              <w:rPr>
                <w:rFonts w:cstheme="minorHAnsi"/>
                <w:sz w:val="18"/>
                <w:szCs w:val="18"/>
              </w:rPr>
              <w:t>Fältet root sätts till OID för kodverket för identifieraren (extension)</w:t>
            </w:r>
            <w:r w:rsidRPr="00701DF4">
              <w:rPr>
                <w:rFonts w:cstheme="minorHAnsi"/>
                <w:sz w:val="18"/>
                <w:szCs w:val="18"/>
              </w:rPr>
              <w:br/>
              <w:t>Som exempel för svenskt personnummer skall Skatteverkets OID för personnummer (1.2.752.129.2.1.3.1) användas.</w:t>
            </w:r>
            <w:r w:rsidRPr="00701DF4">
              <w:rPr>
                <w:rFonts w:cstheme="minorHAnsi"/>
                <w:sz w:val="18"/>
                <w:szCs w:val="18"/>
              </w:rPr>
              <w:br/>
              <w:t>OID för SNR: 1.2.752.129.2.1.3.3</w:t>
            </w:r>
            <w:r w:rsidRPr="00701DF4">
              <w:rPr>
                <w:rFonts w:cstheme="minorHAnsi"/>
                <w:sz w:val="18"/>
                <w:szCs w:val="18"/>
              </w:rPr>
              <w:br/>
              <w:t>OID för NRID: 1.2.752.74.9.1</w:t>
            </w:r>
            <w:r w:rsidRPr="00701DF4">
              <w:rPr>
                <w:rFonts w:cstheme="minorHAnsi"/>
                <w:sz w:val="18"/>
                <w:szCs w:val="18"/>
              </w:rPr>
              <w:br/>
              <w:t>OID för en aktörs HSAid: 1.2.752.29.6.2.1</w:t>
            </w:r>
          </w:p>
        </w:tc>
        <w:tc>
          <w:tcPr>
            <w:tcW w:w="2410" w:type="dxa"/>
            <w:tcBorders>
              <w:left w:val="single" w:sz="24" w:space="0" w:color="FFFFFF" w:themeColor="background1"/>
              <w:bottom w:val="single" w:sz="4" w:space="0" w:color="A33662" w:themeColor="accent1"/>
              <w:right w:val="single" w:sz="24" w:space="0" w:color="FFFFFF" w:themeColor="background1"/>
            </w:tcBorders>
          </w:tcPr>
          <w:p w14:paraId="77982D45"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Inera</w:t>
            </w:r>
          </w:p>
          <w:p w14:paraId="240DAD20" w14:textId="77777777" w:rsidR="00E42917" w:rsidRPr="00701DF4" w:rsidRDefault="00E42917" w:rsidP="0082064F">
            <w:pPr>
              <w:rPr>
                <w:rFonts w:cstheme="minorHAnsi"/>
                <w:sz w:val="18"/>
                <w:szCs w:val="18"/>
              </w:rPr>
            </w:pPr>
          </w:p>
        </w:tc>
        <w:tc>
          <w:tcPr>
            <w:tcW w:w="4668" w:type="dxa"/>
            <w:tcBorders>
              <w:left w:val="single" w:sz="24" w:space="0" w:color="FFFFFF" w:themeColor="background1"/>
              <w:bottom w:val="single" w:sz="4" w:space="0" w:color="A33662" w:themeColor="accent1"/>
              <w:right w:val="single" w:sz="24" w:space="0" w:color="FFFFFF" w:themeColor="background1"/>
            </w:tcBorders>
          </w:tcPr>
          <w:p w14:paraId="3BB75E3F" w14:textId="77777777" w:rsidR="00E42917" w:rsidRPr="00701DF4" w:rsidRDefault="00E42917" w:rsidP="0082064F">
            <w:pPr>
              <w:rPr>
                <w:rFonts w:cstheme="minorHAnsi"/>
                <w:sz w:val="18"/>
                <w:szCs w:val="18"/>
              </w:rPr>
            </w:pPr>
            <w:r w:rsidRPr="00701DF4">
              <w:rPr>
                <w:rFonts w:cstheme="minorHAnsi"/>
                <w:sz w:val="18"/>
                <w:szCs w:val="18"/>
              </w:rPr>
              <w:t>Identifierar den aktör som registrerat personuppgifter/kontaktuppgifter.</w:t>
            </w:r>
          </w:p>
        </w:tc>
      </w:tr>
      <w:tr w:rsidR="00E42917" w:rsidRPr="00701DF4" w14:paraId="437D9812"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24C7D653" w14:textId="77777777" w:rsidR="00E42917" w:rsidRPr="00701DF4" w:rsidRDefault="00E42917" w:rsidP="0082064F">
            <w:pPr>
              <w:rPr>
                <w:rFonts w:cstheme="minorHAnsi"/>
                <w:i/>
                <w:iCs/>
                <w:sz w:val="18"/>
                <w:szCs w:val="18"/>
              </w:rPr>
            </w:pPr>
            <w:r w:rsidRPr="00701DF4">
              <w:rPr>
                <w:rFonts w:cstheme="minorHAnsi"/>
                <w:sz w:val="18"/>
                <w:szCs w:val="18"/>
              </w:rPr>
              <w:t>Användning</w:t>
            </w:r>
          </w:p>
        </w:tc>
        <w:tc>
          <w:tcPr>
            <w:tcW w:w="3844" w:type="dxa"/>
            <w:tcBorders>
              <w:top w:val="single" w:sz="4" w:space="0" w:color="A33662" w:themeColor="accent1"/>
              <w:bottom w:val="single" w:sz="4" w:space="0" w:color="A33662" w:themeColor="accent1"/>
              <w:right w:val="single" w:sz="24" w:space="0" w:color="FFFFFF" w:themeColor="background1"/>
            </w:tcBorders>
          </w:tcPr>
          <w:p w14:paraId="2175F4BD" w14:textId="77777777" w:rsidR="00E42917" w:rsidRPr="00701DF4" w:rsidRDefault="00E42917" w:rsidP="0082064F">
            <w:pPr>
              <w:rPr>
                <w:rFonts w:cstheme="minorHAnsi"/>
                <w:i/>
                <w:iCs/>
                <w:sz w:val="18"/>
                <w:szCs w:val="18"/>
                <w:lang w:val="en-US"/>
              </w:rPr>
            </w:pPr>
            <w:r w:rsidRPr="00701DF4">
              <w:rPr>
                <w:rFonts w:cstheme="minorHAnsi"/>
                <w:sz w:val="18"/>
                <w:szCs w:val="18"/>
                <w:lang w:val="en-US"/>
              </w:rPr>
              <w:t xml:space="preserve">FHIR Value Set: ContactPointUse </w:t>
            </w:r>
            <w:r w:rsidRPr="00701DF4">
              <w:rPr>
                <w:rFonts w:cstheme="minorHAnsi"/>
                <w:sz w:val="18"/>
                <w:szCs w:val="18"/>
                <w:lang w:val="en-US"/>
              </w:rPr>
              <w:br/>
              <w:t>OID: 2.16.840.1.113883.4.642.3.73</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3AAE2F"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HL7</w:t>
            </w:r>
          </w:p>
          <w:p w14:paraId="77390B66" w14:textId="77777777" w:rsidR="00E42917" w:rsidRPr="00701DF4" w:rsidRDefault="00E42917" w:rsidP="0082064F">
            <w:pPr>
              <w:rPr>
                <w:rFonts w:cstheme="minorHAnsi"/>
                <w:i/>
                <w:iCs/>
                <w:sz w:val="18"/>
                <w:szCs w:val="18"/>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774F73"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Anger vilka möjliga kontaktvägar man kan ange för en kontaktperson (mail, tel etc). </w:t>
            </w:r>
          </w:p>
          <w:p w14:paraId="162FD150" w14:textId="77777777" w:rsidR="00E42917" w:rsidRPr="00701DF4" w:rsidRDefault="00E42917" w:rsidP="0082064F">
            <w:pPr>
              <w:rPr>
                <w:rFonts w:cstheme="minorHAnsi"/>
                <w:i/>
                <w:iCs/>
                <w:sz w:val="18"/>
                <w:szCs w:val="18"/>
              </w:rPr>
            </w:pPr>
            <w:r w:rsidRPr="00701DF4">
              <w:rPr>
                <w:rFonts w:cstheme="minorHAnsi"/>
                <w:sz w:val="18"/>
                <w:szCs w:val="18"/>
              </w:rPr>
              <w:t>HL7 FHIR koder.</w:t>
            </w:r>
          </w:p>
        </w:tc>
      </w:tr>
      <w:tr w:rsidR="00E42917" w:rsidRPr="00701DF4" w14:paraId="10FB1198"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443FB23F"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AvregistreringsorsakKod</w:t>
            </w:r>
          </w:p>
        </w:tc>
        <w:tc>
          <w:tcPr>
            <w:tcW w:w="3844" w:type="dxa"/>
            <w:tcBorders>
              <w:top w:val="single" w:sz="4" w:space="0" w:color="A33662" w:themeColor="accent1"/>
              <w:bottom w:val="single" w:sz="4" w:space="0" w:color="A33662" w:themeColor="accent1"/>
              <w:right w:val="single" w:sz="24" w:space="0" w:color="FFFFFF" w:themeColor="background1"/>
            </w:tcBorders>
          </w:tcPr>
          <w:p w14:paraId="5AA5EE35"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Motsvarar 1.2.752.129.2.2.1.21SKL, kv_avregorsak_folkbokför_4</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B0407F" w14:textId="77777777" w:rsidR="00E42917" w:rsidRPr="00701DF4" w:rsidRDefault="00E42917" w:rsidP="0082064F">
            <w:pPr>
              <w:pStyle w:val="SoSTabelltext"/>
              <w:rPr>
                <w:rStyle w:val="Diskretbetoning"/>
                <w:rFonts w:cstheme="minorHAnsi"/>
                <w:i w:val="0"/>
                <w:iCs w:val="0"/>
                <w:sz w:val="18"/>
                <w:szCs w:val="18"/>
              </w:rPr>
            </w:pPr>
            <w:r w:rsidRPr="00701DF4">
              <w:rPr>
                <w:rFonts w:asciiTheme="minorHAnsi" w:hAnsiTheme="minorHAnsi" w:cstheme="minorHAnsi"/>
                <w:sz w:val="18"/>
                <w:szCs w:val="18"/>
              </w:rPr>
              <w:t>Skatteverket</w:t>
            </w: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A7086D"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Kod för orsak till avregistrering ur folkbokföringsregistret. SKV Termkod 01006</w:t>
            </w:r>
            <w:r w:rsidRPr="00701DF4">
              <w:rPr>
                <w:rFonts w:eastAsia="Times New Roman,serif" w:cstheme="minorHAnsi"/>
                <w:sz w:val="18"/>
                <w:szCs w:val="18"/>
              </w:rPr>
              <w:t>.</w:t>
            </w:r>
          </w:p>
        </w:tc>
      </w:tr>
      <w:tr w:rsidR="00E42917" w:rsidRPr="00701DF4" w14:paraId="49FE84FD"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0ADEBF73"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Civilståndskod</w:t>
            </w:r>
          </w:p>
        </w:tc>
        <w:tc>
          <w:tcPr>
            <w:tcW w:w="3844" w:type="dxa"/>
            <w:tcBorders>
              <w:top w:val="single" w:sz="4" w:space="0" w:color="A33662" w:themeColor="accent1"/>
              <w:bottom w:val="single" w:sz="4" w:space="0" w:color="A33662" w:themeColor="accent1"/>
              <w:right w:val="single" w:sz="24" w:space="0" w:color="FFFFFF" w:themeColor="background1"/>
            </w:tcBorders>
          </w:tcPr>
          <w:p w14:paraId="1E636058"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73C0F8" w14:textId="77777777" w:rsidR="00E42917" w:rsidRPr="00701DF4" w:rsidRDefault="00E42917" w:rsidP="0082064F">
            <w:pPr>
              <w:pStyle w:val="SoSTabelltext"/>
              <w:rPr>
                <w:rStyle w:val="Diskretbetoning"/>
                <w:rFonts w:cstheme="minorHAnsi"/>
                <w:i w:val="0"/>
                <w:iCs w:val="0"/>
                <w:sz w:val="18"/>
                <w:szCs w:val="18"/>
              </w:rPr>
            </w:pPr>
            <w:r w:rsidRPr="00701DF4">
              <w:rPr>
                <w:rFonts w:asciiTheme="minorHAnsi" w:hAnsiTheme="minorHAnsi" w:cstheme="minorHAnsi"/>
                <w:sz w:val="18"/>
                <w:szCs w:val="18"/>
              </w:rPr>
              <w:t>Skatteverket</w:t>
            </w: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BEE25B"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Kod för civilstånd. SKV Termkod 01081</w:t>
            </w:r>
          </w:p>
        </w:tc>
      </w:tr>
      <w:tr w:rsidR="00E42917" w:rsidRPr="00701DF4" w14:paraId="31C117A7"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4440C623"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Debiteringskod</w:t>
            </w:r>
          </w:p>
        </w:tc>
        <w:tc>
          <w:tcPr>
            <w:tcW w:w="3844" w:type="dxa"/>
            <w:tcBorders>
              <w:top w:val="single" w:sz="4" w:space="0" w:color="A33662" w:themeColor="accent1"/>
              <w:bottom w:val="single" w:sz="4" w:space="0" w:color="A33662" w:themeColor="accent1"/>
              <w:right w:val="single" w:sz="24" w:space="0" w:color="FFFFFF" w:themeColor="background1"/>
            </w:tcBorders>
          </w:tcPr>
          <w:p w14:paraId="03FDF998"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15CFDA2"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PU-förvaltningen</w:t>
            </w:r>
          </w:p>
          <w:p w14:paraId="277AF948"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BA194C"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Reservidentitet behöver ha ett attribut som kan användas för att styra ekonomiflöden. </w:t>
            </w:r>
          </w:p>
          <w:p w14:paraId="05693FCC"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Bakgrund: inom VGR återanvänds fälten län och kommunkod på reservidentitet till att lagra vem som ska betala. T.ex. om patienten har visat upp EU/EES-försäkringskort, tillhör konventionsland etc.</w:t>
            </w:r>
          </w:p>
        </w:tc>
      </w:tr>
      <w:tr w:rsidR="00E42917" w:rsidRPr="00701DF4" w14:paraId="6E463BFC"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57B53164"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Disktriktskod</w:t>
            </w:r>
          </w:p>
        </w:tc>
        <w:tc>
          <w:tcPr>
            <w:tcW w:w="3844" w:type="dxa"/>
            <w:tcBorders>
              <w:top w:val="single" w:sz="4" w:space="0" w:color="A33662" w:themeColor="accent1"/>
              <w:bottom w:val="single" w:sz="4" w:space="0" w:color="A33662" w:themeColor="accent1"/>
              <w:right w:val="single" w:sz="24" w:space="0" w:color="FFFFFF" w:themeColor="background1"/>
            </w:tcBorders>
          </w:tcPr>
          <w:p w14:paraId="5D34AD5B"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EB68B4"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Lantmäteriet</w:t>
            </w:r>
          </w:p>
          <w:p w14:paraId="0A1CA9C5"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A99F05"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lastRenderedPageBreak/>
              <w:t>Geografisk distriksindelning.</w:t>
            </w:r>
          </w:p>
        </w:tc>
      </w:tr>
      <w:tr w:rsidR="00E42917" w:rsidRPr="00701DF4" w14:paraId="69B9D3D3"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17782318"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Fastighetsbeteckning</w:t>
            </w:r>
          </w:p>
        </w:tc>
        <w:tc>
          <w:tcPr>
            <w:tcW w:w="3844" w:type="dxa"/>
            <w:tcBorders>
              <w:top w:val="single" w:sz="4" w:space="0" w:color="A33662" w:themeColor="accent1"/>
              <w:bottom w:val="single" w:sz="4" w:space="0" w:color="A33662" w:themeColor="accent1"/>
              <w:right w:val="single" w:sz="24" w:space="0" w:color="FFFFFF" w:themeColor="background1"/>
            </w:tcBorders>
          </w:tcPr>
          <w:p w14:paraId="76E6FC99"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757238"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Lantmäteriet</w:t>
            </w:r>
          </w:p>
          <w:p w14:paraId="32AB92E7"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2F8979"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Fastighetsbeteckning enligt fastighetsregistret.</w:t>
            </w:r>
          </w:p>
        </w:tc>
      </w:tr>
      <w:tr w:rsidR="00E42917" w:rsidRPr="00701DF4" w14:paraId="0C95864F"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19004303"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FastighetsId</w:t>
            </w:r>
          </w:p>
        </w:tc>
        <w:tc>
          <w:tcPr>
            <w:tcW w:w="3844" w:type="dxa"/>
            <w:tcBorders>
              <w:top w:val="single" w:sz="4" w:space="0" w:color="A33662" w:themeColor="accent1"/>
              <w:bottom w:val="single" w:sz="4" w:space="0" w:color="A33662" w:themeColor="accent1"/>
              <w:right w:val="single" w:sz="24" w:space="0" w:color="FFFFFF" w:themeColor="background1"/>
            </w:tcBorders>
          </w:tcPr>
          <w:p w14:paraId="3A177925"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8F5CFB"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Lantmäteriet</w:t>
            </w:r>
          </w:p>
          <w:p w14:paraId="63EEC92C"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A87B78"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Fastighets id, Riksnyckel för fastigheter.</w:t>
            </w:r>
          </w:p>
        </w:tc>
      </w:tr>
      <w:tr w:rsidR="00E42917" w:rsidRPr="00701DF4" w14:paraId="5C7A272D"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5F4E44C3"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Folkbokföringstyp</w:t>
            </w:r>
          </w:p>
        </w:tc>
        <w:tc>
          <w:tcPr>
            <w:tcW w:w="3844" w:type="dxa"/>
            <w:tcBorders>
              <w:top w:val="single" w:sz="4" w:space="0" w:color="A33662" w:themeColor="accent1"/>
              <w:bottom w:val="single" w:sz="4" w:space="0" w:color="A33662" w:themeColor="accent1"/>
              <w:right w:val="single" w:sz="24" w:space="0" w:color="FFFFFF" w:themeColor="background1"/>
            </w:tcBorders>
          </w:tcPr>
          <w:p w14:paraId="58B0D24B"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805ED7"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Skatteverket</w:t>
            </w:r>
          </w:p>
          <w:p w14:paraId="61C31E8B"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779C6E"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Kod för folkbokföringskategori. SKV Termkod 04008 </w:t>
            </w:r>
          </w:p>
          <w:p w14:paraId="28B8EAF3" w14:textId="77777777" w:rsidR="00E42917" w:rsidRPr="00701DF4" w:rsidRDefault="00E42917" w:rsidP="0082064F">
            <w:pPr>
              <w:pStyle w:val="SoSTabelltext"/>
              <w:rPr>
                <w:rFonts w:asciiTheme="minorHAnsi" w:hAnsiTheme="minorHAnsi" w:cstheme="minorHAnsi"/>
                <w:sz w:val="18"/>
                <w:szCs w:val="18"/>
              </w:rPr>
            </w:pPr>
          </w:p>
          <w:p w14:paraId="591A2E96" w14:textId="77777777" w:rsidR="00E42917" w:rsidRPr="00701DF4" w:rsidRDefault="00E42917" w:rsidP="0082064F">
            <w:pPr>
              <w:rPr>
                <w:rStyle w:val="Diskretbetoning"/>
                <w:rFonts w:cstheme="minorHAnsi"/>
                <w:i w:val="0"/>
                <w:iCs w:val="0"/>
                <w:sz w:val="18"/>
                <w:szCs w:val="18"/>
              </w:rPr>
            </w:pPr>
          </w:p>
        </w:tc>
      </w:tr>
      <w:tr w:rsidR="00E42917" w:rsidRPr="00701DF4" w14:paraId="10811604"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553DDEC2"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Församlingskod</w:t>
            </w:r>
          </w:p>
        </w:tc>
        <w:tc>
          <w:tcPr>
            <w:tcW w:w="3844" w:type="dxa"/>
            <w:tcBorders>
              <w:top w:val="single" w:sz="4" w:space="0" w:color="A33662" w:themeColor="accent1"/>
              <w:bottom w:val="single" w:sz="4" w:space="0" w:color="A33662" w:themeColor="accent1"/>
              <w:right w:val="single" w:sz="24" w:space="0" w:color="FFFFFF" w:themeColor="background1"/>
            </w:tcBorders>
          </w:tcPr>
          <w:p w14:paraId="4197AA85"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Motsvarar 1.2.752.129.2.2.1.16 SKL, kv_församling</w:t>
            </w:r>
            <w:r w:rsidRPr="00701DF4">
              <w:rPr>
                <w:rFonts w:cstheme="minorHAnsi"/>
                <w:sz w:val="18"/>
                <w:szCs w:val="18"/>
              </w:rPr>
              <w:br/>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757553"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SCB / Svenska kyrkan</w:t>
            </w:r>
          </w:p>
          <w:p w14:paraId="1F22D628"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7E90AE"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Äldre indelning i församlingar enligt Svenska kyrkan. Användes inom folkbokföringen till och med 31 december 2015. Ersatt av Distriktskod men finns kvar om det ännu inte uppdaterats.</w:t>
            </w:r>
          </w:p>
        </w:tc>
      </w:tr>
      <w:tr w:rsidR="00E42917" w:rsidRPr="00701DF4" w14:paraId="0090EA4A"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433650C6"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Hänvisningspersonnummerstatus</w:t>
            </w:r>
          </w:p>
        </w:tc>
        <w:tc>
          <w:tcPr>
            <w:tcW w:w="3844" w:type="dxa"/>
            <w:tcBorders>
              <w:top w:val="single" w:sz="4" w:space="0" w:color="A33662" w:themeColor="accent1"/>
              <w:bottom w:val="single" w:sz="4" w:space="0" w:color="A33662" w:themeColor="accent1"/>
              <w:right w:val="single" w:sz="24" w:space="0" w:color="FFFFFF" w:themeColor="background1"/>
            </w:tcBorders>
          </w:tcPr>
          <w:p w14:paraId="15C5940C"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CD5B36"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Skatteverket</w:t>
            </w: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311210" w14:textId="77777777" w:rsidR="00E42917" w:rsidRPr="00701DF4" w:rsidRDefault="00E42917" w:rsidP="0082064F">
            <w:pPr>
              <w:rPr>
                <w:rFonts w:cstheme="minorHAnsi"/>
                <w:color w:val="353636" w:themeColor="text1"/>
                <w:sz w:val="18"/>
                <w:szCs w:val="18"/>
                <w:lang w:eastAsia="sv-SE"/>
              </w:rPr>
            </w:pPr>
            <w:r w:rsidRPr="00701DF4">
              <w:rPr>
                <w:rFonts w:cstheme="minorHAnsi"/>
                <w:color w:val="353636" w:themeColor="text1"/>
                <w:sz w:val="18"/>
                <w:szCs w:val="18"/>
                <w:lang w:eastAsia="sv-SE"/>
              </w:rPr>
              <w:t>Status för hänvisningspersonnumret.</w:t>
            </w:r>
          </w:p>
          <w:p w14:paraId="018EDBCA" w14:textId="77777777" w:rsidR="00E42917" w:rsidRPr="00701DF4" w:rsidRDefault="00E42917" w:rsidP="0082064F">
            <w:pPr>
              <w:rPr>
                <w:rFonts w:cstheme="minorHAnsi"/>
                <w:color w:val="353636" w:themeColor="text1"/>
                <w:sz w:val="18"/>
                <w:szCs w:val="18"/>
                <w:lang w:eastAsia="sv-SE"/>
              </w:rPr>
            </w:pPr>
            <w:r w:rsidRPr="00701DF4">
              <w:rPr>
                <w:rFonts w:cstheme="minorHAnsi"/>
                <w:color w:val="353636" w:themeColor="text1"/>
                <w:sz w:val="18"/>
                <w:szCs w:val="18"/>
                <w:lang w:eastAsia="sv-SE"/>
              </w:rPr>
              <w:t>Termkod: 01402</w:t>
            </w:r>
          </w:p>
          <w:p w14:paraId="60927E1E" w14:textId="77777777" w:rsidR="00E42917" w:rsidRPr="00701DF4" w:rsidRDefault="00E42917" w:rsidP="0082064F">
            <w:pPr>
              <w:rPr>
                <w:rFonts w:cstheme="minorHAnsi"/>
                <w:color w:val="353636" w:themeColor="text1"/>
                <w:sz w:val="18"/>
                <w:szCs w:val="18"/>
                <w:lang w:eastAsia="sv-SE"/>
              </w:rPr>
            </w:pPr>
            <w:r w:rsidRPr="00701DF4">
              <w:rPr>
                <w:rFonts w:cstheme="minorHAnsi"/>
                <w:color w:val="353636" w:themeColor="text1"/>
                <w:sz w:val="18"/>
                <w:szCs w:val="18"/>
                <w:lang w:eastAsia="sv-SE"/>
              </w:rPr>
              <w:t>NY = NY</w:t>
            </w:r>
          </w:p>
          <w:p w14:paraId="6EFD2568" w14:textId="77777777" w:rsidR="00E42917" w:rsidRPr="00701DF4" w:rsidRDefault="00E42917" w:rsidP="0082064F">
            <w:pPr>
              <w:rPr>
                <w:rStyle w:val="Diskretbetoning"/>
                <w:rFonts w:cstheme="minorHAnsi"/>
                <w:i w:val="0"/>
                <w:iCs w:val="0"/>
                <w:sz w:val="18"/>
                <w:szCs w:val="18"/>
              </w:rPr>
            </w:pPr>
            <w:r w:rsidRPr="00701DF4">
              <w:rPr>
                <w:rFonts w:cstheme="minorHAnsi"/>
                <w:color w:val="353636" w:themeColor="text1"/>
                <w:sz w:val="18"/>
                <w:szCs w:val="18"/>
                <w:lang w:eastAsia="sv-SE"/>
              </w:rPr>
              <w:t>AS=Avslutad</w:t>
            </w:r>
          </w:p>
        </w:tc>
      </w:tr>
      <w:tr w:rsidR="00E42917" w:rsidRPr="00701DF4" w14:paraId="070A88C5"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5278D4C0"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Identitetsstatusorsak</w:t>
            </w:r>
          </w:p>
        </w:tc>
        <w:tc>
          <w:tcPr>
            <w:tcW w:w="3844" w:type="dxa"/>
            <w:tcBorders>
              <w:top w:val="single" w:sz="4" w:space="0" w:color="A33662" w:themeColor="accent1"/>
              <w:bottom w:val="single" w:sz="4" w:space="0" w:color="A33662" w:themeColor="accent1"/>
              <w:right w:val="single" w:sz="24" w:space="0" w:color="FFFFFF" w:themeColor="background1"/>
            </w:tcBorders>
          </w:tcPr>
          <w:p w14:paraId="0086A89D"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FF4C54"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Skatteverket</w:t>
            </w: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1FFC53" w14:textId="77777777" w:rsidR="00E42917" w:rsidRPr="00701DF4" w:rsidRDefault="00E42917" w:rsidP="0082064F">
            <w:pPr>
              <w:rPr>
                <w:rFonts w:cstheme="minorHAnsi"/>
                <w:color w:val="353636" w:themeColor="text1"/>
                <w:sz w:val="18"/>
                <w:szCs w:val="18"/>
                <w:lang w:eastAsia="sv-SE"/>
              </w:rPr>
            </w:pPr>
            <w:r w:rsidRPr="00701DF4">
              <w:rPr>
                <w:rFonts w:cstheme="minorHAnsi"/>
                <w:color w:val="353636" w:themeColor="text1"/>
                <w:sz w:val="18"/>
                <w:szCs w:val="18"/>
                <w:lang w:eastAsia="sv-SE"/>
              </w:rPr>
              <w:t>Orsak till vilandeförklaring eller avregistrering för samordningsnummer</w:t>
            </w:r>
          </w:p>
          <w:p w14:paraId="371FB7DF" w14:textId="77777777" w:rsidR="00E42917" w:rsidRPr="00701DF4" w:rsidRDefault="00E42917" w:rsidP="0082064F">
            <w:pPr>
              <w:rPr>
                <w:rFonts w:cstheme="minorHAnsi"/>
                <w:color w:val="353636" w:themeColor="text1"/>
                <w:sz w:val="18"/>
                <w:szCs w:val="18"/>
                <w:lang w:eastAsia="sv-SE"/>
              </w:rPr>
            </w:pPr>
          </w:p>
          <w:p w14:paraId="56DDB6EF" w14:textId="77777777" w:rsidR="00E42917" w:rsidRPr="00701DF4" w:rsidRDefault="00E42917" w:rsidP="0082064F">
            <w:pPr>
              <w:rPr>
                <w:rFonts w:cstheme="minorHAnsi"/>
                <w:color w:val="353636" w:themeColor="text1"/>
                <w:sz w:val="18"/>
                <w:szCs w:val="18"/>
                <w:lang w:eastAsia="sv-SE"/>
              </w:rPr>
            </w:pPr>
            <w:r w:rsidRPr="00701DF4">
              <w:rPr>
                <w:rFonts w:cstheme="minorHAnsi"/>
                <w:color w:val="353636" w:themeColor="text1"/>
                <w:sz w:val="18"/>
                <w:szCs w:val="18"/>
                <w:lang w:eastAsia="sv-SE"/>
              </w:rPr>
              <w:t>Termkod 01310:</w:t>
            </w:r>
          </w:p>
          <w:p w14:paraId="12BFCF43" w14:textId="77777777" w:rsidR="00E42917" w:rsidRPr="00701DF4" w:rsidRDefault="00E42917" w:rsidP="0082064F">
            <w:pPr>
              <w:rPr>
                <w:rFonts w:cstheme="minorHAnsi"/>
                <w:color w:val="353636" w:themeColor="text1"/>
                <w:sz w:val="18"/>
                <w:szCs w:val="18"/>
                <w:lang w:eastAsia="sv-SE"/>
              </w:rPr>
            </w:pPr>
            <w:r w:rsidRPr="00701DF4">
              <w:rPr>
                <w:rFonts w:cstheme="minorHAnsi"/>
                <w:color w:val="353636" w:themeColor="text1"/>
                <w:sz w:val="18"/>
                <w:szCs w:val="18"/>
                <w:lang w:eastAsia="sv-SE"/>
              </w:rPr>
              <w:t>TIDSFRIST</w:t>
            </w:r>
          </w:p>
          <w:p w14:paraId="637EE80C" w14:textId="77777777" w:rsidR="00E42917" w:rsidRPr="00701DF4" w:rsidRDefault="00E42917" w:rsidP="0082064F">
            <w:pPr>
              <w:rPr>
                <w:rFonts w:cstheme="minorHAnsi"/>
                <w:color w:val="353636" w:themeColor="text1"/>
                <w:sz w:val="18"/>
                <w:szCs w:val="18"/>
                <w:lang w:eastAsia="sv-SE"/>
              </w:rPr>
            </w:pPr>
            <w:r w:rsidRPr="00701DF4">
              <w:rPr>
                <w:rFonts w:cstheme="minorHAnsi"/>
                <w:color w:val="353636" w:themeColor="text1"/>
                <w:sz w:val="18"/>
                <w:szCs w:val="18"/>
                <w:lang w:eastAsia="sv-SE"/>
              </w:rPr>
              <w:t>ANNAN_ORSAK</w:t>
            </w:r>
          </w:p>
          <w:p w14:paraId="169902BB" w14:textId="77777777" w:rsidR="00E42917" w:rsidRPr="00701DF4" w:rsidRDefault="00E42917" w:rsidP="0082064F">
            <w:pPr>
              <w:rPr>
                <w:rStyle w:val="Diskretbetoning"/>
                <w:rFonts w:cstheme="minorHAnsi"/>
                <w:i w:val="0"/>
                <w:iCs w:val="0"/>
                <w:sz w:val="18"/>
                <w:szCs w:val="18"/>
              </w:rPr>
            </w:pPr>
            <w:r w:rsidRPr="00701DF4">
              <w:rPr>
                <w:rFonts w:cstheme="minorHAnsi"/>
                <w:color w:val="353636" w:themeColor="text1"/>
                <w:sz w:val="18"/>
                <w:szCs w:val="18"/>
                <w:lang w:eastAsia="sv-SE"/>
              </w:rPr>
              <w:t>AVLIDEN</w:t>
            </w:r>
          </w:p>
        </w:tc>
      </w:tr>
      <w:tr w:rsidR="00E42917" w:rsidRPr="00701DF4" w14:paraId="2571D861"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3A2D8FF6"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Identitetsstatusvärde</w:t>
            </w:r>
          </w:p>
        </w:tc>
        <w:tc>
          <w:tcPr>
            <w:tcW w:w="3844" w:type="dxa"/>
            <w:tcBorders>
              <w:top w:val="single" w:sz="4" w:space="0" w:color="A33662" w:themeColor="accent1"/>
              <w:bottom w:val="single" w:sz="4" w:space="0" w:color="A33662" w:themeColor="accent1"/>
              <w:right w:val="single" w:sz="24" w:space="0" w:color="FFFFFF" w:themeColor="background1"/>
            </w:tcBorders>
          </w:tcPr>
          <w:p w14:paraId="00F89229"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0BCE70"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Skatteverket</w:t>
            </w: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FB8A95" w14:textId="77777777" w:rsidR="00E42917" w:rsidRPr="00701DF4" w:rsidRDefault="00E42917" w:rsidP="0082064F">
            <w:pPr>
              <w:rPr>
                <w:rFonts w:cstheme="minorHAnsi"/>
                <w:color w:val="353636" w:themeColor="text1"/>
                <w:sz w:val="18"/>
                <w:szCs w:val="18"/>
                <w:lang w:eastAsia="sv-SE"/>
              </w:rPr>
            </w:pPr>
            <w:r w:rsidRPr="00701DF4">
              <w:rPr>
                <w:rFonts w:cstheme="minorHAnsi"/>
                <w:color w:val="353636" w:themeColor="text1"/>
                <w:sz w:val="18"/>
                <w:szCs w:val="18"/>
                <w:lang w:eastAsia="sv-SE"/>
              </w:rPr>
              <w:t>Identitetsstatus</w:t>
            </w:r>
          </w:p>
          <w:p w14:paraId="43007103" w14:textId="77777777" w:rsidR="00E42917" w:rsidRPr="00701DF4" w:rsidRDefault="00E42917" w:rsidP="0082064F">
            <w:pPr>
              <w:rPr>
                <w:rFonts w:cstheme="minorHAnsi"/>
                <w:sz w:val="18"/>
                <w:szCs w:val="18"/>
                <w:lang w:eastAsia="sv-SE"/>
              </w:rPr>
            </w:pPr>
            <w:r w:rsidRPr="00701DF4">
              <w:rPr>
                <w:rFonts w:cstheme="minorHAnsi"/>
                <w:color w:val="353636" w:themeColor="text1"/>
                <w:sz w:val="18"/>
                <w:szCs w:val="18"/>
                <w:lang w:eastAsia="sv-SE"/>
              </w:rPr>
              <w:t>Termkod</w:t>
            </w:r>
            <w:r w:rsidRPr="00701DF4">
              <w:rPr>
                <w:rFonts w:cstheme="minorHAnsi"/>
                <w:sz w:val="18"/>
                <w:szCs w:val="18"/>
                <w:lang w:eastAsia="sv-SE"/>
              </w:rPr>
              <w:t xml:space="preserve"> </w:t>
            </w:r>
            <w:r w:rsidRPr="00701DF4">
              <w:rPr>
                <w:rFonts w:cstheme="minorHAnsi"/>
                <w:sz w:val="18"/>
                <w:szCs w:val="18"/>
              </w:rPr>
              <w:t>01308</w:t>
            </w:r>
          </w:p>
          <w:p w14:paraId="02FC55BD" w14:textId="77777777" w:rsidR="00E42917" w:rsidRPr="00701DF4" w:rsidRDefault="00E42917" w:rsidP="0082064F">
            <w:pPr>
              <w:pStyle w:val="SoSTabelltext"/>
              <w:rPr>
                <w:rStyle w:val="Diskretbetoning"/>
                <w:rFonts w:asciiTheme="minorHAnsi" w:hAnsiTheme="minorHAnsi" w:cstheme="minorHAnsi"/>
                <w:i w:val="0"/>
                <w:iCs w:val="0"/>
                <w:sz w:val="18"/>
                <w:szCs w:val="18"/>
              </w:rPr>
            </w:pPr>
            <w:r w:rsidRPr="00701DF4">
              <w:rPr>
                <w:rFonts w:asciiTheme="minorHAnsi" w:hAnsiTheme="minorHAnsi" w:cstheme="minorHAnsi"/>
                <w:sz w:val="18"/>
                <w:szCs w:val="18"/>
              </w:rPr>
              <w:t>AKTIVT</w:t>
            </w:r>
            <w:r w:rsidRPr="00701DF4">
              <w:rPr>
                <w:rFonts w:asciiTheme="minorHAnsi" w:hAnsiTheme="minorHAnsi" w:cstheme="minorHAnsi"/>
                <w:sz w:val="18"/>
                <w:szCs w:val="18"/>
              </w:rPr>
              <w:br/>
              <w:t>VILANDEFORKLARAT</w:t>
            </w:r>
            <w:r w:rsidRPr="00701DF4">
              <w:rPr>
                <w:rFonts w:asciiTheme="minorHAnsi" w:hAnsiTheme="minorHAnsi" w:cstheme="minorHAnsi"/>
                <w:sz w:val="18"/>
                <w:szCs w:val="18"/>
              </w:rPr>
              <w:br/>
              <w:t>VILANDEFORKLARAT_STANGT</w:t>
            </w:r>
            <w:r w:rsidRPr="00701DF4">
              <w:rPr>
                <w:rFonts w:asciiTheme="minorHAnsi" w:hAnsiTheme="minorHAnsi" w:cstheme="minorHAnsi"/>
                <w:sz w:val="18"/>
                <w:szCs w:val="18"/>
              </w:rPr>
              <w:br/>
              <w:t>AVREGISTRERING</w:t>
            </w:r>
          </w:p>
        </w:tc>
      </w:tr>
      <w:tr w:rsidR="00E42917" w:rsidRPr="00701DF4" w14:paraId="14D87285"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1B86B4DE"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lastRenderedPageBreak/>
              <w:t>Kommunkod</w:t>
            </w:r>
          </w:p>
        </w:tc>
        <w:tc>
          <w:tcPr>
            <w:tcW w:w="3844" w:type="dxa"/>
            <w:tcBorders>
              <w:top w:val="single" w:sz="4" w:space="0" w:color="A33662" w:themeColor="accent1"/>
              <w:bottom w:val="single" w:sz="4" w:space="0" w:color="A33662" w:themeColor="accent1"/>
              <w:right w:val="single" w:sz="24" w:space="0" w:color="FFFFFF" w:themeColor="background1"/>
            </w:tcBorders>
          </w:tcPr>
          <w:p w14:paraId="19D578E6"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Motsvarar 1.2.752.129.2.2.1.17 SKL, kv_kommun</w:t>
            </w:r>
            <w:r w:rsidRPr="00701DF4">
              <w:rPr>
                <w:rFonts w:cstheme="minorHAnsi"/>
                <w:sz w:val="18"/>
                <w:szCs w:val="18"/>
              </w:rPr>
              <w:br/>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8BD7A3"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SCB</w:t>
            </w:r>
          </w:p>
          <w:p w14:paraId="68DC5803"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295616"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Fyrsiffrig kod för kommun i Sverige.</w:t>
            </w:r>
          </w:p>
        </w:tc>
      </w:tr>
      <w:tr w:rsidR="00E42917" w:rsidRPr="00701DF4" w14:paraId="5B9DF652"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4EAE1AB4"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Kontaktrelationstyp</w:t>
            </w:r>
          </w:p>
        </w:tc>
        <w:tc>
          <w:tcPr>
            <w:tcW w:w="3844" w:type="dxa"/>
            <w:tcBorders>
              <w:top w:val="single" w:sz="4" w:space="0" w:color="A33662" w:themeColor="accent1"/>
              <w:bottom w:val="single" w:sz="4" w:space="0" w:color="A33662" w:themeColor="accent1"/>
              <w:right w:val="single" w:sz="24" w:space="0" w:color="FFFFFF" w:themeColor="background1"/>
            </w:tcBorders>
          </w:tcPr>
          <w:p w14:paraId="084342B0"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61FE81"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SNOMED</w:t>
            </w:r>
          </w:p>
          <w:p w14:paraId="256D66EB"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1206DB"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Anger möjliga kontaktrelationstyper en person kan ange (maka, make, barn etc)</w:t>
            </w:r>
          </w:p>
        </w:tc>
      </w:tr>
      <w:tr w:rsidR="00E42917" w:rsidRPr="00701DF4" w14:paraId="744AD9B0"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55FF7DE1"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Kön</w:t>
            </w:r>
          </w:p>
        </w:tc>
        <w:tc>
          <w:tcPr>
            <w:tcW w:w="3844" w:type="dxa"/>
            <w:tcBorders>
              <w:top w:val="single" w:sz="4" w:space="0" w:color="A33662" w:themeColor="accent1"/>
              <w:bottom w:val="single" w:sz="4" w:space="0" w:color="A33662" w:themeColor="accent1"/>
              <w:right w:val="single" w:sz="24" w:space="0" w:color="FFFFFF" w:themeColor="background1"/>
            </w:tcBorders>
          </w:tcPr>
          <w:p w14:paraId="458D15A0"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kv_kön</w:t>
            </w:r>
            <w:r w:rsidRPr="00701DF4">
              <w:rPr>
                <w:rFonts w:cstheme="minorHAnsi"/>
                <w:sz w:val="18"/>
                <w:szCs w:val="18"/>
              </w:rPr>
              <w:br/>
              <w:t>1.2.752.129.2.2.1.1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8382C0"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Inera</w:t>
            </w: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3BE19B"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Angivelse av kön för person.</w:t>
            </w:r>
          </w:p>
        </w:tc>
      </w:tr>
      <w:tr w:rsidR="00E42917" w:rsidRPr="00701DF4" w14:paraId="71DBB268"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768E21BB" w14:textId="485AE1FB"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Landskod</w:t>
            </w:r>
            <w:r w:rsidR="00422D01" w:rsidRPr="00701DF4">
              <w:rPr>
                <w:rFonts w:cstheme="minorHAnsi"/>
                <w:sz w:val="18"/>
                <w:szCs w:val="18"/>
              </w:rPr>
              <w:t xml:space="preserve"> (tvåställig)</w:t>
            </w:r>
          </w:p>
        </w:tc>
        <w:tc>
          <w:tcPr>
            <w:tcW w:w="3844" w:type="dxa"/>
            <w:tcBorders>
              <w:top w:val="single" w:sz="4" w:space="0" w:color="A33662" w:themeColor="accent1"/>
              <w:bottom w:val="single" w:sz="4" w:space="0" w:color="A33662" w:themeColor="accent1"/>
              <w:right w:val="single" w:sz="24" w:space="0" w:color="FFFFFF" w:themeColor="background1"/>
            </w:tcBorders>
          </w:tcPr>
          <w:p w14:paraId="45B0F93F"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Motsvarar 1.2.752.129.2.2.1.19 SKL, kv_land</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56B889" w14:textId="77777777" w:rsidR="00E42917" w:rsidRPr="00701DF4" w:rsidRDefault="00E42917" w:rsidP="0082064F">
            <w:pPr>
              <w:pStyle w:val="SoSTabelltext"/>
              <w:rPr>
                <w:rStyle w:val="Diskretbetoning"/>
                <w:rFonts w:asciiTheme="minorHAnsi" w:hAnsiTheme="minorHAnsi" w:cstheme="minorHAnsi"/>
                <w:i w:val="0"/>
                <w:iCs w:val="0"/>
                <w:sz w:val="18"/>
                <w:szCs w:val="18"/>
              </w:rPr>
            </w:pPr>
            <w:r w:rsidRPr="00701DF4">
              <w:rPr>
                <w:rFonts w:asciiTheme="minorHAnsi" w:hAnsiTheme="minorHAnsi" w:cstheme="minorHAnsi"/>
                <w:sz w:val="18"/>
                <w:szCs w:val="18"/>
              </w:rPr>
              <w:t>ISO</w:t>
            </w: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F220A8"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Kodning av land. Tvåställig landskod enligt ISO 3166-1 alpha-2.</w:t>
            </w:r>
          </w:p>
        </w:tc>
      </w:tr>
      <w:tr w:rsidR="00422D01" w:rsidRPr="00701DF4" w14:paraId="6533B1BE"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376A5692" w14:textId="5DC3A542" w:rsidR="00422D01" w:rsidRPr="00701DF4" w:rsidRDefault="00422D01" w:rsidP="0082064F">
            <w:pPr>
              <w:rPr>
                <w:rFonts w:cstheme="minorHAnsi"/>
                <w:sz w:val="18"/>
                <w:szCs w:val="18"/>
              </w:rPr>
            </w:pPr>
            <w:r w:rsidRPr="00701DF4">
              <w:rPr>
                <w:rFonts w:cstheme="minorHAnsi"/>
                <w:sz w:val="18"/>
                <w:szCs w:val="18"/>
              </w:rPr>
              <w:t>Landskod (svensk fulltext)</w:t>
            </w:r>
          </w:p>
        </w:tc>
        <w:tc>
          <w:tcPr>
            <w:tcW w:w="3844" w:type="dxa"/>
            <w:tcBorders>
              <w:top w:val="single" w:sz="4" w:space="0" w:color="A33662" w:themeColor="accent1"/>
              <w:bottom w:val="single" w:sz="4" w:space="0" w:color="A33662" w:themeColor="accent1"/>
              <w:right w:val="single" w:sz="24" w:space="0" w:color="FFFFFF" w:themeColor="background1"/>
            </w:tcBorders>
          </w:tcPr>
          <w:p w14:paraId="0587E1E1" w14:textId="5AF2BCA5" w:rsidR="00422D01" w:rsidRPr="00701DF4" w:rsidRDefault="002B4FD0" w:rsidP="0082064F">
            <w:pPr>
              <w:rPr>
                <w:rFonts w:cstheme="minorHAnsi"/>
                <w:sz w:val="18"/>
                <w:szCs w:val="18"/>
              </w:rPr>
            </w:pPr>
            <w:r w:rsidRPr="00701DF4">
              <w:rPr>
                <w:rFonts w:cstheme="minorHAnsi"/>
                <w:sz w:val="18"/>
                <w:szCs w:val="18"/>
              </w:rPr>
              <w:t>Skatteverkets förteckning ”Landskoder i folkbokföringen”</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F1291D" w14:textId="1AF2075E" w:rsidR="00422D01" w:rsidRPr="00701DF4" w:rsidRDefault="00422D01"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Skatteverket</w:t>
            </w: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C31619" w14:textId="0F36B7DA" w:rsidR="00422D01" w:rsidRPr="00701DF4" w:rsidRDefault="00507158" w:rsidP="0082064F">
            <w:pPr>
              <w:rPr>
                <w:rFonts w:cstheme="minorHAnsi"/>
                <w:sz w:val="18"/>
                <w:szCs w:val="18"/>
              </w:rPr>
            </w:pPr>
            <w:r w:rsidRPr="00701DF4">
              <w:rPr>
                <w:rFonts w:cstheme="minorHAnsi"/>
                <w:sz w:val="18"/>
                <w:szCs w:val="18"/>
              </w:rPr>
              <w:t>Se [R13]</w:t>
            </w:r>
          </w:p>
        </w:tc>
      </w:tr>
      <w:tr w:rsidR="006B726A" w:rsidRPr="00701DF4" w14:paraId="32321BCF"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145836C5" w14:textId="77777777" w:rsidR="006B726A" w:rsidRPr="00701DF4" w:rsidRDefault="006B726A" w:rsidP="006B726A">
            <w:pPr>
              <w:rPr>
                <w:rStyle w:val="Diskretbetoning"/>
                <w:rFonts w:cstheme="minorHAnsi"/>
                <w:i w:val="0"/>
                <w:iCs w:val="0"/>
                <w:sz w:val="18"/>
                <w:szCs w:val="18"/>
                <w:lang w:eastAsia="sv-SE"/>
              </w:rPr>
            </w:pPr>
            <w:r w:rsidRPr="00701DF4">
              <w:rPr>
                <w:rFonts w:cstheme="minorHAnsi"/>
                <w:sz w:val="18"/>
                <w:szCs w:val="18"/>
              </w:rPr>
              <w:t>Lokal reservidentitet</w:t>
            </w:r>
          </w:p>
        </w:tc>
        <w:tc>
          <w:tcPr>
            <w:tcW w:w="3844" w:type="dxa"/>
            <w:tcBorders>
              <w:top w:val="single" w:sz="4" w:space="0" w:color="A33662" w:themeColor="accent1"/>
              <w:bottom w:val="single" w:sz="4" w:space="0" w:color="A33662" w:themeColor="accent1"/>
              <w:right w:val="single" w:sz="24" w:space="0" w:color="FFFFFF" w:themeColor="background1"/>
            </w:tcBorders>
          </w:tcPr>
          <w:p w14:paraId="1739E821" w14:textId="3BC5BE1A" w:rsidR="006B726A" w:rsidRPr="00701DF4" w:rsidRDefault="006B726A" w:rsidP="006B726A">
            <w:pPr>
              <w:rPr>
                <w:rStyle w:val="Diskretbetoning"/>
                <w:rFonts w:cstheme="minorHAnsi"/>
                <w:i w:val="0"/>
                <w:iCs w:val="0"/>
                <w:sz w:val="18"/>
                <w:szCs w:val="18"/>
                <w:lang w:eastAsia="sv-SE"/>
              </w:rPr>
            </w:pPr>
            <w:r w:rsidRPr="00701DF4">
              <w:rPr>
                <w:rFonts w:cstheme="minorHAnsi"/>
                <w:sz w:val="18"/>
                <w:szCs w:val="18"/>
              </w:rPr>
              <w:t>Se:</w:t>
            </w:r>
            <w:r w:rsidRPr="00701DF4">
              <w:rPr>
                <w:rFonts w:cstheme="minorHAnsi"/>
                <w:sz w:val="18"/>
                <w:szCs w:val="18"/>
              </w:rPr>
              <w:br/>
            </w:r>
            <w:r w:rsidRPr="00701DF4">
              <w:rPr>
                <w:rStyle w:val="Diskretbetoning"/>
                <w:rFonts w:cstheme="minorHAnsi"/>
                <w:i w:val="0"/>
                <w:iCs w:val="0"/>
                <w:sz w:val="18"/>
                <w:szCs w:val="18"/>
              </w:rPr>
              <w:t>https://inera.atlassian.net/wiki/spaces/PU/</w:t>
            </w:r>
            <w:r w:rsidRPr="00701DF4">
              <w:rPr>
                <w:rStyle w:val="Diskretbetoning"/>
                <w:rFonts w:cstheme="minorHAnsi"/>
                <w:i w:val="0"/>
                <w:iCs w:val="0"/>
                <w:sz w:val="18"/>
                <w:szCs w:val="18"/>
              </w:rPr>
              <w:br/>
              <w:t>pages/3353216807/Lokala+Reservid</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DDA02A" w14:textId="77777777" w:rsidR="006B726A" w:rsidRPr="00701DF4" w:rsidRDefault="006B726A" w:rsidP="006B726A">
            <w:pPr>
              <w:pStyle w:val="SoSTabelltext"/>
              <w:rPr>
                <w:rFonts w:asciiTheme="minorHAnsi" w:hAnsiTheme="minorHAnsi" w:cstheme="minorHAnsi"/>
                <w:sz w:val="18"/>
                <w:szCs w:val="18"/>
              </w:rPr>
            </w:pPr>
            <w:r w:rsidRPr="00701DF4">
              <w:rPr>
                <w:rFonts w:asciiTheme="minorHAnsi" w:hAnsiTheme="minorHAnsi" w:cstheme="minorHAnsi"/>
                <w:sz w:val="18"/>
                <w:szCs w:val="18"/>
              </w:rPr>
              <w:t>Region</w:t>
            </w:r>
          </w:p>
          <w:p w14:paraId="24ECD295" w14:textId="77777777" w:rsidR="006B726A" w:rsidRPr="00701DF4" w:rsidRDefault="006B726A" w:rsidP="006B726A">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7A36FEC" w14:textId="77777777" w:rsidR="006B726A" w:rsidRPr="00701DF4" w:rsidRDefault="006B726A" w:rsidP="006B726A">
            <w:pPr>
              <w:rPr>
                <w:rStyle w:val="Diskretbetoning"/>
                <w:rFonts w:cstheme="minorHAnsi"/>
                <w:i w:val="0"/>
                <w:iCs w:val="0"/>
                <w:sz w:val="18"/>
                <w:szCs w:val="18"/>
              </w:rPr>
            </w:pPr>
            <w:r w:rsidRPr="00701DF4">
              <w:rPr>
                <w:rFonts w:cstheme="minorHAnsi"/>
                <w:sz w:val="18"/>
                <w:szCs w:val="18"/>
              </w:rPr>
              <w:t>Personidentitet angivet med en reservidentitet enligt en regions format.</w:t>
            </w:r>
          </w:p>
          <w:p w14:paraId="2C57750C" w14:textId="1F562A5A" w:rsidR="006B726A" w:rsidRPr="00701DF4" w:rsidRDefault="006B726A" w:rsidP="006B726A">
            <w:pPr>
              <w:rPr>
                <w:rStyle w:val="Diskretbetoning"/>
                <w:rFonts w:cstheme="minorHAnsi"/>
                <w:i w:val="0"/>
                <w:iCs w:val="0"/>
                <w:sz w:val="18"/>
                <w:szCs w:val="18"/>
              </w:rPr>
            </w:pPr>
          </w:p>
        </w:tc>
      </w:tr>
      <w:tr w:rsidR="00E42917" w:rsidRPr="00701DF4" w14:paraId="3FBF34C0"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4761B4DB"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LägenhetsId</w:t>
            </w:r>
          </w:p>
        </w:tc>
        <w:tc>
          <w:tcPr>
            <w:tcW w:w="3844" w:type="dxa"/>
            <w:tcBorders>
              <w:top w:val="single" w:sz="4" w:space="0" w:color="A33662" w:themeColor="accent1"/>
              <w:bottom w:val="single" w:sz="4" w:space="0" w:color="A33662" w:themeColor="accent1"/>
              <w:right w:val="single" w:sz="24" w:space="0" w:color="FFFFFF" w:themeColor="background1"/>
            </w:tcBorders>
          </w:tcPr>
          <w:p w14:paraId="0A641B8A"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8138C7"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Lantmäteriet</w:t>
            </w:r>
          </w:p>
          <w:p w14:paraId="216BF440"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85F971"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Lägenhets-id, Riksnyckel för fastigheter.</w:t>
            </w:r>
          </w:p>
        </w:tc>
      </w:tr>
      <w:tr w:rsidR="00E42917" w:rsidRPr="00701DF4" w14:paraId="7759C0AB"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25577548"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Länskod</w:t>
            </w:r>
          </w:p>
        </w:tc>
        <w:tc>
          <w:tcPr>
            <w:tcW w:w="3844" w:type="dxa"/>
            <w:tcBorders>
              <w:top w:val="single" w:sz="4" w:space="0" w:color="A33662" w:themeColor="accent1"/>
              <w:bottom w:val="single" w:sz="4" w:space="0" w:color="A33662" w:themeColor="accent1"/>
              <w:right w:val="single" w:sz="24" w:space="0" w:color="FFFFFF" w:themeColor="background1"/>
            </w:tcBorders>
          </w:tcPr>
          <w:p w14:paraId="273B023B"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Motsvarar 1.2.752.129.2.2.1.18 SKL, kv_län</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D15851"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SCB</w:t>
            </w:r>
          </w:p>
          <w:p w14:paraId="0335EED3"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717CE7F"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Tvåsiffrig kod för län i Sverige.</w:t>
            </w:r>
          </w:p>
        </w:tc>
      </w:tr>
      <w:tr w:rsidR="00E42917" w:rsidRPr="00701DF4" w14:paraId="08F7C716"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49414B7E"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MedborgarskapStatus</w:t>
            </w:r>
          </w:p>
        </w:tc>
        <w:tc>
          <w:tcPr>
            <w:tcW w:w="3844" w:type="dxa"/>
            <w:tcBorders>
              <w:top w:val="single" w:sz="4" w:space="0" w:color="A33662" w:themeColor="accent1"/>
              <w:bottom w:val="single" w:sz="4" w:space="0" w:color="A33662" w:themeColor="accent1"/>
              <w:right w:val="single" w:sz="24" w:space="0" w:color="FFFFFF" w:themeColor="background1"/>
            </w:tcBorders>
          </w:tcPr>
          <w:p w14:paraId="68FA05D9"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BF574F" w14:textId="77777777" w:rsidR="00E42917" w:rsidRPr="00701DF4" w:rsidRDefault="00E42917" w:rsidP="0082064F">
            <w:pPr>
              <w:pStyle w:val="SoSTabelltext"/>
              <w:rPr>
                <w:rStyle w:val="Diskretbetoning"/>
                <w:rFonts w:asciiTheme="minorHAnsi" w:hAnsiTheme="minorHAnsi" w:cstheme="minorHAnsi"/>
                <w:i w:val="0"/>
                <w:iCs w:val="0"/>
                <w:sz w:val="18"/>
                <w:szCs w:val="18"/>
              </w:rPr>
            </w:pPr>
            <w:r w:rsidRPr="00701DF4">
              <w:rPr>
                <w:rFonts w:asciiTheme="minorHAnsi" w:hAnsiTheme="minorHAnsi" w:cstheme="minorHAnsi"/>
                <w:sz w:val="18"/>
                <w:szCs w:val="18"/>
              </w:rPr>
              <w:t>Skatteverket</w:t>
            </w: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8546BD"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Statuskoder för medborgarskap. SKV Termkod 03003.</w:t>
            </w:r>
          </w:p>
        </w:tc>
      </w:tr>
      <w:tr w:rsidR="00E42917" w:rsidRPr="00701DF4" w14:paraId="20104076"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249D4560"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Nationell reservidentitet</w:t>
            </w:r>
          </w:p>
        </w:tc>
        <w:tc>
          <w:tcPr>
            <w:tcW w:w="3844" w:type="dxa"/>
            <w:tcBorders>
              <w:top w:val="single" w:sz="4" w:space="0" w:color="A33662" w:themeColor="accent1"/>
              <w:bottom w:val="single" w:sz="4" w:space="0" w:color="A33662" w:themeColor="accent1"/>
              <w:right w:val="single" w:sz="24" w:space="0" w:color="FFFFFF" w:themeColor="background1"/>
            </w:tcBorders>
          </w:tcPr>
          <w:p w14:paraId="407B380F"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1.2.752.74.9.1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227C87"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Inera</w:t>
            </w:r>
          </w:p>
          <w:p w14:paraId="10102229"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FB2D93"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Identitet för person som saknar/har okänt personnummer eller samordningsnummer.</w:t>
            </w:r>
          </w:p>
        </w:tc>
      </w:tr>
      <w:tr w:rsidR="00E42917" w:rsidRPr="00701DF4" w14:paraId="6053271C"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2A85C376"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Personkategori</w:t>
            </w:r>
          </w:p>
        </w:tc>
        <w:tc>
          <w:tcPr>
            <w:tcW w:w="3844" w:type="dxa"/>
            <w:tcBorders>
              <w:top w:val="single" w:sz="4" w:space="0" w:color="A33662" w:themeColor="accent1"/>
              <w:bottom w:val="single" w:sz="4" w:space="0" w:color="A33662" w:themeColor="accent1"/>
              <w:right w:val="single" w:sz="24" w:space="0" w:color="FFFFFF" w:themeColor="background1"/>
            </w:tcBorders>
          </w:tcPr>
          <w:p w14:paraId="68A8627A"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D6CFA5"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PU-förvaltningen</w:t>
            </w:r>
          </w:p>
          <w:p w14:paraId="31E8A0F1"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7319A3"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Används av VGR för att styra vilka fält som ingår i registreringsdialogen.  </w:t>
            </w:r>
          </w:p>
          <w:p w14:paraId="0EAB6520"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Patienttypen beskriver i de flesta fall vilken debiteringskod som patienten ska få.  Exempel på patienttyper: Asylsökande, Anonyma (HIV-provtagning), Papperslösa, Turist etc</w:t>
            </w:r>
          </w:p>
        </w:tc>
      </w:tr>
      <w:tr w:rsidR="00E42917" w:rsidRPr="00701DF4" w14:paraId="321C1874"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711036A2"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lastRenderedPageBreak/>
              <w:t>Personnummer</w:t>
            </w:r>
          </w:p>
        </w:tc>
        <w:tc>
          <w:tcPr>
            <w:tcW w:w="3844" w:type="dxa"/>
            <w:tcBorders>
              <w:top w:val="single" w:sz="4" w:space="0" w:color="A33662" w:themeColor="accent1"/>
              <w:bottom w:val="single" w:sz="4" w:space="0" w:color="A33662" w:themeColor="accent1"/>
              <w:right w:val="single" w:sz="24" w:space="0" w:color="FFFFFF" w:themeColor="background1"/>
            </w:tcBorders>
          </w:tcPr>
          <w:p w14:paraId="160CE069"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1.2.752.129.2.1.3.1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09E3DB"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Skatteverket</w:t>
            </w:r>
          </w:p>
          <w:p w14:paraId="2176F585"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B5A231"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Personidentitet för person folkbokförd i Sverige enligt SKV704</w:t>
            </w:r>
            <w:r w:rsidRPr="00701DF4">
              <w:rPr>
                <w:rFonts w:eastAsia="Times New Roman,serif" w:cstheme="minorHAnsi"/>
                <w:sz w:val="18"/>
                <w:szCs w:val="18"/>
              </w:rPr>
              <w:t>.</w:t>
            </w:r>
          </w:p>
        </w:tc>
      </w:tr>
      <w:tr w:rsidR="00E42917" w:rsidRPr="00701DF4" w14:paraId="52C155EE"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7AE2EE48"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ProfessionellAktör</w:t>
            </w:r>
          </w:p>
        </w:tc>
        <w:tc>
          <w:tcPr>
            <w:tcW w:w="3844" w:type="dxa"/>
            <w:tcBorders>
              <w:top w:val="single" w:sz="4" w:space="0" w:color="A33662" w:themeColor="accent1"/>
              <w:bottom w:val="single" w:sz="4" w:space="0" w:color="A33662" w:themeColor="accent1"/>
              <w:right w:val="single" w:sz="24" w:space="0" w:color="FFFFFF" w:themeColor="background1"/>
            </w:tcBorders>
          </w:tcPr>
          <w:p w14:paraId="6EDC3FAF"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Extension i datatypen IIType skall sättas till identiteten för PUA-ansvarig organisation, root till aktuellt kodverk.</w:t>
            </w:r>
            <w:r w:rsidRPr="00701DF4">
              <w:rPr>
                <w:rFonts w:cstheme="minorHAnsi"/>
                <w:sz w:val="18"/>
                <w:szCs w:val="18"/>
              </w:rPr>
              <w:br/>
              <w:t>T.ex en organisation som väljer att identifiera sig med sitt SKV organisationsnummer:</w:t>
            </w:r>
            <w:r w:rsidRPr="00701DF4">
              <w:rPr>
                <w:rFonts w:cstheme="minorHAnsi"/>
                <w:sz w:val="18"/>
                <w:szCs w:val="18"/>
              </w:rPr>
              <w:br/>
              <w:t>* root: oid:2.5.4.97, extension: 556559-4230</w:t>
            </w:r>
            <w:r w:rsidRPr="00701DF4">
              <w:rPr>
                <w:rFonts w:cstheme="minorHAnsi"/>
                <w:sz w:val="18"/>
                <w:szCs w:val="18"/>
              </w:rPr>
              <w:br/>
              <w:t>Eller en organisation som identifierar sig med sitt HSAid på vårdgivarnivå:</w:t>
            </w:r>
            <w:r w:rsidRPr="00701DF4">
              <w:rPr>
                <w:rFonts w:cstheme="minorHAnsi"/>
                <w:sz w:val="18"/>
                <w:szCs w:val="18"/>
              </w:rPr>
              <w:br/>
              <w:t>* root: 1.2.752.29.6.10.1, extension: SE165565594230-1000</w:t>
            </w:r>
            <w:r w:rsidRPr="00701DF4">
              <w:rPr>
                <w:rFonts w:cstheme="minorHAnsi"/>
                <w:sz w:val="18"/>
                <w:szCs w:val="18"/>
              </w:rPr>
              <w:br/>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83FC69"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Inera</w:t>
            </w:r>
          </w:p>
          <w:p w14:paraId="6C7707E8"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773F3A"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Identifierar om aktör som registrerat personuppgifter/kontaktuppgifter gjorde det i sin roll som yrkesman och vilken organisation aktören i så fall arbetar för.</w:t>
            </w:r>
          </w:p>
        </w:tc>
      </w:tr>
      <w:tr w:rsidR="00E42917" w:rsidRPr="00701DF4" w14:paraId="64B02FB9"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5E0A7EB3"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Relationsstatus</w:t>
            </w:r>
          </w:p>
        </w:tc>
        <w:tc>
          <w:tcPr>
            <w:tcW w:w="3844" w:type="dxa"/>
            <w:tcBorders>
              <w:top w:val="single" w:sz="4" w:space="0" w:color="A33662" w:themeColor="accent1"/>
              <w:bottom w:val="single" w:sz="4" w:space="0" w:color="A33662" w:themeColor="accent1"/>
              <w:right w:val="single" w:sz="24" w:space="0" w:color="FFFFFF" w:themeColor="background1"/>
            </w:tcBorders>
          </w:tcPr>
          <w:p w14:paraId="53AB80CD"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92843" w14:textId="77777777" w:rsidR="00E42917" w:rsidRPr="00701DF4" w:rsidRDefault="00E42917" w:rsidP="0082064F">
            <w:pPr>
              <w:pStyle w:val="SoSTabelltext"/>
              <w:rPr>
                <w:rStyle w:val="Diskretbetoning"/>
                <w:rFonts w:asciiTheme="minorHAnsi" w:hAnsiTheme="minorHAnsi" w:cstheme="minorHAnsi"/>
                <w:i w:val="0"/>
                <w:iCs w:val="0"/>
                <w:sz w:val="18"/>
                <w:szCs w:val="18"/>
              </w:rPr>
            </w:pPr>
            <w:r w:rsidRPr="00701DF4">
              <w:rPr>
                <w:rFonts w:asciiTheme="minorHAnsi" w:hAnsiTheme="minorHAnsi" w:cstheme="minorHAnsi"/>
                <w:sz w:val="18"/>
                <w:szCs w:val="18"/>
              </w:rPr>
              <w:t>Skatteverket</w:t>
            </w: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0A92D8"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Statuskoder för relation. SKV Termkod 02008</w:t>
            </w:r>
          </w:p>
        </w:tc>
      </w:tr>
      <w:tr w:rsidR="00E42917" w:rsidRPr="00701DF4" w14:paraId="02DC8B59"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5623C271"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Relationstyp</w:t>
            </w:r>
          </w:p>
        </w:tc>
        <w:tc>
          <w:tcPr>
            <w:tcW w:w="3844" w:type="dxa"/>
            <w:tcBorders>
              <w:top w:val="single" w:sz="4" w:space="0" w:color="A33662" w:themeColor="accent1"/>
              <w:bottom w:val="single" w:sz="4" w:space="0" w:color="A33662" w:themeColor="accent1"/>
              <w:right w:val="single" w:sz="24" w:space="0" w:color="FFFFFF" w:themeColor="background1"/>
            </w:tcBorders>
          </w:tcPr>
          <w:p w14:paraId="34E75B05"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9B8CDC" w14:textId="77777777" w:rsidR="00E42917" w:rsidRPr="00701DF4" w:rsidRDefault="00E42917" w:rsidP="0082064F">
            <w:pPr>
              <w:pStyle w:val="SoSTabelltext"/>
              <w:rPr>
                <w:rStyle w:val="Diskretbetoning"/>
                <w:rFonts w:asciiTheme="minorHAnsi" w:hAnsiTheme="minorHAnsi" w:cstheme="minorHAnsi"/>
                <w:i w:val="0"/>
                <w:iCs w:val="0"/>
                <w:sz w:val="18"/>
                <w:szCs w:val="18"/>
              </w:rPr>
            </w:pPr>
            <w:r w:rsidRPr="00701DF4">
              <w:rPr>
                <w:rFonts w:asciiTheme="minorHAnsi" w:hAnsiTheme="minorHAnsi" w:cstheme="minorHAnsi"/>
                <w:sz w:val="18"/>
                <w:szCs w:val="18"/>
              </w:rPr>
              <w:t>Skatteverket</w:t>
            </w: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7796AF"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Kod för relationstyp. SKV Termkod 02003.</w:t>
            </w:r>
          </w:p>
        </w:tc>
      </w:tr>
      <w:tr w:rsidR="00E42917" w:rsidRPr="00701DF4" w14:paraId="308B9D48"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61DA8BA7"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Samordningsnummer</w:t>
            </w:r>
          </w:p>
        </w:tc>
        <w:tc>
          <w:tcPr>
            <w:tcW w:w="3844" w:type="dxa"/>
            <w:tcBorders>
              <w:top w:val="single" w:sz="4" w:space="0" w:color="A33662" w:themeColor="accent1"/>
              <w:bottom w:val="single" w:sz="4" w:space="0" w:color="A33662" w:themeColor="accent1"/>
              <w:right w:val="single" w:sz="24" w:space="0" w:color="FFFFFF" w:themeColor="background1"/>
            </w:tcBorders>
          </w:tcPr>
          <w:p w14:paraId="182C79F6"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1.2.752.129.2.1.3.3</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4F993F"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Skatteverket</w:t>
            </w:r>
          </w:p>
          <w:p w14:paraId="71B6FFA4"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7A3D3A"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Personidentitet för person som inte är eller har varit folkbokförd i Sverige enligt SKV704. Samordningsnummer tilldelas av Skatteverket på begäran av en myndighet.</w:t>
            </w:r>
          </w:p>
        </w:tc>
      </w:tr>
      <w:tr w:rsidR="00E42917" w:rsidRPr="00701DF4" w14:paraId="60838BA1"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771DAA5F"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Tillitsnivå</w:t>
            </w:r>
          </w:p>
        </w:tc>
        <w:tc>
          <w:tcPr>
            <w:tcW w:w="3844" w:type="dxa"/>
            <w:tcBorders>
              <w:top w:val="single" w:sz="4" w:space="0" w:color="A33662" w:themeColor="accent1"/>
              <w:bottom w:val="single" w:sz="4" w:space="0" w:color="A33662" w:themeColor="accent1"/>
              <w:right w:val="single" w:sz="24" w:space="0" w:color="FFFFFF" w:themeColor="background1"/>
            </w:tcBorders>
          </w:tcPr>
          <w:p w14:paraId="481DE8D6" w14:textId="77777777" w:rsidR="00E42917" w:rsidRPr="00701DF4" w:rsidRDefault="00E42917" w:rsidP="0082064F">
            <w:pPr>
              <w:rPr>
                <w:rStyle w:val="Diskretbetoning"/>
                <w:rFonts w:cstheme="minorHAnsi"/>
                <w:i w:val="0"/>
                <w:iCs w:val="0"/>
                <w:sz w:val="18"/>
                <w:szCs w:val="18"/>
                <w:lang w:val="en-US" w:eastAsia="sv-SE"/>
              </w:rPr>
            </w:pPr>
            <w:r w:rsidRPr="00701DF4">
              <w:rPr>
                <w:rFonts w:cstheme="minorHAnsi"/>
                <w:sz w:val="18"/>
                <w:szCs w:val="18"/>
                <w:lang w:val="en-US"/>
              </w:rPr>
              <w:t>Motsvarar: 2.16.840.1.113883.4.642.3.640</w:t>
            </w:r>
            <w:r w:rsidRPr="00701DF4">
              <w:rPr>
                <w:rFonts w:cstheme="minorHAnsi"/>
                <w:sz w:val="18"/>
                <w:szCs w:val="18"/>
                <w:lang w:val="en-US"/>
              </w:rPr>
              <w:br/>
              <w:t>FHIR Value set: IdentityAssuranceLevel</w:t>
            </w:r>
            <w:r w:rsidRPr="00701DF4">
              <w:rPr>
                <w:rFonts w:cstheme="minorHAnsi"/>
                <w:sz w:val="18"/>
                <w:szCs w:val="18"/>
                <w:lang w:val="en-US"/>
              </w:rPr>
              <w:br/>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7A29FE"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HL7</w:t>
            </w:r>
          </w:p>
          <w:p w14:paraId="6FA9BD5A"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D21BDB"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Nivån av förtroende för identiteten.</w:t>
            </w:r>
          </w:p>
        </w:tc>
      </w:tr>
      <w:tr w:rsidR="00E42917" w:rsidRPr="00701DF4" w14:paraId="5FBF7FBB"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31908EFC" w14:textId="77777777" w:rsidR="00E42917" w:rsidRPr="00701DF4" w:rsidRDefault="00E42917" w:rsidP="0082064F">
            <w:pPr>
              <w:rPr>
                <w:rFonts w:cstheme="minorHAnsi"/>
                <w:sz w:val="18"/>
                <w:szCs w:val="18"/>
              </w:rPr>
            </w:pPr>
            <w:r w:rsidRPr="00701DF4">
              <w:rPr>
                <w:rFonts w:cstheme="minorHAnsi"/>
                <w:sz w:val="18"/>
                <w:szCs w:val="18"/>
              </w:rPr>
              <w:t>TypAvKontaktuppgift</w:t>
            </w:r>
          </w:p>
        </w:tc>
        <w:tc>
          <w:tcPr>
            <w:tcW w:w="3844" w:type="dxa"/>
            <w:tcBorders>
              <w:top w:val="single" w:sz="4" w:space="0" w:color="A33662" w:themeColor="accent1"/>
              <w:bottom w:val="single" w:sz="4" w:space="0" w:color="A33662" w:themeColor="accent1"/>
              <w:right w:val="single" w:sz="24" w:space="0" w:color="FFFFFF" w:themeColor="background1"/>
            </w:tcBorders>
          </w:tcPr>
          <w:p w14:paraId="11CA17D1" w14:textId="77777777" w:rsidR="00E42917" w:rsidRPr="00701DF4" w:rsidRDefault="00E42917" w:rsidP="0082064F">
            <w:pPr>
              <w:rPr>
                <w:rFonts w:cstheme="minorHAnsi"/>
                <w:sz w:val="18"/>
                <w:szCs w:val="18"/>
                <w:lang w:val="en-US"/>
              </w:rPr>
            </w:pPr>
            <w:r w:rsidRPr="00701DF4">
              <w:rPr>
                <w:rFonts w:cstheme="minorHAnsi"/>
                <w:sz w:val="18"/>
                <w:szCs w:val="18"/>
                <w:lang w:val="en-US"/>
              </w:rPr>
              <w:t xml:space="preserve">FHIR Value Set: ContactPointSystem </w:t>
            </w:r>
            <w:r w:rsidRPr="00701DF4">
              <w:rPr>
                <w:rFonts w:cstheme="minorHAnsi"/>
                <w:sz w:val="18"/>
                <w:szCs w:val="18"/>
                <w:lang w:val="en-US"/>
              </w:rPr>
              <w:br/>
              <w:t>OID: 2.16.840.1.113883.4.642.3.71</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005E3B"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HL7</w:t>
            </w:r>
          </w:p>
          <w:p w14:paraId="562BC4D7" w14:textId="77777777" w:rsidR="00E42917" w:rsidRPr="00701DF4" w:rsidRDefault="00E42917" w:rsidP="0082064F">
            <w:pPr>
              <w:pStyle w:val="SoSTabelltext"/>
              <w:rPr>
                <w:rFonts w:asciiTheme="minorHAnsi" w:hAnsiTheme="minorHAnsi" w:cstheme="minorHAnsi"/>
                <w:sz w:val="18"/>
                <w:szCs w:val="18"/>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2B49EA" w14:textId="77777777" w:rsidR="00E42917" w:rsidRPr="00701DF4" w:rsidRDefault="00E42917" w:rsidP="0082064F">
            <w:pPr>
              <w:rPr>
                <w:rFonts w:cstheme="minorHAnsi"/>
                <w:sz w:val="18"/>
                <w:szCs w:val="18"/>
              </w:rPr>
            </w:pPr>
            <w:r w:rsidRPr="00701DF4">
              <w:rPr>
                <w:rFonts w:cstheme="minorHAnsi"/>
                <w:sz w:val="18"/>
                <w:szCs w:val="18"/>
              </w:rPr>
              <w:t>Anger vilka möjliga kontaktvägar personen kan ange (mail, telefon etc). HL7 FHIR koder.</w:t>
            </w:r>
          </w:p>
        </w:tc>
      </w:tr>
      <w:tr w:rsidR="00E42917" w:rsidRPr="00701DF4" w14:paraId="05516530"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50940E16"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Typ av legitimation</w:t>
            </w:r>
          </w:p>
        </w:tc>
        <w:tc>
          <w:tcPr>
            <w:tcW w:w="3844" w:type="dxa"/>
            <w:tcBorders>
              <w:top w:val="single" w:sz="4" w:space="0" w:color="A33662" w:themeColor="accent1"/>
              <w:bottom w:val="single" w:sz="4" w:space="0" w:color="A33662" w:themeColor="accent1"/>
              <w:right w:val="single" w:sz="24" w:space="0" w:color="FFFFFF" w:themeColor="background1"/>
            </w:tcBorders>
          </w:tcPr>
          <w:p w14:paraId="5AED4412"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595DD3"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PU-förvaltningen</w:t>
            </w:r>
          </w:p>
          <w:p w14:paraId="0E714817"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E74511"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Kod för legitimationstyp som används vid skapande och/eller kopplande av reservidentitet.</w:t>
            </w:r>
          </w:p>
        </w:tc>
      </w:tr>
      <w:tr w:rsidR="00E42917" w:rsidRPr="00701DF4" w14:paraId="09376579" w14:textId="77777777" w:rsidTr="006B726A">
        <w:trPr>
          <w:trHeight w:val="335"/>
        </w:trPr>
        <w:tc>
          <w:tcPr>
            <w:tcW w:w="2960" w:type="dxa"/>
            <w:tcBorders>
              <w:top w:val="single" w:sz="4" w:space="0" w:color="A33662" w:themeColor="accent1"/>
              <w:bottom w:val="single" w:sz="4" w:space="0" w:color="A33662" w:themeColor="accent1"/>
              <w:right w:val="single" w:sz="24" w:space="0" w:color="FFFFFF" w:themeColor="background1"/>
            </w:tcBorders>
          </w:tcPr>
          <w:p w14:paraId="1EA384E8"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Ärendetyp</w:t>
            </w:r>
          </w:p>
        </w:tc>
        <w:tc>
          <w:tcPr>
            <w:tcW w:w="3844" w:type="dxa"/>
            <w:tcBorders>
              <w:top w:val="single" w:sz="4" w:space="0" w:color="A33662" w:themeColor="accent1"/>
              <w:bottom w:val="single" w:sz="4" w:space="0" w:color="A33662" w:themeColor="accent1"/>
              <w:right w:val="single" w:sz="24" w:space="0" w:color="FFFFFF" w:themeColor="background1"/>
            </w:tcBorders>
          </w:tcPr>
          <w:p w14:paraId="022E810A" w14:textId="77777777" w:rsidR="00E42917" w:rsidRPr="00701DF4" w:rsidRDefault="00E42917" w:rsidP="0082064F">
            <w:pPr>
              <w:rPr>
                <w:rStyle w:val="Diskretbetoning"/>
                <w:rFonts w:cstheme="minorHAnsi"/>
                <w:i w:val="0"/>
                <w:iCs w:val="0"/>
                <w:sz w:val="18"/>
                <w:szCs w:val="18"/>
                <w:lang w:eastAsia="sv-SE"/>
              </w:rPr>
            </w:pPr>
            <w:r w:rsidRPr="00701DF4">
              <w:rPr>
                <w:rFonts w:cstheme="minorHAnsi"/>
                <w:sz w:val="18"/>
                <w:szCs w:val="18"/>
              </w:rPr>
              <w:t>-</w:t>
            </w:r>
          </w:p>
        </w:tc>
        <w:tc>
          <w:tcPr>
            <w:tcW w:w="241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191E6B"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Skatteverket</w:t>
            </w:r>
          </w:p>
          <w:p w14:paraId="57B0DB25" w14:textId="77777777" w:rsidR="00E42917" w:rsidRPr="00701DF4" w:rsidRDefault="00E42917" w:rsidP="0082064F">
            <w:pPr>
              <w:rPr>
                <w:rStyle w:val="Diskretbetoning"/>
                <w:rFonts w:cstheme="minorHAnsi"/>
                <w:i w:val="0"/>
                <w:iCs w:val="0"/>
                <w:sz w:val="18"/>
                <w:szCs w:val="18"/>
                <w:lang w:eastAsia="sv-SE"/>
              </w:rPr>
            </w:pPr>
          </w:p>
        </w:tc>
        <w:tc>
          <w:tcPr>
            <w:tcW w:w="46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D3F6FB" w14:textId="77777777" w:rsidR="00E42917" w:rsidRPr="00701DF4" w:rsidRDefault="00E42917" w:rsidP="0082064F">
            <w:pPr>
              <w:pStyle w:val="SoSTabelltext"/>
              <w:rPr>
                <w:rFonts w:asciiTheme="minorHAnsi" w:hAnsiTheme="minorHAnsi" w:cstheme="minorHAnsi"/>
                <w:sz w:val="18"/>
                <w:szCs w:val="18"/>
              </w:rPr>
            </w:pPr>
            <w:r w:rsidRPr="00701DF4">
              <w:rPr>
                <w:rFonts w:asciiTheme="minorHAnsi" w:hAnsiTheme="minorHAnsi" w:cstheme="minorHAnsi"/>
                <w:sz w:val="18"/>
                <w:szCs w:val="18"/>
              </w:rPr>
              <w:t xml:space="preserve">Kod för typ av ärende som föranlett ändringsavisering för respektive personpost </w:t>
            </w:r>
          </w:p>
          <w:p w14:paraId="7CB6BB2B" w14:textId="77777777" w:rsidR="00E42917" w:rsidRPr="00701DF4" w:rsidRDefault="00E42917" w:rsidP="0082064F">
            <w:pPr>
              <w:rPr>
                <w:rStyle w:val="Diskretbetoning"/>
                <w:rFonts w:cstheme="minorHAnsi"/>
                <w:i w:val="0"/>
                <w:iCs w:val="0"/>
                <w:sz w:val="18"/>
                <w:szCs w:val="18"/>
              </w:rPr>
            </w:pPr>
            <w:r w:rsidRPr="00701DF4">
              <w:rPr>
                <w:rFonts w:cstheme="minorHAnsi"/>
                <w:sz w:val="18"/>
                <w:szCs w:val="18"/>
              </w:rPr>
              <w:t>SKV Termkod 01004.</w:t>
            </w:r>
          </w:p>
        </w:tc>
      </w:tr>
    </w:tbl>
    <w:p w14:paraId="0648DEA3" w14:textId="77777777" w:rsidR="00E42917" w:rsidRPr="00701DF4" w:rsidRDefault="00E42917" w:rsidP="00E25863">
      <w:pPr>
        <w:pStyle w:val="Brdtext"/>
        <w:rPr>
          <w:rFonts w:asciiTheme="minorHAnsi" w:hAnsiTheme="minorHAnsi" w:cstheme="minorHAnsi"/>
          <w:sz w:val="20"/>
          <w:szCs w:val="20"/>
          <w:lang w:eastAsia="sv-SE"/>
        </w:rPr>
      </w:pPr>
    </w:p>
    <w:p w14:paraId="0EB5CE80" w14:textId="2D3C8862" w:rsidR="00E25863" w:rsidRPr="00701DF4" w:rsidRDefault="00E25863" w:rsidP="00E25863">
      <w:pPr>
        <w:pStyle w:val="Brdtext"/>
        <w:rPr>
          <w:rFonts w:asciiTheme="minorHAnsi" w:hAnsiTheme="minorHAnsi" w:cstheme="minorHAnsi"/>
          <w:sz w:val="20"/>
          <w:szCs w:val="20"/>
          <w:lang w:eastAsia="sv-SE"/>
        </w:rPr>
      </w:pPr>
      <w:r w:rsidRPr="00701DF4">
        <w:rPr>
          <w:rFonts w:asciiTheme="minorHAnsi" w:hAnsiTheme="minorHAnsi" w:cstheme="minorHAnsi"/>
          <w:sz w:val="20"/>
          <w:szCs w:val="20"/>
          <w:lang w:eastAsia="sv-SE"/>
        </w:rPr>
        <w:t>Koder som har beskrivningar med mycket text sammanställs nedan då det blir svårläst i kolumnerna på attributnivå:</w:t>
      </w:r>
    </w:p>
    <w:p w14:paraId="589FB90A" w14:textId="77777777" w:rsidR="00E42917" w:rsidRPr="00701DF4" w:rsidRDefault="00E42917" w:rsidP="00E25863">
      <w:pPr>
        <w:pStyle w:val="Brdtext"/>
        <w:rPr>
          <w:rFonts w:asciiTheme="minorHAnsi" w:hAnsiTheme="minorHAnsi" w:cstheme="minorHAnsi"/>
          <w:sz w:val="20"/>
          <w:szCs w:val="20"/>
          <w:lang w:eastAsia="sv-SE"/>
        </w:rPr>
      </w:pPr>
    </w:p>
    <w:p w14:paraId="6FBFC649" w14:textId="77777777" w:rsidR="00E25863" w:rsidRPr="00701DF4" w:rsidRDefault="00E25863" w:rsidP="00E25863">
      <w:pPr>
        <w:pStyle w:val="Brdtext"/>
        <w:rPr>
          <w:b/>
          <w:lang w:eastAsia="sv-SE"/>
        </w:rPr>
      </w:pPr>
      <w:r w:rsidRPr="00701DF4">
        <w:rPr>
          <w:rFonts w:asciiTheme="minorHAnsi" w:hAnsiTheme="minorHAnsi" w:cstheme="minorHAnsi"/>
          <w:b/>
          <w:sz w:val="20"/>
          <w:szCs w:val="20"/>
          <w:lang w:eastAsia="sv-SE"/>
        </w:rPr>
        <w:t>Debiteringskod</w:t>
      </w:r>
    </w:p>
    <w:tbl>
      <w:tblPr>
        <w:tblStyle w:val="Tabellrutnt"/>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43"/>
        <w:gridCol w:w="8080"/>
      </w:tblGrid>
      <w:tr w:rsidR="00E25863" w:rsidRPr="00701DF4" w14:paraId="6D5E6320" w14:textId="77777777" w:rsidTr="00E25863">
        <w:trPr>
          <w:trHeight w:val="24"/>
        </w:trPr>
        <w:tc>
          <w:tcPr>
            <w:tcW w:w="1843" w:type="dxa"/>
            <w:shd w:val="clear" w:color="auto" w:fill="A33662" w:themeFill="accent1"/>
          </w:tcPr>
          <w:p w14:paraId="325425B0" w14:textId="081DD3C2" w:rsidR="00E25863" w:rsidRPr="00701DF4" w:rsidRDefault="00E25863" w:rsidP="00D5522D">
            <w:pPr>
              <w:pStyle w:val="Tabellrubrik"/>
            </w:pPr>
            <w:r w:rsidRPr="00701DF4">
              <w:t>värde</w:t>
            </w:r>
          </w:p>
        </w:tc>
        <w:tc>
          <w:tcPr>
            <w:tcW w:w="8080" w:type="dxa"/>
            <w:shd w:val="clear" w:color="auto" w:fill="A33662" w:themeFill="accent1"/>
          </w:tcPr>
          <w:p w14:paraId="067C65EA" w14:textId="77777777" w:rsidR="00E25863" w:rsidRPr="00701DF4" w:rsidRDefault="00E25863" w:rsidP="00D5522D">
            <w:pPr>
              <w:pStyle w:val="Tabellrubrik"/>
            </w:pPr>
            <w:r w:rsidRPr="00701DF4">
              <w:t xml:space="preserve">Beskrivning </w:t>
            </w:r>
          </w:p>
        </w:tc>
      </w:tr>
      <w:tr w:rsidR="00E25863" w:rsidRPr="00701DF4" w14:paraId="0F8F696C" w14:textId="77777777" w:rsidTr="00E25863">
        <w:trPr>
          <w:trHeight w:val="630"/>
        </w:trPr>
        <w:tc>
          <w:tcPr>
            <w:tcW w:w="1843" w:type="dxa"/>
            <w:tcBorders>
              <w:bottom w:val="single" w:sz="4" w:space="0" w:color="A33662" w:themeColor="accent1"/>
              <w:right w:val="single" w:sz="24" w:space="0" w:color="FFFFFF" w:themeColor="background1"/>
            </w:tcBorders>
          </w:tcPr>
          <w:p w14:paraId="590DA767" w14:textId="0979827F" w:rsidR="00E25863" w:rsidRPr="00701DF4" w:rsidRDefault="00E25863" w:rsidP="00E25863">
            <w:pPr>
              <w:rPr>
                <w:rFonts w:cstheme="minorHAnsi"/>
              </w:rPr>
            </w:pPr>
            <w:r w:rsidRPr="00701DF4">
              <w:rPr>
                <w:rFonts w:cstheme="minorHAnsi"/>
                <w:color w:val="353636" w:themeColor="text1"/>
              </w:rPr>
              <w:t>9901</w:t>
            </w:r>
          </w:p>
        </w:tc>
        <w:tc>
          <w:tcPr>
            <w:tcW w:w="8080" w:type="dxa"/>
            <w:tcBorders>
              <w:left w:val="single" w:sz="24" w:space="0" w:color="FFFFFF" w:themeColor="background1"/>
              <w:bottom w:val="single" w:sz="4" w:space="0" w:color="A33662" w:themeColor="accent1"/>
              <w:right w:val="single" w:sz="24" w:space="0" w:color="FFFFFF" w:themeColor="background1"/>
            </w:tcBorders>
          </w:tcPr>
          <w:p w14:paraId="41FC8537" w14:textId="4D0B0E03" w:rsidR="00E25863" w:rsidRPr="00701DF4" w:rsidRDefault="00E25863" w:rsidP="00E25863">
            <w:pPr>
              <w:rPr>
                <w:rFonts w:cstheme="minorHAnsi"/>
              </w:rPr>
            </w:pPr>
            <w:r w:rsidRPr="00701DF4">
              <w:rPr>
                <w:rFonts w:cstheme="minorHAnsi"/>
              </w:rPr>
              <w:t>Asylsökande</w:t>
            </w:r>
          </w:p>
        </w:tc>
      </w:tr>
      <w:tr w:rsidR="00E25863" w:rsidRPr="00701DF4" w14:paraId="6FDC1B18" w14:textId="77777777" w:rsidTr="00E25863">
        <w:trPr>
          <w:trHeight w:val="323"/>
        </w:trPr>
        <w:tc>
          <w:tcPr>
            <w:tcW w:w="1843" w:type="dxa"/>
            <w:tcBorders>
              <w:top w:val="single" w:sz="4" w:space="0" w:color="A33662" w:themeColor="accent1"/>
              <w:bottom w:val="single" w:sz="4" w:space="0" w:color="A33662" w:themeColor="accent1"/>
              <w:right w:val="single" w:sz="24" w:space="0" w:color="FFFFFF" w:themeColor="background1"/>
            </w:tcBorders>
          </w:tcPr>
          <w:p w14:paraId="0BCC10EE" w14:textId="00797FD6" w:rsidR="00E25863" w:rsidRPr="00701DF4" w:rsidRDefault="00E25863" w:rsidP="00E25863">
            <w:pPr>
              <w:rPr>
                <w:rFonts w:cstheme="minorHAnsi"/>
              </w:rPr>
            </w:pPr>
            <w:r w:rsidRPr="00701DF4">
              <w:rPr>
                <w:rFonts w:cstheme="minorHAnsi"/>
                <w:color w:val="353636" w:themeColor="text1"/>
              </w:rPr>
              <w:t>9908</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56D954" w14:textId="73009B0A" w:rsidR="00E25863" w:rsidRPr="00701DF4" w:rsidRDefault="00E25863" w:rsidP="00E25863">
            <w:pPr>
              <w:rPr>
                <w:rFonts w:cstheme="minorHAnsi"/>
              </w:rPr>
            </w:pPr>
            <w:r w:rsidRPr="00701DF4">
              <w:rPr>
                <w:rFonts w:cstheme="minorHAnsi"/>
              </w:rPr>
              <w:t xml:space="preserve">Personer utan giltiga papper </w:t>
            </w:r>
          </w:p>
        </w:tc>
      </w:tr>
      <w:tr w:rsidR="00E25863" w:rsidRPr="00701DF4" w14:paraId="3622E2A9" w14:textId="77777777" w:rsidTr="00E25863">
        <w:trPr>
          <w:trHeight w:val="323"/>
        </w:trPr>
        <w:tc>
          <w:tcPr>
            <w:tcW w:w="1843" w:type="dxa"/>
            <w:tcBorders>
              <w:top w:val="single" w:sz="4" w:space="0" w:color="A33662" w:themeColor="accent1"/>
              <w:bottom w:val="single" w:sz="4" w:space="0" w:color="A33662" w:themeColor="accent1"/>
              <w:right w:val="single" w:sz="24" w:space="0" w:color="FFFFFF" w:themeColor="background1"/>
            </w:tcBorders>
          </w:tcPr>
          <w:p w14:paraId="6A084EAB" w14:textId="782585A4" w:rsidR="00E25863" w:rsidRPr="00701DF4" w:rsidRDefault="00E25863" w:rsidP="00E25863">
            <w:pPr>
              <w:rPr>
                <w:rFonts w:cstheme="minorHAnsi"/>
                <w:i/>
                <w:iCs/>
                <w:color w:val="098394"/>
              </w:rPr>
            </w:pPr>
            <w:r w:rsidRPr="00701DF4">
              <w:rPr>
                <w:rFonts w:cstheme="minorHAnsi"/>
                <w:color w:val="353636" w:themeColor="text1"/>
              </w:rPr>
              <w:t>9909</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8FBBC2" w14:textId="50D64C8E" w:rsidR="00E25863" w:rsidRPr="00701DF4" w:rsidRDefault="00E25863" w:rsidP="00E25863">
            <w:pPr>
              <w:rPr>
                <w:rFonts w:cstheme="minorHAnsi"/>
                <w:i/>
                <w:iCs/>
                <w:color w:val="098394"/>
              </w:rPr>
            </w:pPr>
            <w:r w:rsidRPr="00701DF4">
              <w:rPr>
                <w:rFonts w:cstheme="minorHAnsi"/>
              </w:rPr>
              <w:t xml:space="preserve">Vägrar uppge identitet </w:t>
            </w:r>
          </w:p>
        </w:tc>
      </w:tr>
      <w:tr w:rsidR="00E25863" w:rsidRPr="00701DF4" w14:paraId="0D3C44DD" w14:textId="77777777" w:rsidTr="00E25863">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735E376C" w14:textId="6BC39960" w:rsidR="00E25863" w:rsidRPr="00701DF4" w:rsidRDefault="00E25863" w:rsidP="00E25863">
            <w:pPr>
              <w:rPr>
                <w:rFonts w:cstheme="minorHAnsi"/>
                <w:i/>
                <w:iCs/>
                <w:color w:val="098394"/>
              </w:rPr>
            </w:pPr>
            <w:r w:rsidRPr="00701DF4">
              <w:rPr>
                <w:rFonts w:cstheme="minorHAnsi"/>
                <w:color w:val="353636" w:themeColor="text1"/>
              </w:rPr>
              <w:t>0001</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2C8020" w14:textId="30178AC5" w:rsidR="00E25863" w:rsidRPr="00701DF4" w:rsidRDefault="00E25863" w:rsidP="00E25863">
            <w:pPr>
              <w:rPr>
                <w:rFonts w:cstheme="minorHAnsi"/>
                <w:i/>
                <w:iCs/>
                <w:color w:val="098394"/>
              </w:rPr>
            </w:pPr>
            <w:r w:rsidRPr="00701DF4">
              <w:rPr>
                <w:rFonts w:cstheme="minorHAnsi"/>
              </w:rPr>
              <w:t>Barn utan persnr alt. Nyfödd utan personnr – EJ EFA (blank, ska ha mammans län kommunkod</w:t>
            </w:r>
          </w:p>
        </w:tc>
      </w:tr>
      <w:tr w:rsidR="00E25863" w:rsidRPr="00701DF4" w14:paraId="090A84B0" w14:textId="77777777" w:rsidTr="00E25863">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5C2A8D41" w14:textId="5B857523" w:rsidR="00E25863" w:rsidRPr="00701DF4" w:rsidRDefault="00E25863" w:rsidP="00E25863">
            <w:pPr>
              <w:rPr>
                <w:rFonts w:cstheme="minorHAnsi"/>
                <w:i/>
                <w:iCs/>
                <w:color w:val="098394"/>
              </w:rPr>
            </w:pPr>
            <w:r w:rsidRPr="00701DF4">
              <w:rPr>
                <w:rFonts w:cstheme="minorHAnsi"/>
                <w:color w:val="353636" w:themeColor="text1"/>
              </w:rPr>
              <w:t>8888</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F6E70C" w14:textId="4D8B9879" w:rsidR="00E25863" w:rsidRPr="00701DF4" w:rsidRDefault="00E25863" w:rsidP="00E25863">
            <w:pPr>
              <w:rPr>
                <w:rFonts w:cstheme="minorHAnsi"/>
                <w:i/>
                <w:iCs/>
                <w:color w:val="098394"/>
              </w:rPr>
            </w:pPr>
            <w:r w:rsidRPr="00701DF4">
              <w:rPr>
                <w:rFonts w:cstheme="minorHAnsi"/>
              </w:rPr>
              <w:t>Okänd - Patienttyp oklar</w:t>
            </w:r>
          </w:p>
        </w:tc>
      </w:tr>
      <w:tr w:rsidR="00E25863" w:rsidRPr="00701DF4" w14:paraId="77599F73" w14:textId="77777777" w:rsidTr="00E25863">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739118CB" w14:textId="6B3B6B5A" w:rsidR="00E25863" w:rsidRPr="00701DF4" w:rsidRDefault="00E25863" w:rsidP="00E25863">
            <w:pPr>
              <w:rPr>
                <w:rFonts w:cstheme="minorHAnsi"/>
                <w:i/>
                <w:iCs/>
                <w:color w:val="098394"/>
              </w:rPr>
            </w:pPr>
            <w:r w:rsidRPr="00701DF4">
              <w:rPr>
                <w:rFonts w:cstheme="minorHAnsi"/>
                <w:color w:val="353636" w:themeColor="text1"/>
              </w:rPr>
              <w:t>9902</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1297E3" w14:textId="46359FCD" w:rsidR="00E25863" w:rsidRPr="00701DF4" w:rsidRDefault="00E25863" w:rsidP="00E25863">
            <w:pPr>
              <w:rPr>
                <w:rFonts w:cstheme="minorHAnsi"/>
                <w:i/>
                <w:iCs/>
                <w:color w:val="098394"/>
              </w:rPr>
            </w:pPr>
            <w:r w:rsidRPr="00701DF4">
              <w:rPr>
                <w:rFonts w:cstheme="minorHAnsi"/>
              </w:rPr>
              <w:t>Utländsk medborgare m. EU/EES blankett - Turist</w:t>
            </w:r>
          </w:p>
        </w:tc>
      </w:tr>
      <w:tr w:rsidR="00E25863" w:rsidRPr="00701DF4" w14:paraId="4A6724F7" w14:textId="77777777" w:rsidTr="00E25863">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444703A0" w14:textId="4B62F539" w:rsidR="00E25863" w:rsidRPr="00701DF4" w:rsidRDefault="00E25863" w:rsidP="00E25863">
            <w:pPr>
              <w:rPr>
                <w:rFonts w:cstheme="minorHAnsi"/>
                <w:i/>
                <w:iCs/>
                <w:color w:val="098394"/>
              </w:rPr>
            </w:pPr>
            <w:r w:rsidRPr="00701DF4">
              <w:rPr>
                <w:rFonts w:cstheme="minorHAnsi"/>
                <w:color w:val="353636" w:themeColor="text1"/>
              </w:rPr>
              <w:t>9903</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27940A" w14:textId="29219FBB" w:rsidR="00E25863" w:rsidRPr="00701DF4" w:rsidRDefault="00E25863" w:rsidP="00E25863">
            <w:pPr>
              <w:rPr>
                <w:rFonts w:cstheme="minorHAnsi"/>
                <w:i/>
                <w:iCs/>
                <w:color w:val="098394"/>
              </w:rPr>
            </w:pPr>
            <w:r w:rsidRPr="00701DF4">
              <w:rPr>
                <w:rFonts w:cstheme="minorHAnsi"/>
              </w:rPr>
              <w:t>Utländsk medborgare utan EU/EES blankett - Turist</w:t>
            </w:r>
          </w:p>
        </w:tc>
      </w:tr>
      <w:tr w:rsidR="00E25863" w:rsidRPr="00701DF4" w14:paraId="35D60E41" w14:textId="77777777" w:rsidTr="00E25863">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7201EFB2" w14:textId="47D543E3" w:rsidR="00E25863" w:rsidRPr="00701DF4" w:rsidRDefault="00E25863" w:rsidP="00E25863">
            <w:pPr>
              <w:rPr>
                <w:rFonts w:cstheme="minorHAnsi"/>
                <w:i/>
                <w:iCs/>
                <w:color w:val="098394"/>
              </w:rPr>
            </w:pPr>
            <w:r w:rsidRPr="00701DF4">
              <w:rPr>
                <w:rFonts w:cstheme="minorHAnsi"/>
                <w:color w:val="353636" w:themeColor="text1"/>
              </w:rPr>
              <w:t>9904</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C1AB51" w14:textId="47185634" w:rsidR="00E25863" w:rsidRPr="00701DF4" w:rsidRDefault="00E25863" w:rsidP="00E25863">
            <w:pPr>
              <w:rPr>
                <w:rFonts w:cstheme="minorHAnsi"/>
                <w:i/>
                <w:iCs/>
                <w:color w:val="098394"/>
              </w:rPr>
            </w:pPr>
            <w:r w:rsidRPr="00701DF4">
              <w:rPr>
                <w:rFonts w:cstheme="minorHAnsi"/>
              </w:rPr>
              <w:t>Utländsk medborgare konventionsland - Turist</w:t>
            </w:r>
          </w:p>
        </w:tc>
      </w:tr>
      <w:tr w:rsidR="00E25863" w:rsidRPr="00701DF4" w14:paraId="6C892BF3" w14:textId="77777777" w:rsidTr="00E25863">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6FEDA68E" w14:textId="77A23A32" w:rsidR="00E25863" w:rsidRPr="00701DF4" w:rsidRDefault="00E25863" w:rsidP="00E25863">
            <w:pPr>
              <w:rPr>
                <w:rFonts w:cstheme="minorHAnsi"/>
                <w:i/>
                <w:iCs/>
                <w:color w:val="098394"/>
              </w:rPr>
            </w:pPr>
            <w:r w:rsidRPr="00701DF4">
              <w:rPr>
                <w:rFonts w:cstheme="minorHAnsi"/>
                <w:color w:val="353636" w:themeColor="text1"/>
              </w:rPr>
              <w:t>9905</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BE5329" w14:textId="72D4761A" w:rsidR="00E25863" w:rsidRPr="00701DF4" w:rsidRDefault="00E25863" w:rsidP="00E25863">
            <w:pPr>
              <w:rPr>
                <w:rFonts w:cstheme="minorHAnsi"/>
                <w:i/>
                <w:iCs/>
                <w:color w:val="098394"/>
              </w:rPr>
            </w:pPr>
            <w:r w:rsidRPr="00701DF4">
              <w:rPr>
                <w:rFonts w:cstheme="minorHAnsi"/>
              </w:rPr>
              <w:t>Utländsk medborgare ej konventionsland - Turist</w:t>
            </w:r>
          </w:p>
        </w:tc>
      </w:tr>
      <w:tr w:rsidR="00E25863" w:rsidRPr="00701DF4" w14:paraId="3466FEB3" w14:textId="77777777" w:rsidTr="00E25863">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6568043C" w14:textId="7CA6521F" w:rsidR="00E25863" w:rsidRPr="00701DF4" w:rsidRDefault="00E25863" w:rsidP="00E25863">
            <w:pPr>
              <w:rPr>
                <w:rFonts w:cstheme="minorHAnsi"/>
                <w:i/>
                <w:iCs/>
                <w:color w:val="098394"/>
              </w:rPr>
            </w:pPr>
            <w:r w:rsidRPr="00701DF4">
              <w:rPr>
                <w:rFonts w:cstheme="minorHAnsi"/>
                <w:color w:val="353636" w:themeColor="text1"/>
              </w:rPr>
              <w:t>9906</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0AB8FA" w14:textId="62B9417F" w:rsidR="00E25863" w:rsidRPr="00701DF4" w:rsidRDefault="00E25863" w:rsidP="00E25863">
            <w:pPr>
              <w:rPr>
                <w:rFonts w:cstheme="minorHAnsi"/>
                <w:i/>
                <w:iCs/>
                <w:color w:val="098394"/>
              </w:rPr>
            </w:pPr>
            <w:r w:rsidRPr="00701DF4">
              <w:rPr>
                <w:rFonts w:cstheme="minorHAnsi"/>
              </w:rPr>
              <w:t>Smittskydd – Hiv test - Anonym</w:t>
            </w:r>
          </w:p>
        </w:tc>
      </w:tr>
    </w:tbl>
    <w:p w14:paraId="459C50AA" w14:textId="77777777" w:rsidR="00E25863" w:rsidRPr="00701DF4" w:rsidRDefault="00E25863" w:rsidP="00474E8C"/>
    <w:p w14:paraId="3406971C" w14:textId="77777777" w:rsidR="00E25863" w:rsidRPr="00701DF4" w:rsidRDefault="00E25863" w:rsidP="00E25863">
      <w:pPr>
        <w:pStyle w:val="Brdtext"/>
        <w:rPr>
          <w:rFonts w:asciiTheme="minorHAnsi" w:hAnsiTheme="minorHAnsi" w:cstheme="minorHAnsi"/>
          <w:b/>
          <w:sz w:val="20"/>
          <w:szCs w:val="20"/>
          <w:lang w:eastAsia="sv-SE"/>
        </w:rPr>
      </w:pPr>
      <w:r w:rsidRPr="00701DF4">
        <w:rPr>
          <w:rFonts w:asciiTheme="minorHAnsi" w:hAnsiTheme="minorHAnsi" w:cstheme="minorHAnsi"/>
          <w:b/>
          <w:sz w:val="20"/>
          <w:szCs w:val="20"/>
          <w:lang w:eastAsia="sv-SE"/>
        </w:rPr>
        <w:t>Tillitsnivå</w:t>
      </w:r>
    </w:p>
    <w:p w14:paraId="7BDFED00" w14:textId="77777777" w:rsidR="00E25863" w:rsidRPr="00701DF4" w:rsidRDefault="00E25863" w:rsidP="00E25863">
      <w:pPr>
        <w:pStyle w:val="Brdtext"/>
        <w:rPr>
          <w:rFonts w:asciiTheme="minorHAnsi" w:hAnsiTheme="minorHAnsi" w:cstheme="minorHAnsi"/>
          <w:sz w:val="20"/>
          <w:szCs w:val="20"/>
          <w:lang w:eastAsia="sv-SE"/>
        </w:rPr>
      </w:pPr>
      <w:r w:rsidRPr="00701DF4">
        <w:rPr>
          <w:rFonts w:asciiTheme="minorHAnsi" w:hAnsiTheme="minorHAnsi" w:cstheme="minorHAnsi"/>
          <w:sz w:val="20"/>
          <w:szCs w:val="20"/>
          <w:lang w:eastAsia="sv-SE"/>
        </w:rPr>
        <w:t>FHIR, Value Set: IdentityAssuranceLevel 2.16.840.1.113883.4.642.3.640</w:t>
      </w:r>
    </w:p>
    <w:p w14:paraId="5894256A" w14:textId="77777777" w:rsidR="00E25863" w:rsidRPr="00701DF4" w:rsidRDefault="00E25863" w:rsidP="00E25863">
      <w:pPr>
        <w:pStyle w:val="Brdtext"/>
        <w:rPr>
          <w:rFonts w:asciiTheme="minorHAnsi" w:hAnsiTheme="minorHAnsi" w:cstheme="minorHAnsi"/>
          <w:sz w:val="20"/>
          <w:szCs w:val="20"/>
          <w:lang w:eastAsia="sv-SE"/>
        </w:rPr>
      </w:pPr>
      <w:hyperlink r:id="rId55" w:history="1">
        <w:r w:rsidRPr="00701DF4">
          <w:rPr>
            <w:rFonts w:asciiTheme="minorHAnsi" w:hAnsiTheme="minorHAnsi" w:cstheme="minorHAnsi"/>
            <w:sz w:val="20"/>
            <w:szCs w:val="20"/>
            <w:lang w:eastAsia="sv-SE"/>
          </w:rPr>
          <w:t>http://www.hl7.org/fhir/valueset-identity-assuranceLevel.html</w:t>
        </w:r>
      </w:hyperlink>
    </w:p>
    <w:tbl>
      <w:tblPr>
        <w:tblStyle w:val="Tabellrutnt"/>
        <w:tblW w:w="13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129"/>
        <w:gridCol w:w="3849"/>
        <w:gridCol w:w="4477"/>
        <w:gridCol w:w="3896"/>
      </w:tblGrid>
      <w:tr w:rsidR="005522FF" w:rsidRPr="00701DF4" w14:paraId="55E20577" w14:textId="21A6FFA3" w:rsidTr="005522FF">
        <w:trPr>
          <w:trHeight w:val="24"/>
        </w:trPr>
        <w:tc>
          <w:tcPr>
            <w:tcW w:w="1129" w:type="dxa"/>
            <w:shd w:val="clear" w:color="auto" w:fill="A33662" w:themeFill="accent1"/>
          </w:tcPr>
          <w:p w14:paraId="639728EE" w14:textId="77777777" w:rsidR="005522FF" w:rsidRPr="00701DF4" w:rsidRDefault="005522FF" w:rsidP="00D5522D">
            <w:pPr>
              <w:pStyle w:val="Tabellrubrik"/>
            </w:pPr>
            <w:r w:rsidRPr="00701DF4">
              <w:t>värde</w:t>
            </w:r>
          </w:p>
        </w:tc>
        <w:tc>
          <w:tcPr>
            <w:tcW w:w="3849" w:type="dxa"/>
            <w:shd w:val="clear" w:color="auto" w:fill="A33662" w:themeFill="accent1"/>
          </w:tcPr>
          <w:p w14:paraId="15F08788" w14:textId="75BBCE9F" w:rsidR="005522FF" w:rsidRPr="00701DF4" w:rsidRDefault="005522FF" w:rsidP="00D5522D">
            <w:pPr>
              <w:pStyle w:val="Tabellrubrik"/>
            </w:pPr>
            <w:r w:rsidRPr="00701DF4">
              <w:t>Klartext</w:t>
            </w:r>
          </w:p>
        </w:tc>
        <w:tc>
          <w:tcPr>
            <w:tcW w:w="4477" w:type="dxa"/>
            <w:shd w:val="clear" w:color="auto" w:fill="A33662" w:themeFill="accent1"/>
          </w:tcPr>
          <w:p w14:paraId="390A295F" w14:textId="1D4BF158" w:rsidR="005522FF" w:rsidRPr="00701DF4" w:rsidRDefault="005522FF" w:rsidP="00D5522D">
            <w:pPr>
              <w:pStyle w:val="Tabellrubrik"/>
            </w:pPr>
            <w:r w:rsidRPr="00701DF4">
              <w:t xml:space="preserve">definition </w:t>
            </w:r>
          </w:p>
        </w:tc>
        <w:tc>
          <w:tcPr>
            <w:tcW w:w="3896" w:type="dxa"/>
            <w:shd w:val="clear" w:color="auto" w:fill="A33662" w:themeFill="accent1"/>
          </w:tcPr>
          <w:p w14:paraId="1EA9D0E1" w14:textId="76CE2013" w:rsidR="005522FF" w:rsidRPr="00701DF4" w:rsidRDefault="005522FF" w:rsidP="00D5522D">
            <w:pPr>
              <w:pStyle w:val="Tabellrubrik"/>
            </w:pPr>
            <w:r w:rsidRPr="00701DF4">
              <w:t>Tillitsdomän</w:t>
            </w:r>
          </w:p>
        </w:tc>
      </w:tr>
      <w:tr w:rsidR="005522FF" w:rsidRPr="00701DF4" w14:paraId="3061BFBC" w14:textId="73BF1835" w:rsidTr="005522FF">
        <w:trPr>
          <w:trHeight w:val="630"/>
        </w:trPr>
        <w:tc>
          <w:tcPr>
            <w:tcW w:w="1129" w:type="dxa"/>
            <w:tcBorders>
              <w:bottom w:val="single" w:sz="4" w:space="0" w:color="A33662" w:themeColor="accent1"/>
              <w:right w:val="single" w:sz="24" w:space="0" w:color="FFFFFF" w:themeColor="background1"/>
            </w:tcBorders>
          </w:tcPr>
          <w:p w14:paraId="5AF88BE8" w14:textId="1A9BF422" w:rsidR="005522FF" w:rsidRPr="00701DF4" w:rsidRDefault="005522FF" w:rsidP="005522FF">
            <w:pPr>
              <w:rPr>
                <w:rFonts w:cstheme="minorHAnsi"/>
              </w:rPr>
            </w:pPr>
            <w:r w:rsidRPr="00701DF4">
              <w:rPr>
                <w:rFonts w:cstheme="minorHAnsi"/>
              </w:rPr>
              <w:lastRenderedPageBreak/>
              <w:t>level1</w:t>
            </w:r>
          </w:p>
        </w:tc>
        <w:tc>
          <w:tcPr>
            <w:tcW w:w="3849" w:type="dxa"/>
            <w:tcBorders>
              <w:bottom w:val="single" w:sz="4" w:space="0" w:color="A33662" w:themeColor="accent1"/>
              <w:right w:val="single" w:sz="24" w:space="0" w:color="FFFFFF" w:themeColor="background1"/>
            </w:tcBorders>
          </w:tcPr>
          <w:p w14:paraId="69957CE6" w14:textId="29CBD923" w:rsidR="005522FF" w:rsidRPr="00701DF4" w:rsidRDefault="005522FF" w:rsidP="005522FF">
            <w:pPr>
              <w:rPr>
                <w:rFonts w:cstheme="minorHAnsi"/>
              </w:rPr>
            </w:pPr>
            <w:r w:rsidRPr="00701DF4">
              <w:rPr>
                <w:rFonts w:cstheme="minorHAnsi"/>
              </w:rPr>
              <w:t>Nivå 1</w:t>
            </w:r>
          </w:p>
        </w:tc>
        <w:tc>
          <w:tcPr>
            <w:tcW w:w="4477" w:type="dxa"/>
            <w:tcBorders>
              <w:left w:val="single" w:sz="24" w:space="0" w:color="FFFFFF" w:themeColor="background1"/>
              <w:bottom w:val="single" w:sz="4" w:space="0" w:color="A33662" w:themeColor="accent1"/>
              <w:right w:val="single" w:sz="24" w:space="0" w:color="FFFFFF" w:themeColor="background1"/>
            </w:tcBorders>
          </w:tcPr>
          <w:p w14:paraId="0C1C2FC8" w14:textId="532BE46F" w:rsidR="005522FF" w:rsidRPr="00701DF4" w:rsidRDefault="005522FF" w:rsidP="005522FF">
            <w:pPr>
              <w:rPr>
                <w:rFonts w:cstheme="minorHAnsi"/>
                <w:lang w:val="en-US"/>
              </w:rPr>
            </w:pPr>
            <w:r w:rsidRPr="00701DF4">
              <w:rPr>
                <w:rFonts w:cstheme="minorHAnsi"/>
                <w:lang w:val="en-US"/>
              </w:rPr>
              <w:t>Little or no confidence in the asserted identity's accuracy</w:t>
            </w:r>
          </w:p>
        </w:tc>
        <w:tc>
          <w:tcPr>
            <w:tcW w:w="3896" w:type="dxa"/>
            <w:tcBorders>
              <w:left w:val="single" w:sz="24" w:space="0" w:color="FFFFFF" w:themeColor="background1"/>
              <w:bottom w:val="single" w:sz="4" w:space="0" w:color="A33662" w:themeColor="accent1"/>
              <w:right w:val="single" w:sz="24" w:space="0" w:color="FFFFFF" w:themeColor="background1"/>
            </w:tcBorders>
          </w:tcPr>
          <w:p w14:paraId="0510AC9B" w14:textId="29D240B4" w:rsidR="005522FF" w:rsidRPr="00701DF4" w:rsidRDefault="005522FF" w:rsidP="005522FF">
            <w:pPr>
              <w:rPr>
                <w:rFonts w:cstheme="minorHAnsi"/>
              </w:rPr>
            </w:pPr>
            <w:r w:rsidRPr="00701DF4">
              <w:rPr>
                <w:rFonts w:cstheme="minorHAnsi"/>
              </w:rPr>
              <w:t>N/A (används ej i tjänsten)</w:t>
            </w:r>
          </w:p>
        </w:tc>
      </w:tr>
      <w:tr w:rsidR="005522FF" w:rsidRPr="00701DF4" w14:paraId="60D108E2" w14:textId="6BBA79D1" w:rsidTr="005522FF">
        <w:trPr>
          <w:trHeight w:val="323"/>
        </w:trPr>
        <w:tc>
          <w:tcPr>
            <w:tcW w:w="1129" w:type="dxa"/>
            <w:tcBorders>
              <w:top w:val="single" w:sz="4" w:space="0" w:color="A33662" w:themeColor="accent1"/>
              <w:bottom w:val="single" w:sz="4" w:space="0" w:color="A33662" w:themeColor="accent1"/>
              <w:right w:val="single" w:sz="24" w:space="0" w:color="FFFFFF" w:themeColor="background1"/>
            </w:tcBorders>
          </w:tcPr>
          <w:p w14:paraId="31054BFD" w14:textId="2CE3C1C5" w:rsidR="005522FF" w:rsidRPr="00701DF4" w:rsidRDefault="005522FF" w:rsidP="005522FF">
            <w:pPr>
              <w:rPr>
                <w:rFonts w:cstheme="minorHAnsi"/>
              </w:rPr>
            </w:pPr>
            <w:r w:rsidRPr="00701DF4">
              <w:rPr>
                <w:rFonts w:cstheme="minorHAnsi"/>
              </w:rPr>
              <w:t>level2</w:t>
            </w:r>
          </w:p>
        </w:tc>
        <w:tc>
          <w:tcPr>
            <w:tcW w:w="3849" w:type="dxa"/>
            <w:tcBorders>
              <w:top w:val="single" w:sz="4" w:space="0" w:color="A33662" w:themeColor="accent1"/>
              <w:bottom w:val="single" w:sz="4" w:space="0" w:color="A33662" w:themeColor="accent1"/>
              <w:right w:val="single" w:sz="24" w:space="0" w:color="FFFFFF" w:themeColor="background1"/>
            </w:tcBorders>
          </w:tcPr>
          <w:p w14:paraId="4AFA1DCF" w14:textId="22897CE5" w:rsidR="005522FF" w:rsidRPr="00701DF4" w:rsidRDefault="005522FF" w:rsidP="005522FF">
            <w:pPr>
              <w:rPr>
                <w:rFonts w:cstheme="minorHAnsi"/>
              </w:rPr>
            </w:pPr>
            <w:r w:rsidRPr="00701DF4">
              <w:rPr>
                <w:rFonts w:cstheme="minorHAnsi"/>
              </w:rPr>
              <w:t>Nivå 2</w:t>
            </w:r>
          </w:p>
        </w:tc>
        <w:tc>
          <w:tcPr>
            <w:tcW w:w="44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107B2" w14:textId="1C08B6FD" w:rsidR="005522FF" w:rsidRPr="00701DF4" w:rsidRDefault="005522FF" w:rsidP="005522FF">
            <w:pPr>
              <w:rPr>
                <w:rFonts w:cstheme="minorHAnsi"/>
                <w:lang w:val="en-US"/>
              </w:rPr>
            </w:pPr>
            <w:r w:rsidRPr="00701DF4">
              <w:rPr>
                <w:rFonts w:cstheme="minorHAnsi"/>
                <w:lang w:val="en-US"/>
              </w:rPr>
              <w:t>Some confidence in the asserted identity's accuracy.</w:t>
            </w:r>
          </w:p>
        </w:tc>
        <w:tc>
          <w:tcPr>
            <w:tcW w:w="389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E03A03" w14:textId="3D7CDA0E" w:rsidR="005522FF" w:rsidRPr="00701DF4" w:rsidRDefault="005522FF" w:rsidP="005522FF">
            <w:pPr>
              <w:rPr>
                <w:rFonts w:cstheme="minorHAnsi"/>
              </w:rPr>
            </w:pPr>
            <w:r w:rsidRPr="00701DF4">
              <w:rPr>
                <w:rFonts w:cstheme="minorHAnsi"/>
              </w:rPr>
              <w:t>N/A (används ej i tjänsten)</w:t>
            </w:r>
          </w:p>
        </w:tc>
      </w:tr>
      <w:tr w:rsidR="005522FF" w:rsidRPr="00701DF4" w14:paraId="0DFA53CE" w14:textId="141E854C" w:rsidTr="005522FF">
        <w:trPr>
          <w:trHeight w:val="323"/>
        </w:trPr>
        <w:tc>
          <w:tcPr>
            <w:tcW w:w="1129" w:type="dxa"/>
            <w:tcBorders>
              <w:top w:val="single" w:sz="4" w:space="0" w:color="A33662" w:themeColor="accent1"/>
              <w:bottom w:val="single" w:sz="4" w:space="0" w:color="A33662" w:themeColor="accent1"/>
              <w:right w:val="single" w:sz="24" w:space="0" w:color="FFFFFF" w:themeColor="background1"/>
            </w:tcBorders>
          </w:tcPr>
          <w:p w14:paraId="4E4EC268" w14:textId="42F07958" w:rsidR="005522FF" w:rsidRPr="00701DF4" w:rsidRDefault="005522FF" w:rsidP="005522FF">
            <w:pPr>
              <w:rPr>
                <w:rFonts w:cstheme="minorHAnsi"/>
                <w:i/>
                <w:iCs/>
                <w:color w:val="098394"/>
              </w:rPr>
            </w:pPr>
            <w:r w:rsidRPr="00701DF4">
              <w:rPr>
                <w:rFonts w:cstheme="minorHAnsi"/>
              </w:rPr>
              <w:t>level3</w:t>
            </w:r>
          </w:p>
        </w:tc>
        <w:tc>
          <w:tcPr>
            <w:tcW w:w="3849" w:type="dxa"/>
            <w:tcBorders>
              <w:top w:val="single" w:sz="4" w:space="0" w:color="A33662" w:themeColor="accent1"/>
              <w:bottom w:val="single" w:sz="4" w:space="0" w:color="A33662" w:themeColor="accent1"/>
              <w:right w:val="single" w:sz="24" w:space="0" w:color="FFFFFF" w:themeColor="background1"/>
            </w:tcBorders>
          </w:tcPr>
          <w:p w14:paraId="249A680D" w14:textId="321AC5DA" w:rsidR="005522FF" w:rsidRPr="00701DF4" w:rsidRDefault="005522FF" w:rsidP="005522FF">
            <w:pPr>
              <w:rPr>
                <w:rFonts w:cstheme="minorHAnsi"/>
              </w:rPr>
            </w:pPr>
            <w:r w:rsidRPr="00701DF4">
              <w:rPr>
                <w:rFonts w:cstheme="minorHAnsi"/>
              </w:rPr>
              <w:t>Nivå 3</w:t>
            </w:r>
          </w:p>
        </w:tc>
        <w:tc>
          <w:tcPr>
            <w:tcW w:w="44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84F6BC" w14:textId="5107B1BC" w:rsidR="005522FF" w:rsidRPr="00701DF4" w:rsidRDefault="005522FF" w:rsidP="005522FF">
            <w:pPr>
              <w:rPr>
                <w:rFonts w:cstheme="minorHAnsi"/>
                <w:i/>
                <w:iCs/>
                <w:color w:val="098394"/>
                <w:lang w:val="en-US"/>
              </w:rPr>
            </w:pPr>
            <w:r w:rsidRPr="00701DF4">
              <w:rPr>
                <w:rFonts w:cstheme="minorHAnsi"/>
                <w:lang w:val="en-US"/>
              </w:rPr>
              <w:t>High confidence in the asserted identity's accuracy.</w:t>
            </w:r>
          </w:p>
        </w:tc>
        <w:tc>
          <w:tcPr>
            <w:tcW w:w="389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EC5FFD" w14:textId="6D4363FC" w:rsidR="005522FF" w:rsidRPr="00701DF4" w:rsidRDefault="005522FF" w:rsidP="005522FF">
            <w:pPr>
              <w:rPr>
                <w:rFonts w:cstheme="minorHAnsi"/>
              </w:rPr>
            </w:pPr>
            <w:r w:rsidRPr="00701DF4">
              <w:rPr>
                <w:rFonts w:cstheme="minorHAnsi"/>
              </w:rPr>
              <w:t>Reservidentitet</w:t>
            </w:r>
          </w:p>
        </w:tc>
      </w:tr>
      <w:tr w:rsidR="005522FF" w:rsidRPr="00701DF4" w14:paraId="18293C15" w14:textId="142B73A2" w:rsidTr="005522FF">
        <w:trPr>
          <w:trHeight w:val="307"/>
        </w:trPr>
        <w:tc>
          <w:tcPr>
            <w:tcW w:w="1129" w:type="dxa"/>
            <w:tcBorders>
              <w:top w:val="single" w:sz="4" w:space="0" w:color="A33662" w:themeColor="accent1"/>
              <w:bottom w:val="single" w:sz="4" w:space="0" w:color="A33662" w:themeColor="accent1"/>
              <w:right w:val="single" w:sz="24" w:space="0" w:color="FFFFFF" w:themeColor="background1"/>
            </w:tcBorders>
          </w:tcPr>
          <w:p w14:paraId="576DC094" w14:textId="6BD431C5" w:rsidR="005522FF" w:rsidRPr="00701DF4" w:rsidRDefault="005522FF" w:rsidP="005522FF">
            <w:pPr>
              <w:rPr>
                <w:rFonts w:cstheme="minorHAnsi"/>
                <w:i/>
                <w:iCs/>
                <w:color w:val="098394"/>
              </w:rPr>
            </w:pPr>
            <w:r w:rsidRPr="00701DF4">
              <w:rPr>
                <w:rFonts w:cstheme="minorHAnsi"/>
              </w:rPr>
              <w:t>level4</w:t>
            </w:r>
          </w:p>
        </w:tc>
        <w:tc>
          <w:tcPr>
            <w:tcW w:w="3849" w:type="dxa"/>
            <w:tcBorders>
              <w:top w:val="single" w:sz="4" w:space="0" w:color="A33662" w:themeColor="accent1"/>
              <w:bottom w:val="single" w:sz="4" w:space="0" w:color="A33662" w:themeColor="accent1"/>
              <w:right w:val="single" w:sz="24" w:space="0" w:color="FFFFFF" w:themeColor="background1"/>
            </w:tcBorders>
          </w:tcPr>
          <w:p w14:paraId="71675CAD" w14:textId="2A643E6A" w:rsidR="005522FF" w:rsidRPr="00701DF4" w:rsidRDefault="005522FF" w:rsidP="005522FF">
            <w:pPr>
              <w:rPr>
                <w:rFonts w:cstheme="minorHAnsi"/>
              </w:rPr>
            </w:pPr>
            <w:r w:rsidRPr="00701DF4">
              <w:rPr>
                <w:rFonts w:cstheme="minorHAnsi"/>
              </w:rPr>
              <w:t>Nivå 4</w:t>
            </w:r>
          </w:p>
        </w:tc>
        <w:tc>
          <w:tcPr>
            <w:tcW w:w="447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81D731" w14:textId="443DC9E5" w:rsidR="005522FF" w:rsidRPr="00701DF4" w:rsidRDefault="005522FF" w:rsidP="005522FF">
            <w:pPr>
              <w:rPr>
                <w:rFonts w:cstheme="minorHAnsi"/>
                <w:i/>
                <w:iCs/>
                <w:color w:val="098394"/>
                <w:lang w:val="en-US"/>
              </w:rPr>
            </w:pPr>
            <w:r w:rsidRPr="00701DF4">
              <w:rPr>
                <w:rFonts w:cstheme="minorHAnsi"/>
                <w:lang w:val="en-US"/>
              </w:rPr>
              <w:t>Very high confidence in the asserted identity's accuracy</w:t>
            </w:r>
          </w:p>
        </w:tc>
        <w:tc>
          <w:tcPr>
            <w:tcW w:w="389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FFD81B" w14:textId="21D6F2F9" w:rsidR="005522FF" w:rsidRPr="00701DF4" w:rsidRDefault="005522FF" w:rsidP="005522FF">
            <w:pPr>
              <w:rPr>
                <w:rFonts w:cstheme="minorHAnsi"/>
              </w:rPr>
            </w:pPr>
            <w:r w:rsidRPr="00701DF4">
              <w:rPr>
                <w:rFonts w:cstheme="minorHAnsi"/>
              </w:rPr>
              <w:t>Skatteverket</w:t>
            </w:r>
          </w:p>
        </w:tc>
      </w:tr>
    </w:tbl>
    <w:p w14:paraId="0F484BF8" w14:textId="77777777" w:rsidR="00E25863" w:rsidRPr="00701DF4" w:rsidRDefault="00E25863" w:rsidP="00474E8C"/>
    <w:p w14:paraId="5CFBE5BE" w14:textId="062331FC" w:rsidR="005522FF" w:rsidRPr="00701DF4" w:rsidRDefault="005522FF">
      <w:r w:rsidRPr="00701DF4">
        <w:br w:type="page"/>
      </w:r>
    </w:p>
    <w:p w14:paraId="0F413BB5" w14:textId="77777777" w:rsidR="00E25863" w:rsidRPr="00701DF4" w:rsidRDefault="00E25863" w:rsidP="00474E8C"/>
    <w:p w14:paraId="69923A50" w14:textId="77777777" w:rsidR="005522FF" w:rsidRPr="00701DF4" w:rsidRDefault="005522FF" w:rsidP="00E42917">
      <w:pPr>
        <w:spacing w:after="0" w:line="240" w:lineRule="auto"/>
        <w:rPr>
          <w:rFonts w:cstheme="minorHAnsi"/>
          <w:b/>
          <w:bCs/>
          <w:color w:val="353636" w:themeColor="text1"/>
          <w:lang w:val="en-US"/>
        </w:rPr>
      </w:pPr>
      <w:r w:rsidRPr="00701DF4">
        <w:rPr>
          <w:rFonts w:cstheme="minorHAnsi"/>
          <w:b/>
          <w:bCs/>
          <w:color w:val="353636" w:themeColor="text1"/>
          <w:lang w:val="en-US"/>
        </w:rPr>
        <w:t>Typ av kontaktuppgift</w:t>
      </w:r>
    </w:p>
    <w:p w14:paraId="29D3FF15" w14:textId="77777777" w:rsidR="005522FF" w:rsidRPr="00701DF4" w:rsidRDefault="005522FF" w:rsidP="00E42917">
      <w:pPr>
        <w:spacing w:after="0" w:line="240" w:lineRule="auto"/>
        <w:rPr>
          <w:rFonts w:cstheme="minorHAnsi"/>
          <w:color w:val="353636" w:themeColor="text1"/>
          <w:lang w:val="en-US"/>
        </w:rPr>
      </w:pPr>
      <w:r w:rsidRPr="00701DF4">
        <w:rPr>
          <w:rFonts w:cstheme="minorHAnsi"/>
          <w:color w:val="353636" w:themeColor="text1"/>
          <w:lang w:val="en-US"/>
        </w:rPr>
        <w:t>FHIR, Value Set: ContactPointSystem 2.16.840.1.113883.4.642.3.71</w:t>
      </w:r>
    </w:p>
    <w:p w14:paraId="44ED914F" w14:textId="77777777" w:rsidR="005522FF" w:rsidRPr="00701DF4" w:rsidRDefault="005522FF" w:rsidP="00E42917">
      <w:pPr>
        <w:spacing w:after="0" w:line="240" w:lineRule="auto"/>
        <w:rPr>
          <w:rFonts w:cstheme="minorHAnsi"/>
          <w:color w:val="353636" w:themeColor="text1"/>
          <w:lang w:val="en-US"/>
        </w:rPr>
      </w:pPr>
      <w:hyperlink r:id="rId56" w:history="1">
        <w:r w:rsidRPr="00701DF4">
          <w:rPr>
            <w:rFonts w:cstheme="minorHAnsi"/>
            <w:color w:val="353636" w:themeColor="text1"/>
            <w:lang w:val="en-US"/>
          </w:rPr>
          <w:t>https://www.hl7.org/fhir/valueset-contact-point-system.html</w:t>
        </w:r>
      </w:hyperlink>
    </w:p>
    <w:tbl>
      <w:tblPr>
        <w:tblStyle w:val="Tabellrutnt"/>
        <w:tblW w:w="13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129"/>
        <w:gridCol w:w="1706"/>
        <w:gridCol w:w="2127"/>
        <w:gridCol w:w="8389"/>
      </w:tblGrid>
      <w:tr w:rsidR="005522FF" w:rsidRPr="00701DF4" w14:paraId="23574269" w14:textId="77777777" w:rsidTr="005522FF">
        <w:trPr>
          <w:trHeight w:val="24"/>
        </w:trPr>
        <w:tc>
          <w:tcPr>
            <w:tcW w:w="1129" w:type="dxa"/>
            <w:shd w:val="clear" w:color="auto" w:fill="A33662" w:themeFill="accent1"/>
          </w:tcPr>
          <w:p w14:paraId="47A2A9E1" w14:textId="455DE723" w:rsidR="005522FF" w:rsidRPr="00701DF4" w:rsidRDefault="00647ECB" w:rsidP="00D5522D">
            <w:pPr>
              <w:pStyle w:val="Tabellrubrik"/>
            </w:pPr>
            <w:r w:rsidRPr="00701DF4">
              <w:t>Kod</w:t>
            </w:r>
          </w:p>
        </w:tc>
        <w:tc>
          <w:tcPr>
            <w:tcW w:w="1706" w:type="dxa"/>
            <w:shd w:val="clear" w:color="auto" w:fill="A33662" w:themeFill="accent1"/>
          </w:tcPr>
          <w:p w14:paraId="465C0497" w14:textId="6059EDC0" w:rsidR="005522FF" w:rsidRPr="00701DF4" w:rsidRDefault="00647ECB" w:rsidP="00D5522D">
            <w:pPr>
              <w:pStyle w:val="Tabellrubrik"/>
            </w:pPr>
            <w:r w:rsidRPr="00701DF4">
              <w:t>display</w:t>
            </w:r>
          </w:p>
        </w:tc>
        <w:tc>
          <w:tcPr>
            <w:tcW w:w="2127" w:type="dxa"/>
            <w:shd w:val="clear" w:color="auto" w:fill="A33662" w:themeFill="accent1"/>
          </w:tcPr>
          <w:p w14:paraId="5328E541" w14:textId="2199E0CF" w:rsidR="005522FF" w:rsidRPr="00701DF4" w:rsidRDefault="00647ECB" w:rsidP="00D5522D">
            <w:pPr>
              <w:pStyle w:val="Tabellrubrik"/>
            </w:pPr>
            <w:r w:rsidRPr="00701DF4">
              <w:t>svensk översättning</w:t>
            </w:r>
          </w:p>
        </w:tc>
        <w:tc>
          <w:tcPr>
            <w:tcW w:w="8389" w:type="dxa"/>
            <w:shd w:val="clear" w:color="auto" w:fill="A33662" w:themeFill="accent1"/>
          </w:tcPr>
          <w:p w14:paraId="62EFC4A1" w14:textId="1B2088ED" w:rsidR="005522FF" w:rsidRPr="00701DF4" w:rsidRDefault="00647ECB" w:rsidP="00D5522D">
            <w:pPr>
              <w:pStyle w:val="Tabellrubrik"/>
            </w:pPr>
            <w:r w:rsidRPr="00701DF4">
              <w:t>definition</w:t>
            </w:r>
          </w:p>
        </w:tc>
      </w:tr>
      <w:tr w:rsidR="005522FF" w:rsidRPr="00701DF4" w14:paraId="373D93B2" w14:textId="77777777" w:rsidTr="005522FF">
        <w:trPr>
          <w:trHeight w:val="630"/>
        </w:trPr>
        <w:tc>
          <w:tcPr>
            <w:tcW w:w="1129" w:type="dxa"/>
            <w:tcBorders>
              <w:bottom w:val="single" w:sz="4" w:space="0" w:color="A33662" w:themeColor="accent1"/>
              <w:right w:val="single" w:sz="24" w:space="0" w:color="FFFFFF" w:themeColor="background1"/>
            </w:tcBorders>
          </w:tcPr>
          <w:p w14:paraId="659B7B87" w14:textId="74F2CA81" w:rsidR="005522FF" w:rsidRPr="00701DF4" w:rsidRDefault="005522FF" w:rsidP="005522FF">
            <w:pPr>
              <w:rPr>
                <w:rFonts w:cstheme="minorHAnsi"/>
              </w:rPr>
            </w:pPr>
            <w:r w:rsidRPr="00701DF4">
              <w:rPr>
                <w:rFonts w:cstheme="minorHAnsi"/>
                <w:color w:val="353636" w:themeColor="text1"/>
                <w:lang w:val="en-US"/>
              </w:rPr>
              <w:t>phone</w:t>
            </w:r>
          </w:p>
        </w:tc>
        <w:tc>
          <w:tcPr>
            <w:tcW w:w="1706" w:type="dxa"/>
            <w:tcBorders>
              <w:bottom w:val="single" w:sz="4" w:space="0" w:color="A33662" w:themeColor="accent1"/>
              <w:right w:val="single" w:sz="24" w:space="0" w:color="FFFFFF" w:themeColor="background1"/>
            </w:tcBorders>
          </w:tcPr>
          <w:p w14:paraId="18DECB87" w14:textId="067597C0" w:rsidR="005522FF" w:rsidRPr="00701DF4" w:rsidRDefault="005522FF" w:rsidP="005522FF">
            <w:pPr>
              <w:rPr>
                <w:rFonts w:cstheme="minorHAnsi"/>
              </w:rPr>
            </w:pPr>
            <w:r w:rsidRPr="00701DF4">
              <w:rPr>
                <w:rFonts w:cstheme="minorHAnsi"/>
                <w:color w:val="353636" w:themeColor="text1"/>
                <w:lang w:val="en-US"/>
              </w:rPr>
              <w:t>Phone</w:t>
            </w:r>
          </w:p>
        </w:tc>
        <w:tc>
          <w:tcPr>
            <w:tcW w:w="2127" w:type="dxa"/>
            <w:tcBorders>
              <w:left w:val="single" w:sz="24" w:space="0" w:color="FFFFFF" w:themeColor="background1"/>
              <w:bottom w:val="single" w:sz="4" w:space="0" w:color="A33662" w:themeColor="accent1"/>
              <w:right w:val="single" w:sz="24" w:space="0" w:color="FFFFFF" w:themeColor="background1"/>
            </w:tcBorders>
          </w:tcPr>
          <w:p w14:paraId="3632B995" w14:textId="2AD17EED" w:rsidR="005522FF" w:rsidRPr="00701DF4" w:rsidRDefault="005522FF" w:rsidP="005522FF">
            <w:pPr>
              <w:rPr>
                <w:rFonts w:cstheme="minorHAnsi"/>
                <w:lang w:val="en-US"/>
              </w:rPr>
            </w:pPr>
            <w:r w:rsidRPr="00701DF4">
              <w:rPr>
                <w:rFonts w:cstheme="minorHAnsi"/>
                <w:color w:val="353636" w:themeColor="text1"/>
                <w:lang w:val="en-US"/>
              </w:rPr>
              <w:t>Telefon</w:t>
            </w:r>
          </w:p>
        </w:tc>
        <w:tc>
          <w:tcPr>
            <w:tcW w:w="8389" w:type="dxa"/>
            <w:tcBorders>
              <w:left w:val="single" w:sz="24" w:space="0" w:color="FFFFFF" w:themeColor="background1"/>
              <w:bottom w:val="single" w:sz="4" w:space="0" w:color="A33662" w:themeColor="accent1"/>
              <w:right w:val="single" w:sz="24" w:space="0" w:color="FFFFFF" w:themeColor="background1"/>
            </w:tcBorders>
          </w:tcPr>
          <w:p w14:paraId="5306642A" w14:textId="74829AD0" w:rsidR="005522FF" w:rsidRPr="00701DF4" w:rsidRDefault="005522FF" w:rsidP="005522FF">
            <w:pPr>
              <w:rPr>
                <w:rFonts w:cstheme="minorHAnsi"/>
                <w:lang w:val="en-US"/>
              </w:rPr>
            </w:pPr>
            <w:r w:rsidRPr="00701DF4">
              <w:rPr>
                <w:rFonts w:cstheme="minorHAnsi"/>
                <w:color w:val="353636" w:themeColor="text1"/>
                <w:lang w:val="en-US"/>
              </w:rPr>
              <w:t>The value is a telephone number used for voice calls. Use of full international numbers starting with + is recommended to enable automatic dialing support but not required</w:t>
            </w:r>
          </w:p>
        </w:tc>
      </w:tr>
      <w:tr w:rsidR="005522FF" w:rsidRPr="00701DF4" w14:paraId="34003516" w14:textId="77777777" w:rsidTr="005522FF">
        <w:trPr>
          <w:trHeight w:val="323"/>
        </w:trPr>
        <w:tc>
          <w:tcPr>
            <w:tcW w:w="1129" w:type="dxa"/>
            <w:tcBorders>
              <w:top w:val="single" w:sz="4" w:space="0" w:color="A33662" w:themeColor="accent1"/>
              <w:bottom w:val="single" w:sz="4" w:space="0" w:color="A33662" w:themeColor="accent1"/>
              <w:right w:val="single" w:sz="24" w:space="0" w:color="FFFFFF" w:themeColor="background1"/>
            </w:tcBorders>
          </w:tcPr>
          <w:p w14:paraId="5057F7D8" w14:textId="53ACA732" w:rsidR="005522FF" w:rsidRPr="00701DF4" w:rsidRDefault="005522FF" w:rsidP="005522FF">
            <w:pPr>
              <w:rPr>
                <w:rFonts w:cstheme="minorHAnsi"/>
              </w:rPr>
            </w:pPr>
            <w:r w:rsidRPr="00701DF4">
              <w:rPr>
                <w:rFonts w:cstheme="minorHAnsi"/>
                <w:color w:val="353636" w:themeColor="text1"/>
              </w:rPr>
              <w:t>fax</w:t>
            </w:r>
          </w:p>
        </w:tc>
        <w:tc>
          <w:tcPr>
            <w:tcW w:w="1706" w:type="dxa"/>
            <w:tcBorders>
              <w:top w:val="single" w:sz="4" w:space="0" w:color="A33662" w:themeColor="accent1"/>
              <w:bottom w:val="single" w:sz="4" w:space="0" w:color="A33662" w:themeColor="accent1"/>
              <w:right w:val="single" w:sz="24" w:space="0" w:color="FFFFFF" w:themeColor="background1"/>
            </w:tcBorders>
          </w:tcPr>
          <w:p w14:paraId="59CBEDB0" w14:textId="39A8AB8B" w:rsidR="005522FF" w:rsidRPr="00701DF4" w:rsidRDefault="005522FF" w:rsidP="005522FF">
            <w:pPr>
              <w:rPr>
                <w:rFonts w:cstheme="minorHAnsi"/>
              </w:rPr>
            </w:pPr>
            <w:r w:rsidRPr="00701DF4">
              <w:rPr>
                <w:rFonts w:cstheme="minorHAnsi"/>
                <w:color w:val="353636" w:themeColor="text1"/>
              </w:rPr>
              <w:t>Fax</w:t>
            </w:r>
          </w:p>
        </w:tc>
        <w:tc>
          <w:tcPr>
            <w:tcW w:w="21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6A5911" w14:textId="57588818" w:rsidR="005522FF" w:rsidRPr="00701DF4" w:rsidRDefault="005522FF" w:rsidP="005522FF">
            <w:pPr>
              <w:rPr>
                <w:rFonts w:cstheme="minorHAnsi"/>
                <w:lang w:val="en-US"/>
              </w:rPr>
            </w:pPr>
            <w:r w:rsidRPr="00701DF4">
              <w:rPr>
                <w:rFonts w:cstheme="minorHAnsi"/>
                <w:color w:val="353636" w:themeColor="text1"/>
                <w:lang w:val="en-US"/>
              </w:rPr>
              <w:t>Fax</w:t>
            </w:r>
          </w:p>
        </w:tc>
        <w:tc>
          <w:tcPr>
            <w:tcW w:w="838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E7E31A" w14:textId="4AD58767" w:rsidR="005522FF" w:rsidRPr="00701DF4" w:rsidRDefault="005522FF" w:rsidP="005522FF">
            <w:pPr>
              <w:rPr>
                <w:rFonts w:cstheme="minorHAnsi"/>
                <w:lang w:val="en-US"/>
              </w:rPr>
            </w:pPr>
            <w:r w:rsidRPr="00701DF4">
              <w:rPr>
                <w:rFonts w:cstheme="minorHAnsi"/>
                <w:color w:val="353636" w:themeColor="text1"/>
                <w:lang w:val="en-US"/>
              </w:rPr>
              <w:t>The value is a fax machine. Use of full international numbers starting with + is recommended to enable automatic dialing support but not required.</w:t>
            </w:r>
          </w:p>
        </w:tc>
      </w:tr>
      <w:tr w:rsidR="005522FF" w:rsidRPr="00701DF4" w14:paraId="11A5A429" w14:textId="77777777" w:rsidTr="005522FF">
        <w:trPr>
          <w:trHeight w:val="323"/>
        </w:trPr>
        <w:tc>
          <w:tcPr>
            <w:tcW w:w="1129" w:type="dxa"/>
            <w:tcBorders>
              <w:top w:val="single" w:sz="4" w:space="0" w:color="A33662" w:themeColor="accent1"/>
              <w:bottom w:val="single" w:sz="4" w:space="0" w:color="A33662" w:themeColor="accent1"/>
              <w:right w:val="single" w:sz="24" w:space="0" w:color="FFFFFF" w:themeColor="background1"/>
            </w:tcBorders>
          </w:tcPr>
          <w:p w14:paraId="07016244" w14:textId="496AD848" w:rsidR="005522FF" w:rsidRPr="00701DF4" w:rsidRDefault="005522FF" w:rsidP="005522FF">
            <w:pPr>
              <w:rPr>
                <w:rFonts w:cstheme="minorHAnsi"/>
                <w:i/>
                <w:iCs/>
                <w:color w:val="098394"/>
              </w:rPr>
            </w:pPr>
            <w:r w:rsidRPr="00701DF4">
              <w:rPr>
                <w:rFonts w:cstheme="minorHAnsi"/>
                <w:color w:val="353636" w:themeColor="text1"/>
              </w:rPr>
              <w:t>email</w:t>
            </w:r>
          </w:p>
        </w:tc>
        <w:tc>
          <w:tcPr>
            <w:tcW w:w="1706" w:type="dxa"/>
            <w:tcBorders>
              <w:top w:val="single" w:sz="4" w:space="0" w:color="A33662" w:themeColor="accent1"/>
              <w:bottom w:val="single" w:sz="4" w:space="0" w:color="A33662" w:themeColor="accent1"/>
              <w:right w:val="single" w:sz="24" w:space="0" w:color="FFFFFF" w:themeColor="background1"/>
            </w:tcBorders>
          </w:tcPr>
          <w:p w14:paraId="5B2372F0" w14:textId="24E94534" w:rsidR="005522FF" w:rsidRPr="00701DF4" w:rsidRDefault="005522FF" w:rsidP="005522FF">
            <w:pPr>
              <w:rPr>
                <w:rFonts w:cstheme="minorHAnsi"/>
              </w:rPr>
            </w:pPr>
            <w:r w:rsidRPr="00701DF4">
              <w:rPr>
                <w:rFonts w:cstheme="minorHAnsi"/>
                <w:color w:val="353636" w:themeColor="text1"/>
              </w:rPr>
              <w:t>Email</w:t>
            </w:r>
          </w:p>
        </w:tc>
        <w:tc>
          <w:tcPr>
            <w:tcW w:w="21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FD4FC7" w14:textId="2FCDDBF8" w:rsidR="005522FF" w:rsidRPr="00701DF4" w:rsidRDefault="005522FF" w:rsidP="005522FF">
            <w:pPr>
              <w:rPr>
                <w:rFonts w:cstheme="minorHAnsi"/>
                <w:i/>
                <w:iCs/>
                <w:color w:val="098394"/>
                <w:lang w:val="en-US"/>
              </w:rPr>
            </w:pPr>
            <w:r w:rsidRPr="00701DF4">
              <w:rPr>
                <w:rFonts w:cstheme="minorHAnsi"/>
                <w:color w:val="353636" w:themeColor="text1"/>
                <w:lang w:val="en-US"/>
              </w:rPr>
              <w:t>e-post</w:t>
            </w:r>
          </w:p>
        </w:tc>
        <w:tc>
          <w:tcPr>
            <w:tcW w:w="838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EA8965" w14:textId="4FDBBAFB" w:rsidR="005522FF" w:rsidRPr="00701DF4" w:rsidRDefault="005522FF" w:rsidP="005522FF">
            <w:pPr>
              <w:rPr>
                <w:rFonts w:cstheme="minorHAnsi"/>
                <w:lang w:val="en-US"/>
              </w:rPr>
            </w:pPr>
            <w:r w:rsidRPr="00701DF4">
              <w:rPr>
                <w:rFonts w:cstheme="minorHAnsi"/>
                <w:color w:val="353636" w:themeColor="text1"/>
                <w:lang w:val="en-US"/>
              </w:rPr>
              <w:t>The value is an email address.</w:t>
            </w:r>
          </w:p>
        </w:tc>
      </w:tr>
      <w:tr w:rsidR="005522FF" w:rsidRPr="00701DF4" w14:paraId="23C98C97" w14:textId="77777777" w:rsidTr="005522FF">
        <w:trPr>
          <w:trHeight w:val="307"/>
        </w:trPr>
        <w:tc>
          <w:tcPr>
            <w:tcW w:w="1129" w:type="dxa"/>
            <w:tcBorders>
              <w:top w:val="single" w:sz="4" w:space="0" w:color="A33662" w:themeColor="accent1"/>
              <w:bottom w:val="single" w:sz="4" w:space="0" w:color="A33662" w:themeColor="accent1"/>
              <w:right w:val="single" w:sz="24" w:space="0" w:color="FFFFFF" w:themeColor="background1"/>
            </w:tcBorders>
          </w:tcPr>
          <w:p w14:paraId="1A9782C7" w14:textId="2C00BB8F" w:rsidR="005522FF" w:rsidRPr="00701DF4" w:rsidRDefault="005522FF" w:rsidP="005522FF">
            <w:pPr>
              <w:rPr>
                <w:rFonts w:cstheme="minorHAnsi"/>
                <w:i/>
                <w:iCs/>
                <w:color w:val="098394"/>
              </w:rPr>
            </w:pPr>
            <w:r w:rsidRPr="00701DF4">
              <w:rPr>
                <w:rFonts w:cstheme="minorHAnsi"/>
                <w:color w:val="353636" w:themeColor="text1"/>
              </w:rPr>
              <w:t>pager</w:t>
            </w:r>
          </w:p>
        </w:tc>
        <w:tc>
          <w:tcPr>
            <w:tcW w:w="1706" w:type="dxa"/>
            <w:tcBorders>
              <w:top w:val="single" w:sz="4" w:space="0" w:color="A33662" w:themeColor="accent1"/>
              <w:bottom w:val="single" w:sz="4" w:space="0" w:color="A33662" w:themeColor="accent1"/>
              <w:right w:val="single" w:sz="24" w:space="0" w:color="FFFFFF" w:themeColor="background1"/>
            </w:tcBorders>
          </w:tcPr>
          <w:p w14:paraId="4180C384" w14:textId="284C3ABF" w:rsidR="005522FF" w:rsidRPr="00701DF4" w:rsidRDefault="005522FF" w:rsidP="005522FF">
            <w:pPr>
              <w:rPr>
                <w:rFonts w:cstheme="minorHAnsi"/>
              </w:rPr>
            </w:pPr>
            <w:r w:rsidRPr="00701DF4">
              <w:rPr>
                <w:rFonts w:cstheme="minorHAnsi"/>
                <w:color w:val="353636" w:themeColor="text1"/>
              </w:rPr>
              <w:t>Pager</w:t>
            </w:r>
          </w:p>
        </w:tc>
        <w:tc>
          <w:tcPr>
            <w:tcW w:w="21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3D973C7" w14:textId="502454A0" w:rsidR="005522FF" w:rsidRPr="00701DF4" w:rsidRDefault="005522FF" w:rsidP="005522FF">
            <w:pPr>
              <w:rPr>
                <w:rFonts w:cstheme="minorHAnsi"/>
                <w:i/>
                <w:iCs/>
                <w:color w:val="098394"/>
                <w:lang w:val="en-US"/>
              </w:rPr>
            </w:pPr>
            <w:r w:rsidRPr="00701DF4">
              <w:rPr>
                <w:rFonts w:cstheme="minorHAnsi"/>
                <w:color w:val="353636" w:themeColor="text1"/>
                <w:lang w:val="en-US"/>
              </w:rPr>
              <w:t>Personsökare</w:t>
            </w:r>
          </w:p>
        </w:tc>
        <w:tc>
          <w:tcPr>
            <w:tcW w:w="838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3B3E15" w14:textId="578B8621" w:rsidR="005522FF" w:rsidRPr="00701DF4" w:rsidRDefault="005522FF" w:rsidP="005522FF">
            <w:pPr>
              <w:rPr>
                <w:rFonts w:cstheme="minorHAnsi"/>
                <w:lang w:val="en-US"/>
              </w:rPr>
            </w:pPr>
            <w:r w:rsidRPr="00701DF4">
              <w:rPr>
                <w:rFonts w:cstheme="minorHAnsi"/>
                <w:color w:val="353636" w:themeColor="text1"/>
                <w:lang w:val="en-US"/>
              </w:rPr>
              <w:t>The value is a pager number. These may be local pager numbers that are only usable on a particular pager system.</w:t>
            </w:r>
          </w:p>
        </w:tc>
      </w:tr>
      <w:tr w:rsidR="005522FF" w:rsidRPr="00701DF4" w14:paraId="671C0834" w14:textId="77777777" w:rsidTr="005522FF">
        <w:trPr>
          <w:trHeight w:val="307"/>
        </w:trPr>
        <w:tc>
          <w:tcPr>
            <w:tcW w:w="1129" w:type="dxa"/>
            <w:tcBorders>
              <w:top w:val="single" w:sz="4" w:space="0" w:color="A33662" w:themeColor="accent1"/>
              <w:bottom w:val="single" w:sz="4" w:space="0" w:color="A33662" w:themeColor="accent1"/>
              <w:right w:val="single" w:sz="24" w:space="0" w:color="FFFFFF" w:themeColor="background1"/>
            </w:tcBorders>
          </w:tcPr>
          <w:p w14:paraId="2B7CA16F" w14:textId="1EA57B2E" w:rsidR="005522FF" w:rsidRPr="00701DF4" w:rsidRDefault="005522FF" w:rsidP="005522FF">
            <w:pPr>
              <w:rPr>
                <w:rFonts w:cstheme="minorHAnsi"/>
              </w:rPr>
            </w:pPr>
            <w:r w:rsidRPr="00701DF4">
              <w:rPr>
                <w:rFonts w:cstheme="minorHAnsi"/>
                <w:color w:val="353636" w:themeColor="text1"/>
              </w:rPr>
              <w:t>url</w:t>
            </w:r>
          </w:p>
        </w:tc>
        <w:tc>
          <w:tcPr>
            <w:tcW w:w="1706" w:type="dxa"/>
            <w:tcBorders>
              <w:top w:val="single" w:sz="4" w:space="0" w:color="A33662" w:themeColor="accent1"/>
              <w:bottom w:val="single" w:sz="4" w:space="0" w:color="A33662" w:themeColor="accent1"/>
              <w:right w:val="single" w:sz="24" w:space="0" w:color="FFFFFF" w:themeColor="background1"/>
            </w:tcBorders>
          </w:tcPr>
          <w:p w14:paraId="6749F8B6" w14:textId="4D73495C" w:rsidR="005522FF" w:rsidRPr="00701DF4" w:rsidRDefault="005522FF" w:rsidP="005522FF">
            <w:pPr>
              <w:rPr>
                <w:rFonts w:cstheme="minorHAnsi"/>
              </w:rPr>
            </w:pPr>
            <w:r w:rsidRPr="00701DF4">
              <w:rPr>
                <w:rFonts w:cstheme="minorHAnsi"/>
                <w:color w:val="353636" w:themeColor="text1"/>
              </w:rPr>
              <w:t>URL</w:t>
            </w:r>
          </w:p>
        </w:tc>
        <w:tc>
          <w:tcPr>
            <w:tcW w:w="21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D752B5" w14:textId="77777777" w:rsidR="005522FF" w:rsidRPr="00701DF4" w:rsidRDefault="005522FF" w:rsidP="005522FF">
            <w:pPr>
              <w:rPr>
                <w:rFonts w:cstheme="minorHAnsi"/>
                <w:lang w:val="en-US"/>
              </w:rPr>
            </w:pPr>
          </w:p>
        </w:tc>
        <w:tc>
          <w:tcPr>
            <w:tcW w:w="838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8CB582" w14:textId="5AD22A5C" w:rsidR="005522FF" w:rsidRPr="00701DF4" w:rsidRDefault="005522FF" w:rsidP="005522FF">
            <w:pPr>
              <w:rPr>
                <w:rFonts w:cstheme="minorHAnsi"/>
              </w:rPr>
            </w:pPr>
            <w:r w:rsidRPr="00701DF4">
              <w:rPr>
                <w:rFonts w:cstheme="minorHAnsi"/>
                <w:color w:val="333333"/>
                <w:lang w:val="en-US"/>
              </w:rPr>
              <w:t xml:space="preserve">A contact that is not a phone, fax, pager or email address and is expressed as a URL. This is intended for various personal contacts including blogs, Skype, Twitter, Facebook, etc. </w:t>
            </w:r>
            <w:r w:rsidRPr="00701DF4">
              <w:rPr>
                <w:rFonts w:cstheme="minorHAnsi"/>
                <w:color w:val="333333"/>
              </w:rPr>
              <w:t>Do not use for email addresses</w:t>
            </w:r>
          </w:p>
        </w:tc>
      </w:tr>
      <w:tr w:rsidR="005522FF" w:rsidRPr="00701DF4" w14:paraId="12936F2E" w14:textId="77777777" w:rsidTr="005522FF">
        <w:trPr>
          <w:trHeight w:val="307"/>
        </w:trPr>
        <w:tc>
          <w:tcPr>
            <w:tcW w:w="1129" w:type="dxa"/>
            <w:tcBorders>
              <w:top w:val="single" w:sz="4" w:space="0" w:color="A33662" w:themeColor="accent1"/>
              <w:bottom w:val="single" w:sz="4" w:space="0" w:color="A33662" w:themeColor="accent1"/>
              <w:right w:val="single" w:sz="24" w:space="0" w:color="FFFFFF" w:themeColor="background1"/>
            </w:tcBorders>
          </w:tcPr>
          <w:p w14:paraId="7138850C" w14:textId="4BAFE064" w:rsidR="005522FF" w:rsidRPr="00701DF4" w:rsidRDefault="005522FF" w:rsidP="005522FF">
            <w:pPr>
              <w:rPr>
                <w:rFonts w:cstheme="minorHAnsi"/>
              </w:rPr>
            </w:pPr>
            <w:r w:rsidRPr="00701DF4">
              <w:rPr>
                <w:rFonts w:cstheme="minorHAnsi"/>
                <w:color w:val="353636" w:themeColor="text1"/>
              </w:rPr>
              <w:t>sms</w:t>
            </w:r>
          </w:p>
        </w:tc>
        <w:tc>
          <w:tcPr>
            <w:tcW w:w="1706" w:type="dxa"/>
            <w:tcBorders>
              <w:top w:val="single" w:sz="4" w:space="0" w:color="A33662" w:themeColor="accent1"/>
              <w:bottom w:val="single" w:sz="4" w:space="0" w:color="A33662" w:themeColor="accent1"/>
              <w:right w:val="single" w:sz="24" w:space="0" w:color="FFFFFF" w:themeColor="background1"/>
            </w:tcBorders>
          </w:tcPr>
          <w:p w14:paraId="20552355" w14:textId="3540356B" w:rsidR="005522FF" w:rsidRPr="00701DF4" w:rsidRDefault="005522FF" w:rsidP="005522FF">
            <w:pPr>
              <w:rPr>
                <w:rFonts w:cstheme="minorHAnsi"/>
              </w:rPr>
            </w:pPr>
            <w:r w:rsidRPr="00701DF4">
              <w:rPr>
                <w:rFonts w:cstheme="minorHAnsi"/>
                <w:color w:val="353636" w:themeColor="text1"/>
              </w:rPr>
              <w:t>SMS</w:t>
            </w:r>
          </w:p>
        </w:tc>
        <w:tc>
          <w:tcPr>
            <w:tcW w:w="21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394506" w14:textId="7B4E2295" w:rsidR="005522FF" w:rsidRPr="00701DF4" w:rsidRDefault="005522FF" w:rsidP="005522FF">
            <w:pPr>
              <w:rPr>
                <w:rFonts w:cstheme="minorHAnsi"/>
                <w:lang w:val="en-US"/>
              </w:rPr>
            </w:pPr>
            <w:r w:rsidRPr="00701DF4">
              <w:rPr>
                <w:rFonts w:cstheme="minorHAnsi"/>
                <w:color w:val="353636" w:themeColor="text1"/>
                <w:lang w:val="en-US"/>
              </w:rPr>
              <w:t>SMS</w:t>
            </w:r>
          </w:p>
        </w:tc>
        <w:tc>
          <w:tcPr>
            <w:tcW w:w="838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19EC85" w14:textId="7F91B0BA" w:rsidR="005522FF" w:rsidRPr="00701DF4" w:rsidRDefault="005522FF" w:rsidP="005522FF">
            <w:pPr>
              <w:rPr>
                <w:rFonts w:cstheme="minorHAnsi"/>
                <w:lang w:val="en-US"/>
              </w:rPr>
            </w:pPr>
            <w:r w:rsidRPr="00701DF4">
              <w:rPr>
                <w:rFonts w:cstheme="minorHAnsi"/>
                <w:color w:val="333333"/>
                <w:lang w:val="en-US"/>
              </w:rPr>
              <w:t>A contact that can be used for sending an sms message (e.g. mobide phones, some landlines)</w:t>
            </w:r>
          </w:p>
        </w:tc>
      </w:tr>
      <w:tr w:rsidR="005522FF" w:rsidRPr="00701DF4" w14:paraId="51EDF717" w14:textId="77777777" w:rsidTr="005522FF">
        <w:trPr>
          <w:trHeight w:val="307"/>
        </w:trPr>
        <w:tc>
          <w:tcPr>
            <w:tcW w:w="1129" w:type="dxa"/>
            <w:tcBorders>
              <w:top w:val="single" w:sz="4" w:space="0" w:color="A33662" w:themeColor="accent1"/>
              <w:bottom w:val="single" w:sz="4" w:space="0" w:color="A33662" w:themeColor="accent1"/>
              <w:right w:val="single" w:sz="24" w:space="0" w:color="FFFFFF" w:themeColor="background1"/>
            </w:tcBorders>
          </w:tcPr>
          <w:p w14:paraId="3051803C" w14:textId="1335C07E" w:rsidR="005522FF" w:rsidRPr="00701DF4" w:rsidRDefault="005522FF" w:rsidP="005522FF">
            <w:pPr>
              <w:rPr>
                <w:rFonts w:cstheme="minorHAnsi"/>
              </w:rPr>
            </w:pPr>
            <w:r w:rsidRPr="00701DF4">
              <w:rPr>
                <w:rFonts w:cstheme="minorHAnsi"/>
                <w:color w:val="353636" w:themeColor="text1"/>
              </w:rPr>
              <w:t>other</w:t>
            </w:r>
          </w:p>
        </w:tc>
        <w:tc>
          <w:tcPr>
            <w:tcW w:w="1706" w:type="dxa"/>
            <w:tcBorders>
              <w:top w:val="single" w:sz="4" w:space="0" w:color="A33662" w:themeColor="accent1"/>
              <w:bottom w:val="single" w:sz="4" w:space="0" w:color="A33662" w:themeColor="accent1"/>
              <w:right w:val="single" w:sz="24" w:space="0" w:color="FFFFFF" w:themeColor="background1"/>
            </w:tcBorders>
          </w:tcPr>
          <w:p w14:paraId="41B144E7" w14:textId="10264B10" w:rsidR="005522FF" w:rsidRPr="00701DF4" w:rsidRDefault="005522FF" w:rsidP="005522FF">
            <w:pPr>
              <w:rPr>
                <w:rFonts w:cstheme="minorHAnsi"/>
              </w:rPr>
            </w:pPr>
            <w:r w:rsidRPr="00701DF4">
              <w:rPr>
                <w:rFonts w:cstheme="minorHAnsi"/>
                <w:color w:val="353636" w:themeColor="text1"/>
              </w:rPr>
              <w:t>URL</w:t>
            </w:r>
          </w:p>
        </w:tc>
        <w:tc>
          <w:tcPr>
            <w:tcW w:w="21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AD3A38" w14:textId="281A5B83" w:rsidR="005522FF" w:rsidRPr="00701DF4" w:rsidRDefault="005522FF" w:rsidP="005522FF">
            <w:pPr>
              <w:rPr>
                <w:rFonts w:cstheme="minorHAnsi"/>
                <w:lang w:val="en-US"/>
              </w:rPr>
            </w:pPr>
            <w:r w:rsidRPr="00701DF4">
              <w:rPr>
                <w:rFonts w:cstheme="minorHAnsi"/>
                <w:color w:val="353636" w:themeColor="text1"/>
                <w:lang w:val="en-US"/>
              </w:rPr>
              <w:t>URL</w:t>
            </w:r>
          </w:p>
        </w:tc>
        <w:tc>
          <w:tcPr>
            <w:tcW w:w="838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9F4A30" w14:textId="16357AFF" w:rsidR="005522FF" w:rsidRPr="00701DF4" w:rsidRDefault="005522FF" w:rsidP="005522FF">
            <w:pPr>
              <w:rPr>
                <w:rFonts w:cstheme="minorHAnsi"/>
                <w:lang w:val="en-US"/>
              </w:rPr>
            </w:pPr>
            <w:r w:rsidRPr="00701DF4">
              <w:rPr>
                <w:rFonts w:cstheme="minorHAnsi"/>
                <w:color w:val="353636" w:themeColor="text1"/>
                <w:lang w:val="en-US"/>
              </w:rPr>
              <w:t>A contact that is not a phone, fax, or email address. The format of the value SHOULD be a URL. This is intended for various personal contacts including blogs, Twitter, Facebook, etc. Do not use for email addresses. If this is not a URL, then it will require human interpretation.</w:t>
            </w:r>
          </w:p>
        </w:tc>
      </w:tr>
    </w:tbl>
    <w:p w14:paraId="70A0F2DF" w14:textId="77777777" w:rsidR="005522FF" w:rsidRPr="00701DF4" w:rsidRDefault="005522FF" w:rsidP="00474E8C">
      <w:pPr>
        <w:rPr>
          <w:lang w:val="en-US"/>
        </w:rPr>
      </w:pPr>
    </w:p>
    <w:p w14:paraId="69335649" w14:textId="646116A3" w:rsidR="005522FF" w:rsidRPr="00701DF4" w:rsidRDefault="005522FF" w:rsidP="00474E8C">
      <w:r w:rsidRPr="00701DF4">
        <w:rPr>
          <w:b/>
          <w:bCs/>
          <w:i/>
          <w:iCs/>
        </w:rPr>
        <w:t>Observera att verksamheterna kan välja vilka kontakttyper som skall vara möjliga att välja. Se</w:t>
      </w:r>
      <w:r w:rsidRPr="00701DF4">
        <w:t xml:space="preserve"> </w:t>
      </w:r>
      <w:hyperlink r:id="rId57" w:history="1">
        <w:r w:rsidRPr="00701DF4">
          <w:rPr>
            <w:rStyle w:val="Hyperlnk"/>
          </w:rPr>
          <w:t>Ramverket för kontaktuppgifter</w:t>
        </w:r>
      </w:hyperlink>
      <w:r w:rsidR="00647ECB" w:rsidRPr="00701DF4">
        <w:t xml:space="preserve"> </w:t>
      </w:r>
      <w:r w:rsidR="001B4F27" w:rsidRPr="00701DF4">
        <w:t xml:space="preserve">för </w:t>
      </w:r>
      <w:r w:rsidR="002F2203" w:rsidRPr="00701DF4">
        <w:t xml:space="preserve">att se </w:t>
      </w:r>
      <w:r w:rsidR="001B4F27" w:rsidRPr="00701DF4">
        <w:t xml:space="preserve">vilka kontakttyper som </w:t>
      </w:r>
      <w:r w:rsidR="002F2203" w:rsidRPr="00701DF4">
        <w:t>är aktuella.</w:t>
      </w:r>
    </w:p>
    <w:p w14:paraId="29390D0A" w14:textId="77777777" w:rsidR="005522FF" w:rsidRPr="00701DF4" w:rsidRDefault="005522FF" w:rsidP="00474E8C"/>
    <w:p w14:paraId="5B00654D" w14:textId="77777777" w:rsidR="00647ECB" w:rsidRPr="00701DF4" w:rsidRDefault="00647ECB" w:rsidP="00647ECB">
      <w:pPr>
        <w:pStyle w:val="Brdtext"/>
        <w:rPr>
          <w:b/>
          <w:lang w:eastAsia="sv-SE"/>
        </w:rPr>
      </w:pPr>
    </w:p>
    <w:p w14:paraId="187B3559" w14:textId="124E257A" w:rsidR="00647ECB" w:rsidRPr="00701DF4" w:rsidRDefault="00647ECB" w:rsidP="00647ECB">
      <w:pPr>
        <w:pStyle w:val="Brdtext"/>
        <w:rPr>
          <w:b/>
          <w:lang w:val="en-US" w:eastAsia="sv-SE"/>
        </w:rPr>
      </w:pPr>
      <w:r w:rsidRPr="00701DF4">
        <w:rPr>
          <w:rFonts w:asciiTheme="minorHAnsi" w:eastAsiaTheme="minorEastAsia" w:hAnsiTheme="minorHAnsi" w:cstheme="minorHAnsi"/>
          <w:b/>
          <w:bCs/>
          <w:color w:val="353636" w:themeColor="text1"/>
          <w:sz w:val="20"/>
          <w:szCs w:val="20"/>
          <w:lang w:val="en-US" w:eastAsia="zh-CN"/>
        </w:rPr>
        <w:t>Användning</w:t>
      </w:r>
    </w:p>
    <w:p w14:paraId="49BA5B5E" w14:textId="77777777" w:rsidR="00647ECB" w:rsidRPr="00701DF4" w:rsidRDefault="00647ECB" w:rsidP="00647ECB">
      <w:pPr>
        <w:pStyle w:val="Brdtext"/>
        <w:rPr>
          <w:rFonts w:asciiTheme="minorHAnsi" w:hAnsiTheme="minorHAnsi" w:cstheme="minorHAnsi"/>
          <w:sz w:val="20"/>
          <w:szCs w:val="20"/>
          <w:lang w:val="en-US" w:eastAsia="sv-SE"/>
        </w:rPr>
      </w:pPr>
      <w:r w:rsidRPr="00701DF4">
        <w:rPr>
          <w:rFonts w:asciiTheme="minorHAnsi" w:hAnsiTheme="minorHAnsi" w:cstheme="minorHAnsi"/>
          <w:sz w:val="20"/>
          <w:szCs w:val="20"/>
          <w:lang w:val="en-US" w:eastAsia="sv-SE"/>
        </w:rPr>
        <w:t>FHIR, Value Set: ContactPointUse 2.16.840.1.113883.4.642.3.73</w:t>
      </w:r>
    </w:p>
    <w:p w14:paraId="0D4FFC4B" w14:textId="77777777" w:rsidR="00647ECB" w:rsidRPr="00701DF4" w:rsidRDefault="00647ECB" w:rsidP="00647ECB">
      <w:pPr>
        <w:pStyle w:val="Brdtext"/>
        <w:rPr>
          <w:rFonts w:asciiTheme="minorHAnsi" w:hAnsiTheme="minorHAnsi" w:cstheme="minorHAnsi"/>
          <w:sz w:val="20"/>
          <w:szCs w:val="20"/>
          <w:lang w:val="en-US" w:eastAsia="sv-SE"/>
        </w:rPr>
      </w:pPr>
      <w:hyperlink r:id="rId58" w:history="1">
        <w:r w:rsidRPr="00701DF4">
          <w:rPr>
            <w:rFonts w:asciiTheme="minorHAnsi" w:hAnsiTheme="minorHAnsi" w:cstheme="minorHAnsi"/>
            <w:sz w:val="20"/>
            <w:szCs w:val="20"/>
            <w:lang w:val="en-US" w:eastAsia="sv-SE"/>
          </w:rPr>
          <w:t>https://www.hl7.org/fhir/valueset-contact-point-use.html</w:t>
        </w:r>
      </w:hyperlink>
    </w:p>
    <w:tbl>
      <w:tblPr>
        <w:tblStyle w:val="Tabellrutnt"/>
        <w:tblW w:w="13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129"/>
        <w:gridCol w:w="1706"/>
        <w:gridCol w:w="2127"/>
        <w:gridCol w:w="8389"/>
      </w:tblGrid>
      <w:tr w:rsidR="00647ECB" w:rsidRPr="00701DF4" w14:paraId="73D549CA" w14:textId="77777777" w:rsidTr="00D5522D">
        <w:trPr>
          <w:trHeight w:val="24"/>
        </w:trPr>
        <w:tc>
          <w:tcPr>
            <w:tcW w:w="1129" w:type="dxa"/>
            <w:shd w:val="clear" w:color="auto" w:fill="A33662" w:themeFill="accent1"/>
          </w:tcPr>
          <w:p w14:paraId="52437150" w14:textId="77777777" w:rsidR="00647ECB" w:rsidRPr="00701DF4" w:rsidRDefault="00647ECB" w:rsidP="00D5522D">
            <w:pPr>
              <w:pStyle w:val="Tabellrubrik"/>
            </w:pPr>
            <w:r w:rsidRPr="00701DF4">
              <w:t>Kod</w:t>
            </w:r>
          </w:p>
        </w:tc>
        <w:tc>
          <w:tcPr>
            <w:tcW w:w="1706" w:type="dxa"/>
            <w:shd w:val="clear" w:color="auto" w:fill="A33662" w:themeFill="accent1"/>
          </w:tcPr>
          <w:p w14:paraId="005EF151" w14:textId="77777777" w:rsidR="00647ECB" w:rsidRPr="00701DF4" w:rsidRDefault="00647ECB" w:rsidP="00D5522D">
            <w:pPr>
              <w:pStyle w:val="Tabellrubrik"/>
            </w:pPr>
            <w:r w:rsidRPr="00701DF4">
              <w:t>display</w:t>
            </w:r>
          </w:p>
        </w:tc>
        <w:tc>
          <w:tcPr>
            <w:tcW w:w="2127" w:type="dxa"/>
            <w:shd w:val="clear" w:color="auto" w:fill="A33662" w:themeFill="accent1"/>
          </w:tcPr>
          <w:p w14:paraId="555C6F71" w14:textId="77777777" w:rsidR="00647ECB" w:rsidRPr="00701DF4" w:rsidRDefault="00647ECB" w:rsidP="00D5522D">
            <w:pPr>
              <w:pStyle w:val="Tabellrubrik"/>
            </w:pPr>
            <w:r w:rsidRPr="00701DF4">
              <w:t>svensk översättning</w:t>
            </w:r>
          </w:p>
        </w:tc>
        <w:tc>
          <w:tcPr>
            <w:tcW w:w="8389" w:type="dxa"/>
            <w:shd w:val="clear" w:color="auto" w:fill="A33662" w:themeFill="accent1"/>
          </w:tcPr>
          <w:p w14:paraId="562C12AD" w14:textId="77777777" w:rsidR="00647ECB" w:rsidRPr="00701DF4" w:rsidRDefault="00647ECB" w:rsidP="00D5522D">
            <w:pPr>
              <w:pStyle w:val="Tabellrubrik"/>
            </w:pPr>
            <w:r w:rsidRPr="00701DF4">
              <w:t>definition</w:t>
            </w:r>
          </w:p>
        </w:tc>
      </w:tr>
      <w:tr w:rsidR="00647ECB" w:rsidRPr="00701DF4" w14:paraId="4A917CF4" w14:textId="77777777" w:rsidTr="00D5522D">
        <w:trPr>
          <w:trHeight w:val="630"/>
        </w:trPr>
        <w:tc>
          <w:tcPr>
            <w:tcW w:w="1129" w:type="dxa"/>
            <w:tcBorders>
              <w:bottom w:val="single" w:sz="4" w:space="0" w:color="A33662" w:themeColor="accent1"/>
              <w:right w:val="single" w:sz="24" w:space="0" w:color="FFFFFF" w:themeColor="background1"/>
            </w:tcBorders>
          </w:tcPr>
          <w:p w14:paraId="587CCD82" w14:textId="69FA3B3C" w:rsidR="00647ECB" w:rsidRPr="00701DF4" w:rsidRDefault="00647ECB" w:rsidP="00647ECB">
            <w:pPr>
              <w:rPr>
                <w:rFonts w:cstheme="minorHAnsi"/>
              </w:rPr>
            </w:pPr>
            <w:r w:rsidRPr="00701DF4">
              <w:rPr>
                <w:rFonts w:cstheme="minorHAnsi"/>
                <w:color w:val="353636" w:themeColor="text1"/>
              </w:rPr>
              <w:t>home</w:t>
            </w:r>
          </w:p>
        </w:tc>
        <w:tc>
          <w:tcPr>
            <w:tcW w:w="1706" w:type="dxa"/>
            <w:tcBorders>
              <w:bottom w:val="single" w:sz="4" w:space="0" w:color="A33662" w:themeColor="accent1"/>
              <w:right w:val="single" w:sz="24" w:space="0" w:color="FFFFFF" w:themeColor="background1"/>
            </w:tcBorders>
          </w:tcPr>
          <w:p w14:paraId="46E4C945" w14:textId="29F416A5" w:rsidR="00647ECB" w:rsidRPr="00701DF4" w:rsidRDefault="00647ECB" w:rsidP="00647ECB">
            <w:pPr>
              <w:rPr>
                <w:rFonts w:cstheme="minorHAnsi"/>
              </w:rPr>
            </w:pPr>
            <w:r w:rsidRPr="00701DF4">
              <w:rPr>
                <w:rFonts w:cstheme="minorHAnsi"/>
                <w:color w:val="353636" w:themeColor="text1"/>
              </w:rPr>
              <w:t>Home</w:t>
            </w:r>
          </w:p>
        </w:tc>
        <w:tc>
          <w:tcPr>
            <w:tcW w:w="2127" w:type="dxa"/>
            <w:tcBorders>
              <w:left w:val="single" w:sz="24" w:space="0" w:color="FFFFFF" w:themeColor="background1"/>
              <w:bottom w:val="single" w:sz="4" w:space="0" w:color="A33662" w:themeColor="accent1"/>
              <w:right w:val="single" w:sz="24" w:space="0" w:color="FFFFFF" w:themeColor="background1"/>
            </w:tcBorders>
          </w:tcPr>
          <w:p w14:paraId="520A3C20" w14:textId="17B7D7AA" w:rsidR="00647ECB" w:rsidRPr="00701DF4" w:rsidRDefault="00647ECB" w:rsidP="00647ECB">
            <w:pPr>
              <w:rPr>
                <w:rFonts w:cstheme="minorHAnsi"/>
                <w:lang w:val="en-US"/>
              </w:rPr>
            </w:pPr>
            <w:r w:rsidRPr="00701DF4">
              <w:rPr>
                <w:rFonts w:cstheme="minorHAnsi"/>
                <w:color w:val="353636" w:themeColor="text1"/>
                <w:lang w:val="en-US"/>
              </w:rPr>
              <w:t>Hem</w:t>
            </w:r>
          </w:p>
        </w:tc>
        <w:tc>
          <w:tcPr>
            <w:tcW w:w="8389" w:type="dxa"/>
            <w:tcBorders>
              <w:left w:val="single" w:sz="24" w:space="0" w:color="FFFFFF" w:themeColor="background1"/>
              <w:bottom w:val="single" w:sz="4" w:space="0" w:color="A33662" w:themeColor="accent1"/>
              <w:right w:val="single" w:sz="24" w:space="0" w:color="FFFFFF" w:themeColor="background1"/>
            </w:tcBorders>
          </w:tcPr>
          <w:p w14:paraId="6DB16C37" w14:textId="63CF01D0" w:rsidR="00647ECB" w:rsidRPr="00701DF4" w:rsidRDefault="00647ECB" w:rsidP="00647ECB">
            <w:pPr>
              <w:rPr>
                <w:rFonts w:cstheme="minorHAnsi"/>
                <w:lang w:val="en-US"/>
              </w:rPr>
            </w:pPr>
            <w:r w:rsidRPr="00701DF4">
              <w:rPr>
                <w:rFonts w:cstheme="minorHAnsi"/>
                <w:color w:val="333333"/>
                <w:lang w:val="en-US"/>
              </w:rPr>
              <w:t>A communication contact point at a home; attempted contacts for business purposes might intrude privacy and chances are one will contact family or other household members instead of the person one wishes to call. Typically used with urgent cases, or if no other contacts are available</w:t>
            </w:r>
          </w:p>
        </w:tc>
      </w:tr>
      <w:tr w:rsidR="00647ECB" w:rsidRPr="00701DF4" w14:paraId="2D7E420E" w14:textId="77777777" w:rsidTr="00D5522D">
        <w:trPr>
          <w:trHeight w:val="323"/>
        </w:trPr>
        <w:tc>
          <w:tcPr>
            <w:tcW w:w="1129" w:type="dxa"/>
            <w:tcBorders>
              <w:top w:val="single" w:sz="4" w:space="0" w:color="A33662" w:themeColor="accent1"/>
              <w:bottom w:val="single" w:sz="4" w:space="0" w:color="A33662" w:themeColor="accent1"/>
              <w:right w:val="single" w:sz="24" w:space="0" w:color="FFFFFF" w:themeColor="background1"/>
            </w:tcBorders>
          </w:tcPr>
          <w:p w14:paraId="4A7389F6" w14:textId="76758B8D" w:rsidR="00647ECB" w:rsidRPr="00701DF4" w:rsidRDefault="00647ECB" w:rsidP="00647ECB">
            <w:pPr>
              <w:rPr>
                <w:rFonts w:cstheme="minorHAnsi"/>
              </w:rPr>
            </w:pPr>
            <w:r w:rsidRPr="00701DF4">
              <w:rPr>
                <w:rFonts w:cstheme="minorHAnsi"/>
                <w:color w:val="353636" w:themeColor="text1"/>
              </w:rPr>
              <w:t>work</w:t>
            </w:r>
          </w:p>
        </w:tc>
        <w:tc>
          <w:tcPr>
            <w:tcW w:w="1706" w:type="dxa"/>
            <w:tcBorders>
              <w:top w:val="single" w:sz="4" w:space="0" w:color="A33662" w:themeColor="accent1"/>
              <w:bottom w:val="single" w:sz="4" w:space="0" w:color="A33662" w:themeColor="accent1"/>
              <w:right w:val="single" w:sz="24" w:space="0" w:color="FFFFFF" w:themeColor="background1"/>
            </w:tcBorders>
          </w:tcPr>
          <w:p w14:paraId="4D807CBB" w14:textId="04D3F8A0" w:rsidR="00647ECB" w:rsidRPr="00701DF4" w:rsidRDefault="00647ECB" w:rsidP="00647ECB">
            <w:pPr>
              <w:rPr>
                <w:rFonts w:cstheme="minorHAnsi"/>
              </w:rPr>
            </w:pPr>
            <w:r w:rsidRPr="00701DF4">
              <w:rPr>
                <w:rFonts w:cstheme="minorHAnsi"/>
                <w:color w:val="353636" w:themeColor="text1"/>
              </w:rPr>
              <w:t>Work</w:t>
            </w:r>
          </w:p>
        </w:tc>
        <w:tc>
          <w:tcPr>
            <w:tcW w:w="21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3DEE05" w14:textId="3796AE8B" w:rsidR="00647ECB" w:rsidRPr="00701DF4" w:rsidRDefault="00647ECB" w:rsidP="00647ECB">
            <w:pPr>
              <w:rPr>
                <w:rFonts w:cstheme="minorHAnsi"/>
                <w:lang w:val="en-US"/>
              </w:rPr>
            </w:pPr>
            <w:r w:rsidRPr="00701DF4">
              <w:rPr>
                <w:rFonts w:cstheme="minorHAnsi"/>
                <w:color w:val="353636" w:themeColor="text1"/>
                <w:lang w:val="en-US"/>
              </w:rPr>
              <w:t>Arbete</w:t>
            </w:r>
          </w:p>
        </w:tc>
        <w:tc>
          <w:tcPr>
            <w:tcW w:w="838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E118B9" w14:textId="2B227219" w:rsidR="00647ECB" w:rsidRPr="00701DF4" w:rsidRDefault="00647ECB" w:rsidP="00647ECB">
            <w:pPr>
              <w:rPr>
                <w:rFonts w:cstheme="minorHAnsi"/>
                <w:lang w:val="en-US"/>
              </w:rPr>
            </w:pPr>
            <w:r w:rsidRPr="00701DF4">
              <w:rPr>
                <w:rFonts w:cstheme="minorHAnsi"/>
                <w:color w:val="333333"/>
                <w:lang w:val="en-US"/>
              </w:rPr>
              <w:t>An office contact point. First choice for business related contacts during business hours.</w:t>
            </w:r>
          </w:p>
        </w:tc>
      </w:tr>
      <w:tr w:rsidR="00647ECB" w:rsidRPr="00701DF4" w14:paraId="589CE257" w14:textId="77777777" w:rsidTr="00D5522D">
        <w:trPr>
          <w:trHeight w:val="323"/>
        </w:trPr>
        <w:tc>
          <w:tcPr>
            <w:tcW w:w="1129" w:type="dxa"/>
            <w:tcBorders>
              <w:top w:val="single" w:sz="4" w:space="0" w:color="A33662" w:themeColor="accent1"/>
              <w:bottom w:val="single" w:sz="4" w:space="0" w:color="A33662" w:themeColor="accent1"/>
              <w:right w:val="single" w:sz="24" w:space="0" w:color="FFFFFF" w:themeColor="background1"/>
            </w:tcBorders>
          </w:tcPr>
          <w:p w14:paraId="5FB8EC8C" w14:textId="3EC6A2E2" w:rsidR="00647ECB" w:rsidRPr="00701DF4" w:rsidRDefault="00647ECB" w:rsidP="00647ECB">
            <w:pPr>
              <w:rPr>
                <w:rFonts w:cstheme="minorHAnsi"/>
                <w:i/>
                <w:iCs/>
                <w:color w:val="098394"/>
              </w:rPr>
            </w:pPr>
            <w:r w:rsidRPr="00701DF4">
              <w:rPr>
                <w:rFonts w:cstheme="minorHAnsi"/>
                <w:color w:val="353636" w:themeColor="text1"/>
              </w:rPr>
              <w:t>temp</w:t>
            </w:r>
          </w:p>
        </w:tc>
        <w:tc>
          <w:tcPr>
            <w:tcW w:w="1706" w:type="dxa"/>
            <w:tcBorders>
              <w:top w:val="single" w:sz="4" w:space="0" w:color="A33662" w:themeColor="accent1"/>
              <w:bottom w:val="single" w:sz="4" w:space="0" w:color="A33662" w:themeColor="accent1"/>
              <w:right w:val="single" w:sz="24" w:space="0" w:color="FFFFFF" w:themeColor="background1"/>
            </w:tcBorders>
          </w:tcPr>
          <w:p w14:paraId="5457B26A" w14:textId="38BFF244" w:rsidR="00647ECB" w:rsidRPr="00701DF4" w:rsidRDefault="00647ECB" w:rsidP="00647ECB">
            <w:pPr>
              <w:rPr>
                <w:rFonts w:cstheme="minorHAnsi"/>
              </w:rPr>
            </w:pPr>
            <w:r w:rsidRPr="00701DF4">
              <w:rPr>
                <w:rFonts w:cstheme="minorHAnsi"/>
                <w:color w:val="353636" w:themeColor="text1"/>
              </w:rPr>
              <w:t>Temp</w:t>
            </w:r>
          </w:p>
        </w:tc>
        <w:tc>
          <w:tcPr>
            <w:tcW w:w="21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647A81" w14:textId="2EBA7CEC" w:rsidR="00647ECB" w:rsidRPr="00701DF4" w:rsidRDefault="00647ECB" w:rsidP="00647ECB">
            <w:pPr>
              <w:rPr>
                <w:rFonts w:cstheme="minorHAnsi"/>
                <w:i/>
                <w:iCs/>
                <w:color w:val="098394"/>
                <w:lang w:val="en-US"/>
              </w:rPr>
            </w:pPr>
            <w:r w:rsidRPr="00701DF4">
              <w:rPr>
                <w:rFonts w:cstheme="minorHAnsi"/>
                <w:color w:val="353636" w:themeColor="text1"/>
                <w:lang w:val="en-US"/>
              </w:rPr>
              <w:t>Tillfällig</w:t>
            </w:r>
          </w:p>
        </w:tc>
        <w:tc>
          <w:tcPr>
            <w:tcW w:w="838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BC7338" w14:textId="03472CEB" w:rsidR="00647ECB" w:rsidRPr="00701DF4" w:rsidRDefault="00647ECB" w:rsidP="00647ECB">
            <w:pPr>
              <w:rPr>
                <w:rFonts w:cstheme="minorHAnsi"/>
                <w:lang w:val="en-US"/>
              </w:rPr>
            </w:pPr>
            <w:r w:rsidRPr="00701DF4">
              <w:rPr>
                <w:rFonts w:cstheme="minorHAnsi"/>
                <w:color w:val="333333"/>
                <w:lang w:val="en-US"/>
              </w:rPr>
              <w:t>A temporary contact point. The period can provide more detailed information.</w:t>
            </w:r>
          </w:p>
        </w:tc>
      </w:tr>
      <w:tr w:rsidR="00647ECB" w:rsidRPr="00701DF4" w14:paraId="2256AD0C" w14:textId="77777777" w:rsidTr="00D5522D">
        <w:trPr>
          <w:trHeight w:val="307"/>
        </w:trPr>
        <w:tc>
          <w:tcPr>
            <w:tcW w:w="1129" w:type="dxa"/>
            <w:tcBorders>
              <w:top w:val="single" w:sz="4" w:space="0" w:color="A33662" w:themeColor="accent1"/>
              <w:bottom w:val="single" w:sz="4" w:space="0" w:color="A33662" w:themeColor="accent1"/>
              <w:right w:val="single" w:sz="24" w:space="0" w:color="FFFFFF" w:themeColor="background1"/>
            </w:tcBorders>
          </w:tcPr>
          <w:p w14:paraId="15A409E3" w14:textId="0A5B8843" w:rsidR="00647ECB" w:rsidRPr="00701DF4" w:rsidRDefault="00647ECB" w:rsidP="00647ECB">
            <w:pPr>
              <w:rPr>
                <w:rFonts w:cstheme="minorHAnsi"/>
                <w:i/>
                <w:iCs/>
                <w:color w:val="098394"/>
              </w:rPr>
            </w:pPr>
            <w:r w:rsidRPr="00701DF4">
              <w:rPr>
                <w:rFonts w:cstheme="minorHAnsi"/>
                <w:color w:val="353636" w:themeColor="text1"/>
              </w:rPr>
              <w:t>old</w:t>
            </w:r>
          </w:p>
        </w:tc>
        <w:tc>
          <w:tcPr>
            <w:tcW w:w="1706" w:type="dxa"/>
            <w:tcBorders>
              <w:top w:val="single" w:sz="4" w:space="0" w:color="A33662" w:themeColor="accent1"/>
              <w:bottom w:val="single" w:sz="4" w:space="0" w:color="A33662" w:themeColor="accent1"/>
              <w:right w:val="single" w:sz="24" w:space="0" w:color="FFFFFF" w:themeColor="background1"/>
            </w:tcBorders>
          </w:tcPr>
          <w:p w14:paraId="511C0615" w14:textId="7E0DA840" w:rsidR="00647ECB" w:rsidRPr="00701DF4" w:rsidRDefault="00647ECB" w:rsidP="00647ECB">
            <w:pPr>
              <w:rPr>
                <w:rFonts w:cstheme="minorHAnsi"/>
              </w:rPr>
            </w:pPr>
            <w:r w:rsidRPr="00701DF4">
              <w:rPr>
                <w:rFonts w:cstheme="minorHAnsi"/>
                <w:color w:val="353636" w:themeColor="text1"/>
              </w:rPr>
              <w:t>Old</w:t>
            </w:r>
          </w:p>
        </w:tc>
        <w:tc>
          <w:tcPr>
            <w:tcW w:w="21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222B72" w14:textId="345561AE" w:rsidR="00647ECB" w:rsidRPr="00701DF4" w:rsidRDefault="00647ECB" w:rsidP="00647ECB">
            <w:pPr>
              <w:rPr>
                <w:rFonts w:cstheme="minorHAnsi"/>
                <w:i/>
                <w:iCs/>
                <w:color w:val="098394"/>
                <w:lang w:val="en-US"/>
              </w:rPr>
            </w:pPr>
            <w:r w:rsidRPr="00701DF4">
              <w:rPr>
                <w:rFonts w:cstheme="minorHAnsi"/>
                <w:color w:val="353636" w:themeColor="text1"/>
                <w:lang w:val="en-US"/>
              </w:rPr>
              <w:t>Inaktuell</w:t>
            </w:r>
          </w:p>
        </w:tc>
        <w:tc>
          <w:tcPr>
            <w:tcW w:w="838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E989C2" w14:textId="3B77A3E2" w:rsidR="00647ECB" w:rsidRPr="00701DF4" w:rsidRDefault="00647ECB" w:rsidP="00647ECB">
            <w:pPr>
              <w:rPr>
                <w:rFonts w:cstheme="minorHAnsi"/>
                <w:lang w:val="en-US"/>
              </w:rPr>
            </w:pPr>
            <w:r w:rsidRPr="00701DF4">
              <w:rPr>
                <w:rFonts w:cstheme="minorHAnsi"/>
                <w:color w:val="333333"/>
                <w:lang w:val="en-US"/>
              </w:rPr>
              <w:t>This contact point is no longer in use (or was never correct, but retained for records).</w:t>
            </w:r>
          </w:p>
        </w:tc>
      </w:tr>
      <w:tr w:rsidR="00647ECB" w:rsidRPr="00701DF4" w14:paraId="491EB37A" w14:textId="77777777" w:rsidTr="00D5522D">
        <w:trPr>
          <w:trHeight w:val="307"/>
        </w:trPr>
        <w:tc>
          <w:tcPr>
            <w:tcW w:w="1129" w:type="dxa"/>
            <w:tcBorders>
              <w:top w:val="single" w:sz="4" w:space="0" w:color="A33662" w:themeColor="accent1"/>
              <w:bottom w:val="single" w:sz="4" w:space="0" w:color="A33662" w:themeColor="accent1"/>
              <w:right w:val="single" w:sz="24" w:space="0" w:color="FFFFFF" w:themeColor="background1"/>
            </w:tcBorders>
          </w:tcPr>
          <w:p w14:paraId="72396977" w14:textId="089CC7A1" w:rsidR="00647ECB" w:rsidRPr="00701DF4" w:rsidRDefault="00647ECB" w:rsidP="00647ECB">
            <w:pPr>
              <w:rPr>
                <w:rFonts w:cstheme="minorHAnsi"/>
              </w:rPr>
            </w:pPr>
            <w:r w:rsidRPr="00701DF4">
              <w:rPr>
                <w:rFonts w:cstheme="minorHAnsi"/>
                <w:color w:val="353636" w:themeColor="text1"/>
              </w:rPr>
              <w:t>mobile</w:t>
            </w:r>
          </w:p>
        </w:tc>
        <w:tc>
          <w:tcPr>
            <w:tcW w:w="1706" w:type="dxa"/>
            <w:tcBorders>
              <w:top w:val="single" w:sz="4" w:space="0" w:color="A33662" w:themeColor="accent1"/>
              <w:bottom w:val="single" w:sz="4" w:space="0" w:color="A33662" w:themeColor="accent1"/>
              <w:right w:val="single" w:sz="24" w:space="0" w:color="FFFFFF" w:themeColor="background1"/>
            </w:tcBorders>
          </w:tcPr>
          <w:p w14:paraId="1F8FFEB5" w14:textId="6763D85F" w:rsidR="00647ECB" w:rsidRPr="00701DF4" w:rsidRDefault="00647ECB" w:rsidP="00647ECB">
            <w:pPr>
              <w:rPr>
                <w:rFonts w:cstheme="minorHAnsi"/>
              </w:rPr>
            </w:pPr>
            <w:r w:rsidRPr="00701DF4">
              <w:rPr>
                <w:rFonts w:cstheme="minorHAnsi"/>
                <w:color w:val="353636" w:themeColor="text1"/>
              </w:rPr>
              <w:t>Mobile</w:t>
            </w:r>
          </w:p>
        </w:tc>
        <w:tc>
          <w:tcPr>
            <w:tcW w:w="21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2B1E9F" w14:textId="7C70904C" w:rsidR="00647ECB" w:rsidRPr="00701DF4" w:rsidRDefault="00647ECB" w:rsidP="00647ECB">
            <w:pPr>
              <w:rPr>
                <w:rFonts w:cstheme="minorHAnsi"/>
                <w:lang w:val="en-US"/>
              </w:rPr>
            </w:pPr>
            <w:r w:rsidRPr="00701DF4">
              <w:rPr>
                <w:rFonts w:cstheme="minorHAnsi"/>
                <w:color w:val="353636" w:themeColor="text1"/>
                <w:lang w:val="en-US"/>
              </w:rPr>
              <w:t>Mobil</w:t>
            </w:r>
          </w:p>
        </w:tc>
        <w:tc>
          <w:tcPr>
            <w:tcW w:w="838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42B4CA" w14:textId="4F5150FC" w:rsidR="00647ECB" w:rsidRPr="00701DF4" w:rsidRDefault="00647ECB" w:rsidP="00647ECB">
            <w:pPr>
              <w:rPr>
                <w:rFonts w:cstheme="minorHAnsi"/>
                <w:lang w:val="en-US"/>
              </w:rPr>
            </w:pPr>
            <w:r w:rsidRPr="00701DF4">
              <w:rPr>
                <w:rFonts w:cstheme="minorHAnsi"/>
                <w:color w:val="333333"/>
                <w:lang w:val="en-US"/>
              </w:rPr>
              <w:t>A telecommunication device that moves and stays with its owner. May have characteristics of all other use codes, suitable for urgent matters, not the first choice for routine business.</w:t>
            </w:r>
          </w:p>
        </w:tc>
      </w:tr>
    </w:tbl>
    <w:p w14:paraId="4020E764" w14:textId="77777777" w:rsidR="002F2203" w:rsidRPr="00701DF4" w:rsidRDefault="002F2203">
      <w:pPr>
        <w:rPr>
          <w:lang w:val="en-US"/>
        </w:rPr>
      </w:pPr>
    </w:p>
    <w:p w14:paraId="4959BB06" w14:textId="1EB12423" w:rsidR="002F2203" w:rsidRPr="00701DF4" w:rsidRDefault="002F2203" w:rsidP="002F2203">
      <w:r w:rsidRPr="00701DF4">
        <w:rPr>
          <w:b/>
          <w:bCs/>
          <w:i/>
          <w:iCs/>
        </w:rPr>
        <w:t>Observera att verksamheterna kan välja vilka kontakttyper (användning) som skall vara möjliga att välja. Se</w:t>
      </w:r>
      <w:r w:rsidRPr="00701DF4">
        <w:t xml:space="preserve"> </w:t>
      </w:r>
      <w:hyperlink r:id="rId59" w:history="1">
        <w:r w:rsidRPr="00701DF4">
          <w:rPr>
            <w:rStyle w:val="Hyperlnk"/>
          </w:rPr>
          <w:t>Ramverket för kontaktuppgifter</w:t>
        </w:r>
      </w:hyperlink>
      <w:r w:rsidRPr="00701DF4">
        <w:t xml:space="preserve"> för att se vilka kontakttyper som är aktuella.</w:t>
      </w:r>
    </w:p>
    <w:p w14:paraId="6F2AC065" w14:textId="7E132936" w:rsidR="00647ECB" w:rsidRPr="00701DF4" w:rsidRDefault="00647ECB">
      <w:r w:rsidRPr="00701DF4">
        <w:br w:type="page"/>
      </w:r>
    </w:p>
    <w:p w14:paraId="2AF31882" w14:textId="3A0117E8" w:rsidR="007305B4" w:rsidRPr="00701DF4" w:rsidRDefault="007305B4" w:rsidP="00474E8C"/>
    <w:p w14:paraId="6CC483A6" w14:textId="77777777" w:rsidR="00416EA8" w:rsidRPr="00701DF4" w:rsidRDefault="00416EA8" w:rsidP="00474E8C"/>
    <w:p w14:paraId="4B5BD3A1" w14:textId="723F9D63" w:rsidR="00416EA8" w:rsidRPr="00701DF4" w:rsidRDefault="00416EA8" w:rsidP="00416EA8">
      <w:pPr>
        <w:pStyle w:val="Numreradrubrik2"/>
      </w:pPr>
      <w:bookmarkStart w:id="101" w:name="_Toc158116590"/>
      <w:r w:rsidRPr="00701DF4">
        <w:t>Multipliciteter i informationsmodellen</w:t>
      </w:r>
      <w:bookmarkEnd w:id="101"/>
    </w:p>
    <w:tbl>
      <w:tblPr>
        <w:tblStyle w:val="Tabellrutnt"/>
        <w:tblW w:w="7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68"/>
        <w:gridCol w:w="6438"/>
      </w:tblGrid>
      <w:tr w:rsidR="00416EA8" w:rsidRPr="00701DF4" w14:paraId="698E32C9" w14:textId="77777777" w:rsidTr="00416EA8">
        <w:trPr>
          <w:trHeight w:val="24"/>
        </w:trPr>
        <w:tc>
          <w:tcPr>
            <w:tcW w:w="1468" w:type="dxa"/>
            <w:shd w:val="clear" w:color="auto" w:fill="A33662" w:themeFill="accent1"/>
          </w:tcPr>
          <w:p w14:paraId="6347250E" w14:textId="3D5910A7" w:rsidR="00416EA8" w:rsidRPr="00701DF4" w:rsidRDefault="00416EA8" w:rsidP="00D5522D">
            <w:pPr>
              <w:pStyle w:val="Tabellrubrik"/>
            </w:pPr>
            <w:r w:rsidRPr="00701DF4">
              <w:t>notation</w:t>
            </w:r>
          </w:p>
        </w:tc>
        <w:tc>
          <w:tcPr>
            <w:tcW w:w="6438" w:type="dxa"/>
            <w:shd w:val="clear" w:color="auto" w:fill="A33662" w:themeFill="accent1"/>
          </w:tcPr>
          <w:p w14:paraId="0FB68EBA" w14:textId="0FB627D1" w:rsidR="00416EA8" w:rsidRPr="00701DF4" w:rsidRDefault="00416EA8" w:rsidP="00D5522D">
            <w:pPr>
              <w:pStyle w:val="Tabellrubrik"/>
            </w:pPr>
            <w:r w:rsidRPr="00701DF4">
              <w:t xml:space="preserve">förklaring </w:t>
            </w:r>
          </w:p>
        </w:tc>
      </w:tr>
      <w:tr w:rsidR="00416EA8" w:rsidRPr="00701DF4" w14:paraId="3232BEF4" w14:textId="77777777" w:rsidTr="00416EA8">
        <w:trPr>
          <w:trHeight w:val="327"/>
        </w:trPr>
        <w:tc>
          <w:tcPr>
            <w:tcW w:w="1468" w:type="dxa"/>
            <w:tcBorders>
              <w:bottom w:val="single" w:sz="4" w:space="0" w:color="A33662" w:themeColor="accent1"/>
              <w:right w:val="single" w:sz="24" w:space="0" w:color="FFFFFF" w:themeColor="background1"/>
            </w:tcBorders>
          </w:tcPr>
          <w:p w14:paraId="0F3F3239" w14:textId="61969893" w:rsidR="00416EA8" w:rsidRPr="00701DF4" w:rsidRDefault="00416EA8" w:rsidP="00416EA8">
            <w:pPr>
              <w:rPr>
                <w:rFonts w:cstheme="minorHAnsi"/>
                <w:i/>
                <w:iCs/>
                <w:color w:val="098394"/>
              </w:rPr>
            </w:pPr>
            <w:r w:rsidRPr="00701DF4">
              <w:rPr>
                <w:rFonts w:cstheme="minorHAnsi"/>
              </w:rPr>
              <w:t>1</w:t>
            </w:r>
          </w:p>
        </w:tc>
        <w:tc>
          <w:tcPr>
            <w:tcW w:w="6438" w:type="dxa"/>
            <w:tcBorders>
              <w:left w:val="single" w:sz="24" w:space="0" w:color="FFFFFF" w:themeColor="background1"/>
              <w:bottom w:val="single" w:sz="4" w:space="0" w:color="A33662" w:themeColor="accent1"/>
              <w:right w:val="single" w:sz="24" w:space="0" w:color="FFFFFF" w:themeColor="background1"/>
            </w:tcBorders>
          </w:tcPr>
          <w:p w14:paraId="25150377" w14:textId="19FEBC26" w:rsidR="00416EA8" w:rsidRPr="00701DF4" w:rsidRDefault="00416EA8" w:rsidP="00416EA8">
            <w:pPr>
              <w:rPr>
                <w:rFonts w:cstheme="minorHAnsi"/>
                <w:i/>
                <w:iCs/>
                <w:color w:val="098394"/>
              </w:rPr>
            </w:pPr>
            <w:r w:rsidRPr="00701DF4">
              <w:rPr>
                <w:rFonts w:cstheme="minorHAnsi"/>
              </w:rPr>
              <w:t>En förekomst</w:t>
            </w:r>
          </w:p>
        </w:tc>
      </w:tr>
      <w:tr w:rsidR="00416EA8" w:rsidRPr="00701DF4" w14:paraId="54A41B38" w14:textId="77777777" w:rsidTr="00416EA8">
        <w:trPr>
          <w:trHeight w:val="335"/>
        </w:trPr>
        <w:tc>
          <w:tcPr>
            <w:tcW w:w="1468" w:type="dxa"/>
            <w:tcBorders>
              <w:top w:val="single" w:sz="4" w:space="0" w:color="A33662" w:themeColor="accent1"/>
              <w:bottom w:val="single" w:sz="4" w:space="0" w:color="A33662" w:themeColor="accent1"/>
              <w:right w:val="single" w:sz="24" w:space="0" w:color="FFFFFF" w:themeColor="background1"/>
            </w:tcBorders>
          </w:tcPr>
          <w:p w14:paraId="5FD45E7F" w14:textId="0A54A9ED" w:rsidR="00416EA8" w:rsidRPr="00701DF4" w:rsidRDefault="00416EA8" w:rsidP="00416EA8">
            <w:pPr>
              <w:rPr>
                <w:rFonts w:cstheme="minorHAnsi"/>
                <w:i/>
                <w:iCs/>
                <w:color w:val="098394"/>
              </w:rPr>
            </w:pPr>
            <w:r w:rsidRPr="00701DF4">
              <w:rPr>
                <w:rFonts w:cstheme="minorHAnsi"/>
              </w:rPr>
              <w:t>0..1</w:t>
            </w:r>
          </w:p>
        </w:tc>
        <w:tc>
          <w:tcPr>
            <w:tcW w:w="643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1E976D" w14:textId="58C0BD0E" w:rsidR="00416EA8" w:rsidRPr="00701DF4" w:rsidRDefault="00416EA8" w:rsidP="00416EA8">
            <w:pPr>
              <w:rPr>
                <w:rFonts w:cstheme="minorHAnsi"/>
                <w:i/>
                <w:iCs/>
                <w:color w:val="098394"/>
              </w:rPr>
            </w:pPr>
            <w:r w:rsidRPr="00701DF4">
              <w:rPr>
                <w:rFonts w:cstheme="minorHAnsi"/>
              </w:rPr>
              <w:t>Ingen eller en förekomst</w:t>
            </w:r>
          </w:p>
        </w:tc>
      </w:tr>
      <w:tr w:rsidR="00416EA8" w:rsidRPr="00701DF4" w14:paraId="130DFAC1" w14:textId="77777777" w:rsidTr="00416EA8">
        <w:trPr>
          <w:trHeight w:val="335"/>
        </w:trPr>
        <w:tc>
          <w:tcPr>
            <w:tcW w:w="1468" w:type="dxa"/>
            <w:tcBorders>
              <w:top w:val="single" w:sz="4" w:space="0" w:color="A33662" w:themeColor="accent1"/>
              <w:bottom w:val="single" w:sz="4" w:space="0" w:color="A33662" w:themeColor="accent1"/>
              <w:right w:val="single" w:sz="24" w:space="0" w:color="FFFFFF" w:themeColor="background1"/>
            </w:tcBorders>
          </w:tcPr>
          <w:p w14:paraId="19AEC3CC" w14:textId="7521A883" w:rsidR="00416EA8" w:rsidRPr="00701DF4" w:rsidRDefault="00416EA8" w:rsidP="00416EA8">
            <w:pPr>
              <w:rPr>
                <w:rStyle w:val="Diskretbetoning"/>
                <w:rFonts w:cstheme="minorHAnsi"/>
                <w:color w:val="098394"/>
                <w:lang w:eastAsia="sv-SE"/>
              </w:rPr>
            </w:pPr>
            <w:r w:rsidRPr="00701DF4">
              <w:rPr>
                <w:rFonts w:cstheme="minorHAnsi"/>
              </w:rPr>
              <w:t>0..*</w:t>
            </w:r>
          </w:p>
        </w:tc>
        <w:tc>
          <w:tcPr>
            <w:tcW w:w="643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9A1B16" w14:textId="274A8F0B" w:rsidR="00416EA8" w:rsidRPr="00701DF4" w:rsidRDefault="00416EA8" w:rsidP="00416EA8">
            <w:pPr>
              <w:rPr>
                <w:rStyle w:val="Diskretbetoning"/>
                <w:rFonts w:cstheme="minorHAnsi"/>
                <w:color w:val="098394"/>
              </w:rPr>
            </w:pPr>
            <w:r w:rsidRPr="00701DF4">
              <w:rPr>
                <w:rFonts w:cstheme="minorHAnsi"/>
              </w:rPr>
              <w:t>Ingen eller många förekomster</w:t>
            </w:r>
          </w:p>
        </w:tc>
      </w:tr>
      <w:tr w:rsidR="00416EA8" w:rsidRPr="00701DF4" w14:paraId="166B8FAE" w14:textId="77777777" w:rsidTr="00416EA8">
        <w:trPr>
          <w:trHeight w:val="335"/>
        </w:trPr>
        <w:tc>
          <w:tcPr>
            <w:tcW w:w="1468" w:type="dxa"/>
            <w:tcBorders>
              <w:top w:val="single" w:sz="4" w:space="0" w:color="A33662" w:themeColor="accent1"/>
              <w:bottom w:val="single" w:sz="4" w:space="0" w:color="A33662" w:themeColor="accent1"/>
              <w:right w:val="single" w:sz="24" w:space="0" w:color="FFFFFF" w:themeColor="background1"/>
            </w:tcBorders>
          </w:tcPr>
          <w:p w14:paraId="68D52BC7" w14:textId="725E70BC" w:rsidR="00416EA8" w:rsidRPr="00701DF4" w:rsidRDefault="00416EA8" w:rsidP="00416EA8">
            <w:pPr>
              <w:rPr>
                <w:rStyle w:val="Diskretbetoning"/>
                <w:rFonts w:cstheme="minorHAnsi"/>
                <w:color w:val="098394"/>
                <w:lang w:eastAsia="sv-SE"/>
              </w:rPr>
            </w:pPr>
            <w:r w:rsidRPr="00701DF4">
              <w:rPr>
                <w:rFonts w:cstheme="minorHAnsi"/>
              </w:rPr>
              <w:t>1..*</w:t>
            </w:r>
          </w:p>
        </w:tc>
        <w:tc>
          <w:tcPr>
            <w:tcW w:w="643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FD59D1" w14:textId="2C17D109" w:rsidR="00416EA8" w:rsidRPr="00701DF4" w:rsidRDefault="00416EA8" w:rsidP="00416EA8">
            <w:pPr>
              <w:rPr>
                <w:rStyle w:val="Diskretbetoning"/>
                <w:rFonts w:cstheme="minorHAnsi"/>
                <w:color w:val="098394"/>
              </w:rPr>
            </w:pPr>
            <w:r w:rsidRPr="00701DF4">
              <w:rPr>
                <w:rFonts w:cstheme="minorHAnsi"/>
              </w:rPr>
              <w:t>En till många förekomster</w:t>
            </w:r>
          </w:p>
        </w:tc>
      </w:tr>
      <w:tr w:rsidR="00416EA8" w:rsidRPr="00235229" w14:paraId="222AFCB6" w14:textId="77777777" w:rsidTr="00416EA8">
        <w:trPr>
          <w:trHeight w:val="335"/>
        </w:trPr>
        <w:tc>
          <w:tcPr>
            <w:tcW w:w="1468" w:type="dxa"/>
            <w:tcBorders>
              <w:top w:val="single" w:sz="4" w:space="0" w:color="A33662" w:themeColor="accent1"/>
              <w:bottom w:val="single" w:sz="4" w:space="0" w:color="A33662" w:themeColor="accent1"/>
              <w:right w:val="single" w:sz="24" w:space="0" w:color="FFFFFF" w:themeColor="background1"/>
            </w:tcBorders>
          </w:tcPr>
          <w:p w14:paraId="24BE37C8" w14:textId="28BB201C" w:rsidR="00416EA8" w:rsidRPr="00701DF4" w:rsidRDefault="00416EA8" w:rsidP="00416EA8">
            <w:pPr>
              <w:rPr>
                <w:rStyle w:val="Diskretbetoning"/>
                <w:rFonts w:cstheme="minorHAnsi"/>
                <w:color w:val="098394"/>
                <w:lang w:eastAsia="sv-SE"/>
              </w:rPr>
            </w:pPr>
            <w:r w:rsidRPr="00701DF4">
              <w:rPr>
                <w:rFonts w:cstheme="minorHAnsi"/>
              </w:rPr>
              <w:t>1</w:t>
            </w:r>
          </w:p>
        </w:tc>
        <w:tc>
          <w:tcPr>
            <w:tcW w:w="643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6EB538" w14:textId="2DCBA3D8" w:rsidR="00416EA8" w:rsidRPr="00C85375" w:rsidRDefault="00416EA8" w:rsidP="00416EA8">
            <w:pPr>
              <w:rPr>
                <w:rStyle w:val="Diskretbetoning"/>
                <w:rFonts w:cstheme="minorHAnsi"/>
                <w:color w:val="098394"/>
              </w:rPr>
            </w:pPr>
            <w:r w:rsidRPr="00701DF4">
              <w:rPr>
                <w:rFonts w:cstheme="minorHAnsi"/>
              </w:rPr>
              <w:t>En förekomst</w:t>
            </w:r>
          </w:p>
        </w:tc>
      </w:tr>
    </w:tbl>
    <w:p w14:paraId="60F46E2C" w14:textId="56A1F6A6" w:rsidR="00C32B0B" w:rsidRPr="007305B4" w:rsidRDefault="00C32B0B" w:rsidP="007305B4"/>
    <w:sectPr w:rsidR="00C32B0B" w:rsidRPr="007305B4" w:rsidSect="006B3DF7">
      <w:pgSz w:w="16838" w:h="11906" w:orient="landscape"/>
      <w:pgMar w:top="1418" w:right="2069"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DE2AE4" w14:textId="77777777" w:rsidR="006B3DF7" w:rsidRDefault="006B3DF7" w:rsidP="000E2576">
      <w:r>
        <w:separator/>
      </w:r>
    </w:p>
  </w:endnote>
  <w:endnote w:type="continuationSeparator" w:id="0">
    <w:p w14:paraId="31670C48" w14:textId="77777777" w:rsidR="006B3DF7" w:rsidRDefault="006B3DF7" w:rsidP="000E2576">
      <w:r>
        <w:continuationSeparator/>
      </w:r>
    </w:p>
  </w:endnote>
  <w:endnote w:type="continuationNotice" w:id="1">
    <w:p w14:paraId="46696F30" w14:textId="77777777" w:rsidR="006B3DF7" w:rsidRDefault="006B3D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BD6420" w14:paraId="7DDD1ABA" w14:textId="77777777" w:rsidTr="00D566B5">
      <w:tc>
        <w:tcPr>
          <w:tcW w:w="8500" w:type="dxa"/>
        </w:tcPr>
        <w:p w14:paraId="76E476B6" w14:textId="36AE1CBB" w:rsidR="00801A8B" w:rsidRPr="007F28EA" w:rsidRDefault="00801A8B" w:rsidP="000E2576">
          <w:pPr>
            <w:pStyle w:val="Sidfot"/>
          </w:pPr>
        </w:p>
      </w:tc>
      <w:tc>
        <w:tcPr>
          <w:tcW w:w="560" w:type="dxa"/>
          <w:vAlign w:val="bottom"/>
        </w:tcPr>
        <w:p w14:paraId="35AB0B4B" w14:textId="77777777" w:rsidR="00801A8B" w:rsidRPr="00BD6420" w:rsidRDefault="00801A8B" w:rsidP="004C0E62">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265753A6" w14:textId="77777777" w:rsidR="00801A8B" w:rsidRPr="005E4C67" w:rsidRDefault="00801A8B" w:rsidP="005E4C67">
    <w:pPr>
      <w:pStyle w:val="Ingetavstnd"/>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302058" w:rsidRPr="00BD6420" w14:paraId="3B960541" w14:textId="77777777" w:rsidTr="00965EDC">
      <w:tc>
        <w:tcPr>
          <w:tcW w:w="8500" w:type="dxa"/>
        </w:tcPr>
        <w:p w14:paraId="4BC51442" w14:textId="77777777" w:rsidR="00302058" w:rsidRPr="007F28EA" w:rsidRDefault="00302058" w:rsidP="00302058">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Pr>
              <w:rFonts w:asciiTheme="minorHAnsi" w:hAnsiTheme="minorHAnsi" w:cstheme="minorHAnsi"/>
              <w:noProof/>
              <w:sz w:val="15"/>
              <w:szCs w:val="15"/>
            </w:rPr>
            <w:t>Dokument1</w:t>
          </w:r>
          <w:r w:rsidRPr="00136BE5">
            <w:rPr>
              <w:rFonts w:asciiTheme="minorHAnsi" w:hAnsiTheme="minorHAnsi" w:cstheme="minorHAnsi"/>
              <w:noProof/>
              <w:sz w:val="15"/>
              <w:szCs w:val="15"/>
            </w:rPr>
            <w:fldChar w:fldCharType="end"/>
          </w:r>
          <w:r>
            <w:t xml:space="preserve"> </w:t>
          </w:r>
        </w:p>
      </w:tc>
      <w:tc>
        <w:tcPr>
          <w:tcW w:w="560" w:type="dxa"/>
          <w:vAlign w:val="bottom"/>
        </w:tcPr>
        <w:p w14:paraId="62A6FF1E" w14:textId="77777777" w:rsidR="00302058" w:rsidRPr="00BD6420" w:rsidRDefault="00302058" w:rsidP="00302058">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423EDF30" w14:textId="77777777" w:rsidR="00302058" w:rsidRDefault="00302058">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112A08" w14:textId="77777777" w:rsidR="006B3DF7" w:rsidRDefault="006B3DF7" w:rsidP="000E2576">
      <w:r>
        <w:separator/>
      </w:r>
    </w:p>
  </w:footnote>
  <w:footnote w:type="continuationSeparator" w:id="0">
    <w:p w14:paraId="086D9135" w14:textId="77777777" w:rsidR="006B3DF7" w:rsidRDefault="006B3DF7" w:rsidP="000E2576">
      <w:r>
        <w:continuationSeparator/>
      </w:r>
    </w:p>
  </w:footnote>
  <w:footnote w:type="continuationNotice" w:id="1">
    <w:p w14:paraId="321FEF99" w14:textId="77777777" w:rsidR="006B3DF7" w:rsidRDefault="006B3D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661081F" w14:textId="77777777" w:rsidTr="00146B6A">
      <w:trPr>
        <w:trHeight w:val="751"/>
      </w:trPr>
      <w:tc>
        <w:tcPr>
          <w:tcW w:w="3327" w:type="dxa"/>
          <w:vAlign w:val="bottom"/>
        </w:tcPr>
        <w:p w14:paraId="21222EF8" w14:textId="77777777" w:rsidR="00801A8B" w:rsidRPr="005E4C67" w:rsidRDefault="00801A8B" w:rsidP="005E4C67">
          <w:r w:rsidRPr="005E4C67">
            <w:rPr>
              <w:noProof/>
            </w:rPr>
            <w:drawing>
              <wp:inline distT="0" distB="0" distL="0" distR="0" wp14:anchorId="6C1F8E76" wp14:editId="11A938B6">
                <wp:extent cx="1085353" cy="3681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37709DC3" w14:textId="03FBA84F" w:rsidR="00801A8B" w:rsidRPr="005E4C67" w:rsidRDefault="00E01649" w:rsidP="00CC6BD7">
          <w:pPr>
            <w:pStyle w:val="Sidhuvud"/>
            <w:jc w:val="left"/>
          </w:pPr>
          <w:r>
            <w:t>Författare:</w:t>
          </w:r>
          <w:r w:rsidR="00801A8B" w:rsidRPr="005E4C67">
            <w:t xml:space="preserve"> </w:t>
          </w:r>
          <w:sdt>
            <w:sdtPr>
              <w:alias w:val="Författare"/>
              <w:tag w:val=""/>
              <w:id w:val="810285013"/>
              <w:placeholder>
                <w:docPart w:val="0A064A9D10924B76A37077AEA1BA4558"/>
              </w:placeholder>
              <w:dataBinding w:prefixMappings="xmlns:ns0='http://purl.org/dc/elements/1.1/' xmlns:ns1='http://schemas.openxmlformats.org/package/2006/metadata/core-properties' " w:xpath="/ns1:coreProperties[1]/ns0:creator[1]" w:storeItemID="{6C3C8BC8-F283-45AE-878A-BAB7291924A1}"/>
              <w:text/>
            </w:sdtPr>
            <w:sdtEndPr/>
            <w:sdtContent>
              <w:r w:rsidR="00A05C13">
                <w:t>Jimmy Fridh</w:t>
              </w:r>
            </w:sdtContent>
          </w:sdt>
          <w:r w:rsidR="00801A8B" w:rsidRPr="005E4C67">
            <w:t xml:space="preserve"> </w:t>
          </w:r>
          <w:r w:rsidR="0056032B" w:rsidRPr="007F28EA">
            <w:rPr>
              <w:color w:val="A33662" w:themeColor="accent1"/>
            </w:rPr>
            <w:t>|</w:t>
          </w:r>
          <w:r w:rsidR="0056032B">
            <w:t xml:space="preserve"> DOKUMENTÄGARE </w:t>
          </w:r>
          <w:r w:rsidR="00A05C13">
            <w:rPr>
              <w:rFonts w:asciiTheme="minorHAnsi" w:hAnsiTheme="minorHAnsi" w:cstheme="minorHAnsi"/>
              <w:sz w:val="15"/>
              <w:szCs w:val="15"/>
            </w:rPr>
            <w:t>Tjänsteförvaltningen, Personuppgifgtstjänsten</w:t>
          </w:r>
          <w:r w:rsidR="0056032B" w:rsidRPr="005E4C67">
            <w:rPr>
              <w:color w:val="A33662" w:themeColor="accent1"/>
            </w:rPr>
            <w:t xml:space="preserve"> </w:t>
          </w:r>
          <w:r w:rsidR="00801A8B" w:rsidRPr="005E4C67">
            <w:rPr>
              <w:color w:val="A33662" w:themeColor="accent1"/>
            </w:rPr>
            <w:t>|</w:t>
          </w:r>
          <w:r w:rsidR="00801A8B" w:rsidRPr="005E4C67">
            <w:t xml:space="preserve"> </w:t>
          </w:r>
          <w:r w:rsidR="00CC6BD7">
            <w:br/>
          </w:r>
          <w:r w:rsidR="00801A8B" w:rsidRPr="005E4C67">
            <w:t>Version</w:t>
          </w:r>
          <w:r>
            <w:t>:</w:t>
          </w:r>
          <w:r w:rsidR="00801A8B" w:rsidRPr="005E4C67">
            <w:t xml:space="preserve"> </w:t>
          </w:r>
          <w:r w:rsidR="00A05C13">
            <w:rPr>
              <w:rFonts w:asciiTheme="minorHAnsi" w:hAnsiTheme="minorHAnsi" w:cstheme="minorHAnsi"/>
              <w:sz w:val="15"/>
              <w:szCs w:val="15"/>
            </w:rPr>
            <w:t>5.</w:t>
          </w:r>
          <w:r w:rsidR="00120F94">
            <w:rPr>
              <w:rFonts w:asciiTheme="minorHAnsi" w:hAnsiTheme="minorHAnsi" w:cstheme="minorHAnsi"/>
              <w:sz w:val="15"/>
              <w:szCs w:val="15"/>
            </w:rPr>
            <w:t>1</w:t>
          </w:r>
          <w:r w:rsidR="00801A8B" w:rsidRPr="005E4C67">
            <w:t xml:space="preserve"> </w:t>
          </w:r>
          <w:r w:rsidR="00801A8B" w:rsidRPr="005E4C67">
            <w:rPr>
              <w:color w:val="A33662" w:themeColor="accent1"/>
            </w:rPr>
            <w:t>|</w:t>
          </w:r>
          <w:r w:rsidR="00801A8B" w:rsidRPr="005E4C67">
            <w:t xml:space="preserve"> datum</w:t>
          </w:r>
          <w:r>
            <w:t>:</w:t>
          </w:r>
          <w:r w:rsidR="00801A8B" w:rsidRPr="005E4C67">
            <w:t xml:space="preserve"> </w:t>
          </w:r>
          <w:sdt>
            <w:sdtPr>
              <w:rPr>
                <w:rFonts w:asciiTheme="minorHAnsi" w:hAnsiTheme="minorHAnsi" w:cstheme="minorHAnsi"/>
                <w:sz w:val="15"/>
                <w:szCs w:val="15"/>
              </w:rPr>
              <w:id w:val="-786121496"/>
              <w:date w:fullDate="2024-11-28T00:00:00Z">
                <w:dateFormat w:val="yyyy-MM-dd"/>
                <w:lid w:val="sv-SE"/>
                <w:storeMappedDataAs w:val="dateTime"/>
                <w:calendar w:val="gregorian"/>
              </w:date>
            </w:sdtPr>
            <w:sdtEndPr/>
            <w:sdtContent>
              <w:r w:rsidR="00804C8B">
                <w:rPr>
                  <w:rFonts w:asciiTheme="minorHAnsi" w:hAnsiTheme="minorHAnsi" w:cstheme="minorHAnsi"/>
                  <w:sz w:val="15"/>
                  <w:szCs w:val="15"/>
                </w:rPr>
                <w:t>2024-</w:t>
              </w:r>
              <w:r w:rsidR="00120F94">
                <w:rPr>
                  <w:rFonts w:asciiTheme="minorHAnsi" w:hAnsiTheme="minorHAnsi" w:cstheme="minorHAnsi"/>
                  <w:sz w:val="15"/>
                  <w:szCs w:val="15"/>
                </w:rPr>
                <w:t>1</w:t>
              </w:r>
              <w:r w:rsidR="00701DF4">
                <w:rPr>
                  <w:rFonts w:asciiTheme="minorHAnsi" w:hAnsiTheme="minorHAnsi" w:cstheme="minorHAnsi"/>
                  <w:sz w:val="15"/>
                  <w:szCs w:val="15"/>
                </w:rPr>
                <w:t>1-28</w:t>
              </w:r>
            </w:sdtContent>
          </w:sdt>
        </w:p>
      </w:tc>
    </w:tr>
  </w:tbl>
  <w:p w14:paraId="038175A4" w14:textId="77777777" w:rsidR="00801A8B" w:rsidRPr="00DF19B1" w:rsidRDefault="00801A8B" w:rsidP="005E4C67">
    <w:pPr>
      <w:pStyle w:val="Sidhuvud"/>
    </w:pPr>
  </w:p>
</w:hdr>
</file>

<file path=word/intelligence2.xml><?xml version="1.0" encoding="utf-8"?>
<int2:intelligence xmlns:int2="http://schemas.microsoft.com/office/intelligence/2020/intelligence" xmlns:oel="http://schemas.microsoft.com/office/2019/extlst">
  <int2:observations>
    <int2:textHash int2:hashCode="HQK+BNgTq9kj4U" int2:id="XxCezFuN">
      <int2:state int2:value="Rejected" int2:type="AugLoop_Text_Critique"/>
    </int2:textHash>
    <int2:textHash int2:hashCode="HbkFkLryFE7I2V" int2:id="mN3rkdM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D438FD6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7919EA"/>
    <w:multiLevelType w:val="hybridMultilevel"/>
    <w:tmpl w:val="A82074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0530227A"/>
    <w:multiLevelType w:val="multilevel"/>
    <w:tmpl w:val="1F88F1F2"/>
    <w:lvl w:ilvl="0">
      <w:start w:val="1"/>
      <w:numFmt w:val="bullet"/>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CE3152D"/>
    <w:multiLevelType w:val="hybridMultilevel"/>
    <w:tmpl w:val="D05E3A54"/>
    <w:lvl w:ilvl="0" w:tplc="041D0001">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0D3D178D"/>
    <w:multiLevelType w:val="hybridMultilevel"/>
    <w:tmpl w:val="4482887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5" w15:restartNumberingAfterBreak="0">
    <w:nsid w:val="1A6A1988"/>
    <w:multiLevelType w:val="multilevel"/>
    <w:tmpl w:val="8050F7DC"/>
    <w:lvl w:ilvl="0">
      <w:start w:val="1"/>
      <w:numFmt w:val="decimal"/>
      <w:pStyle w:val="Numreradrubrik1"/>
      <w:lvlText w:val="%1"/>
      <w:lvlJc w:val="left"/>
      <w:pPr>
        <w:ind w:left="851" w:hanging="851"/>
      </w:pPr>
      <w:rPr>
        <w:rFonts w:hint="default"/>
        <w:i w:val="0"/>
        <w:iCs w:val="0"/>
        <w:color w:val="auto"/>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6B06683"/>
    <w:multiLevelType w:val="hybridMultilevel"/>
    <w:tmpl w:val="18B4F78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8614997"/>
    <w:multiLevelType w:val="hybridMultilevel"/>
    <w:tmpl w:val="D7DA7B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2A6B18B0"/>
    <w:multiLevelType w:val="hybridMultilevel"/>
    <w:tmpl w:val="8A74F4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41C5FAB"/>
    <w:multiLevelType w:val="hybridMultilevel"/>
    <w:tmpl w:val="C97083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38AF63C3"/>
    <w:multiLevelType w:val="multilevel"/>
    <w:tmpl w:val="50846754"/>
    <w:styleLink w:val="111111"/>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2A45FCA"/>
    <w:multiLevelType w:val="hybridMultilevel"/>
    <w:tmpl w:val="B2ECBBAA"/>
    <w:lvl w:ilvl="0" w:tplc="C91CF138">
      <w:start w:val="5"/>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31378C2"/>
    <w:multiLevelType w:val="hybridMultilevel"/>
    <w:tmpl w:val="E5D013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39B521C"/>
    <w:multiLevelType w:val="hybridMultilevel"/>
    <w:tmpl w:val="A754DDE4"/>
    <w:lvl w:ilvl="0" w:tplc="041D0001">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4436041F"/>
    <w:multiLevelType w:val="hybridMultilevel"/>
    <w:tmpl w:val="B7420F0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6" w15:restartNumberingAfterBreak="0">
    <w:nsid w:val="454E7913"/>
    <w:multiLevelType w:val="hybridMultilevel"/>
    <w:tmpl w:val="3B269CC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7" w15:restartNumberingAfterBreak="0">
    <w:nsid w:val="47967878"/>
    <w:multiLevelType w:val="hybridMultilevel"/>
    <w:tmpl w:val="91E0A5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CB02770"/>
    <w:multiLevelType w:val="hybridMultilevel"/>
    <w:tmpl w:val="9CB8C200"/>
    <w:lvl w:ilvl="0" w:tplc="84ECF78E">
      <w:numFmt w:val="bullet"/>
      <w:lvlText w:val="-"/>
      <w:lvlJc w:val="left"/>
      <w:pPr>
        <w:ind w:left="720" w:hanging="360"/>
      </w:pPr>
      <w:rPr>
        <w:rFonts w:ascii="Georgia" w:eastAsia="Calibri" w:hAnsi="Georgia" w:cs="Times New Roman"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2021F6E"/>
    <w:multiLevelType w:val="multilevel"/>
    <w:tmpl w:val="F34C31BC"/>
    <w:lvl w:ilvl="0">
      <w:start w:val="1"/>
      <w:numFmt w:val="decimal"/>
      <w:pStyle w:val="SoSNumreradlista"/>
      <w:lvlText w:val="%1. "/>
      <w:lvlJc w:val="left"/>
      <w:pPr>
        <w:ind w:left="255" w:hanging="255"/>
      </w:pPr>
    </w:lvl>
    <w:lvl w:ilvl="1">
      <w:numFmt w:val="decimal"/>
      <w:lvlText w:val="−"/>
      <w:lvlJc w:val="left"/>
      <w:pPr>
        <w:tabs>
          <w:tab w:val="num" w:pos="198"/>
        </w:tabs>
        <w:ind w:left="391" w:hanging="193"/>
      </w:pPr>
      <w:rPr>
        <w:rFonts w:ascii="Arial" w:hAnsi="Arial" w:cs="Times New Roman" w:hint="default"/>
      </w:rPr>
    </w:lvl>
    <w:lvl w:ilvl="2">
      <w:numFmt w:val="decimal"/>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34D4298"/>
    <w:multiLevelType w:val="hybridMultilevel"/>
    <w:tmpl w:val="F8580A0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653457E5"/>
    <w:multiLevelType w:val="hybridMultilevel"/>
    <w:tmpl w:val="883E23F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654724A4"/>
    <w:multiLevelType w:val="hybridMultilevel"/>
    <w:tmpl w:val="C1767B3C"/>
    <w:lvl w:ilvl="0" w:tplc="041D0001">
      <w:start w:val="1"/>
      <w:numFmt w:val="bullet"/>
      <w:lvlText w:val=""/>
      <w:lvlJc w:val="left"/>
      <w:pPr>
        <w:ind w:left="3479" w:hanging="360"/>
      </w:pPr>
      <w:rPr>
        <w:rFonts w:ascii="Symbol" w:hAnsi="Symbol" w:hint="default"/>
      </w:rPr>
    </w:lvl>
    <w:lvl w:ilvl="1" w:tplc="041D0003" w:tentative="1">
      <w:start w:val="1"/>
      <w:numFmt w:val="bullet"/>
      <w:lvlText w:val="o"/>
      <w:lvlJc w:val="left"/>
      <w:pPr>
        <w:ind w:left="4199" w:hanging="360"/>
      </w:pPr>
      <w:rPr>
        <w:rFonts w:ascii="Courier New" w:hAnsi="Courier New" w:cs="Courier New" w:hint="default"/>
      </w:rPr>
    </w:lvl>
    <w:lvl w:ilvl="2" w:tplc="041D0005" w:tentative="1">
      <w:start w:val="1"/>
      <w:numFmt w:val="bullet"/>
      <w:lvlText w:val=""/>
      <w:lvlJc w:val="left"/>
      <w:pPr>
        <w:ind w:left="4919" w:hanging="360"/>
      </w:pPr>
      <w:rPr>
        <w:rFonts w:ascii="Wingdings" w:hAnsi="Wingdings" w:hint="default"/>
      </w:rPr>
    </w:lvl>
    <w:lvl w:ilvl="3" w:tplc="041D0001" w:tentative="1">
      <w:start w:val="1"/>
      <w:numFmt w:val="bullet"/>
      <w:lvlText w:val=""/>
      <w:lvlJc w:val="left"/>
      <w:pPr>
        <w:ind w:left="5639" w:hanging="360"/>
      </w:pPr>
      <w:rPr>
        <w:rFonts w:ascii="Symbol" w:hAnsi="Symbol" w:hint="default"/>
      </w:rPr>
    </w:lvl>
    <w:lvl w:ilvl="4" w:tplc="041D0003" w:tentative="1">
      <w:start w:val="1"/>
      <w:numFmt w:val="bullet"/>
      <w:lvlText w:val="o"/>
      <w:lvlJc w:val="left"/>
      <w:pPr>
        <w:ind w:left="6359" w:hanging="360"/>
      </w:pPr>
      <w:rPr>
        <w:rFonts w:ascii="Courier New" w:hAnsi="Courier New" w:cs="Courier New" w:hint="default"/>
      </w:rPr>
    </w:lvl>
    <w:lvl w:ilvl="5" w:tplc="041D0005" w:tentative="1">
      <w:start w:val="1"/>
      <w:numFmt w:val="bullet"/>
      <w:lvlText w:val=""/>
      <w:lvlJc w:val="left"/>
      <w:pPr>
        <w:ind w:left="7079" w:hanging="360"/>
      </w:pPr>
      <w:rPr>
        <w:rFonts w:ascii="Wingdings" w:hAnsi="Wingdings" w:hint="default"/>
      </w:rPr>
    </w:lvl>
    <w:lvl w:ilvl="6" w:tplc="041D0001" w:tentative="1">
      <w:start w:val="1"/>
      <w:numFmt w:val="bullet"/>
      <w:lvlText w:val=""/>
      <w:lvlJc w:val="left"/>
      <w:pPr>
        <w:ind w:left="7799" w:hanging="360"/>
      </w:pPr>
      <w:rPr>
        <w:rFonts w:ascii="Symbol" w:hAnsi="Symbol" w:hint="default"/>
      </w:rPr>
    </w:lvl>
    <w:lvl w:ilvl="7" w:tplc="041D0003" w:tentative="1">
      <w:start w:val="1"/>
      <w:numFmt w:val="bullet"/>
      <w:lvlText w:val="o"/>
      <w:lvlJc w:val="left"/>
      <w:pPr>
        <w:ind w:left="8519" w:hanging="360"/>
      </w:pPr>
      <w:rPr>
        <w:rFonts w:ascii="Courier New" w:hAnsi="Courier New" w:cs="Courier New" w:hint="default"/>
      </w:rPr>
    </w:lvl>
    <w:lvl w:ilvl="8" w:tplc="041D0005" w:tentative="1">
      <w:start w:val="1"/>
      <w:numFmt w:val="bullet"/>
      <w:lvlText w:val=""/>
      <w:lvlJc w:val="left"/>
      <w:pPr>
        <w:ind w:left="9239" w:hanging="360"/>
      </w:pPr>
      <w:rPr>
        <w:rFonts w:ascii="Wingdings" w:hAnsi="Wingdings" w:hint="default"/>
      </w:rPr>
    </w:lvl>
  </w:abstractNum>
  <w:abstractNum w:abstractNumId="33" w15:restartNumberingAfterBreak="0">
    <w:nsid w:val="73543F63"/>
    <w:multiLevelType w:val="hybridMultilevel"/>
    <w:tmpl w:val="56402AF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34"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40E0FC1"/>
    <w:multiLevelType w:val="multilevel"/>
    <w:tmpl w:val="208292D2"/>
    <w:lvl w:ilvl="0">
      <w:start w:val="1"/>
      <w:numFmt w:val="bullet"/>
      <w:lvlText w:val=""/>
      <w:lvlJc w:val="left"/>
      <w:pPr>
        <w:tabs>
          <w:tab w:val="num" w:pos="567"/>
        </w:tabs>
        <w:ind w:left="567" w:hanging="207"/>
      </w:pPr>
      <w:rPr>
        <w:rFonts w:ascii="Symbol" w:hAnsi="Symbol" w:hint="default"/>
        <w:color w:val="00A9A7"/>
        <w:sz w:val="28"/>
        <w:szCs w:val="24"/>
      </w:rPr>
    </w:lvl>
    <w:lvl w:ilvl="1">
      <w:start w:val="1"/>
      <w:numFmt w:val="bullet"/>
      <w:lvlText w:val=""/>
      <w:lvlJc w:val="left"/>
      <w:pPr>
        <w:tabs>
          <w:tab w:val="num" w:pos="1247"/>
        </w:tabs>
        <w:ind w:left="1247" w:hanging="167"/>
      </w:pPr>
      <w:rPr>
        <w:rFonts w:ascii="Symbol" w:hAnsi="Symbol" w:hint="default"/>
        <w:color w:val="auto"/>
      </w:rPr>
    </w:lvl>
    <w:lvl w:ilvl="2">
      <w:start w:val="1"/>
      <w:numFmt w:val="bullet"/>
      <w:lvlText w:val=""/>
      <w:lvlJc w:val="left"/>
      <w:pPr>
        <w:tabs>
          <w:tab w:val="num" w:pos="1797"/>
        </w:tabs>
        <w:ind w:left="1985" w:hanging="185"/>
      </w:pPr>
      <w:rPr>
        <w:rFonts w:ascii="Symbol" w:hAnsi="Symbol" w:hint="default"/>
        <w:color w:val="auto"/>
      </w:rPr>
    </w:lvl>
    <w:lvl w:ilvl="3">
      <w:start w:val="1"/>
      <w:numFmt w:val="bullet"/>
      <w:lvlText w:val=""/>
      <w:lvlJc w:val="left"/>
      <w:pPr>
        <w:tabs>
          <w:tab w:val="num" w:pos="2722"/>
        </w:tabs>
        <w:ind w:left="2722" w:hanging="202"/>
      </w:pPr>
      <w:rPr>
        <w:rFonts w:ascii="Symbol" w:hAnsi="Symbol" w:hint="default"/>
        <w:color w:val="auto"/>
      </w:rPr>
    </w:lvl>
    <w:lvl w:ilvl="4">
      <w:start w:val="1"/>
      <w:numFmt w:val="bullet"/>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abstractNum w:abstractNumId="36" w15:restartNumberingAfterBreak="0">
    <w:nsid w:val="78A1077F"/>
    <w:multiLevelType w:val="hybridMultilevel"/>
    <w:tmpl w:val="14A8D1B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num w:numId="1" w16cid:durableId="1745839629">
    <w:abstractNumId w:val="34"/>
  </w:num>
  <w:num w:numId="2" w16cid:durableId="1338998500">
    <w:abstractNumId w:val="3"/>
  </w:num>
  <w:num w:numId="3" w16cid:durableId="1548420207">
    <w:abstractNumId w:val="2"/>
  </w:num>
  <w:num w:numId="4" w16cid:durableId="1016731682">
    <w:abstractNumId w:val="1"/>
  </w:num>
  <w:num w:numId="5" w16cid:durableId="461769583">
    <w:abstractNumId w:val="0"/>
  </w:num>
  <w:num w:numId="6" w16cid:durableId="1205290510">
    <w:abstractNumId w:val="10"/>
  </w:num>
  <w:num w:numId="7" w16cid:durableId="52394517">
    <w:abstractNumId w:val="7"/>
  </w:num>
  <w:num w:numId="8" w16cid:durableId="177157300">
    <w:abstractNumId w:val="6"/>
  </w:num>
  <w:num w:numId="9" w16cid:durableId="1783181096">
    <w:abstractNumId w:val="5"/>
  </w:num>
  <w:num w:numId="10" w16cid:durableId="1244799581">
    <w:abstractNumId w:val="4"/>
  </w:num>
  <w:num w:numId="11" w16cid:durableId="1969821534">
    <w:abstractNumId w:val="12"/>
  </w:num>
  <w:num w:numId="12" w16cid:durableId="575626184">
    <w:abstractNumId w:val="10"/>
  </w:num>
  <w:num w:numId="13" w16cid:durableId="15092522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44433391">
    <w:abstractNumId w:val="15"/>
  </w:num>
  <w:num w:numId="15" w16cid:durableId="89933171">
    <w:abstractNumId w:val="11"/>
  </w:num>
  <w:num w:numId="16" w16cid:durableId="240532519">
    <w:abstractNumId w:val="19"/>
  </w:num>
  <w:num w:numId="17" w16cid:durableId="18624805">
    <w:abstractNumId w:val="8"/>
  </w:num>
  <w:num w:numId="18" w16cid:durableId="1192954259">
    <w:abstractNumId w:val="17"/>
  </w:num>
  <w:num w:numId="19" w16cid:durableId="1379821885">
    <w:abstractNumId w:val="22"/>
  </w:num>
  <w:num w:numId="20" w16cid:durableId="910576669">
    <w:abstractNumId w:val="35"/>
  </w:num>
  <w:num w:numId="21" w16cid:durableId="1450128452">
    <w:abstractNumId w:val="28"/>
  </w:num>
  <w:num w:numId="22" w16cid:durableId="1618639830">
    <w:abstractNumId w:val="27"/>
  </w:num>
  <w:num w:numId="23" w16cid:durableId="1136988229">
    <w:abstractNumId w:val="36"/>
  </w:num>
  <w:num w:numId="24" w16cid:durableId="952513475">
    <w:abstractNumId w:val="29"/>
  </w:num>
  <w:num w:numId="25" w16cid:durableId="482744751">
    <w:abstractNumId w:val="14"/>
  </w:num>
  <w:num w:numId="26" w16cid:durableId="472455702">
    <w:abstractNumId w:val="27"/>
  </w:num>
  <w:num w:numId="27" w16cid:durableId="1402799021">
    <w:abstractNumId w:val="33"/>
  </w:num>
  <w:num w:numId="28" w16cid:durableId="588074877">
    <w:abstractNumId w:val="25"/>
  </w:num>
  <w:num w:numId="29" w16cid:durableId="2140487339">
    <w:abstractNumId w:val="26"/>
  </w:num>
  <w:num w:numId="30" w16cid:durableId="241961369">
    <w:abstractNumId w:val="20"/>
  </w:num>
  <w:num w:numId="31" w16cid:durableId="1255822013">
    <w:abstractNumId w:val="31"/>
  </w:num>
  <w:num w:numId="32" w16cid:durableId="1587226376">
    <w:abstractNumId w:val="30"/>
  </w:num>
  <w:num w:numId="33" w16cid:durableId="1787460747">
    <w:abstractNumId w:val="9"/>
  </w:num>
  <w:num w:numId="34" w16cid:durableId="1271426351">
    <w:abstractNumId w:val="18"/>
  </w:num>
  <w:num w:numId="35" w16cid:durableId="293297976">
    <w:abstractNumId w:val="24"/>
  </w:num>
  <w:num w:numId="36" w16cid:durableId="539585281">
    <w:abstractNumId w:val="16"/>
  </w:num>
  <w:num w:numId="37" w16cid:durableId="2145124844">
    <w:abstractNumId w:val="13"/>
  </w:num>
  <w:num w:numId="38" w16cid:durableId="1993484611">
    <w:abstractNumId w:val="32"/>
  </w:num>
  <w:num w:numId="39" w16cid:durableId="889144895">
    <w:abstractNumId w:val="23"/>
  </w:num>
  <w:num w:numId="40" w16cid:durableId="700127868">
    <w:abstractNumId w:val="21"/>
  </w:num>
  <w:num w:numId="41" w16cid:durableId="4982038">
    <w:abstractNumId w:val="15"/>
  </w:num>
  <w:num w:numId="42" w16cid:durableId="7741289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2E"/>
    <w:rsid w:val="00000DA2"/>
    <w:rsid w:val="0000293D"/>
    <w:rsid w:val="00002ADA"/>
    <w:rsid w:val="00002E7D"/>
    <w:rsid w:val="0000378B"/>
    <w:rsid w:val="00004B08"/>
    <w:rsid w:val="00005112"/>
    <w:rsid w:val="00005124"/>
    <w:rsid w:val="000070FC"/>
    <w:rsid w:val="00007A0D"/>
    <w:rsid w:val="00010CDF"/>
    <w:rsid w:val="00010E1D"/>
    <w:rsid w:val="000124AB"/>
    <w:rsid w:val="00012E5D"/>
    <w:rsid w:val="000132E7"/>
    <w:rsid w:val="00013449"/>
    <w:rsid w:val="00013497"/>
    <w:rsid w:val="000139CE"/>
    <w:rsid w:val="00014924"/>
    <w:rsid w:val="00014F50"/>
    <w:rsid w:val="0001505F"/>
    <w:rsid w:val="0001612E"/>
    <w:rsid w:val="00020DFD"/>
    <w:rsid w:val="000213C2"/>
    <w:rsid w:val="00021A72"/>
    <w:rsid w:val="00022845"/>
    <w:rsid w:val="00023CF5"/>
    <w:rsid w:val="00025CD0"/>
    <w:rsid w:val="00026B4C"/>
    <w:rsid w:val="00026D10"/>
    <w:rsid w:val="00026D4B"/>
    <w:rsid w:val="00027EA1"/>
    <w:rsid w:val="000304A9"/>
    <w:rsid w:val="0003102D"/>
    <w:rsid w:val="000317ED"/>
    <w:rsid w:val="000324D8"/>
    <w:rsid w:val="00032549"/>
    <w:rsid w:val="000325F8"/>
    <w:rsid w:val="000328A1"/>
    <w:rsid w:val="00032908"/>
    <w:rsid w:val="00032CD3"/>
    <w:rsid w:val="00032CFF"/>
    <w:rsid w:val="00035021"/>
    <w:rsid w:val="00035243"/>
    <w:rsid w:val="00035827"/>
    <w:rsid w:val="0003665B"/>
    <w:rsid w:val="000378CA"/>
    <w:rsid w:val="00040F26"/>
    <w:rsid w:val="000428AA"/>
    <w:rsid w:val="00042AA5"/>
    <w:rsid w:val="0004305B"/>
    <w:rsid w:val="000452F4"/>
    <w:rsid w:val="0004616E"/>
    <w:rsid w:val="00047380"/>
    <w:rsid w:val="00047927"/>
    <w:rsid w:val="00047DCC"/>
    <w:rsid w:val="00050AD4"/>
    <w:rsid w:val="00050E79"/>
    <w:rsid w:val="00051028"/>
    <w:rsid w:val="00051630"/>
    <w:rsid w:val="00051F19"/>
    <w:rsid w:val="00053842"/>
    <w:rsid w:val="000541D6"/>
    <w:rsid w:val="00054C98"/>
    <w:rsid w:val="00054CDA"/>
    <w:rsid w:val="000566EB"/>
    <w:rsid w:val="00056E51"/>
    <w:rsid w:val="000570EF"/>
    <w:rsid w:val="00057797"/>
    <w:rsid w:val="00060CC2"/>
    <w:rsid w:val="000612B3"/>
    <w:rsid w:val="00062961"/>
    <w:rsid w:val="00063026"/>
    <w:rsid w:val="00063943"/>
    <w:rsid w:val="00063C10"/>
    <w:rsid w:val="00065329"/>
    <w:rsid w:val="00066973"/>
    <w:rsid w:val="00067513"/>
    <w:rsid w:val="00070142"/>
    <w:rsid w:val="00072A69"/>
    <w:rsid w:val="0007347E"/>
    <w:rsid w:val="0007387D"/>
    <w:rsid w:val="000743B5"/>
    <w:rsid w:val="00074A2B"/>
    <w:rsid w:val="0007515E"/>
    <w:rsid w:val="0007582E"/>
    <w:rsid w:val="0007592E"/>
    <w:rsid w:val="0007776A"/>
    <w:rsid w:val="000800CA"/>
    <w:rsid w:val="00081E07"/>
    <w:rsid w:val="00081ED1"/>
    <w:rsid w:val="00082B48"/>
    <w:rsid w:val="00082BD6"/>
    <w:rsid w:val="00082C2B"/>
    <w:rsid w:val="0008377A"/>
    <w:rsid w:val="00083807"/>
    <w:rsid w:val="00083ADD"/>
    <w:rsid w:val="00083D54"/>
    <w:rsid w:val="00083E44"/>
    <w:rsid w:val="00084EC6"/>
    <w:rsid w:val="0008652C"/>
    <w:rsid w:val="000868E6"/>
    <w:rsid w:val="000879D1"/>
    <w:rsid w:val="00087AED"/>
    <w:rsid w:val="00087BBA"/>
    <w:rsid w:val="00092194"/>
    <w:rsid w:val="000927CE"/>
    <w:rsid w:val="000949CC"/>
    <w:rsid w:val="00095470"/>
    <w:rsid w:val="00095D27"/>
    <w:rsid w:val="00096B7B"/>
    <w:rsid w:val="00096F49"/>
    <w:rsid w:val="00096F8E"/>
    <w:rsid w:val="000975CE"/>
    <w:rsid w:val="00097992"/>
    <w:rsid w:val="00097D22"/>
    <w:rsid w:val="000A0140"/>
    <w:rsid w:val="000A0536"/>
    <w:rsid w:val="000A0C2A"/>
    <w:rsid w:val="000A0C75"/>
    <w:rsid w:val="000A0F93"/>
    <w:rsid w:val="000A1688"/>
    <w:rsid w:val="000A259F"/>
    <w:rsid w:val="000A3ACB"/>
    <w:rsid w:val="000A42C5"/>
    <w:rsid w:val="000A46CB"/>
    <w:rsid w:val="000A49DD"/>
    <w:rsid w:val="000A4A9F"/>
    <w:rsid w:val="000A4F7A"/>
    <w:rsid w:val="000A5862"/>
    <w:rsid w:val="000A5A4C"/>
    <w:rsid w:val="000A63D0"/>
    <w:rsid w:val="000A6BDF"/>
    <w:rsid w:val="000A73D7"/>
    <w:rsid w:val="000A7ED4"/>
    <w:rsid w:val="000B1959"/>
    <w:rsid w:val="000B1C53"/>
    <w:rsid w:val="000B3DEF"/>
    <w:rsid w:val="000B420C"/>
    <w:rsid w:val="000B64F9"/>
    <w:rsid w:val="000B68BC"/>
    <w:rsid w:val="000C19EE"/>
    <w:rsid w:val="000C1BE0"/>
    <w:rsid w:val="000C2B25"/>
    <w:rsid w:val="000C3876"/>
    <w:rsid w:val="000C39B9"/>
    <w:rsid w:val="000C5EC8"/>
    <w:rsid w:val="000C60B1"/>
    <w:rsid w:val="000C60F9"/>
    <w:rsid w:val="000C63E0"/>
    <w:rsid w:val="000C6A3F"/>
    <w:rsid w:val="000C7422"/>
    <w:rsid w:val="000D1FD2"/>
    <w:rsid w:val="000D2874"/>
    <w:rsid w:val="000D29F7"/>
    <w:rsid w:val="000D3ACE"/>
    <w:rsid w:val="000D3C91"/>
    <w:rsid w:val="000D4286"/>
    <w:rsid w:val="000D518D"/>
    <w:rsid w:val="000D5500"/>
    <w:rsid w:val="000D5784"/>
    <w:rsid w:val="000D6197"/>
    <w:rsid w:val="000D6E1D"/>
    <w:rsid w:val="000D6F93"/>
    <w:rsid w:val="000D787A"/>
    <w:rsid w:val="000D7DE5"/>
    <w:rsid w:val="000E04AD"/>
    <w:rsid w:val="000E16C2"/>
    <w:rsid w:val="000E1F8A"/>
    <w:rsid w:val="000E213D"/>
    <w:rsid w:val="000E2499"/>
    <w:rsid w:val="000E2576"/>
    <w:rsid w:val="000E2A03"/>
    <w:rsid w:val="000E3591"/>
    <w:rsid w:val="000E3D6A"/>
    <w:rsid w:val="000E4C31"/>
    <w:rsid w:val="000E527F"/>
    <w:rsid w:val="000E555D"/>
    <w:rsid w:val="000E5752"/>
    <w:rsid w:val="000E584B"/>
    <w:rsid w:val="000E6D14"/>
    <w:rsid w:val="000E6E46"/>
    <w:rsid w:val="000E73FF"/>
    <w:rsid w:val="000F0E2A"/>
    <w:rsid w:val="000F1D09"/>
    <w:rsid w:val="000F2E62"/>
    <w:rsid w:val="000F2EF1"/>
    <w:rsid w:val="000F2F68"/>
    <w:rsid w:val="000F359A"/>
    <w:rsid w:val="000F3C05"/>
    <w:rsid w:val="000F3C9C"/>
    <w:rsid w:val="000F4DD0"/>
    <w:rsid w:val="000F52A5"/>
    <w:rsid w:val="000F6951"/>
    <w:rsid w:val="00100697"/>
    <w:rsid w:val="00101799"/>
    <w:rsid w:val="001018F8"/>
    <w:rsid w:val="0010206C"/>
    <w:rsid w:val="00102CED"/>
    <w:rsid w:val="00103028"/>
    <w:rsid w:val="00104615"/>
    <w:rsid w:val="00104807"/>
    <w:rsid w:val="00106E6E"/>
    <w:rsid w:val="00110E71"/>
    <w:rsid w:val="00111A07"/>
    <w:rsid w:val="0011207E"/>
    <w:rsid w:val="001132EC"/>
    <w:rsid w:val="00114876"/>
    <w:rsid w:val="00114F3C"/>
    <w:rsid w:val="00115954"/>
    <w:rsid w:val="00115964"/>
    <w:rsid w:val="001163C3"/>
    <w:rsid w:val="001169F6"/>
    <w:rsid w:val="00117E4A"/>
    <w:rsid w:val="0012060C"/>
    <w:rsid w:val="00120F94"/>
    <w:rsid w:val="00121C54"/>
    <w:rsid w:val="00123669"/>
    <w:rsid w:val="00123C15"/>
    <w:rsid w:val="00124DAC"/>
    <w:rsid w:val="00124FB2"/>
    <w:rsid w:val="00125389"/>
    <w:rsid w:val="00126588"/>
    <w:rsid w:val="001302E2"/>
    <w:rsid w:val="00130577"/>
    <w:rsid w:val="0013077A"/>
    <w:rsid w:val="00131376"/>
    <w:rsid w:val="0013177F"/>
    <w:rsid w:val="00131B2C"/>
    <w:rsid w:val="00131DED"/>
    <w:rsid w:val="001322A1"/>
    <w:rsid w:val="0013242A"/>
    <w:rsid w:val="00132CB4"/>
    <w:rsid w:val="001334FB"/>
    <w:rsid w:val="00134161"/>
    <w:rsid w:val="00134865"/>
    <w:rsid w:val="00134F30"/>
    <w:rsid w:val="00135E2E"/>
    <w:rsid w:val="00136BE5"/>
    <w:rsid w:val="00136C6B"/>
    <w:rsid w:val="00137390"/>
    <w:rsid w:val="00140462"/>
    <w:rsid w:val="00140C6A"/>
    <w:rsid w:val="00141620"/>
    <w:rsid w:val="001425F9"/>
    <w:rsid w:val="00142663"/>
    <w:rsid w:val="00142667"/>
    <w:rsid w:val="00142671"/>
    <w:rsid w:val="00142866"/>
    <w:rsid w:val="00142E61"/>
    <w:rsid w:val="00144643"/>
    <w:rsid w:val="00144949"/>
    <w:rsid w:val="00144EF2"/>
    <w:rsid w:val="001453F3"/>
    <w:rsid w:val="00145641"/>
    <w:rsid w:val="0014577F"/>
    <w:rsid w:val="00146467"/>
    <w:rsid w:val="00146B6A"/>
    <w:rsid w:val="00150144"/>
    <w:rsid w:val="0015247C"/>
    <w:rsid w:val="001532DC"/>
    <w:rsid w:val="00153519"/>
    <w:rsid w:val="001537E9"/>
    <w:rsid w:val="00155589"/>
    <w:rsid w:val="00155592"/>
    <w:rsid w:val="00156468"/>
    <w:rsid w:val="00156A37"/>
    <w:rsid w:val="00156BE3"/>
    <w:rsid w:val="00156DC8"/>
    <w:rsid w:val="00156E81"/>
    <w:rsid w:val="00160201"/>
    <w:rsid w:val="001613D7"/>
    <w:rsid w:val="001621E3"/>
    <w:rsid w:val="001636C7"/>
    <w:rsid w:val="001638D2"/>
    <w:rsid w:val="00163ECB"/>
    <w:rsid w:val="00164181"/>
    <w:rsid w:val="00164A11"/>
    <w:rsid w:val="001655BA"/>
    <w:rsid w:val="00166000"/>
    <w:rsid w:val="00166BD5"/>
    <w:rsid w:val="001677D9"/>
    <w:rsid w:val="0017188F"/>
    <w:rsid w:val="00172287"/>
    <w:rsid w:val="00172652"/>
    <w:rsid w:val="00173417"/>
    <w:rsid w:val="00173A50"/>
    <w:rsid w:val="00173AFB"/>
    <w:rsid w:val="00173DC0"/>
    <w:rsid w:val="00174154"/>
    <w:rsid w:val="00174D69"/>
    <w:rsid w:val="00176780"/>
    <w:rsid w:val="00180193"/>
    <w:rsid w:val="001813C2"/>
    <w:rsid w:val="00182F64"/>
    <w:rsid w:val="00183B32"/>
    <w:rsid w:val="00184015"/>
    <w:rsid w:val="0018450E"/>
    <w:rsid w:val="00184BAF"/>
    <w:rsid w:val="00185440"/>
    <w:rsid w:val="00186A82"/>
    <w:rsid w:val="00186F50"/>
    <w:rsid w:val="00190ED7"/>
    <w:rsid w:val="0019186E"/>
    <w:rsid w:val="00191C69"/>
    <w:rsid w:val="00192D01"/>
    <w:rsid w:val="001935EB"/>
    <w:rsid w:val="00193E3B"/>
    <w:rsid w:val="0019680D"/>
    <w:rsid w:val="001A1D6F"/>
    <w:rsid w:val="001A238B"/>
    <w:rsid w:val="001A2590"/>
    <w:rsid w:val="001A3B02"/>
    <w:rsid w:val="001A3CF1"/>
    <w:rsid w:val="001A4DF4"/>
    <w:rsid w:val="001A6370"/>
    <w:rsid w:val="001A7D3F"/>
    <w:rsid w:val="001B13B8"/>
    <w:rsid w:val="001B1852"/>
    <w:rsid w:val="001B2002"/>
    <w:rsid w:val="001B2A7D"/>
    <w:rsid w:val="001B3CB4"/>
    <w:rsid w:val="001B4097"/>
    <w:rsid w:val="001B456C"/>
    <w:rsid w:val="001B4BB9"/>
    <w:rsid w:val="001B4F27"/>
    <w:rsid w:val="001C0998"/>
    <w:rsid w:val="001C2124"/>
    <w:rsid w:val="001C2A4C"/>
    <w:rsid w:val="001C2D26"/>
    <w:rsid w:val="001C41AC"/>
    <w:rsid w:val="001C566C"/>
    <w:rsid w:val="001C6883"/>
    <w:rsid w:val="001C7285"/>
    <w:rsid w:val="001D0A9E"/>
    <w:rsid w:val="001D1501"/>
    <w:rsid w:val="001D1572"/>
    <w:rsid w:val="001D247D"/>
    <w:rsid w:val="001D2A66"/>
    <w:rsid w:val="001D3205"/>
    <w:rsid w:val="001D43E6"/>
    <w:rsid w:val="001D56DE"/>
    <w:rsid w:val="001D594C"/>
    <w:rsid w:val="001D7200"/>
    <w:rsid w:val="001D747C"/>
    <w:rsid w:val="001D793A"/>
    <w:rsid w:val="001E06A2"/>
    <w:rsid w:val="001E0CCF"/>
    <w:rsid w:val="001E1D78"/>
    <w:rsid w:val="001E338E"/>
    <w:rsid w:val="001E3CD5"/>
    <w:rsid w:val="001E52B3"/>
    <w:rsid w:val="001E5624"/>
    <w:rsid w:val="001E56BB"/>
    <w:rsid w:val="001E5842"/>
    <w:rsid w:val="001E663A"/>
    <w:rsid w:val="001E678A"/>
    <w:rsid w:val="001E6D6F"/>
    <w:rsid w:val="001E7416"/>
    <w:rsid w:val="001E75F6"/>
    <w:rsid w:val="001E79B0"/>
    <w:rsid w:val="001F0505"/>
    <w:rsid w:val="001F07AB"/>
    <w:rsid w:val="001F0B9F"/>
    <w:rsid w:val="001F0E5A"/>
    <w:rsid w:val="001F28EC"/>
    <w:rsid w:val="001F47EA"/>
    <w:rsid w:val="001F59D2"/>
    <w:rsid w:val="001F7631"/>
    <w:rsid w:val="00200C7A"/>
    <w:rsid w:val="002018B5"/>
    <w:rsid w:val="00201BB0"/>
    <w:rsid w:val="002023DF"/>
    <w:rsid w:val="00203316"/>
    <w:rsid w:val="00203578"/>
    <w:rsid w:val="00203636"/>
    <w:rsid w:val="00204120"/>
    <w:rsid w:val="002043DB"/>
    <w:rsid w:val="0020468E"/>
    <w:rsid w:val="00206564"/>
    <w:rsid w:val="002066D0"/>
    <w:rsid w:val="00206889"/>
    <w:rsid w:val="00207028"/>
    <w:rsid w:val="00211FEB"/>
    <w:rsid w:val="00212B1F"/>
    <w:rsid w:val="00213D84"/>
    <w:rsid w:val="00214C5A"/>
    <w:rsid w:val="002151A6"/>
    <w:rsid w:val="0021531E"/>
    <w:rsid w:val="0021537D"/>
    <w:rsid w:val="00215AB6"/>
    <w:rsid w:val="0021685F"/>
    <w:rsid w:val="00216883"/>
    <w:rsid w:val="0021688B"/>
    <w:rsid w:val="00216B85"/>
    <w:rsid w:val="00216D6B"/>
    <w:rsid w:val="00220070"/>
    <w:rsid w:val="00220246"/>
    <w:rsid w:val="00220B93"/>
    <w:rsid w:val="00220E06"/>
    <w:rsid w:val="00221F8D"/>
    <w:rsid w:val="0022231F"/>
    <w:rsid w:val="002229F5"/>
    <w:rsid w:val="002255D9"/>
    <w:rsid w:val="00225695"/>
    <w:rsid w:val="002257C5"/>
    <w:rsid w:val="002259A5"/>
    <w:rsid w:val="00225B2C"/>
    <w:rsid w:val="00230162"/>
    <w:rsid w:val="00231347"/>
    <w:rsid w:val="00232E40"/>
    <w:rsid w:val="0023309C"/>
    <w:rsid w:val="002346A2"/>
    <w:rsid w:val="00235229"/>
    <w:rsid w:val="00235637"/>
    <w:rsid w:val="00237076"/>
    <w:rsid w:val="00237D8B"/>
    <w:rsid w:val="00237E05"/>
    <w:rsid w:val="00237F1D"/>
    <w:rsid w:val="0024006A"/>
    <w:rsid w:val="00241E62"/>
    <w:rsid w:val="002436BA"/>
    <w:rsid w:val="00244368"/>
    <w:rsid w:val="002448D9"/>
    <w:rsid w:val="00246036"/>
    <w:rsid w:val="002467DF"/>
    <w:rsid w:val="002469B0"/>
    <w:rsid w:val="00247375"/>
    <w:rsid w:val="0024745A"/>
    <w:rsid w:val="00250876"/>
    <w:rsid w:val="0025091F"/>
    <w:rsid w:val="00250B7E"/>
    <w:rsid w:val="00252376"/>
    <w:rsid w:val="00253D2B"/>
    <w:rsid w:val="00256588"/>
    <w:rsid w:val="00256717"/>
    <w:rsid w:val="00256D2A"/>
    <w:rsid w:val="002611BD"/>
    <w:rsid w:val="002611DF"/>
    <w:rsid w:val="002611ED"/>
    <w:rsid w:val="00261659"/>
    <w:rsid w:val="00262244"/>
    <w:rsid w:val="00264BA1"/>
    <w:rsid w:val="00265596"/>
    <w:rsid w:val="0026575D"/>
    <w:rsid w:val="002669D0"/>
    <w:rsid w:val="00266DF1"/>
    <w:rsid w:val="002670C5"/>
    <w:rsid w:val="002675E3"/>
    <w:rsid w:val="00267CAE"/>
    <w:rsid w:val="00270B40"/>
    <w:rsid w:val="002716D4"/>
    <w:rsid w:val="00271B80"/>
    <w:rsid w:val="00271DC7"/>
    <w:rsid w:val="00272C11"/>
    <w:rsid w:val="00275749"/>
    <w:rsid w:val="00275852"/>
    <w:rsid w:val="002768D4"/>
    <w:rsid w:val="002772AA"/>
    <w:rsid w:val="0028002A"/>
    <w:rsid w:val="00280F5C"/>
    <w:rsid w:val="0028232B"/>
    <w:rsid w:val="002835C9"/>
    <w:rsid w:val="00283A5B"/>
    <w:rsid w:val="002841C5"/>
    <w:rsid w:val="00284CF2"/>
    <w:rsid w:val="00287736"/>
    <w:rsid w:val="00287AA8"/>
    <w:rsid w:val="0029097E"/>
    <w:rsid w:val="00290F91"/>
    <w:rsid w:val="0029183F"/>
    <w:rsid w:val="00293672"/>
    <w:rsid w:val="00293DAB"/>
    <w:rsid w:val="00294136"/>
    <w:rsid w:val="002943A4"/>
    <w:rsid w:val="0029448E"/>
    <w:rsid w:val="00297AF0"/>
    <w:rsid w:val="00297C76"/>
    <w:rsid w:val="00297CE9"/>
    <w:rsid w:val="002A0C82"/>
    <w:rsid w:val="002A0E9B"/>
    <w:rsid w:val="002A2071"/>
    <w:rsid w:val="002A223C"/>
    <w:rsid w:val="002A2B9F"/>
    <w:rsid w:val="002A2F99"/>
    <w:rsid w:val="002A309A"/>
    <w:rsid w:val="002A3759"/>
    <w:rsid w:val="002A433D"/>
    <w:rsid w:val="002A5159"/>
    <w:rsid w:val="002A63A7"/>
    <w:rsid w:val="002A7F92"/>
    <w:rsid w:val="002B0347"/>
    <w:rsid w:val="002B09CF"/>
    <w:rsid w:val="002B3371"/>
    <w:rsid w:val="002B3781"/>
    <w:rsid w:val="002B3E72"/>
    <w:rsid w:val="002B4FD0"/>
    <w:rsid w:val="002B5CC2"/>
    <w:rsid w:val="002B5FE5"/>
    <w:rsid w:val="002B6C1C"/>
    <w:rsid w:val="002B7AFA"/>
    <w:rsid w:val="002B7C1D"/>
    <w:rsid w:val="002B7EDB"/>
    <w:rsid w:val="002C06C6"/>
    <w:rsid w:val="002C0BB0"/>
    <w:rsid w:val="002C2E76"/>
    <w:rsid w:val="002C401B"/>
    <w:rsid w:val="002C4610"/>
    <w:rsid w:val="002C66A6"/>
    <w:rsid w:val="002C684A"/>
    <w:rsid w:val="002C6CF0"/>
    <w:rsid w:val="002D05BB"/>
    <w:rsid w:val="002D1A4F"/>
    <w:rsid w:val="002D1E4B"/>
    <w:rsid w:val="002D1FA4"/>
    <w:rsid w:val="002D265C"/>
    <w:rsid w:val="002D321D"/>
    <w:rsid w:val="002D34B5"/>
    <w:rsid w:val="002D4A13"/>
    <w:rsid w:val="002D7217"/>
    <w:rsid w:val="002D75E3"/>
    <w:rsid w:val="002E0A22"/>
    <w:rsid w:val="002E0EB2"/>
    <w:rsid w:val="002E0FDA"/>
    <w:rsid w:val="002E114D"/>
    <w:rsid w:val="002E2C8C"/>
    <w:rsid w:val="002E3689"/>
    <w:rsid w:val="002E3810"/>
    <w:rsid w:val="002E3A37"/>
    <w:rsid w:val="002E423B"/>
    <w:rsid w:val="002E4ED0"/>
    <w:rsid w:val="002E5143"/>
    <w:rsid w:val="002E52A9"/>
    <w:rsid w:val="002E54E4"/>
    <w:rsid w:val="002E5AA9"/>
    <w:rsid w:val="002E7A8A"/>
    <w:rsid w:val="002F0A27"/>
    <w:rsid w:val="002F1853"/>
    <w:rsid w:val="002F2203"/>
    <w:rsid w:val="002F2295"/>
    <w:rsid w:val="002F277C"/>
    <w:rsid w:val="002F3694"/>
    <w:rsid w:val="002F3DAA"/>
    <w:rsid w:val="002F5D1F"/>
    <w:rsid w:val="002F624C"/>
    <w:rsid w:val="002F6A9B"/>
    <w:rsid w:val="002F70A7"/>
    <w:rsid w:val="002F7366"/>
    <w:rsid w:val="002F7F51"/>
    <w:rsid w:val="003003E9"/>
    <w:rsid w:val="003009BF"/>
    <w:rsid w:val="00301702"/>
    <w:rsid w:val="00301C1E"/>
    <w:rsid w:val="00302058"/>
    <w:rsid w:val="00302EDB"/>
    <w:rsid w:val="00303C3E"/>
    <w:rsid w:val="00304360"/>
    <w:rsid w:val="003045D6"/>
    <w:rsid w:val="00305299"/>
    <w:rsid w:val="003056F0"/>
    <w:rsid w:val="00306E7A"/>
    <w:rsid w:val="00306ECC"/>
    <w:rsid w:val="0031002A"/>
    <w:rsid w:val="00310CC8"/>
    <w:rsid w:val="00310FA8"/>
    <w:rsid w:val="00311202"/>
    <w:rsid w:val="0031164C"/>
    <w:rsid w:val="003136D7"/>
    <w:rsid w:val="00313811"/>
    <w:rsid w:val="003160D6"/>
    <w:rsid w:val="00317330"/>
    <w:rsid w:val="00317663"/>
    <w:rsid w:val="00317CFA"/>
    <w:rsid w:val="00321257"/>
    <w:rsid w:val="00322119"/>
    <w:rsid w:val="00322215"/>
    <w:rsid w:val="00322D65"/>
    <w:rsid w:val="00324330"/>
    <w:rsid w:val="003248A0"/>
    <w:rsid w:val="00324BC6"/>
    <w:rsid w:val="00325411"/>
    <w:rsid w:val="00326D57"/>
    <w:rsid w:val="00327552"/>
    <w:rsid w:val="003305DD"/>
    <w:rsid w:val="0033118E"/>
    <w:rsid w:val="0033239D"/>
    <w:rsid w:val="00332ED0"/>
    <w:rsid w:val="00334295"/>
    <w:rsid w:val="00334D78"/>
    <w:rsid w:val="0033525F"/>
    <w:rsid w:val="00335434"/>
    <w:rsid w:val="00335B98"/>
    <w:rsid w:val="0034087B"/>
    <w:rsid w:val="00340CA2"/>
    <w:rsid w:val="00344A01"/>
    <w:rsid w:val="00345CC1"/>
    <w:rsid w:val="003468B6"/>
    <w:rsid w:val="00346B15"/>
    <w:rsid w:val="00347379"/>
    <w:rsid w:val="003475B1"/>
    <w:rsid w:val="003479ED"/>
    <w:rsid w:val="00347F63"/>
    <w:rsid w:val="0035044E"/>
    <w:rsid w:val="00351040"/>
    <w:rsid w:val="003513B2"/>
    <w:rsid w:val="00351693"/>
    <w:rsid w:val="00351706"/>
    <w:rsid w:val="00352087"/>
    <w:rsid w:val="00352F95"/>
    <w:rsid w:val="003538CD"/>
    <w:rsid w:val="00353B52"/>
    <w:rsid w:val="00354430"/>
    <w:rsid w:val="003551B6"/>
    <w:rsid w:val="0035600B"/>
    <w:rsid w:val="003562C2"/>
    <w:rsid w:val="00356747"/>
    <w:rsid w:val="00357AFA"/>
    <w:rsid w:val="00360389"/>
    <w:rsid w:val="0036067A"/>
    <w:rsid w:val="00361119"/>
    <w:rsid w:val="003628D2"/>
    <w:rsid w:val="00363119"/>
    <w:rsid w:val="0036320D"/>
    <w:rsid w:val="00363445"/>
    <w:rsid w:val="003648F2"/>
    <w:rsid w:val="003656BC"/>
    <w:rsid w:val="00365962"/>
    <w:rsid w:val="00366AA4"/>
    <w:rsid w:val="003672FD"/>
    <w:rsid w:val="00367A2E"/>
    <w:rsid w:val="00367D4E"/>
    <w:rsid w:val="0037047F"/>
    <w:rsid w:val="003706B6"/>
    <w:rsid w:val="003718B7"/>
    <w:rsid w:val="00372318"/>
    <w:rsid w:val="00372B2A"/>
    <w:rsid w:val="00373A82"/>
    <w:rsid w:val="00374274"/>
    <w:rsid w:val="00374503"/>
    <w:rsid w:val="0037477C"/>
    <w:rsid w:val="003759F1"/>
    <w:rsid w:val="00376266"/>
    <w:rsid w:val="003774F4"/>
    <w:rsid w:val="003826CB"/>
    <w:rsid w:val="0038463B"/>
    <w:rsid w:val="003847E1"/>
    <w:rsid w:val="00384800"/>
    <w:rsid w:val="0038489C"/>
    <w:rsid w:val="003852BC"/>
    <w:rsid w:val="00385673"/>
    <w:rsid w:val="00386244"/>
    <w:rsid w:val="00387122"/>
    <w:rsid w:val="0038725C"/>
    <w:rsid w:val="0039024E"/>
    <w:rsid w:val="003904AB"/>
    <w:rsid w:val="00390937"/>
    <w:rsid w:val="00391380"/>
    <w:rsid w:val="00391AE2"/>
    <w:rsid w:val="00392108"/>
    <w:rsid w:val="00392BC6"/>
    <w:rsid w:val="0039512E"/>
    <w:rsid w:val="003954FE"/>
    <w:rsid w:val="00395E31"/>
    <w:rsid w:val="0039658C"/>
    <w:rsid w:val="003977E2"/>
    <w:rsid w:val="003A0141"/>
    <w:rsid w:val="003A0FEC"/>
    <w:rsid w:val="003A129F"/>
    <w:rsid w:val="003A1A6E"/>
    <w:rsid w:val="003A30A1"/>
    <w:rsid w:val="003A3415"/>
    <w:rsid w:val="003A36CF"/>
    <w:rsid w:val="003A5144"/>
    <w:rsid w:val="003A53AA"/>
    <w:rsid w:val="003A5F22"/>
    <w:rsid w:val="003A7975"/>
    <w:rsid w:val="003B047F"/>
    <w:rsid w:val="003B15B6"/>
    <w:rsid w:val="003B31BA"/>
    <w:rsid w:val="003B32D7"/>
    <w:rsid w:val="003B339F"/>
    <w:rsid w:val="003B4159"/>
    <w:rsid w:val="003B4EB1"/>
    <w:rsid w:val="003B58A5"/>
    <w:rsid w:val="003B5957"/>
    <w:rsid w:val="003B7119"/>
    <w:rsid w:val="003C071F"/>
    <w:rsid w:val="003C28A0"/>
    <w:rsid w:val="003C5915"/>
    <w:rsid w:val="003C5FC9"/>
    <w:rsid w:val="003C667C"/>
    <w:rsid w:val="003D03F6"/>
    <w:rsid w:val="003D07CC"/>
    <w:rsid w:val="003D09AB"/>
    <w:rsid w:val="003D0FEB"/>
    <w:rsid w:val="003D1AD5"/>
    <w:rsid w:val="003D2202"/>
    <w:rsid w:val="003D27CF"/>
    <w:rsid w:val="003D30C8"/>
    <w:rsid w:val="003D331B"/>
    <w:rsid w:val="003D3A1A"/>
    <w:rsid w:val="003D3B31"/>
    <w:rsid w:val="003D3E17"/>
    <w:rsid w:val="003D4BFC"/>
    <w:rsid w:val="003D5F38"/>
    <w:rsid w:val="003D7E1C"/>
    <w:rsid w:val="003E0F84"/>
    <w:rsid w:val="003E1411"/>
    <w:rsid w:val="003E1741"/>
    <w:rsid w:val="003E1A60"/>
    <w:rsid w:val="003E2985"/>
    <w:rsid w:val="003E2F59"/>
    <w:rsid w:val="003E375B"/>
    <w:rsid w:val="003E3ADF"/>
    <w:rsid w:val="003E6146"/>
    <w:rsid w:val="003E72D9"/>
    <w:rsid w:val="003F0ADA"/>
    <w:rsid w:val="003F0BD7"/>
    <w:rsid w:val="003F1034"/>
    <w:rsid w:val="003F163F"/>
    <w:rsid w:val="003F1C95"/>
    <w:rsid w:val="003F1F86"/>
    <w:rsid w:val="003F54F9"/>
    <w:rsid w:val="003F5A0F"/>
    <w:rsid w:val="003F5A9F"/>
    <w:rsid w:val="003F6772"/>
    <w:rsid w:val="003F6C4C"/>
    <w:rsid w:val="003F7BB3"/>
    <w:rsid w:val="00400F39"/>
    <w:rsid w:val="00400FB2"/>
    <w:rsid w:val="00402F4D"/>
    <w:rsid w:val="004042A6"/>
    <w:rsid w:val="004049F2"/>
    <w:rsid w:val="0040563D"/>
    <w:rsid w:val="0040608A"/>
    <w:rsid w:val="0040640C"/>
    <w:rsid w:val="0040685F"/>
    <w:rsid w:val="004108AA"/>
    <w:rsid w:val="00411FB3"/>
    <w:rsid w:val="0041210A"/>
    <w:rsid w:val="00412217"/>
    <w:rsid w:val="00412FD0"/>
    <w:rsid w:val="00413016"/>
    <w:rsid w:val="004136D5"/>
    <w:rsid w:val="00414F7D"/>
    <w:rsid w:val="00415FA5"/>
    <w:rsid w:val="00416708"/>
    <w:rsid w:val="00416EA8"/>
    <w:rsid w:val="00416F29"/>
    <w:rsid w:val="00416F91"/>
    <w:rsid w:val="00417FFB"/>
    <w:rsid w:val="004206F2"/>
    <w:rsid w:val="00420913"/>
    <w:rsid w:val="00420B0E"/>
    <w:rsid w:val="0042244D"/>
    <w:rsid w:val="00422D01"/>
    <w:rsid w:val="00423F00"/>
    <w:rsid w:val="0042509E"/>
    <w:rsid w:val="004259AD"/>
    <w:rsid w:val="00426511"/>
    <w:rsid w:val="0043008D"/>
    <w:rsid w:val="004310EA"/>
    <w:rsid w:val="004313C0"/>
    <w:rsid w:val="004320F4"/>
    <w:rsid w:val="0043276E"/>
    <w:rsid w:val="004333A3"/>
    <w:rsid w:val="00433DA7"/>
    <w:rsid w:val="004340ED"/>
    <w:rsid w:val="00434205"/>
    <w:rsid w:val="004358AA"/>
    <w:rsid w:val="0043662B"/>
    <w:rsid w:val="004374B5"/>
    <w:rsid w:val="00437DED"/>
    <w:rsid w:val="00440AB8"/>
    <w:rsid w:val="004416BB"/>
    <w:rsid w:val="00441DC2"/>
    <w:rsid w:val="00442311"/>
    <w:rsid w:val="00443096"/>
    <w:rsid w:val="00444F22"/>
    <w:rsid w:val="00444F7E"/>
    <w:rsid w:val="004457CA"/>
    <w:rsid w:val="0044594F"/>
    <w:rsid w:val="0044698B"/>
    <w:rsid w:val="00447A1B"/>
    <w:rsid w:val="00450B36"/>
    <w:rsid w:val="00450C2C"/>
    <w:rsid w:val="00450C7E"/>
    <w:rsid w:val="0045160D"/>
    <w:rsid w:val="00452104"/>
    <w:rsid w:val="00452474"/>
    <w:rsid w:val="00452636"/>
    <w:rsid w:val="00452B68"/>
    <w:rsid w:val="00452FAC"/>
    <w:rsid w:val="004539FA"/>
    <w:rsid w:val="0045501C"/>
    <w:rsid w:val="00455204"/>
    <w:rsid w:val="0045592D"/>
    <w:rsid w:val="00455E82"/>
    <w:rsid w:val="00455F21"/>
    <w:rsid w:val="004561C3"/>
    <w:rsid w:val="0045668F"/>
    <w:rsid w:val="00457540"/>
    <w:rsid w:val="00457573"/>
    <w:rsid w:val="004579C9"/>
    <w:rsid w:val="00460259"/>
    <w:rsid w:val="0046128B"/>
    <w:rsid w:val="004612B2"/>
    <w:rsid w:val="0046254F"/>
    <w:rsid w:val="00462856"/>
    <w:rsid w:val="00463F60"/>
    <w:rsid w:val="00464132"/>
    <w:rsid w:val="00465FF2"/>
    <w:rsid w:val="00466ABB"/>
    <w:rsid w:val="00466F59"/>
    <w:rsid w:val="0047065A"/>
    <w:rsid w:val="0047163F"/>
    <w:rsid w:val="00471A21"/>
    <w:rsid w:val="00471FD1"/>
    <w:rsid w:val="0047234D"/>
    <w:rsid w:val="00472FE4"/>
    <w:rsid w:val="004740F5"/>
    <w:rsid w:val="00474B01"/>
    <w:rsid w:val="00474E8C"/>
    <w:rsid w:val="00476C98"/>
    <w:rsid w:val="00476DDD"/>
    <w:rsid w:val="00477A84"/>
    <w:rsid w:val="00481060"/>
    <w:rsid w:val="00481791"/>
    <w:rsid w:val="00483F66"/>
    <w:rsid w:val="004853B8"/>
    <w:rsid w:val="00485786"/>
    <w:rsid w:val="004860A3"/>
    <w:rsid w:val="0048647D"/>
    <w:rsid w:val="004871A1"/>
    <w:rsid w:val="0048739B"/>
    <w:rsid w:val="004879AF"/>
    <w:rsid w:val="0049017E"/>
    <w:rsid w:val="00490A75"/>
    <w:rsid w:val="0049141B"/>
    <w:rsid w:val="00492DF8"/>
    <w:rsid w:val="004936BB"/>
    <w:rsid w:val="0049452B"/>
    <w:rsid w:val="004959AF"/>
    <w:rsid w:val="0049695B"/>
    <w:rsid w:val="00497BB8"/>
    <w:rsid w:val="00497EDF"/>
    <w:rsid w:val="004A0465"/>
    <w:rsid w:val="004A0E63"/>
    <w:rsid w:val="004A17AC"/>
    <w:rsid w:val="004A2629"/>
    <w:rsid w:val="004A2973"/>
    <w:rsid w:val="004A29F6"/>
    <w:rsid w:val="004A33D1"/>
    <w:rsid w:val="004A547B"/>
    <w:rsid w:val="004A5CD0"/>
    <w:rsid w:val="004A6833"/>
    <w:rsid w:val="004A720A"/>
    <w:rsid w:val="004A78BC"/>
    <w:rsid w:val="004A7ADA"/>
    <w:rsid w:val="004A7ADE"/>
    <w:rsid w:val="004B04AD"/>
    <w:rsid w:val="004B1536"/>
    <w:rsid w:val="004B1B6A"/>
    <w:rsid w:val="004B245D"/>
    <w:rsid w:val="004B2F43"/>
    <w:rsid w:val="004B300C"/>
    <w:rsid w:val="004B50D7"/>
    <w:rsid w:val="004B57F0"/>
    <w:rsid w:val="004B626F"/>
    <w:rsid w:val="004B6CE5"/>
    <w:rsid w:val="004C07E1"/>
    <w:rsid w:val="004C0B33"/>
    <w:rsid w:val="004C0E62"/>
    <w:rsid w:val="004C2085"/>
    <w:rsid w:val="004C29C8"/>
    <w:rsid w:val="004C4F2C"/>
    <w:rsid w:val="004C4F32"/>
    <w:rsid w:val="004C5753"/>
    <w:rsid w:val="004C5D61"/>
    <w:rsid w:val="004C5E2D"/>
    <w:rsid w:val="004C79FA"/>
    <w:rsid w:val="004C7CD9"/>
    <w:rsid w:val="004D06A1"/>
    <w:rsid w:val="004D14FF"/>
    <w:rsid w:val="004D242A"/>
    <w:rsid w:val="004D2564"/>
    <w:rsid w:val="004D26C4"/>
    <w:rsid w:val="004D2F05"/>
    <w:rsid w:val="004D3511"/>
    <w:rsid w:val="004D3A4D"/>
    <w:rsid w:val="004D4830"/>
    <w:rsid w:val="004D4E2E"/>
    <w:rsid w:val="004D5A36"/>
    <w:rsid w:val="004D5B7B"/>
    <w:rsid w:val="004D5BA9"/>
    <w:rsid w:val="004D5CB6"/>
    <w:rsid w:val="004D6C16"/>
    <w:rsid w:val="004D7753"/>
    <w:rsid w:val="004D7B4B"/>
    <w:rsid w:val="004D7C64"/>
    <w:rsid w:val="004E0337"/>
    <w:rsid w:val="004E08FC"/>
    <w:rsid w:val="004E0B05"/>
    <w:rsid w:val="004E1B5F"/>
    <w:rsid w:val="004E36BA"/>
    <w:rsid w:val="004E4132"/>
    <w:rsid w:val="004E4362"/>
    <w:rsid w:val="004E4672"/>
    <w:rsid w:val="004E4BE9"/>
    <w:rsid w:val="004E5090"/>
    <w:rsid w:val="004E514B"/>
    <w:rsid w:val="004E5F95"/>
    <w:rsid w:val="004E6FE1"/>
    <w:rsid w:val="004E7AF4"/>
    <w:rsid w:val="004F0363"/>
    <w:rsid w:val="004F0F75"/>
    <w:rsid w:val="004F2653"/>
    <w:rsid w:val="004F3888"/>
    <w:rsid w:val="004F5073"/>
    <w:rsid w:val="004F582F"/>
    <w:rsid w:val="004F5B22"/>
    <w:rsid w:val="004F6521"/>
    <w:rsid w:val="004F6E9F"/>
    <w:rsid w:val="00500267"/>
    <w:rsid w:val="00500642"/>
    <w:rsid w:val="005013C3"/>
    <w:rsid w:val="0050195B"/>
    <w:rsid w:val="00501AEA"/>
    <w:rsid w:val="00502257"/>
    <w:rsid w:val="00502996"/>
    <w:rsid w:val="00502B2B"/>
    <w:rsid w:val="005039D3"/>
    <w:rsid w:val="00504D42"/>
    <w:rsid w:val="00505882"/>
    <w:rsid w:val="00507158"/>
    <w:rsid w:val="005076D6"/>
    <w:rsid w:val="00507813"/>
    <w:rsid w:val="00507932"/>
    <w:rsid w:val="00507965"/>
    <w:rsid w:val="00510B17"/>
    <w:rsid w:val="00513F36"/>
    <w:rsid w:val="005142F8"/>
    <w:rsid w:val="005163DC"/>
    <w:rsid w:val="005164D2"/>
    <w:rsid w:val="00517AA4"/>
    <w:rsid w:val="00520158"/>
    <w:rsid w:val="00520B80"/>
    <w:rsid w:val="0052251B"/>
    <w:rsid w:val="005226B0"/>
    <w:rsid w:val="00522D74"/>
    <w:rsid w:val="005236CF"/>
    <w:rsid w:val="00523AC9"/>
    <w:rsid w:val="00523B9E"/>
    <w:rsid w:val="00524D15"/>
    <w:rsid w:val="00525103"/>
    <w:rsid w:val="00525514"/>
    <w:rsid w:val="00526495"/>
    <w:rsid w:val="005268C3"/>
    <w:rsid w:val="00526F53"/>
    <w:rsid w:val="00531996"/>
    <w:rsid w:val="005320F7"/>
    <w:rsid w:val="0053280F"/>
    <w:rsid w:val="005351BC"/>
    <w:rsid w:val="00535980"/>
    <w:rsid w:val="00535B2A"/>
    <w:rsid w:val="005377E7"/>
    <w:rsid w:val="0054080A"/>
    <w:rsid w:val="00541021"/>
    <w:rsid w:val="00541420"/>
    <w:rsid w:val="00541F28"/>
    <w:rsid w:val="00542163"/>
    <w:rsid w:val="0054458B"/>
    <w:rsid w:val="00544A38"/>
    <w:rsid w:val="00546560"/>
    <w:rsid w:val="005465D9"/>
    <w:rsid w:val="00546E14"/>
    <w:rsid w:val="005472E2"/>
    <w:rsid w:val="00551DCF"/>
    <w:rsid w:val="005522FF"/>
    <w:rsid w:val="005530A4"/>
    <w:rsid w:val="005533E2"/>
    <w:rsid w:val="005537A8"/>
    <w:rsid w:val="00555767"/>
    <w:rsid w:val="00556226"/>
    <w:rsid w:val="00557F10"/>
    <w:rsid w:val="0056032B"/>
    <w:rsid w:val="00560D68"/>
    <w:rsid w:val="0056288B"/>
    <w:rsid w:val="00563F85"/>
    <w:rsid w:val="00564205"/>
    <w:rsid w:val="005643D8"/>
    <w:rsid w:val="00565979"/>
    <w:rsid w:val="005666FF"/>
    <w:rsid w:val="00566D53"/>
    <w:rsid w:val="00566F61"/>
    <w:rsid w:val="0056705A"/>
    <w:rsid w:val="00567932"/>
    <w:rsid w:val="00571CFC"/>
    <w:rsid w:val="00571DEE"/>
    <w:rsid w:val="00572410"/>
    <w:rsid w:val="0057279F"/>
    <w:rsid w:val="00572AB3"/>
    <w:rsid w:val="005739D1"/>
    <w:rsid w:val="00573D58"/>
    <w:rsid w:val="00573DB9"/>
    <w:rsid w:val="005741C9"/>
    <w:rsid w:val="00574D43"/>
    <w:rsid w:val="005750BB"/>
    <w:rsid w:val="00575835"/>
    <w:rsid w:val="00575871"/>
    <w:rsid w:val="00576387"/>
    <w:rsid w:val="00577029"/>
    <w:rsid w:val="005778FE"/>
    <w:rsid w:val="0058017A"/>
    <w:rsid w:val="00580E4F"/>
    <w:rsid w:val="00582D68"/>
    <w:rsid w:val="0058511C"/>
    <w:rsid w:val="00586056"/>
    <w:rsid w:val="00586919"/>
    <w:rsid w:val="00586A53"/>
    <w:rsid w:val="00587644"/>
    <w:rsid w:val="00587EC6"/>
    <w:rsid w:val="00587F38"/>
    <w:rsid w:val="00590722"/>
    <w:rsid w:val="0059147B"/>
    <w:rsid w:val="00591867"/>
    <w:rsid w:val="00592E6F"/>
    <w:rsid w:val="00594D98"/>
    <w:rsid w:val="00594E9B"/>
    <w:rsid w:val="00597E34"/>
    <w:rsid w:val="005A0F95"/>
    <w:rsid w:val="005A1B6C"/>
    <w:rsid w:val="005A29C2"/>
    <w:rsid w:val="005A29CB"/>
    <w:rsid w:val="005A34D3"/>
    <w:rsid w:val="005A403A"/>
    <w:rsid w:val="005A6F62"/>
    <w:rsid w:val="005A72C1"/>
    <w:rsid w:val="005A788A"/>
    <w:rsid w:val="005B0840"/>
    <w:rsid w:val="005B0C37"/>
    <w:rsid w:val="005B22DC"/>
    <w:rsid w:val="005B344E"/>
    <w:rsid w:val="005B3DB0"/>
    <w:rsid w:val="005B435E"/>
    <w:rsid w:val="005B4377"/>
    <w:rsid w:val="005B5D6D"/>
    <w:rsid w:val="005B5DD0"/>
    <w:rsid w:val="005B6630"/>
    <w:rsid w:val="005B6DF5"/>
    <w:rsid w:val="005B7DD2"/>
    <w:rsid w:val="005B7E27"/>
    <w:rsid w:val="005C12BA"/>
    <w:rsid w:val="005C12E4"/>
    <w:rsid w:val="005C375A"/>
    <w:rsid w:val="005C428C"/>
    <w:rsid w:val="005C4A0C"/>
    <w:rsid w:val="005C54ED"/>
    <w:rsid w:val="005C5F7E"/>
    <w:rsid w:val="005C6423"/>
    <w:rsid w:val="005C6644"/>
    <w:rsid w:val="005C6EB8"/>
    <w:rsid w:val="005C74D2"/>
    <w:rsid w:val="005D013F"/>
    <w:rsid w:val="005D28B4"/>
    <w:rsid w:val="005D2B2C"/>
    <w:rsid w:val="005D493C"/>
    <w:rsid w:val="005D5040"/>
    <w:rsid w:val="005D5C12"/>
    <w:rsid w:val="005D5F92"/>
    <w:rsid w:val="005D6B84"/>
    <w:rsid w:val="005D7A3C"/>
    <w:rsid w:val="005D7BAA"/>
    <w:rsid w:val="005E0CDB"/>
    <w:rsid w:val="005E0D56"/>
    <w:rsid w:val="005E13F0"/>
    <w:rsid w:val="005E1A58"/>
    <w:rsid w:val="005E1E4F"/>
    <w:rsid w:val="005E38CA"/>
    <w:rsid w:val="005E3B44"/>
    <w:rsid w:val="005E4410"/>
    <w:rsid w:val="005E4C67"/>
    <w:rsid w:val="005E524A"/>
    <w:rsid w:val="005E6BB3"/>
    <w:rsid w:val="005E72FB"/>
    <w:rsid w:val="005F02EA"/>
    <w:rsid w:val="005F1558"/>
    <w:rsid w:val="005F2025"/>
    <w:rsid w:val="005F2265"/>
    <w:rsid w:val="005F29FB"/>
    <w:rsid w:val="005F2CCD"/>
    <w:rsid w:val="005F4264"/>
    <w:rsid w:val="005F5C09"/>
    <w:rsid w:val="005F61D7"/>
    <w:rsid w:val="005F6662"/>
    <w:rsid w:val="005FAACF"/>
    <w:rsid w:val="00600D02"/>
    <w:rsid w:val="00601F71"/>
    <w:rsid w:val="00602151"/>
    <w:rsid w:val="00603C8C"/>
    <w:rsid w:val="00604B0F"/>
    <w:rsid w:val="00605A56"/>
    <w:rsid w:val="00606B0F"/>
    <w:rsid w:val="006108A6"/>
    <w:rsid w:val="006126B2"/>
    <w:rsid w:val="006137D6"/>
    <w:rsid w:val="00615932"/>
    <w:rsid w:val="00616F66"/>
    <w:rsid w:val="006176B6"/>
    <w:rsid w:val="006178EB"/>
    <w:rsid w:val="00620400"/>
    <w:rsid w:val="00620F81"/>
    <w:rsid w:val="00621364"/>
    <w:rsid w:val="006223EC"/>
    <w:rsid w:val="0062292F"/>
    <w:rsid w:val="0062324F"/>
    <w:rsid w:val="00623C20"/>
    <w:rsid w:val="00625926"/>
    <w:rsid w:val="00630BDB"/>
    <w:rsid w:val="006321D4"/>
    <w:rsid w:val="00633D55"/>
    <w:rsid w:val="00633D79"/>
    <w:rsid w:val="0063496C"/>
    <w:rsid w:val="00634CFC"/>
    <w:rsid w:val="00634FC7"/>
    <w:rsid w:val="00636B59"/>
    <w:rsid w:val="006373A9"/>
    <w:rsid w:val="006377FB"/>
    <w:rsid w:val="00637E82"/>
    <w:rsid w:val="00637FD3"/>
    <w:rsid w:val="00640454"/>
    <w:rsid w:val="00640F0A"/>
    <w:rsid w:val="0064181A"/>
    <w:rsid w:val="00641CB0"/>
    <w:rsid w:val="00643150"/>
    <w:rsid w:val="00644FDD"/>
    <w:rsid w:val="00645090"/>
    <w:rsid w:val="00645642"/>
    <w:rsid w:val="006462E8"/>
    <w:rsid w:val="00646E07"/>
    <w:rsid w:val="00647BA2"/>
    <w:rsid w:val="00647ECB"/>
    <w:rsid w:val="006500AB"/>
    <w:rsid w:val="006506B0"/>
    <w:rsid w:val="00651C7F"/>
    <w:rsid w:val="006522CE"/>
    <w:rsid w:val="006524B0"/>
    <w:rsid w:val="00652632"/>
    <w:rsid w:val="006529FE"/>
    <w:rsid w:val="00652BCA"/>
    <w:rsid w:val="00653C00"/>
    <w:rsid w:val="00655091"/>
    <w:rsid w:val="00656658"/>
    <w:rsid w:val="00657E71"/>
    <w:rsid w:val="00660315"/>
    <w:rsid w:val="00660DFB"/>
    <w:rsid w:val="0066110B"/>
    <w:rsid w:val="00661161"/>
    <w:rsid w:val="00661CE0"/>
    <w:rsid w:val="006620CB"/>
    <w:rsid w:val="00662DE7"/>
    <w:rsid w:val="00663081"/>
    <w:rsid w:val="00663872"/>
    <w:rsid w:val="00663994"/>
    <w:rsid w:val="00665260"/>
    <w:rsid w:val="006652F7"/>
    <w:rsid w:val="00665B42"/>
    <w:rsid w:val="00666042"/>
    <w:rsid w:val="0066661D"/>
    <w:rsid w:val="0066768F"/>
    <w:rsid w:val="00667818"/>
    <w:rsid w:val="00667C29"/>
    <w:rsid w:val="00667CF4"/>
    <w:rsid w:val="00670CA1"/>
    <w:rsid w:val="0067240A"/>
    <w:rsid w:val="0067296E"/>
    <w:rsid w:val="00672BFA"/>
    <w:rsid w:val="00673503"/>
    <w:rsid w:val="006743C5"/>
    <w:rsid w:val="0067454A"/>
    <w:rsid w:val="0067578B"/>
    <w:rsid w:val="00676B94"/>
    <w:rsid w:val="00681B58"/>
    <w:rsid w:val="00681DA4"/>
    <w:rsid w:val="00683208"/>
    <w:rsid w:val="00683AE7"/>
    <w:rsid w:val="006843B5"/>
    <w:rsid w:val="006846F3"/>
    <w:rsid w:val="00684A53"/>
    <w:rsid w:val="00684AC4"/>
    <w:rsid w:val="00685C99"/>
    <w:rsid w:val="006865A4"/>
    <w:rsid w:val="00687ADB"/>
    <w:rsid w:val="006914CB"/>
    <w:rsid w:val="00692273"/>
    <w:rsid w:val="00693785"/>
    <w:rsid w:val="00693BAB"/>
    <w:rsid w:val="00693ED8"/>
    <w:rsid w:val="00694BEE"/>
    <w:rsid w:val="00695E1D"/>
    <w:rsid w:val="00697C2E"/>
    <w:rsid w:val="006A18D7"/>
    <w:rsid w:val="006A1A54"/>
    <w:rsid w:val="006A27CE"/>
    <w:rsid w:val="006A3DD4"/>
    <w:rsid w:val="006A60A8"/>
    <w:rsid w:val="006A7021"/>
    <w:rsid w:val="006A7439"/>
    <w:rsid w:val="006B058E"/>
    <w:rsid w:val="006B0779"/>
    <w:rsid w:val="006B225E"/>
    <w:rsid w:val="006B231D"/>
    <w:rsid w:val="006B3AC6"/>
    <w:rsid w:val="006B3D1E"/>
    <w:rsid w:val="006B3DF7"/>
    <w:rsid w:val="006B4765"/>
    <w:rsid w:val="006B5769"/>
    <w:rsid w:val="006B5A33"/>
    <w:rsid w:val="006B726A"/>
    <w:rsid w:val="006B7FA1"/>
    <w:rsid w:val="006C0636"/>
    <w:rsid w:val="006C0990"/>
    <w:rsid w:val="006C3124"/>
    <w:rsid w:val="006C4629"/>
    <w:rsid w:val="006C47EA"/>
    <w:rsid w:val="006C4DA1"/>
    <w:rsid w:val="006C5493"/>
    <w:rsid w:val="006C6273"/>
    <w:rsid w:val="006C696F"/>
    <w:rsid w:val="006D1E47"/>
    <w:rsid w:val="006D2089"/>
    <w:rsid w:val="006D37A5"/>
    <w:rsid w:val="006D4E89"/>
    <w:rsid w:val="006D5054"/>
    <w:rsid w:val="006D5D9B"/>
    <w:rsid w:val="006D6038"/>
    <w:rsid w:val="006D6091"/>
    <w:rsid w:val="006D7FB9"/>
    <w:rsid w:val="006E0609"/>
    <w:rsid w:val="006E13F5"/>
    <w:rsid w:val="006E1CCC"/>
    <w:rsid w:val="006E2351"/>
    <w:rsid w:val="006E3388"/>
    <w:rsid w:val="006E3FD0"/>
    <w:rsid w:val="006E43A5"/>
    <w:rsid w:val="006E4677"/>
    <w:rsid w:val="006E5E14"/>
    <w:rsid w:val="006E6496"/>
    <w:rsid w:val="006E69CB"/>
    <w:rsid w:val="006E7203"/>
    <w:rsid w:val="006E77D2"/>
    <w:rsid w:val="006F102B"/>
    <w:rsid w:val="006F168E"/>
    <w:rsid w:val="006F22D3"/>
    <w:rsid w:val="006F2F70"/>
    <w:rsid w:val="006F3041"/>
    <w:rsid w:val="006F31F0"/>
    <w:rsid w:val="006F3322"/>
    <w:rsid w:val="006F3984"/>
    <w:rsid w:val="006F43D2"/>
    <w:rsid w:val="006F4C7C"/>
    <w:rsid w:val="006F507F"/>
    <w:rsid w:val="006F5980"/>
    <w:rsid w:val="006F5AB1"/>
    <w:rsid w:val="007011FC"/>
    <w:rsid w:val="0070153E"/>
    <w:rsid w:val="00701DF4"/>
    <w:rsid w:val="00702465"/>
    <w:rsid w:val="0070443B"/>
    <w:rsid w:val="00704F9D"/>
    <w:rsid w:val="00705616"/>
    <w:rsid w:val="00705A55"/>
    <w:rsid w:val="00706E07"/>
    <w:rsid w:val="00707B49"/>
    <w:rsid w:val="00710552"/>
    <w:rsid w:val="007105E6"/>
    <w:rsid w:val="0071126F"/>
    <w:rsid w:val="00711BA8"/>
    <w:rsid w:val="00711E86"/>
    <w:rsid w:val="00712A13"/>
    <w:rsid w:val="00712C3F"/>
    <w:rsid w:val="00713333"/>
    <w:rsid w:val="007150C1"/>
    <w:rsid w:val="00715956"/>
    <w:rsid w:val="0071631B"/>
    <w:rsid w:val="00717645"/>
    <w:rsid w:val="007210B7"/>
    <w:rsid w:val="00721C95"/>
    <w:rsid w:val="00721F10"/>
    <w:rsid w:val="0072241A"/>
    <w:rsid w:val="00722C1A"/>
    <w:rsid w:val="007235F1"/>
    <w:rsid w:val="00723A79"/>
    <w:rsid w:val="0072451C"/>
    <w:rsid w:val="007247FC"/>
    <w:rsid w:val="0072640C"/>
    <w:rsid w:val="0072690F"/>
    <w:rsid w:val="00727EC2"/>
    <w:rsid w:val="007305B4"/>
    <w:rsid w:val="00731A9F"/>
    <w:rsid w:val="00732E7B"/>
    <w:rsid w:val="007330A7"/>
    <w:rsid w:val="0073341D"/>
    <w:rsid w:val="00733B7C"/>
    <w:rsid w:val="0073425B"/>
    <w:rsid w:val="00734DBF"/>
    <w:rsid w:val="00735512"/>
    <w:rsid w:val="00737193"/>
    <w:rsid w:val="00740222"/>
    <w:rsid w:val="007411BB"/>
    <w:rsid w:val="00741DC2"/>
    <w:rsid w:val="00741F6F"/>
    <w:rsid w:val="00741FEA"/>
    <w:rsid w:val="00742DF0"/>
    <w:rsid w:val="00743B83"/>
    <w:rsid w:val="00744EA0"/>
    <w:rsid w:val="00745AB6"/>
    <w:rsid w:val="00745AE4"/>
    <w:rsid w:val="00745BD5"/>
    <w:rsid w:val="00750689"/>
    <w:rsid w:val="00750CAD"/>
    <w:rsid w:val="0075168B"/>
    <w:rsid w:val="0075171F"/>
    <w:rsid w:val="007517F3"/>
    <w:rsid w:val="00751E71"/>
    <w:rsid w:val="00752500"/>
    <w:rsid w:val="007528C5"/>
    <w:rsid w:val="00752E31"/>
    <w:rsid w:val="00754649"/>
    <w:rsid w:val="00755DBF"/>
    <w:rsid w:val="0075650A"/>
    <w:rsid w:val="007578D5"/>
    <w:rsid w:val="00760E98"/>
    <w:rsid w:val="00761770"/>
    <w:rsid w:val="00761903"/>
    <w:rsid w:val="00761E70"/>
    <w:rsid w:val="00761F78"/>
    <w:rsid w:val="00762794"/>
    <w:rsid w:val="00763B56"/>
    <w:rsid w:val="007654ED"/>
    <w:rsid w:val="0076667E"/>
    <w:rsid w:val="00766895"/>
    <w:rsid w:val="00766BEC"/>
    <w:rsid w:val="00767F3D"/>
    <w:rsid w:val="00771A2B"/>
    <w:rsid w:val="00771C0D"/>
    <w:rsid w:val="00772B6E"/>
    <w:rsid w:val="00773045"/>
    <w:rsid w:val="0077350A"/>
    <w:rsid w:val="007735A1"/>
    <w:rsid w:val="007741AF"/>
    <w:rsid w:val="007751EE"/>
    <w:rsid w:val="007767E4"/>
    <w:rsid w:val="00776B4B"/>
    <w:rsid w:val="00776F1E"/>
    <w:rsid w:val="00777424"/>
    <w:rsid w:val="007776D9"/>
    <w:rsid w:val="00780523"/>
    <w:rsid w:val="00780BCD"/>
    <w:rsid w:val="007822C1"/>
    <w:rsid w:val="007823A2"/>
    <w:rsid w:val="0078296A"/>
    <w:rsid w:val="007829A9"/>
    <w:rsid w:val="007829D2"/>
    <w:rsid w:val="00782D8A"/>
    <w:rsid w:val="00783074"/>
    <w:rsid w:val="0078320D"/>
    <w:rsid w:val="00784326"/>
    <w:rsid w:val="00784F1F"/>
    <w:rsid w:val="0078522D"/>
    <w:rsid w:val="0078577B"/>
    <w:rsid w:val="00785C72"/>
    <w:rsid w:val="00785CA7"/>
    <w:rsid w:val="00785D6E"/>
    <w:rsid w:val="00786B3E"/>
    <w:rsid w:val="00786FA7"/>
    <w:rsid w:val="00787931"/>
    <w:rsid w:val="00790494"/>
    <w:rsid w:val="00792BA4"/>
    <w:rsid w:val="0079356B"/>
    <w:rsid w:val="00794DCB"/>
    <w:rsid w:val="007952D6"/>
    <w:rsid w:val="00795A82"/>
    <w:rsid w:val="00797B50"/>
    <w:rsid w:val="007A078C"/>
    <w:rsid w:val="007A0B53"/>
    <w:rsid w:val="007A2462"/>
    <w:rsid w:val="007A25B0"/>
    <w:rsid w:val="007A2B4B"/>
    <w:rsid w:val="007A2F38"/>
    <w:rsid w:val="007A4AAC"/>
    <w:rsid w:val="007A4CDD"/>
    <w:rsid w:val="007A4D08"/>
    <w:rsid w:val="007A592D"/>
    <w:rsid w:val="007A6BA9"/>
    <w:rsid w:val="007A700C"/>
    <w:rsid w:val="007A7467"/>
    <w:rsid w:val="007B1538"/>
    <w:rsid w:val="007B5095"/>
    <w:rsid w:val="007B5494"/>
    <w:rsid w:val="007B55BD"/>
    <w:rsid w:val="007B634A"/>
    <w:rsid w:val="007B6417"/>
    <w:rsid w:val="007B6778"/>
    <w:rsid w:val="007B6DFE"/>
    <w:rsid w:val="007B778E"/>
    <w:rsid w:val="007B7869"/>
    <w:rsid w:val="007C0489"/>
    <w:rsid w:val="007C09AD"/>
    <w:rsid w:val="007C1969"/>
    <w:rsid w:val="007C1D84"/>
    <w:rsid w:val="007C2D9A"/>
    <w:rsid w:val="007C5139"/>
    <w:rsid w:val="007C52C7"/>
    <w:rsid w:val="007C5391"/>
    <w:rsid w:val="007C6ABA"/>
    <w:rsid w:val="007C7A06"/>
    <w:rsid w:val="007D168B"/>
    <w:rsid w:val="007D1AB9"/>
    <w:rsid w:val="007D245A"/>
    <w:rsid w:val="007D28AE"/>
    <w:rsid w:val="007D2FD3"/>
    <w:rsid w:val="007D4DE0"/>
    <w:rsid w:val="007D5476"/>
    <w:rsid w:val="007D655D"/>
    <w:rsid w:val="007D73DF"/>
    <w:rsid w:val="007E067F"/>
    <w:rsid w:val="007E073C"/>
    <w:rsid w:val="007E0CFE"/>
    <w:rsid w:val="007E1591"/>
    <w:rsid w:val="007E16FA"/>
    <w:rsid w:val="007E1E9F"/>
    <w:rsid w:val="007E2F26"/>
    <w:rsid w:val="007E3301"/>
    <w:rsid w:val="007E3776"/>
    <w:rsid w:val="007E5DFF"/>
    <w:rsid w:val="007E5F4E"/>
    <w:rsid w:val="007E6630"/>
    <w:rsid w:val="007E6BAE"/>
    <w:rsid w:val="007E6F33"/>
    <w:rsid w:val="007E7042"/>
    <w:rsid w:val="007F176D"/>
    <w:rsid w:val="007F21EC"/>
    <w:rsid w:val="007F28EA"/>
    <w:rsid w:val="007F3109"/>
    <w:rsid w:val="007F3475"/>
    <w:rsid w:val="007F38A7"/>
    <w:rsid w:val="007F3B47"/>
    <w:rsid w:val="007F3F31"/>
    <w:rsid w:val="007F601D"/>
    <w:rsid w:val="007F7241"/>
    <w:rsid w:val="0080034F"/>
    <w:rsid w:val="00801A8B"/>
    <w:rsid w:val="00801BBF"/>
    <w:rsid w:val="008025B9"/>
    <w:rsid w:val="00802695"/>
    <w:rsid w:val="00802753"/>
    <w:rsid w:val="0080305F"/>
    <w:rsid w:val="00804215"/>
    <w:rsid w:val="00804720"/>
    <w:rsid w:val="00804C8B"/>
    <w:rsid w:val="008053D5"/>
    <w:rsid w:val="0080573B"/>
    <w:rsid w:val="00805AF6"/>
    <w:rsid w:val="0080621A"/>
    <w:rsid w:val="00810251"/>
    <w:rsid w:val="00810346"/>
    <w:rsid w:val="008114CF"/>
    <w:rsid w:val="00811F15"/>
    <w:rsid w:val="0081206D"/>
    <w:rsid w:val="00814979"/>
    <w:rsid w:val="0081523B"/>
    <w:rsid w:val="0081582B"/>
    <w:rsid w:val="008162FC"/>
    <w:rsid w:val="00816365"/>
    <w:rsid w:val="00816FA9"/>
    <w:rsid w:val="00817582"/>
    <w:rsid w:val="008175EF"/>
    <w:rsid w:val="008215CB"/>
    <w:rsid w:val="008216CF"/>
    <w:rsid w:val="00822A22"/>
    <w:rsid w:val="008230A8"/>
    <w:rsid w:val="008233FF"/>
    <w:rsid w:val="00823EAF"/>
    <w:rsid w:val="0082453E"/>
    <w:rsid w:val="00824BEB"/>
    <w:rsid w:val="008253AF"/>
    <w:rsid w:val="00825F88"/>
    <w:rsid w:val="0082605C"/>
    <w:rsid w:val="00826C8A"/>
    <w:rsid w:val="00827123"/>
    <w:rsid w:val="008303DE"/>
    <w:rsid w:val="00831052"/>
    <w:rsid w:val="0083128F"/>
    <w:rsid w:val="00831E72"/>
    <w:rsid w:val="00833270"/>
    <w:rsid w:val="00833492"/>
    <w:rsid w:val="0083360E"/>
    <w:rsid w:val="008339A6"/>
    <w:rsid w:val="00834506"/>
    <w:rsid w:val="00834B2D"/>
    <w:rsid w:val="00834E63"/>
    <w:rsid w:val="00834E7E"/>
    <w:rsid w:val="0083520B"/>
    <w:rsid w:val="008370CE"/>
    <w:rsid w:val="008373E6"/>
    <w:rsid w:val="00837901"/>
    <w:rsid w:val="008409DC"/>
    <w:rsid w:val="008424BA"/>
    <w:rsid w:val="00843872"/>
    <w:rsid w:val="00845624"/>
    <w:rsid w:val="0084580C"/>
    <w:rsid w:val="00846A07"/>
    <w:rsid w:val="00851653"/>
    <w:rsid w:val="008528FC"/>
    <w:rsid w:val="008532B1"/>
    <w:rsid w:val="008536BD"/>
    <w:rsid w:val="00853801"/>
    <w:rsid w:val="00853F4F"/>
    <w:rsid w:val="0085447F"/>
    <w:rsid w:val="00854C79"/>
    <w:rsid w:val="0085599D"/>
    <w:rsid w:val="00857003"/>
    <w:rsid w:val="008574B7"/>
    <w:rsid w:val="008575B6"/>
    <w:rsid w:val="0086008E"/>
    <w:rsid w:val="008603DC"/>
    <w:rsid w:val="0086057D"/>
    <w:rsid w:val="00861F06"/>
    <w:rsid w:val="00861FF3"/>
    <w:rsid w:val="00862157"/>
    <w:rsid w:val="00862863"/>
    <w:rsid w:val="00863CD2"/>
    <w:rsid w:val="00865216"/>
    <w:rsid w:val="008652D5"/>
    <w:rsid w:val="00867E47"/>
    <w:rsid w:val="00870403"/>
    <w:rsid w:val="00870903"/>
    <w:rsid w:val="00871579"/>
    <w:rsid w:val="00871974"/>
    <w:rsid w:val="00871B1B"/>
    <w:rsid w:val="00872968"/>
    <w:rsid w:val="00873B62"/>
    <w:rsid w:val="00875203"/>
    <w:rsid w:val="0087533D"/>
    <w:rsid w:val="00875CBE"/>
    <w:rsid w:val="00875D64"/>
    <w:rsid w:val="00875E7C"/>
    <w:rsid w:val="00875F0C"/>
    <w:rsid w:val="008765C7"/>
    <w:rsid w:val="0088026B"/>
    <w:rsid w:val="00880C71"/>
    <w:rsid w:val="00880C8B"/>
    <w:rsid w:val="00884477"/>
    <w:rsid w:val="008849B0"/>
    <w:rsid w:val="008859B1"/>
    <w:rsid w:val="00886355"/>
    <w:rsid w:val="00886365"/>
    <w:rsid w:val="00887081"/>
    <w:rsid w:val="00887BE1"/>
    <w:rsid w:val="00890B46"/>
    <w:rsid w:val="00891415"/>
    <w:rsid w:val="00891D54"/>
    <w:rsid w:val="008924AF"/>
    <w:rsid w:val="008924D9"/>
    <w:rsid w:val="008931D4"/>
    <w:rsid w:val="008934AE"/>
    <w:rsid w:val="008936A5"/>
    <w:rsid w:val="00894B68"/>
    <w:rsid w:val="00895188"/>
    <w:rsid w:val="00896051"/>
    <w:rsid w:val="00896B62"/>
    <w:rsid w:val="008A0189"/>
    <w:rsid w:val="008A06FB"/>
    <w:rsid w:val="008A0885"/>
    <w:rsid w:val="008A2403"/>
    <w:rsid w:val="008A2B88"/>
    <w:rsid w:val="008A321D"/>
    <w:rsid w:val="008A4A8B"/>
    <w:rsid w:val="008A4BE9"/>
    <w:rsid w:val="008A525C"/>
    <w:rsid w:val="008A5D9B"/>
    <w:rsid w:val="008A6923"/>
    <w:rsid w:val="008A77ED"/>
    <w:rsid w:val="008A7F5B"/>
    <w:rsid w:val="008B00DB"/>
    <w:rsid w:val="008B08CF"/>
    <w:rsid w:val="008B112F"/>
    <w:rsid w:val="008B1384"/>
    <w:rsid w:val="008B1398"/>
    <w:rsid w:val="008B1796"/>
    <w:rsid w:val="008B3CA7"/>
    <w:rsid w:val="008B3E6F"/>
    <w:rsid w:val="008B45BE"/>
    <w:rsid w:val="008B4ECF"/>
    <w:rsid w:val="008B4F8A"/>
    <w:rsid w:val="008B52F4"/>
    <w:rsid w:val="008B540D"/>
    <w:rsid w:val="008B5FDD"/>
    <w:rsid w:val="008B5FFA"/>
    <w:rsid w:val="008B74C0"/>
    <w:rsid w:val="008B7FBD"/>
    <w:rsid w:val="008C0DFE"/>
    <w:rsid w:val="008C16FC"/>
    <w:rsid w:val="008C247E"/>
    <w:rsid w:val="008C4883"/>
    <w:rsid w:val="008C5285"/>
    <w:rsid w:val="008C5464"/>
    <w:rsid w:val="008C59C5"/>
    <w:rsid w:val="008C6E78"/>
    <w:rsid w:val="008D00DD"/>
    <w:rsid w:val="008D12D3"/>
    <w:rsid w:val="008D1494"/>
    <w:rsid w:val="008D14C0"/>
    <w:rsid w:val="008D2525"/>
    <w:rsid w:val="008D2689"/>
    <w:rsid w:val="008D26CF"/>
    <w:rsid w:val="008D2A50"/>
    <w:rsid w:val="008D3D09"/>
    <w:rsid w:val="008D3D52"/>
    <w:rsid w:val="008D3EF8"/>
    <w:rsid w:val="008D4F31"/>
    <w:rsid w:val="008D52E6"/>
    <w:rsid w:val="008D558C"/>
    <w:rsid w:val="008E31F9"/>
    <w:rsid w:val="008E3484"/>
    <w:rsid w:val="008E44FC"/>
    <w:rsid w:val="008E514B"/>
    <w:rsid w:val="008E5D89"/>
    <w:rsid w:val="008E5EFC"/>
    <w:rsid w:val="008E7225"/>
    <w:rsid w:val="008E764D"/>
    <w:rsid w:val="008E7C91"/>
    <w:rsid w:val="008F1FF5"/>
    <w:rsid w:val="008F25BC"/>
    <w:rsid w:val="008F2733"/>
    <w:rsid w:val="008F35CC"/>
    <w:rsid w:val="008F3C22"/>
    <w:rsid w:val="008F3DDC"/>
    <w:rsid w:val="008F405E"/>
    <w:rsid w:val="008F47FA"/>
    <w:rsid w:val="008F5506"/>
    <w:rsid w:val="008F5B48"/>
    <w:rsid w:val="008F6027"/>
    <w:rsid w:val="008F60D4"/>
    <w:rsid w:val="008F6C53"/>
    <w:rsid w:val="008F6FAA"/>
    <w:rsid w:val="0090030D"/>
    <w:rsid w:val="00902645"/>
    <w:rsid w:val="00903A25"/>
    <w:rsid w:val="009046E1"/>
    <w:rsid w:val="00904C53"/>
    <w:rsid w:val="00904D68"/>
    <w:rsid w:val="009057CA"/>
    <w:rsid w:val="00906C93"/>
    <w:rsid w:val="009079FB"/>
    <w:rsid w:val="00907E7C"/>
    <w:rsid w:val="00910C25"/>
    <w:rsid w:val="009114F7"/>
    <w:rsid w:val="00911907"/>
    <w:rsid w:val="00911CAA"/>
    <w:rsid w:val="0091229C"/>
    <w:rsid w:val="00912C25"/>
    <w:rsid w:val="00912DA1"/>
    <w:rsid w:val="0091300B"/>
    <w:rsid w:val="0091360F"/>
    <w:rsid w:val="00914B58"/>
    <w:rsid w:val="00914E86"/>
    <w:rsid w:val="00914F3F"/>
    <w:rsid w:val="00915460"/>
    <w:rsid w:val="0091549C"/>
    <w:rsid w:val="00915F82"/>
    <w:rsid w:val="00916D82"/>
    <w:rsid w:val="00920BF3"/>
    <w:rsid w:val="009211C0"/>
    <w:rsid w:val="00921316"/>
    <w:rsid w:val="00923D15"/>
    <w:rsid w:val="00924503"/>
    <w:rsid w:val="00924DE8"/>
    <w:rsid w:val="009255D9"/>
    <w:rsid w:val="009269E4"/>
    <w:rsid w:val="00926A69"/>
    <w:rsid w:val="009273CF"/>
    <w:rsid w:val="0093005B"/>
    <w:rsid w:val="00930EF2"/>
    <w:rsid w:val="00931594"/>
    <w:rsid w:val="00932131"/>
    <w:rsid w:val="009324EF"/>
    <w:rsid w:val="00933183"/>
    <w:rsid w:val="009340BD"/>
    <w:rsid w:val="00934418"/>
    <w:rsid w:val="009349FD"/>
    <w:rsid w:val="00934D21"/>
    <w:rsid w:val="00934D57"/>
    <w:rsid w:val="00934D6E"/>
    <w:rsid w:val="009360C3"/>
    <w:rsid w:val="00940BE0"/>
    <w:rsid w:val="00940C33"/>
    <w:rsid w:val="00940E45"/>
    <w:rsid w:val="00941377"/>
    <w:rsid w:val="0094140C"/>
    <w:rsid w:val="00941682"/>
    <w:rsid w:val="00942710"/>
    <w:rsid w:val="009434F5"/>
    <w:rsid w:val="00943B87"/>
    <w:rsid w:val="00943CA9"/>
    <w:rsid w:val="0094574A"/>
    <w:rsid w:val="00946FF2"/>
    <w:rsid w:val="00947472"/>
    <w:rsid w:val="00947BCD"/>
    <w:rsid w:val="00951B79"/>
    <w:rsid w:val="009540FE"/>
    <w:rsid w:val="0095460D"/>
    <w:rsid w:val="009564AD"/>
    <w:rsid w:val="009572D7"/>
    <w:rsid w:val="0095737D"/>
    <w:rsid w:val="0096268C"/>
    <w:rsid w:val="00962D7C"/>
    <w:rsid w:val="009634B8"/>
    <w:rsid w:val="009634BC"/>
    <w:rsid w:val="00963D4B"/>
    <w:rsid w:val="00964354"/>
    <w:rsid w:val="00964F1E"/>
    <w:rsid w:val="00965789"/>
    <w:rsid w:val="00965EDC"/>
    <w:rsid w:val="00966481"/>
    <w:rsid w:val="0096665A"/>
    <w:rsid w:val="00967F77"/>
    <w:rsid w:val="00967FB3"/>
    <w:rsid w:val="00970DF7"/>
    <w:rsid w:val="00971423"/>
    <w:rsid w:val="00971650"/>
    <w:rsid w:val="00972D16"/>
    <w:rsid w:val="00972DBE"/>
    <w:rsid w:val="00973699"/>
    <w:rsid w:val="00973775"/>
    <w:rsid w:val="00974389"/>
    <w:rsid w:val="00976057"/>
    <w:rsid w:val="00977575"/>
    <w:rsid w:val="00977CEE"/>
    <w:rsid w:val="00980298"/>
    <w:rsid w:val="0098096E"/>
    <w:rsid w:val="00980C8F"/>
    <w:rsid w:val="0098141D"/>
    <w:rsid w:val="0098255A"/>
    <w:rsid w:val="0098271E"/>
    <w:rsid w:val="00982CAC"/>
    <w:rsid w:val="00984389"/>
    <w:rsid w:val="0098727D"/>
    <w:rsid w:val="00987D76"/>
    <w:rsid w:val="00990AC1"/>
    <w:rsid w:val="009916DC"/>
    <w:rsid w:val="009918D9"/>
    <w:rsid w:val="0099293C"/>
    <w:rsid w:val="00993709"/>
    <w:rsid w:val="00994047"/>
    <w:rsid w:val="00994842"/>
    <w:rsid w:val="00994BD5"/>
    <w:rsid w:val="00995533"/>
    <w:rsid w:val="00995911"/>
    <w:rsid w:val="00995953"/>
    <w:rsid w:val="00996C87"/>
    <w:rsid w:val="00997A7E"/>
    <w:rsid w:val="009A05CF"/>
    <w:rsid w:val="009A0B45"/>
    <w:rsid w:val="009A0B83"/>
    <w:rsid w:val="009A1B89"/>
    <w:rsid w:val="009A1CD0"/>
    <w:rsid w:val="009A243C"/>
    <w:rsid w:val="009A2484"/>
    <w:rsid w:val="009A4741"/>
    <w:rsid w:val="009A56D8"/>
    <w:rsid w:val="009A56DC"/>
    <w:rsid w:val="009A5CBA"/>
    <w:rsid w:val="009A5E22"/>
    <w:rsid w:val="009A68A2"/>
    <w:rsid w:val="009B0EB9"/>
    <w:rsid w:val="009B1323"/>
    <w:rsid w:val="009B1A6B"/>
    <w:rsid w:val="009B2238"/>
    <w:rsid w:val="009B2791"/>
    <w:rsid w:val="009B2AD6"/>
    <w:rsid w:val="009B3715"/>
    <w:rsid w:val="009B3914"/>
    <w:rsid w:val="009B4B74"/>
    <w:rsid w:val="009B53EA"/>
    <w:rsid w:val="009B5BF2"/>
    <w:rsid w:val="009B6704"/>
    <w:rsid w:val="009B7224"/>
    <w:rsid w:val="009B7E2C"/>
    <w:rsid w:val="009B7F51"/>
    <w:rsid w:val="009C24A6"/>
    <w:rsid w:val="009C28AF"/>
    <w:rsid w:val="009C4DA9"/>
    <w:rsid w:val="009C64D8"/>
    <w:rsid w:val="009C6A87"/>
    <w:rsid w:val="009C6F8A"/>
    <w:rsid w:val="009C7302"/>
    <w:rsid w:val="009C7311"/>
    <w:rsid w:val="009D04DE"/>
    <w:rsid w:val="009D1A30"/>
    <w:rsid w:val="009D31F2"/>
    <w:rsid w:val="009D3543"/>
    <w:rsid w:val="009D3787"/>
    <w:rsid w:val="009D509B"/>
    <w:rsid w:val="009D53A9"/>
    <w:rsid w:val="009D5BD1"/>
    <w:rsid w:val="009D5F44"/>
    <w:rsid w:val="009D64F2"/>
    <w:rsid w:val="009D6687"/>
    <w:rsid w:val="009D6E9B"/>
    <w:rsid w:val="009E0792"/>
    <w:rsid w:val="009E120F"/>
    <w:rsid w:val="009E2149"/>
    <w:rsid w:val="009E224E"/>
    <w:rsid w:val="009E3C83"/>
    <w:rsid w:val="009E497B"/>
    <w:rsid w:val="009E59CD"/>
    <w:rsid w:val="009E5A93"/>
    <w:rsid w:val="009E5AE9"/>
    <w:rsid w:val="009E68B5"/>
    <w:rsid w:val="009E6D9D"/>
    <w:rsid w:val="009E6EF9"/>
    <w:rsid w:val="009E74CA"/>
    <w:rsid w:val="009E7B9D"/>
    <w:rsid w:val="009E7F82"/>
    <w:rsid w:val="009E7FDA"/>
    <w:rsid w:val="009F18FB"/>
    <w:rsid w:val="009F47EA"/>
    <w:rsid w:val="009F4A7D"/>
    <w:rsid w:val="009F5C7D"/>
    <w:rsid w:val="009F7AD8"/>
    <w:rsid w:val="00A00848"/>
    <w:rsid w:val="00A00A5F"/>
    <w:rsid w:val="00A01D6A"/>
    <w:rsid w:val="00A02991"/>
    <w:rsid w:val="00A0345A"/>
    <w:rsid w:val="00A0388C"/>
    <w:rsid w:val="00A05C13"/>
    <w:rsid w:val="00A06988"/>
    <w:rsid w:val="00A076D6"/>
    <w:rsid w:val="00A1063A"/>
    <w:rsid w:val="00A1137A"/>
    <w:rsid w:val="00A12160"/>
    <w:rsid w:val="00A1254C"/>
    <w:rsid w:val="00A136E6"/>
    <w:rsid w:val="00A13E76"/>
    <w:rsid w:val="00A14647"/>
    <w:rsid w:val="00A14D95"/>
    <w:rsid w:val="00A15C25"/>
    <w:rsid w:val="00A163F1"/>
    <w:rsid w:val="00A16575"/>
    <w:rsid w:val="00A16C6D"/>
    <w:rsid w:val="00A17B37"/>
    <w:rsid w:val="00A17B42"/>
    <w:rsid w:val="00A2029C"/>
    <w:rsid w:val="00A20531"/>
    <w:rsid w:val="00A2125B"/>
    <w:rsid w:val="00A22153"/>
    <w:rsid w:val="00A221C8"/>
    <w:rsid w:val="00A23320"/>
    <w:rsid w:val="00A24ED5"/>
    <w:rsid w:val="00A269EA"/>
    <w:rsid w:val="00A273A8"/>
    <w:rsid w:val="00A27FB7"/>
    <w:rsid w:val="00A302E5"/>
    <w:rsid w:val="00A30D82"/>
    <w:rsid w:val="00A317D6"/>
    <w:rsid w:val="00A32691"/>
    <w:rsid w:val="00A3270A"/>
    <w:rsid w:val="00A328E7"/>
    <w:rsid w:val="00A33286"/>
    <w:rsid w:val="00A34D9B"/>
    <w:rsid w:val="00A351F9"/>
    <w:rsid w:val="00A36125"/>
    <w:rsid w:val="00A3679E"/>
    <w:rsid w:val="00A36CF5"/>
    <w:rsid w:val="00A37380"/>
    <w:rsid w:val="00A403EF"/>
    <w:rsid w:val="00A40D35"/>
    <w:rsid w:val="00A40FB5"/>
    <w:rsid w:val="00A4140E"/>
    <w:rsid w:val="00A415EC"/>
    <w:rsid w:val="00A41ACA"/>
    <w:rsid w:val="00A43765"/>
    <w:rsid w:val="00A44E4A"/>
    <w:rsid w:val="00A450D9"/>
    <w:rsid w:val="00A456C4"/>
    <w:rsid w:val="00A457BF"/>
    <w:rsid w:val="00A45A09"/>
    <w:rsid w:val="00A45C88"/>
    <w:rsid w:val="00A46EB8"/>
    <w:rsid w:val="00A509AC"/>
    <w:rsid w:val="00A518C1"/>
    <w:rsid w:val="00A51CEF"/>
    <w:rsid w:val="00A52A1E"/>
    <w:rsid w:val="00A52B44"/>
    <w:rsid w:val="00A52FED"/>
    <w:rsid w:val="00A53B80"/>
    <w:rsid w:val="00A53C1C"/>
    <w:rsid w:val="00A53D50"/>
    <w:rsid w:val="00A553CD"/>
    <w:rsid w:val="00A55AE1"/>
    <w:rsid w:val="00A5787C"/>
    <w:rsid w:val="00A603C7"/>
    <w:rsid w:val="00A6079D"/>
    <w:rsid w:val="00A61041"/>
    <w:rsid w:val="00A611CB"/>
    <w:rsid w:val="00A61338"/>
    <w:rsid w:val="00A613DB"/>
    <w:rsid w:val="00A61563"/>
    <w:rsid w:val="00A6181A"/>
    <w:rsid w:val="00A618D8"/>
    <w:rsid w:val="00A634A4"/>
    <w:rsid w:val="00A63B67"/>
    <w:rsid w:val="00A6449E"/>
    <w:rsid w:val="00A645FD"/>
    <w:rsid w:val="00A646C5"/>
    <w:rsid w:val="00A65BDD"/>
    <w:rsid w:val="00A66219"/>
    <w:rsid w:val="00A6628C"/>
    <w:rsid w:val="00A66B8B"/>
    <w:rsid w:val="00A676E9"/>
    <w:rsid w:val="00A71166"/>
    <w:rsid w:val="00A719DF"/>
    <w:rsid w:val="00A723CD"/>
    <w:rsid w:val="00A73043"/>
    <w:rsid w:val="00A73C9E"/>
    <w:rsid w:val="00A74E67"/>
    <w:rsid w:val="00A75B23"/>
    <w:rsid w:val="00A75C1F"/>
    <w:rsid w:val="00A75E8F"/>
    <w:rsid w:val="00A77F55"/>
    <w:rsid w:val="00A80186"/>
    <w:rsid w:val="00A80C68"/>
    <w:rsid w:val="00A80CE5"/>
    <w:rsid w:val="00A80E99"/>
    <w:rsid w:val="00A8204F"/>
    <w:rsid w:val="00A82A81"/>
    <w:rsid w:val="00A8321F"/>
    <w:rsid w:val="00A84097"/>
    <w:rsid w:val="00A846D9"/>
    <w:rsid w:val="00A84791"/>
    <w:rsid w:val="00A84A5A"/>
    <w:rsid w:val="00A84A5D"/>
    <w:rsid w:val="00A85BD2"/>
    <w:rsid w:val="00A85FE0"/>
    <w:rsid w:val="00A867F8"/>
    <w:rsid w:val="00A86A76"/>
    <w:rsid w:val="00A87B49"/>
    <w:rsid w:val="00A91E37"/>
    <w:rsid w:val="00A92110"/>
    <w:rsid w:val="00A9284C"/>
    <w:rsid w:val="00A93D9C"/>
    <w:rsid w:val="00A95F46"/>
    <w:rsid w:val="00A96676"/>
    <w:rsid w:val="00A96DA2"/>
    <w:rsid w:val="00A97E5A"/>
    <w:rsid w:val="00AA01AF"/>
    <w:rsid w:val="00AA19B7"/>
    <w:rsid w:val="00AA1B5B"/>
    <w:rsid w:val="00AA3891"/>
    <w:rsid w:val="00AA3A34"/>
    <w:rsid w:val="00AA40C4"/>
    <w:rsid w:val="00AA47A9"/>
    <w:rsid w:val="00AA4A8D"/>
    <w:rsid w:val="00AA56CB"/>
    <w:rsid w:val="00AA5C9A"/>
    <w:rsid w:val="00AA74F7"/>
    <w:rsid w:val="00AA7C99"/>
    <w:rsid w:val="00AB055C"/>
    <w:rsid w:val="00AB0725"/>
    <w:rsid w:val="00AB0BB3"/>
    <w:rsid w:val="00AB167A"/>
    <w:rsid w:val="00AB24CA"/>
    <w:rsid w:val="00AB26D6"/>
    <w:rsid w:val="00AB32BF"/>
    <w:rsid w:val="00AB3ED0"/>
    <w:rsid w:val="00AB4522"/>
    <w:rsid w:val="00AB57C0"/>
    <w:rsid w:val="00AB57E2"/>
    <w:rsid w:val="00AB5888"/>
    <w:rsid w:val="00AB65A4"/>
    <w:rsid w:val="00AB6D1D"/>
    <w:rsid w:val="00AB6E7D"/>
    <w:rsid w:val="00AB7195"/>
    <w:rsid w:val="00AB7DED"/>
    <w:rsid w:val="00AC0FFE"/>
    <w:rsid w:val="00AC1E8E"/>
    <w:rsid w:val="00AC3A03"/>
    <w:rsid w:val="00AC3AA5"/>
    <w:rsid w:val="00AC49FD"/>
    <w:rsid w:val="00AC5789"/>
    <w:rsid w:val="00AC6861"/>
    <w:rsid w:val="00AC69F3"/>
    <w:rsid w:val="00AC6C40"/>
    <w:rsid w:val="00AC71C3"/>
    <w:rsid w:val="00AC7BD4"/>
    <w:rsid w:val="00AD02B3"/>
    <w:rsid w:val="00AD05FD"/>
    <w:rsid w:val="00AD0B18"/>
    <w:rsid w:val="00AD1958"/>
    <w:rsid w:val="00AD1E3C"/>
    <w:rsid w:val="00AD311A"/>
    <w:rsid w:val="00AD354E"/>
    <w:rsid w:val="00AD376D"/>
    <w:rsid w:val="00AD3F1C"/>
    <w:rsid w:val="00AD5388"/>
    <w:rsid w:val="00AD5832"/>
    <w:rsid w:val="00AD606C"/>
    <w:rsid w:val="00AD6CF6"/>
    <w:rsid w:val="00AD7DE2"/>
    <w:rsid w:val="00AE035A"/>
    <w:rsid w:val="00AE0E7C"/>
    <w:rsid w:val="00AE229D"/>
    <w:rsid w:val="00AE2B06"/>
    <w:rsid w:val="00AE3FC4"/>
    <w:rsid w:val="00AE413F"/>
    <w:rsid w:val="00AE52F3"/>
    <w:rsid w:val="00AE770D"/>
    <w:rsid w:val="00AF0EA1"/>
    <w:rsid w:val="00AF1FD7"/>
    <w:rsid w:val="00AF2E00"/>
    <w:rsid w:val="00AF4E7A"/>
    <w:rsid w:val="00AF4FC6"/>
    <w:rsid w:val="00AF549A"/>
    <w:rsid w:val="00AF5827"/>
    <w:rsid w:val="00AF5B57"/>
    <w:rsid w:val="00AF5F0F"/>
    <w:rsid w:val="00AF77A5"/>
    <w:rsid w:val="00B000CC"/>
    <w:rsid w:val="00B00491"/>
    <w:rsid w:val="00B007CE"/>
    <w:rsid w:val="00B00E01"/>
    <w:rsid w:val="00B01510"/>
    <w:rsid w:val="00B0163C"/>
    <w:rsid w:val="00B0173C"/>
    <w:rsid w:val="00B03289"/>
    <w:rsid w:val="00B036EA"/>
    <w:rsid w:val="00B0520B"/>
    <w:rsid w:val="00B05929"/>
    <w:rsid w:val="00B05AB6"/>
    <w:rsid w:val="00B05F49"/>
    <w:rsid w:val="00B076DA"/>
    <w:rsid w:val="00B07F03"/>
    <w:rsid w:val="00B108DA"/>
    <w:rsid w:val="00B114E7"/>
    <w:rsid w:val="00B11C69"/>
    <w:rsid w:val="00B11EF8"/>
    <w:rsid w:val="00B1350F"/>
    <w:rsid w:val="00B13B13"/>
    <w:rsid w:val="00B140AB"/>
    <w:rsid w:val="00B1572A"/>
    <w:rsid w:val="00B1580D"/>
    <w:rsid w:val="00B1604D"/>
    <w:rsid w:val="00B166ED"/>
    <w:rsid w:val="00B177AC"/>
    <w:rsid w:val="00B17B70"/>
    <w:rsid w:val="00B21C8E"/>
    <w:rsid w:val="00B22586"/>
    <w:rsid w:val="00B226EE"/>
    <w:rsid w:val="00B22847"/>
    <w:rsid w:val="00B22F3A"/>
    <w:rsid w:val="00B2305A"/>
    <w:rsid w:val="00B23FE6"/>
    <w:rsid w:val="00B24203"/>
    <w:rsid w:val="00B246EC"/>
    <w:rsid w:val="00B2479B"/>
    <w:rsid w:val="00B251FD"/>
    <w:rsid w:val="00B274D6"/>
    <w:rsid w:val="00B27554"/>
    <w:rsid w:val="00B30455"/>
    <w:rsid w:val="00B30F2E"/>
    <w:rsid w:val="00B318E8"/>
    <w:rsid w:val="00B31BBF"/>
    <w:rsid w:val="00B320A1"/>
    <w:rsid w:val="00B32309"/>
    <w:rsid w:val="00B325EC"/>
    <w:rsid w:val="00B34C1B"/>
    <w:rsid w:val="00B34D55"/>
    <w:rsid w:val="00B352D6"/>
    <w:rsid w:val="00B362DA"/>
    <w:rsid w:val="00B37E2D"/>
    <w:rsid w:val="00B4206F"/>
    <w:rsid w:val="00B42499"/>
    <w:rsid w:val="00B4285A"/>
    <w:rsid w:val="00B42AF8"/>
    <w:rsid w:val="00B42EB9"/>
    <w:rsid w:val="00B43C07"/>
    <w:rsid w:val="00B44B82"/>
    <w:rsid w:val="00B45198"/>
    <w:rsid w:val="00B459C2"/>
    <w:rsid w:val="00B47441"/>
    <w:rsid w:val="00B504FE"/>
    <w:rsid w:val="00B50A6F"/>
    <w:rsid w:val="00B50FF5"/>
    <w:rsid w:val="00B520D3"/>
    <w:rsid w:val="00B52D8D"/>
    <w:rsid w:val="00B53E6C"/>
    <w:rsid w:val="00B563EA"/>
    <w:rsid w:val="00B56456"/>
    <w:rsid w:val="00B5749D"/>
    <w:rsid w:val="00B576E9"/>
    <w:rsid w:val="00B607FA"/>
    <w:rsid w:val="00B60B9F"/>
    <w:rsid w:val="00B611B1"/>
    <w:rsid w:val="00B61B06"/>
    <w:rsid w:val="00B620E9"/>
    <w:rsid w:val="00B6416A"/>
    <w:rsid w:val="00B64B4A"/>
    <w:rsid w:val="00B6670E"/>
    <w:rsid w:val="00B66782"/>
    <w:rsid w:val="00B66FC9"/>
    <w:rsid w:val="00B67244"/>
    <w:rsid w:val="00B67355"/>
    <w:rsid w:val="00B674DC"/>
    <w:rsid w:val="00B70471"/>
    <w:rsid w:val="00B70BD6"/>
    <w:rsid w:val="00B70D41"/>
    <w:rsid w:val="00B71B19"/>
    <w:rsid w:val="00B71D05"/>
    <w:rsid w:val="00B72DE3"/>
    <w:rsid w:val="00B74026"/>
    <w:rsid w:val="00B7439F"/>
    <w:rsid w:val="00B7675C"/>
    <w:rsid w:val="00B77C50"/>
    <w:rsid w:val="00B819FF"/>
    <w:rsid w:val="00B831D8"/>
    <w:rsid w:val="00B832DD"/>
    <w:rsid w:val="00B849B5"/>
    <w:rsid w:val="00B849F6"/>
    <w:rsid w:val="00B86102"/>
    <w:rsid w:val="00B86132"/>
    <w:rsid w:val="00B86ABF"/>
    <w:rsid w:val="00B872C8"/>
    <w:rsid w:val="00B87660"/>
    <w:rsid w:val="00B87C80"/>
    <w:rsid w:val="00B90D9E"/>
    <w:rsid w:val="00B924D5"/>
    <w:rsid w:val="00B925AC"/>
    <w:rsid w:val="00B927D6"/>
    <w:rsid w:val="00B93270"/>
    <w:rsid w:val="00B941DA"/>
    <w:rsid w:val="00B948AA"/>
    <w:rsid w:val="00B94AB7"/>
    <w:rsid w:val="00B94F97"/>
    <w:rsid w:val="00B95859"/>
    <w:rsid w:val="00B95B29"/>
    <w:rsid w:val="00B968FF"/>
    <w:rsid w:val="00B96D9E"/>
    <w:rsid w:val="00B9743C"/>
    <w:rsid w:val="00B97AB6"/>
    <w:rsid w:val="00BA4C28"/>
    <w:rsid w:val="00BA5B49"/>
    <w:rsid w:val="00BA5B5C"/>
    <w:rsid w:val="00BA5D7C"/>
    <w:rsid w:val="00BA685E"/>
    <w:rsid w:val="00BA7180"/>
    <w:rsid w:val="00BA725B"/>
    <w:rsid w:val="00BA7ED8"/>
    <w:rsid w:val="00BB09AB"/>
    <w:rsid w:val="00BB1895"/>
    <w:rsid w:val="00BB1A05"/>
    <w:rsid w:val="00BB48AC"/>
    <w:rsid w:val="00BB49DC"/>
    <w:rsid w:val="00BB4A69"/>
    <w:rsid w:val="00BB6B76"/>
    <w:rsid w:val="00BB70B3"/>
    <w:rsid w:val="00BB7799"/>
    <w:rsid w:val="00BB7B8B"/>
    <w:rsid w:val="00BC15E5"/>
    <w:rsid w:val="00BC23E4"/>
    <w:rsid w:val="00BC34C1"/>
    <w:rsid w:val="00BC443A"/>
    <w:rsid w:val="00BC45D6"/>
    <w:rsid w:val="00BC4C64"/>
    <w:rsid w:val="00BC631A"/>
    <w:rsid w:val="00BC7254"/>
    <w:rsid w:val="00BC72AD"/>
    <w:rsid w:val="00BC749A"/>
    <w:rsid w:val="00BC7FBA"/>
    <w:rsid w:val="00BD02EB"/>
    <w:rsid w:val="00BD0447"/>
    <w:rsid w:val="00BD0B30"/>
    <w:rsid w:val="00BD0C6A"/>
    <w:rsid w:val="00BD0E68"/>
    <w:rsid w:val="00BD17CA"/>
    <w:rsid w:val="00BD259B"/>
    <w:rsid w:val="00BD352C"/>
    <w:rsid w:val="00BD3795"/>
    <w:rsid w:val="00BD412A"/>
    <w:rsid w:val="00BD4544"/>
    <w:rsid w:val="00BD4BA7"/>
    <w:rsid w:val="00BD5428"/>
    <w:rsid w:val="00BD6089"/>
    <w:rsid w:val="00BD6420"/>
    <w:rsid w:val="00BD747A"/>
    <w:rsid w:val="00BD75BD"/>
    <w:rsid w:val="00BE0327"/>
    <w:rsid w:val="00BE0610"/>
    <w:rsid w:val="00BE0974"/>
    <w:rsid w:val="00BE0D4E"/>
    <w:rsid w:val="00BE29D5"/>
    <w:rsid w:val="00BE314D"/>
    <w:rsid w:val="00BE3F3D"/>
    <w:rsid w:val="00BE4785"/>
    <w:rsid w:val="00BE4A57"/>
    <w:rsid w:val="00BE4EA1"/>
    <w:rsid w:val="00BE552A"/>
    <w:rsid w:val="00BE5D2A"/>
    <w:rsid w:val="00BE6FE2"/>
    <w:rsid w:val="00BE7389"/>
    <w:rsid w:val="00BE78CF"/>
    <w:rsid w:val="00BE7F08"/>
    <w:rsid w:val="00BF026D"/>
    <w:rsid w:val="00BF049C"/>
    <w:rsid w:val="00BF0644"/>
    <w:rsid w:val="00BF0C0D"/>
    <w:rsid w:val="00BF1118"/>
    <w:rsid w:val="00BF14F6"/>
    <w:rsid w:val="00BF1517"/>
    <w:rsid w:val="00BF15BE"/>
    <w:rsid w:val="00BF1FDE"/>
    <w:rsid w:val="00BF2CDC"/>
    <w:rsid w:val="00BF2DAB"/>
    <w:rsid w:val="00BF3FE7"/>
    <w:rsid w:val="00BF41DB"/>
    <w:rsid w:val="00BF4389"/>
    <w:rsid w:val="00BF4518"/>
    <w:rsid w:val="00BF467D"/>
    <w:rsid w:val="00BF4FA4"/>
    <w:rsid w:val="00BF52EE"/>
    <w:rsid w:val="00BF5C58"/>
    <w:rsid w:val="00C01D2F"/>
    <w:rsid w:val="00C02437"/>
    <w:rsid w:val="00C02681"/>
    <w:rsid w:val="00C032E7"/>
    <w:rsid w:val="00C04B11"/>
    <w:rsid w:val="00C04BC3"/>
    <w:rsid w:val="00C05561"/>
    <w:rsid w:val="00C063C8"/>
    <w:rsid w:val="00C06453"/>
    <w:rsid w:val="00C077BC"/>
    <w:rsid w:val="00C079B5"/>
    <w:rsid w:val="00C11015"/>
    <w:rsid w:val="00C11A0F"/>
    <w:rsid w:val="00C12265"/>
    <w:rsid w:val="00C12D9E"/>
    <w:rsid w:val="00C13434"/>
    <w:rsid w:val="00C20884"/>
    <w:rsid w:val="00C21629"/>
    <w:rsid w:val="00C21942"/>
    <w:rsid w:val="00C21A02"/>
    <w:rsid w:val="00C22519"/>
    <w:rsid w:val="00C22756"/>
    <w:rsid w:val="00C2293D"/>
    <w:rsid w:val="00C22C57"/>
    <w:rsid w:val="00C23269"/>
    <w:rsid w:val="00C239C4"/>
    <w:rsid w:val="00C23AB4"/>
    <w:rsid w:val="00C244BA"/>
    <w:rsid w:val="00C25223"/>
    <w:rsid w:val="00C25C2A"/>
    <w:rsid w:val="00C26B56"/>
    <w:rsid w:val="00C26F03"/>
    <w:rsid w:val="00C27F64"/>
    <w:rsid w:val="00C3049D"/>
    <w:rsid w:val="00C306AF"/>
    <w:rsid w:val="00C316B2"/>
    <w:rsid w:val="00C31FA9"/>
    <w:rsid w:val="00C31FCF"/>
    <w:rsid w:val="00C32B0B"/>
    <w:rsid w:val="00C32CF6"/>
    <w:rsid w:val="00C33ED3"/>
    <w:rsid w:val="00C34A5C"/>
    <w:rsid w:val="00C35BA8"/>
    <w:rsid w:val="00C37B5E"/>
    <w:rsid w:val="00C40F55"/>
    <w:rsid w:val="00C41C69"/>
    <w:rsid w:val="00C4216C"/>
    <w:rsid w:val="00C423CA"/>
    <w:rsid w:val="00C424AB"/>
    <w:rsid w:val="00C42BBA"/>
    <w:rsid w:val="00C43C45"/>
    <w:rsid w:val="00C45267"/>
    <w:rsid w:val="00C4546F"/>
    <w:rsid w:val="00C464F3"/>
    <w:rsid w:val="00C46689"/>
    <w:rsid w:val="00C47151"/>
    <w:rsid w:val="00C47C4D"/>
    <w:rsid w:val="00C51400"/>
    <w:rsid w:val="00C515D9"/>
    <w:rsid w:val="00C5403C"/>
    <w:rsid w:val="00C56B76"/>
    <w:rsid w:val="00C57378"/>
    <w:rsid w:val="00C60BBC"/>
    <w:rsid w:val="00C61930"/>
    <w:rsid w:val="00C62F0F"/>
    <w:rsid w:val="00C63DA4"/>
    <w:rsid w:val="00C646D0"/>
    <w:rsid w:val="00C64BEA"/>
    <w:rsid w:val="00C6704B"/>
    <w:rsid w:val="00C7000D"/>
    <w:rsid w:val="00C7048B"/>
    <w:rsid w:val="00C71A14"/>
    <w:rsid w:val="00C721E3"/>
    <w:rsid w:val="00C722B2"/>
    <w:rsid w:val="00C72328"/>
    <w:rsid w:val="00C7316C"/>
    <w:rsid w:val="00C731E8"/>
    <w:rsid w:val="00C745DE"/>
    <w:rsid w:val="00C74990"/>
    <w:rsid w:val="00C74BE3"/>
    <w:rsid w:val="00C74CD4"/>
    <w:rsid w:val="00C75B9E"/>
    <w:rsid w:val="00C75D41"/>
    <w:rsid w:val="00C803E9"/>
    <w:rsid w:val="00C8076D"/>
    <w:rsid w:val="00C8155A"/>
    <w:rsid w:val="00C81599"/>
    <w:rsid w:val="00C816FD"/>
    <w:rsid w:val="00C8284D"/>
    <w:rsid w:val="00C83B6B"/>
    <w:rsid w:val="00C83FB5"/>
    <w:rsid w:val="00C841C0"/>
    <w:rsid w:val="00C844A5"/>
    <w:rsid w:val="00C84ABA"/>
    <w:rsid w:val="00C84C16"/>
    <w:rsid w:val="00C84DD8"/>
    <w:rsid w:val="00C84FAE"/>
    <w:rsid w:val="00C85375"/>
    <w:rsid w:val="00C86B6D"/>
    <w:rsid w:val="00C87087"/>
    <w:rsid w:val="00C876F4"/>
    <w:rsid w:val="00C87825"/>
    <w:rsid w:val="00C87833"/>
    <w:rsid w:val="00C87B98"/>
    <w:rsid w:val="00C90159"/>
    <w:rsid w:val="00C910CB"/>
    <w:rsid w:val="00C913A8"/>
    <w:rsid w:val="00C91AEA"/>
    <w:rsid w:val="00C91B9B"/>
    <w:rsid w:val="00C91DB0"/>
    <w:rsid w:val="00C92374"/>
    <w:rsid w:val="00C93E85"/>
    <w:rsid w:val="00C942D0"/>
    <w:rsid w:val="00C94509"/>
    <w:rsid w:val="00C94B4F"/>
    <w:rsid w:val="00C94EEE"/>
    <w:rsid w:val="00C96B8E"/>
    <w:rsid w:val="00C9790A"/>
    <w:rsid w:val="00CA0A75"/>
    <w:rsid w:val="00CA1619"/>
    <w:rsid w:val="00CA1646"/>
    <w:rsid w:val="00CA1C82"/>
    <w:rsid w:val="00CA2112"/>
    <w:rsid w:val="00CA2710"/>
    <w:rsid w:val="00CA3B0F"/>
    <w:rsid w:val="00CA3BB2"/>
    <w:rsid w:val="00CA42BA"/>
    <w:rsid w:val="00CA4D40"/>
    <w:rsid w:val="00CA4D9C"/>
    <w:rsid w:val="00CA6330"/>
    <w:rsid w:val="00CA636C"/>
    <w:rsid w:val="00CA75E8"/>
    <w:rsid w:val="00CA7CAC"/>
    <w:rsid w:val="00CA7DA2"/>
    <w:rsid w:val="00CB000C"/>
    <w:rsid w:val="00CB01F7"/>
    <w:rsid w:val="00CB0225"/>
    <w:rsid w:val="00CB05EA"/>
    <w:rsid w:val="00CB07B1"/>
    <w:rsid w:val="00CB3A04"/>
    <w:rsid w:val="00CB745A"/>
    <w:rsid w:val="00CB793C"/>
    <w:rsid w:val="00CC149C"/>
    <w:rsid w:val="00CC2842"/>
    <w:rsid w:val="00CC3124"/>
    <w:rsid w:val="00CC3381"/>
    <w:rsid w:val="00CC3657"/>
    <w:rsid w:val="00CC36F9"/>
    <w:rsid w:val="00CC4127"/>
    <w:rsid w:val="00CC57DB"/>
    <w:rsid w:val="00CC6907"/>
    <w:rsid w:val="00CC6BD7"/>
    <w:rsid w:val="00CC79EE"/>
    <w:rsid w:val="00CD0C01"/>
    <w:rsid w:val="00CD18A7"/>
    <w:rsid w:val="00CD1BF6"/>
    <w:rsid w:val="00CD1FA1"/>
    <w:rsid w:val="00CD2E20"/>
    <w:rsid w:val="00CD3B9F"/>
    <w:rsid w:val="00CD45AD"/>
    <w:rsid w:val="00CD475C"/>
    <w:rsid w:val="00CD4A8A"/>
    <w:rsid w:val="00CD56D7"/>
    <w:rsid w:val="00CD5D11"/>
    <w:rsid w:val="00CD685B"/>
    <w:rsid w:val="00CD68BC"/>
    <w:rsid w:val="00CD6A06"/>
    <w:rsid w:val="00CD7236"/>
    <w:rsid w:val="00CD7527"/>
    <w:rsid w:val="00CD7B25"/>
    <w:rsid w:val="00CE118B"/>
    <w:rsid w:val="00CE19AB"/>
    <w:rsid w:val="00CE2355"/>
    <w:rsid w:val="00CE24EE"/>
    <w:rsid w:val="00CE2AF8"/>
    <w:rsid w:val="00CE3DDF"/>
    <w:rsid w:val="00CE420E"/>
    <w:rsid w:val="00CE47F9"/>
    <w:rsid w:val="00CE4C83"/>
    <w:rsid w:val="00CE4E3C"/>
    <w:rsid w:val="00CE53A3"/>
    <w:rsid w:val="00CE592C"/>
    <w:rsid w:val="00CE76A1"/>
    <w:rsid w:val="00CE7726"/>
    <w:rsid w:val="00CE7F18"/>
    <w:rsid w:val="00CF054A"/>
    <w:rsid w:val="00CF0F70"/>
    <w:rsid w:val="00CF15FF"/>
    <w:rsid w:val="00CF1DDE"/>
    <w:rsid w:val="00CF1F7A"/>
    <w:rsid w:val="00CF2121"/>
    <w:rsid w:val="00CF2583"/>
    <w:rsid w:val="00CF2BCF"/>
    <w:rsid w:val="00CF4CA1"/>
    <w:rsid w:val="00CF4DF1"/>
    <w:rsid w:val="00CF5387"/>
    <w:rsid w:val="00D0024D"/>
    <w:rsid w:val="00D013A7"/>
    <w:rsid w:val="00D01760"/>
    <w:rsid w:val="00D02719"/>
    <w:rsid w:val="00D02912"/>
    <w:rsid w:val="00D02A34"/>
    <w:rsid w:val="00D04DE3"/>
    <w:rsid w:val="00D04EF2"/>
    <w:rsid w:val="00D0517E"/>
    <w:rsid w:val="00D05202"/>
    <w:rsid w:val="00D056E8"/>
    <w:rsid w:val="00D06D6B"/>
    <w:rsid w:val="00D070FF"/>
    <w:rsid w:val="00D10D83"/>
    <w:rsid w:val="00D11D37"/>
    <w:rsid w:val="00D11F63"/>
    <w:rsid w:val="00D12547"/>
    <w:rsid w:val="00D12C43"/>
    <w:rsid w:val="00D12DB5"/>
    <w:rsid w:val="00D13604"/>
    <w:rsid w:val="00D13FE9"/>
    <w:rsid w:val="00D14550"/>
    <w:rsid w:val="00D14577"/>
    <w:rsid w:val="00D169D1"/>
    <w:rsid w:val="00D16CD4"/>
    <w:rsid w:val="00D1751D"/>
    <w:rsid w:val="00D17527"/>
    <w:rsid w:val="00D177EA"/>
    <w:rsid w:val="00D20E73"/>
    <w:rsid w:val="00D21734"/>
    <w:rsid w:val="00D21AE1"/>
    <w:rsid w:val="00D2298A"/>
    <w:rsid w:val="00D232B9"/>
    <w:rsid w:val="00D25538"/>
    <w:rsid w:val="00D25DC5"/>
    <w:rsid w:val="00D26EA6"/>
    <w:rsid w:val="00D27A07"/>
    <w:rsid w:val="00D300C4"/>
    <w:rsid w:val="00D31C42"/>
    <w:rsid w:val="00D323D0"/>
    <w:rsid w:val="00D32820"/>
    <w:rsid w:val="00D32CC7"/>
    <w:rsid w:val="00D33244"/>
    <w:rsid w:val="00D3325E"/>
    <w:rsid w:val="00D33373"/>
    <w:rsid w:val="00D33447"/>
    <w:rsid w:val="00D343A9"/>
    <w:rsid w:val="00D35C16"/>
    <w:rsid w:val="00D35E6C"/>
    <w:rsid w:val="00D3682C"/>
    <w:rsid w:val="00D3699F"/>
    <w:rsid w:val="00D36C54"/>
    <w:rsid w:val="00D36C68"/>
    <w:rsid w:val="00D3703A"/>
    <w:rsid w:val="00D37668"/>
    <w:rsid w:val="00D402EE"/>
    <w:rsid w:val="00D41141"/>
    <w:rsid w:val="00D41214"/>
    <w:rsid w:val="00D42D40"/>
    <w:rsid w:val="00D43DF1"/>
    <w:rsid w:val="00D44C44"/>
    <w:rsid w:val="00D459F4"/>
    <w:rsid w:val="00D46AA8"/>
    <w:rsid w:val="00D4779E"/>
    <w:rsid w:val="00D477F9"/>
    <w:rsid w:val="00D47AD7"/>
    <w:rsid w:val="00D47BA0"/>
    <w:rsid w:val="00D5140D"/>
    <w:rsid w:val="00D53141"/>
    <w:rsid w:val="00D53E40"/>
    <w:rsid w:val="00D53EC0"/>
    <w:rsid w:val="00D54516"/>
    <w:rsid w:val="00D54523"/>
    <w:rsid w:val="00D55DFB"/>
    <w:rsid w:val="00D566B5"/>
    <w:rsid w:val="00D57C08"/>
    <w:rsid w:val="00D6060A"/>
    <w:rsid w:val="00D61B7A"/>
    <w:rsid w:val="00D61F06"/>
    <w:rsid w:val="00D62662"/>
    <w:rsid w:val="00D62B1E"/>
    <w:rsid w:val="00D62FD9"/>
    <w:rsid w:val="00D63643"/>
    <w:rsid w:val="00D6466A"/>
    <w:rsid w:val="00D64ADE"/>
    <w:rsid w:val="00D64C0B"/>
    <w:rsid w:val="00D650BC"/>
    <w:rsid w:val="00D6587E"/>
    <w:rsid w:val="00D65CE5"/>
    <w:rsid w:val="00D662F4"/>
    <w:rsid w:val="00D66DE2"/>
    <w:rsid w:val="00D678B2"/>
    <w:rsid w:val="00D67B54"/>
    <w:rsid w:val="00D67D8F"/>
    <w:rsid w:val="00D7144C"/>
    <w:rsid w:val="00D714A2"/>
    <w:rsid w:val="00D72004"/>
    <w:rsid w:val="00D72A9A"/>
    <w:rsid w:val="00D73420"/>
    <w:rsid w:val="00D745D4"/>
    <w:rsid w:val="00D74AA9"/>
    <w:rsid w:val="00D74BEA"/>
    <w:rsid w:val="00D75184"/>
    <w:rsid w:val="00D75932"/>
    <w:rsid w:val="00D7770A"/>
    <w:rsid w:val="00D77A3F"/>
    <w:rsid w:val="00D77E71"/>
    <w:rsid w:val="00D8018C"/>
    <w:rsid w:val="00D80DBF"/>
    <w:rsid w:val="00D82A12"/>
    <w:rsid w:val="00D830A2"/>
    <w:rsid w:val="00D834D3"/>
    <w:rsid w:val="00D84708"/>
    <w:rsid w:val="00D85B05"/>
    <w:rsid w:val="00D86657"/>
    <w:rsid w:val="00D87B34"/>
    <w:rsid w:val="00D901F7"/>
    <w:rsid w:val="00D90365"/>
    <w:rsid w:val="00D90391"/>
    <w:rsid w:val="00D9043F"/>
    <w:rsid w:val="00D916E0"/>
    <w:rsid w:val="00D91B58"/>
    <w:rsid w:val="00D91E7B"/>
    <w:rsid w:val="00D92735"/>
    <w:rsid w:val="00D9335A"/>
    <w:rsid w:val="00D93EFD"/>
    <w:rsid w:val="00D948DC"/>
    <w:rsid w:val="00D96D43"/>
    <w:rsid w:val="00D97516"/>
    <w:rsid w:val="00DA0186"/>
    <w:rsid w:val="00DA02E4"/>
    <w:rsid w:val="00DA0491"/>
    <w:rsid w:val="00DA05E1"/>
    <w:rsid w:val="00DA1123"/>
    <w:rsid w:val="00DA114B"/>
    <w:rsid w:val="00DA14D2"/>
    <w:rsid w:val="00DA17B6"/>
    <w:rsid w:val="00DA198D"/>
    <w:rsid w:val="00DA1F09"/>
    <w:rsid w:val="00DA2999"/>
    <w:rsid w:val="00DA2DED"/>
    <w:rsid w:val="00DA2F8E"/>
    <w:rsid w:val="00DA6D3E"/>
    <w:rsid w:val="00DB0716"/>
    <w:rsid w:val="00DB1165"/>
    <w:rsid w:val="00DB1A98"/>
    <w:rsid w:val="00DB294B"/>
    <w:rsid w:val="00DB361D"/>
    <w:rsid w:val="00DB45A9"/>
    <w:rsid w:val="00DB54A3"/>
    <w:rsid w:val="00DB58FB"/>
    <w:rsid w:val="00DB5A80"/>
    <w:rsid w:val="00DB7182"/>
    <w:rsid w:val="00DB75BF"/>
    <w:rsid w:val="00DC04BF"/>
    <w:rsid w:val="00DC2435"/>
    <w:rsid w:val="00DC45BB"/>
    <w:rsid w:val="00DC68F4"/>
    <w:rsid w:val="00DC7B36"/>
    <w:rsid w:val="00DC7FD5"/>
    <w:rsid w:val="00DD00C1"/>
    <w:rsid w:val="00DD0164"/>
    <w:rsid w:val="00DD0609"/>
    <w:rsid w:val="00DD0757"/>
    <w:rsid w:val="00DD0BF7"/>
    <w:rsid w:val="00DD2919"/>
    <w:rsid w:val="00DD3838"/>
    <w:rsid w:val="00DD40F5"/>
    <w:rsid w:val="00DD4669"/>
    <w:rsid w:val="00DD55F3"/>
    <w:rsid w:val="00DD579A"/>
    <w:rsid w:val="00DD6720"/>
    <w:rsid w:val="00DE098F"/>
    <w:rsid w:val="00DE1C8F"/>
    <w:rsid w:val="00DE2246"/>
    <w:rsid w:val="00DE42C0"/>
    <w:rsid w:val="00DE4846"/>
    <w:rsid w:val="00DE58C1"/>
    <w:rsid w:val="00DE5F5E"/>
    <w:rsid w:val="00DE6851"/>
    <w:rsid w:val="00DE6A4F"/>
    <w:rsid w:val="00DE6E17"/>
    <w:rsid w:val="00DE7820"/>
    <w:rsid w:val="00DE791C"/>
    <w:rsid w:val="00DF0441"/>
    <w:rsid w:val="00DF0444"/>
    <w:rsid w:val="00DF060E"/>
    <w:rsid w:val="00DF1182"/>
    <w:rsid w:val="00DF1854"/>
    <w:rsid w:val="00DF19B1"/>
    <w:rsid w:val="00DF361C"/>
    <w:rsid w:val="00DF39C8"/>
    <w:rsid w:val="00DF42CC"/>
    <w:rsid w:val="00DF44B2"/>
    <w:rsid w:val="00DF46C9"/>
    <w:rsid w:val="00DF584F"/>
    <w:rsid w:val="00DF5CF1"/>
    <w:rsid w:val="00DF6303"/>
    <w:rsid w:val="00DF68AF"/>
    <w:rsid w:val="00DF7DBF"/>
    <w:rsid w:val="00E013A1"/>
    <w:rsid w:val="00E01503"/>
    <w:rsid w:val="00E01649"/>
    <w:rsid w:val="00E02B93"/>
    <w:rsid w:val="00E02E6A"/>
    <w:rsid w:val="00E0380E"/>
    <w:rsid w:val="00E03C68"/>
    <w:rsid w:val="00E05B05"/>
    <w:rsid w:val="00E05BFC"/>
    <w:rsid w:val="00E07DE2"/>
    <w:rsid w:val="00E10ECF"/>
    <w:rsid w:val="00E1138C"/>
    <w:rsid w:val="00E115CC"/>
    <w:rsid w:val="00E11B59"/>
    <w:rsid w:val="00E11F33"/>
    <w:rsid w:val="00E12F7C"/>
    <w:rsid w:val="00E14AD9"/>
    <w:rsid w:val="00E179D0"/>
    <w:rsid w:val="00E24654"/>
    <w:rsid w:val="00E24BE6"/>
    <w:rsid w:val="00E24CAA"/>
    <w:rsid w:val="00E253AB"/>
    <w:rsid w:val="00E25863"/>
    <w:rsid w:val="00E262AE"/>
    <w:rsid w:val="00E269AD"/>
    <w:rsid w:val="00E2707E"/>
    <w:rsid w:val="00E27168"/>
    <w:rsid w:val="00E27517"/>
    <w:rsid w:val="00E27884"/>
    <w:rsid w:val="00E30CFF"/>
    <w:rsid w:val="00E32968"/>
    <w:rsid w:val="00E33025"/>
    <w:rsid w:val="00E33035"/>
    <w:rsid w:val="00E33081"/>
    <w:rsid w:val="00E33CA4"/>
    <w:rsid w:val="00E3432B"/>
    <w:rsid w:val="00E344DC"/>
    <w:rsid w:val="00E350B8"/>
    <w:rsid w:val="00E35BD0"/>
    <w:rsid w:val="00E3621C"/>
    <w:rsid w:val="00E36FA4"/>
    <w:rsid w:val="00E37176"/>
    <w:rsid w:val="00E37A54"/>
    <w:rsid w:val="00E37F0B"/>
    <w:rsid w:val="00E403AD"/>
    <w:rsid w:val="00E40B54"/>
    <w:rsid w:val="00E40C64"/>
    <w:rsid w:val="00E42917"/>
    <w:rsid w:val="00E42B96"/>
    <w:rsid w:val="00E43332"/>
    <w:rsid w:val="00E43F2B"/>
    <w:rsid w:val="00E443D6"/>
    <w:rsid w:val="00E44CD8"/>
    <w:rsid w:val="00E44F75"/>
    <w:rsid w:val="00E451F0"/>
    <w:rsid w:val="00E452F7"/>
    <w:rsid w:val="00E45DB1"/>
    <w:rsid w:val="00E4733C"/>
    <w:rsid w:val="00E47380"/>
    <w:rsid w:val="00E4791B"/>
    <w:rsid w:val="00E47A71"/>
    <w:rsid w:val="00E47B11"/>
    <w:rsid w:val="00E50040"/>
    <w:rsid w:val="00E501AF"/>
    <w:rsid w:val="00E505A7"/>
    <w:rsid w:val="00E5115F"/>
    <w:rsid w:val="00E519FC"/>
    <w:rsid w:val="00E52522"/>
    <w:rsid w:val="00E52C33"/>
    <w:rsid w:val="00E53D52"/>
    <w:rsid w:val="00E541AF"/>
    <w:rsid w:val="00E54414"/>
    <w:rsid w:val="00E5486F"/>
    <w:rsid w:val="00E550D1"/>
    <w:rsid w:val="00E5560F"/>
    <w:rsid w:val="00E5563D"/>
    <w:rsid w:val="00E56F13"/>
    <w:rsid w:val="00E60155"/>
    <w:rsid w:val="00E602F9"/>
    <w:rsid w:val="00E60AEF"/>
    <w:rsid w:val="00E62ECA"/>
    <w:rsid w:val="00E63108"/>
    <w:rsid w:val="00E63B5E"/>
    <w:rsid w:val="00E64FCB"/>
    <w:rsid w:val="00E65587"/>
    <w:rsid w:val="00E661BB"/>
    <w:rsid w:val="00E66695"/>
    <w:rsid w:val="00E66CA0"/>
    <w:rsid w:val="00E66CBC"/>
    <w:rsid w:val="00E66D2C"/>
    <w:rsid w:val="00E67CD5"/>
    <w:rsid w:val="00E7042A"/>
    <w:rsid w:val="00E70BF6"/>
    <w:rsid w:val="00E70C2D"/>
    <w:rsid w:val="00E723E7"/>
    <w:rsid w:val="00E72C04"/>
    <w:rsid w:val="00E7326C"/>
    <w:rsid w:val="00E7388F"/>
    <w:rsid w:val="00E74BF1"/>
    <w:rsid w:val="00E7541A"/>
    <w:rsid w:val="00E77551"/>
    <w:rsid w:val="00E80691"/>
    <w:rsid w:val="00E816C4"/>
    <w:rsid w:val="00E846C5"/>
    <w:rsid w:val="00E84C44"/>
    <w:rsid w:val="00E851EB"/>
    <w:rsid w:val="00E86CF9"/>
    <w:rsid w:val="00E91033"/>
    <w:rsid w:val="00E9115C"/>
    <w:rsid w:val="00E913C8"/>
    <w:rsid w:val="00E91B33"/>
    <w:rsid w:val="00E92241"/>
    <w:rsid w:val="00E92652"/>
    <w:rsid w:val="00E92AE9"/>
    <w:rsid w:val="00E93D30"/>
    <w:rsid w:val="00E9409F"/>
    <w:rsid w:val="00E94323"/>
    <w:rsid w:val="00E9784E"/>
    <w:rsid w:val="00E978A0"/>
    <w:rsid w:val="00E97EBB"/>
    <w:rsid w:val="00EA05E4"/>
    <w:rsid w:val="00EA15FB"/>
    <w:rsid w:val="00EA1A94"/>
    <w:rsid w:val="00EA2361"/>
    <w:rsid w:val="00EA2371"/>
    <w:rsid w:val="00EA33B5"/>
    <w:rsid w:val="00EA44D2"/>
    <w:rsid w:val="00EA491D"/>
    <w:rsid w:val="00EA57CD"/>
    <w:rsid w:val="00EA678D"/>
    <w:rsid w:val="00EA6B5C"/>
    <w:rsid w:val="00EB0608"/>
    <w:rsid w:val="00EB10B5"/>
    <w:rsid w:val="00EB1E30"/>
    <w:rsid w:val="00EB2B19"/>
    <w:rsid w:val="00EB415D"/>
    <w:rsid w:val="00EB50A0"/>
    <w:rsid w:val="00EB60E6"/>
    <w:rsid w:val="00EB6274"/>
    <w:rsid w:val="00EB6A3E"/>
    <w:rsid w:val="00EB6D81"/>
    <w:rsid w:val="00EB7CF8"/>
    <w:rsid w:val="00EC03D7"/>
    <w:rsid w:val="00EC0F77"/>
    <w:rsid w:val="00EC1A28"/>
    <w:rsid w:val="00EC2A66"/>
    <w:rsid w:val="00EC2B72"/>
    <w:rsid w:val="00EC4D45"/>
    <w:rsid w:val="00EC5945"/>
    <w:rsid w:val="00EC5EB1"/>
    <w:rsid w:val="00EC75BA"/>
    <w:rsid w:val="00EC7B4B"/>
    <w:rsid w:val="00ED0523"/>
    <w:rsid w:val="00ED0AA2"/>
    <w:rsid w:val="00ED0B57"/>
    <w:rsid w:val="00ED0EAB"/>
    <w:rsid w:val="00ED137F"/>
    <w:rsid w:val="00ED15D7"/>
    <w:rsid w:val="00ED1E46"/>
    <w:rsid w:val="00ED31F0"/>
    <w:rsid w:val="00ED3C23"/>
    <w:rsid w:val="00ED5AE9"/>
    <w:rsid w:val="00ED6C6F"/>
    <w:rsid w:val="00ED6E2E"/>
    <w:rsid w:val="00ED75C1"/>
    <w:rsid w:val="00ED7B30"/>
    <w:rsid w:val="00EE12A0"/>
    <w:rsid w:val="00EE1C38"/>
    <w:rsid w:val="00EE302F"/>
    <w:rsid w:val="00EE532A"/>
    <w:rsid w:val="00EE547B"/>
    <w:rsid w:val="00EE6483"/>
    <w:rsid w:val="00EF0B1D"/>
    <w:rsid w:val="00EF1171"/>
    <w:rsid w:val="00EF200D"/>
    <w:rsid w:val="00EF2458"/>
    <w:rsid w:val="00EF2AB2"/>
    <w:rsid w:val="00EF40A0"/>
    <w:rsid w:val="00EF42D1"/>
    <w:rsid w:val="00EF55AE"/>
    <w:rsid w:val="00EF58B6"/>
    <w:rsid w:val="00EF7137"/>
    <w:rsid w:val="00F00106"/>
    <w:rsid w:val="00F01B87"/>
    <w:rsid w:val="00F02256"/>
    <w:rsid w:val="00F0247E"/>
    <w:rsid w:val="00F0393A"/>
    <w:rsid w:val="00F03EF7"/>
    <w:rsid w:val="00F045D6"/>
    <w:rsid w:val="00F057A9"/>
    <w:rsid w:val="00F05860"/>
    <w:rsid w:val="00F06FC5"/>
    <w:rsid w:val="00F07D79"/>
    <w:rsid w:val="00F108A0"/>
    <w:rsid w:val="00F10D6A"/>
    <w:rsid w:val="00F112FC"/>
    <w:rsid w:val="00F128FD"/>
    <w:rsid w:val="00F17599"/>
    <w:rsid w:val="00F17A9F"/>
    <w:rsid w:val="00F17DB1"/>
    <w:rsid w:val="00F21B29"/>
    <w:rsid w:val="00F21DD2"/>
    <w:rsid w:val="00F22103"/>
    <w:rsid w:val="00F2435A"/>
    <w:rsid w:val="00F24746"/>
    <w:rsid w:val="00F2490C"/>
    <w:rsid w:val="00F24B25"/>
    <w:rsid w:val="00F25219"/>
    <w:rsid w:val="00F25B20"/>
    <w:rsid w:val="00F2634A"/>
    <w:rsid w:val="00F267C4"/>
    <w:rsid w:val="00F2680D"/>
    <w:rsid w:val="00F26F75"/>
    <w:rsid w:val="00F272D8"/>
    <w:rsid w:val="00F3055C"/>
    <w:rsid w:val="00F30A75"/>
    <w:rsid w:val="00F31D1B"/>
    <w:rsid w:val="00F31D28"/>
    <w:rsid w:val="00F33764"/>
    <w:rsid w:val="00F347BE"/>
    <w:rsid w:val="00F3558F"/>
    <w:rsid w:val="00F35995"/>
    <w:rsid w:val="00F364C9"/>
    <w:rsid w:val="00F40250"/>
    <w:rsid w:val="00F41316"/>
    <w:rsid w:val="00F428ED"/>
    <w:rsid w:val="00F45342"/>
    <w:rsid w:val="00F45789"/>
    <w:rsid w:val="00F45938"/>
    <w:rsid w:val="00F46309"/>
    <w:rsid w:val="00F4778E"/>
    <w:rsid w:val="00F507A0"/>
    <w:rsid w:val="00F50B38"/>
    <w:rsid w:val="00F50DDA"/>
    <w:rsid w:val="00F5119B"/>
    <w:rsid w:val="00F512FE"/>
    <w:rsid w:val="00F51332"/>
    <w:rsid w:val="00F519E9"/>
    <w:rsid w:val="00F5205D"/>
    <w:rsid w:val="00F52384"/>
    <w:rsid w:val="00F52657"/>
    <w:rsid w:val="00F532AE"/>
    <w:rsid w:val="00F53937"/>
    <w:rsid w:val="00F53F04"/>
    <w:rsid w:val="00F5514E"/>
    <w:rsid w:val="00F5569B"/>
    <w:rsid w:val="00F56AA1"/>
    <w:rsid w:val="00F57BD8"/>
    <w:rsid w:val="00F60C63"/>
    <w:rsid w:val="00F61558"/>
    <w:rsid w:val="00F61E3C"/>
    <w:rsid w:val="00F61F0E"/>
    <w:rsid w:val="00F62C65"/>
    <w:rsid w:val="00F6384A"/>
    <w:rsid w:val="00F6408C"/>
    <w:rsid w:val="00F64A16"/>
    <w:rsid w:val="00F64C81"/>
    <w:rsid w:val="00F654F3"/>
    <w:rsid w:val="00F6561C"/>
    <w:rsid w:val="00F65DBB"/>
    <w:rsid w:val="00F660F2"/>
    <w:rsid w:val="00F66B66"/>
    <w:rsid w:val="00F67134"/>
    <w:rsid w:val="00F7051D"/>
    <w:rsid w:val="00F705C5"/>
    <w:rsid w:val="00F71180"/>
    <w:rsid w:val="00F7250F"/>
    <w:rsid w:val="00F72A42"/>
    <w:rsid w:val="00F73EC1"/>
    <w:rsid w:val="00F74A99"/>
    <w:rsid w:val="00F74C30"/>
    <w:rsid w:val="00F74E96"/>
    <w:rsid w:val="00F75E72"/>
    <w:rsid w:val="00F7641A"/>
    <w:rsid w:val="00F76CFF"/>
    <w:rsid w:val="00F776EA"/>
    <w:rsid w:val="00F8079F"/>
    <w:rsid w:val="00F808D8"/>
    <w:rsid w:val="00F812B0"/>
    <w:rsid w:val="00F815A7"/>
    <w:rsid w:val="00F82C54"/>
    <w:rsid w:val="00F841AF"/>
    <w:rsid w:val="00F85977"/>
    <w:rsid w:val="00F86181"/>
    <w:rsid w:val="00F86B98"/>
    <w:rsid w:val="00F873C1"/>
    <w:rsid w:val="00F878B6"/>
    <w:rsid w:val="00F87AA5"/>
    <w:rsid w:val="00F90504"/>
    <w:rsid w:val="00F90A43"/>
    <w:rsid w:val="00F90BB6"/>
    <w:rsid w:val="00F90DCD"/>
    <w:rsid w:val="00F91C35"/>
    <w:rsid w:val="00F91C9F"/>
    <w:rsid w:val="00F94072"/>
    <w:rsid w:val="00F94719"/>
    <w:rsid w:val="00F9746C"/>
    <w:rsid w:val="00F97715"/>
    <w:rsid w:val="00FA09F1"/>
    <w:rsid w:val="00FA1648"/>
    <w:rsid w:val="00FA210C"/>
    <w:rsid w:val="00FA34A4"/>
    <w:rsid w:val="00FA55D8"/>
    <w:rsid w:val="00FA6613"/>
    <w:rsid w:val="00FA6847"/>
    <w:rsid w:val="00FA6B64"/>
    <w:rsid w:val="00FA6CE4"/>
    <w:rsid w:val="00FA707C"/>
    <w:rsid w:val="00FA71DC"/>
    <w:rsid w:val="00FA7A78"/>
    <w:rsid w:val="00FB01E4"/>
    <w:rsid w:val="00FB4A5B"/>
    <w:rsid w:val="00FB614A"/>
    <w:rsid w:val="00FB64A5"/>
    <w:rsid w:val="00FB64FB"/>
    <w:rsid w:val="00FB6B62"/>
    <w:rsid w:val="00FC0B87"/>
    <w:rsid w:val="00FC1474"/>
    <w:rsid w:val="00FC24A0"/>
    <w:rsid w:val="00FC3D5F"/>
    <w:rsid w:val="00FC3E82"/>
    <w:rsid w:val="00FC423A"/>
    <w:rsid w:val="00FC6F9F"/>
    <w:rsid w:val="00FD10D7"/>
    <w:rsid w:val="00FD308C"/>
    <w:rsid w:val="00FD3A7B"/>
    <w:rsid w:val="00FD3D5B"/>
    <w:rsid w:val="00FD3FDA"/>
    <w:rsid w:val="00FD496A"/>
    <w:rsid w:val="00FD50AC"/>
    <w:rsid w:val="00FD5AFD"/>
    <w:rsid w:val="00FD648B"/>
    <w:rsid w:val="00FD79CE"/>
    <w:rsid w:val="00FE03EB"/>
    <w:rsid w:val="00FE0DCC"/>
    <w:rsid w:val="00FE1AC6"/>
    <w:rsid w:val="00FE202B"/>
    <w:rsid w:val="00FE2392"/>
    <w:rsid w:val="00FE23E7"/>
    <w:rsid w:val="00FE43F3"/>
    <w:rsid w:val="00FE5269"/>
    <w:rsid w:val="00FE6406"/>
    <w:rsid w:val="00FE6854"/>
    <w:rsid w:val="00FE7164"/>
    <w:rsid w:val="00FE75F9"/>
    <w:rsid w:val="00FE7F4B"/>
    <w:rsid w:val="00FF1157"/>
    <w:rsid w:val="00FF3300"/>
    <w:rsid w:val="00FF33CE"/>
    <w:rsid w:val="00FF3554"/>
    <w:rsid w:val="00FF3A63"/>
    <w:rsid w:val="00FF3F9B"/>
    <w:rsid w:val="00FF4A54"/>
    <w:rsid w:val="00FF513D"/>
    <w:rsid w:val="00FF58EC"/>
    <w:rsid w:val="00FF5FA4"/>
    <w:rsid w:val="01DE0A79"/>
    <w:rsid w:val="0A951B43"/>
    <w:rsid w:val="0BC08B0E"/>
    <w:rsid w:val="0C247353"/>
    <w:rsid w:val="0DF5B1E5"/>
    <w:rsid w:val="114C20D5"/>
    <w:rsid w:val="1151B4B0"/>
    <w:rsid w:val="13548A35"/>
    <w:rsid w:val="14C4BCA1"/>
    <w:rsid w:val="14EEE147"/>
    <w:rsid w:val="14F7499F"/>
    <w:rsid w:val="1A08F579"/>
    <w:rsid w:val="2103E7EA"/>
    <w:rsid w:val="23223A24"/>
    <w:rsid w:val="2421E8F8"/>
    <w:rsid w:val="2734AC0E"/>
    <w:rsid w:val="27AFBD6D"/>
    <w:rsid w:val="280F955D"/>
    <w:rsid w:val="283CE3C1"/>
    <w:rsid w:val="2F174BB3"/>
    <w:rsid w:val="2F596BBF"/>
    <w:rsid w:val="31E5B586"/>
    <w:rsid w:val="33A99F08"/>
    <w:rsid w:val="39CFB1DC"/>
    <w:rsid w:val="3B8C6F77"/>
    <w:rsid w:val="3C805ABF"/>
    <w:rsid w:val="3CBBB040"/>
    <w:rsid w:val="3D0BF26D"/>
    <w:rsid w:val="40CEC83C"/>
    <w:rsid w:val="42298E47"/>
    <w:rsid w:val="437AA45D"/>
    <w:rsid w:val="4383F454"/>
    <w:rsid w:val="445705E6"/>
    <w:rsid w:val="45B54E51"/>
    <w:rsid w:val="46D60742"/>
    <w:rsid w:val="48AA675B"/>
    <w:rsid w:val="49B02B2C"/>
    <w:rsid w:val="4B2F338E"/>
    <w:rsid w:val="4CF34772"/>
    <w:rsid w:val="508D0B03"/>
    <w:rsid w:val="5254E75F"/>
    <w:rsid w:val="58453864"/>
    <w:rsid w:val="593F38CF"/>
    <w:rsid w:val="5960427E"/>
    <w:rsid w:val="5AC6D1FF"/>
    <w:rsid w:val="5D5265AE"/>
    <w:rsid w:val="604E4C08"/>
    <w:rsid w:val="610EAF08"/>
    <w:rsid w:val="612D42D7"/>
    <w:rsid w:val="62B378BD"/>
    <w:rsid w:val="649F860C"/>
    <w:rsid w:val="64EA4160"/>
    <w:rsid w:val="65ABBCCE"/>
    <w:rsid w:val="65CA7000"/>
    <w:rsid w:val="6719938E"/>
    <w:rsid w:val="6A33E8A6"/>
    <w:rsid w:val="6E23A616"/>
    <w:rsid w:val="6F3F4331"/>
    <w:rsid w:val="6FBA53B2"/>
    <w:rsid w:val="74FB47F7"/>
    <w:rsid w:val="7512ED56"/>
    <w:rsid w:val="7525DAC8"/>
    <w:rsid w:val="76AEBDB7"/>
    <w:rsid w:val="79C645B0"/>
    <w:rsid w:val="7AC7325E"/>
    <w:rsid w:val="7DF39D1E"/>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B91C9"/>
  <w15:chartTrackingRefBased/>
  <w15:docId w15:val="{A14AE0E3-0FE1-4AF5-81DB-DF82A3D5D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uiPriority="0"/>
    <w:lsdException w:name="index heading" w:semiHidden="1"/>
    <w:lsdException w:name="caption" w:semiHidden="1" w:uiPriority="0" w:unhideWhenUsed="1" w:qFormat="1"/>
    <w:lsdException w:name="table of figures" w:semiHidden="1"/>
    <w:lsdException w:name="envelope return" w:semiHidden="1"/>
    <w:lsdException w:name="annotation reference" w:semiHidden="1" w:uiPriority="0"/>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98"/>
    <w:lsdException w:name="Strong" w:uiPriority="22" w:qFormat="1"/>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uiPriority w:val="9"/>
    <w:qFormat/>
    <w:rsid w:val="000E2576"/>
    <w:pPr>
      <w:spacing w:after="40"/>
      <w:outlineLvl w:val="1"/>
    </w:pPr>
    <w:rPr>
      <w:bCs/>
      <w:sz w:val="28"/>
    </w:rPr>
  </w:style>
  <w:style w:type="paragraph" w:styleId="Rubrik3">
    <w:name w:val="heading 3"/>
    <w:basedOn w:val="Rubrik2"/>
    <w:next w:val="Normal"/>
    <w:link w:val="Rubrik3Char"/>
    <w:uiPriority w:val="9"/>
    <w:qFormat/>
    <w:rsid w:val="00761F78"/>
    <w:pPr>
      <w:outlineLvl w:val="2"/>
    </w:pPr>
    <w:rPr>
      <w:sz w:val="20"/>
      <w:szCs w:val="24"/>
    </w:rPr>
  </w:style>
  <w:style w:type="paragraph" w:styleId="Rubrik4">
    <w:name w:val="heading 4"/>
    <w:basedOn w:val="Rubrik3"/>
    <w:next w:val="Normal"/>
    <w:link w:val="Rubrik4Char"/>
    <w:uiPriority w:val="9"/>
    <w:rsid w:val="0046254F"/>
    <w:pPr>
      <w:outlineLvl w:val="3"/>
    </w:pPr>
    <w:rPr>
      <w:iCs/>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uiPriority w:val="9"/>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uiPriority w:val="9"/>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qFormat/>
    <w:rsid w:val="005F29FB"/>
    <w:rPr>
      <w:b/>
      <w:bCs/>
      <w:sz w:val="18"/>
      <w:szCs w:val="18"/>
    </w:rPr>
  </w:style>
  <w:style w:type="paragraph" w:styleId="Rubrik">
    <w:name w:val="Title"/>
    <w:basedOn w:val="Normal"/>
    <w:next w:val="Normal"/>
    <w:link w:val="RubrikChar"/>
    <w:uiPriority w:val="34"/>
    <w:qFormat/>
    <w:rsid w:val="00E115CC"/>
    <w:pPr>
      <w:spacing w:before="360" w:after="0" w:line="204" w:lineRule="auto"/>
      <w:ind w:right="2552"/>
      <w:contextualSpacing/>
    </w:pPr>
    <w:rPr>
      <w:rFonts w:asciiTheme="majorHAnsi" w:eastAsiaTheme="majorEastAsia" w:hAnsiTheme="majorHAnsi" w:cstheme="majorBidi"/>
      <w:b/>
      <w:bCs/>
      <w:color w:val="A33662" w:themeColor="accent1"/>
      <w:sz w:val="84"/>
      <w:szCs w:val="48"/>
      <w:lang w:val="en-US"/>
    </w:rPr>
  </w:style>
  <w:style w:type="character" w:customStyle="1" w:styleId="RubrikChar">
    <w:name w:val="Rubrik Char"/>
    <w:basedOn w:val="Standardstycketeckensnitt"/>
    <w:link w:val="Rubrik"/>
    <w:uiPriority w:val="34"/>
    <w:rsid w:val="00E115CC"/>
    <w:rPr>
      <w:rFonts w:asciiTheme="majorHAnsi" w:eastAsiaTheme="majorEastAsia" w:hAnsiTheme="majorHAnsi" w:cstheme="majorBidi"/>
      <w:b/>
      <w:bCs/>
      <w:color w:val="A33662" w:themeColor="accent1"/>
      <w:sz w:val="84"/>
      <w:szCs w:val="48"/>
      <w:lang w:val="en-US"/>
    </w:rPr>
  </w:style>
  <w:style w:type="paragraph" w:styleId="Underrubrik">
    <w:name w:val="Subtitle"/>
    <w:basedOn w:val="Rubrik"/>
    <w:next w:val="Normal"/>
    <w:link w:val="UnderrubrikChar"/>
    <w:uiPriority w:val="35"/>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35"/>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qFormat/>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qFormat/>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en-US"/>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en-US"/>
    </w:rPr>
  </w:style>
  <w:style w:type="paragraph" w:styleId="Punktlista">
    <w:name w:val="List Bullet"/>
    <w:basedOn w:val="Normal"/>
    <w:qFormat/>
    <w:rsid w:val="000E2576"/>
    <w:pPr>
      <w:spacing w:after="80"/>
      <w:ind w:left="360" w:hanging="360"/>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qFormat/>
    <w:rsid w:val="00976057"/>
    <w:rPr>
      <w:color w:val="4AE0F4" w:themeColor="hyperlink"/>
      <w:u w:val="single"/>
    </w:rPr>
  </w:style>
  <w:style w:type="paragraph" w:styleId="Liststycke">
    <w:name w:val="List Paragraph"/>
    <w:basedOn w:val="Normal"/>
    <w:link w:val="ListstyckeChar"/>
    <w:uiPriority w:val="34"/>
    <w:qFormat/>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Id w:val="13"/>
      </w:numPr>
    </w:pPr>
  </w:style>
  <w:style w:type="paragraph" w:styleId="Punktlista3">
    <w:name w:val="List Bullet 3"/>
    <w:basedOn w:val="Punktlista2"/>
    <w:uiPriority w:val="24"/>
    <w:rsid w:val="000E2576"/>
    <w:pPr>
      <w:numPr>
        <w:ilvl w:val="2"/>
      </w:numPr>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sz w:val="24"/>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rsid w:val="004D4E2E"/>
  </w:style>
  <w:style w:type="character" w:styleId="Kommentarsreferens">
    <w:name w:val="annotation reference"/>
    <w:basedOn w:val="Standardstycketeckensnitt"/>
    <w:rsid w:val="004D4E2E"/>
    <w:rPr>
      <w:sz w:val="16"/>
      <w:szCs w:val="16"/>
    </w:rPr>
  </w:style>
  <w:style w:type="paragraph" w:styleId="Kommentarer">
    <w:name w:val="annotation text"/>
    <w:basedOn w:val="Normal"/>
    <w:link w:val="KommentarerChar"/>
    <w:rsid w:val="004D4E2E"/>
    <w:pPr>
      <w:spacing w:before="20" w:after="100" w:line="240" w:lineRule="auto"/>
    </w:pPr>
    <w:rPr>
      <w:rFonts w:ascii="Times New Roman" w:eastAsia="Times New Roman" w:hAnsi="Times New Roman" w:cs="Times New Roman"/>
      <w:lang w:eastAsia="en-GB"/>
    </w:rPr>
  </w:style>
  <w:style w:type="character" w:customStyle="1" w:styleId="KommentarerChar">
    <w:name w:val="Kommentarer Char"/>
    <w:basedOn w:val="Standardstycketeckensnitt"/>
    <w:link w:val="Kommentarer"/>
    <w:rsid w:val="004D4E2E"/>
    <w:rPr>
      <w:rFonts w:ascii="Times New Roman" w:eastAsia="Times New Roman" w:hAnsi="Times New Roman" w:cs="Times New Roman"/>
      <w:lang w:eastAsia="en-GB"/>
    </w:rPr>
  </w:style>
  <w:style w:type="character" w:styleId="AnvndHyperlnk">
    <w:name w:val="FollowedHyperlink"/>
    <w:basedOn w:val="Standardstycketeckensnitt"/>
    <w:uiPriority w:val="98"/>
    <w:rsid w:val="00297CE9"/>
    <w:rPr>
      <w:color w:val="FFC075" w:themeColor="followedHyperlink"/>
      <w:u w:val="single"/>
    </w:rPr>
  </w:style>
  <w:style w:type="character" w:styleId="Olstomnmnande">
    <w:name w:val="Unresolved Mention"/>
    <w:basedOn w:val="Standardstycketeckensnitt"/>
    <w:uiPriority w:val="99"/>
    <w:unhideWhenUsed/>
    <w:rsid w:val="00297CE9"/>
    <w:rPr>
      <w:color w:val="605E5C"/>
      <w:shd w:val="clear" w:color="auto" w:fill="E1DFDD"/>
    </w:rPr>
  </w:style>
  <w:style w:type="paragraph" w:styleId="Brdtext">
    <w:name w:val="Body Text"/>
    <w:basedOn w:val="Normal"/>
    <w:link w:val="BrdtextChar"/>
    <w:rsid w:val="00297CE9"/>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297CE9"/>
    <w:rPr>
      <w:rFonts w:ascii="Times New Roman" w:eastAsia="Times New Roman" w:hAnsi="Times New Roman" w:cs="Times New Roman"/>
      <w:sz w:val="22"/>
      <w:szCs w:val="24"/>
      <w:lang w:eastAsia="en-GB"/>
    </w:rPr>
  </w:style>
  <w:style w:type="character" w:customStyle="1" w:styleId="def">
    <w:name w:val="def"/>
    <w:basedOn w:val="Standardstycketeckensnitt"/>
    <w:rsid w:val="00AC71C3"/>
  </w:style>
  <w:style w:type="character" w:customStyle="1" w:styleId="deft">
    <w:name w:val="deft"/>
    <w:basedOn w:val="Standardstycketeckensnitt"/>
    <w:rsid w:val="00AC71C3"/>
  </w:style>
  <w:style w:type="paragraph" w:customStyle="1" w:styleId="Rubrik2Nr">
    <w:name w:val="Rubrik 2 Nr"/>
    <w:next w:val="Normal"/>
    <w:qFormat/>
    <w:rsid w:val="004A720A"/>
    <w:pPr>
      <w:spacing w:before="480" w:after="120" w:line="240" w:lineRule="auto"/>
      <w:outlineLvl w:val="1"/>
    </w:pPr>
    <w:rPr>
      <w:rFonts w:ascii="Arial" w:eastAsia="Times New Roman" w:hAnsi="Arial" w:cs="Arial"/>
      <w:bCs/>
      <w:iCs/>
      <w:sz w:val="28"/>
      <w:szCs w:val="28"/>
      <w:lang w:eastAsia="sv-SE"/>
    </w:rPr>
  </w:style>
  <w:style w:type="paragraph" w:customStyle="1" w:styleId="SoSTabelltext">
    <w:name w:val="SoS_Tabell text"/>
    <w:qFormat/>
    <w:rsid w:val="00360389"/>
    <w:pPr>
      <w:spacing w:before="20" w:after="20" w:line="240" w:lineRule="auto"/>
    </w:pPr>
    <w:rPr>
      <w:rFonts w:ascii="Century Gothic" w:eastAsia="Times New Roman" w:hAnsi="Century Gothic" w:cs="Times New Roman"/>
      <w:color w:val="353636" w:themeColor="text1"/>
      <w:sz w:val="16"/>
      <w:szCs w:val="16"/>
      <w:lang w:eastAsia="sv-SE"/>
    </w:rPr>
  </w:style>
  <w:style w:type="paragraph" w:customStyle="1" w:styleId="Rubrik3Nr">
    <w:name w:val="Rubrik 3 Nr"/>
    <w:basedOn w:val="Rubrik3"/>
    <w:next w:val="Normal"/>
    <w:qFormat/>
    <w:rsid w:val="0036320D"/>
    <w:pPr>
      <w:keepLines w:val="0"/>
      <w:tabs>
        <w:tab w:val="num" w:pos="794"/>
      </w:tabs>
      <w:spacing w:after="0"/>
      <w:ind w:left="794" w:hanging="794"/>
      <w:contextualSpacing w:val="0"/>
    </w:pPr>
    <w:rPr>
      <w:rFonts w:ascii="Arial" w:eastAsia="Times New Roman" w:hAnsi="Arial" w:cs="Arial"/>
      <w:bCs w:val="0"/>
      <w:iCs/>
      <w:sz w:val="22"/>
      <w:szCs w:val="26"/>
      <w:lang w:val="sv-SE" w:eastAsia="sv-SE"/>
    </w:rPr>
  </w:style>
  <w:style w:type="paragraph" w:customStyle="1" w:styleId="Rubrik1Nr">
    <w:name w:val="Rubrik 1 Nr"/>
    <w:next w:val="Normal"/>
    <w:qFormat/>
    <w:rsid w:val="007305B4"/>
    <w:pPr>
      <w:tabs>
        <w:tab w:val="num" w:pos="454"/>
      </w:tabs>
      <w:spacing w:before="600" w:line="240" w:lineRule="auto"/>
      <w:ind w:left="454" w:hanging="454"/>
      <w:outlineLvl w:val="0"/>
    </w:pPr>
    <w:rPr>
      <w:rFonts w:ascii="Arial" w:eastAsia="Times New Roman" w:hAnsi="Arial" w:cs="Arial"/>
      <w:bCs/>
      <w:kern w:val="32"/>
      <w:sz w:val="36"/>
      <w:szCs w:val="32"/>
      <w:lang w:eastAsia="sv-SE"/>
    </w:rPr>
  </w:style>
  <w:style w:type="character" w:customStyle="1" w:styleId="SoSNumreradlistaChar">
    <w:name w:val="SoS_Numrerad lista Char"/>
    <w:basedOn w:val="Standardstycketeckensnitt"/>
    <w:link w:val="SoSNumreradlista"/>
    <w:locked/>
    <w:rsid w:val="007305B4"/>
    <w:rPr>
      <w:color w:val="353636" w:themeColor="text1"/>
      <w:sz w:val="23"/>
    </w:rPr>
  </w:style>
  <w:style w:type="paragraph" w:customStyle="1" w:styleId="SoSNumreradlista">
    <w:name w:val="SoS_Numrerad lista"/>
    <w:basedOn w:val="Normal"/>
    <w:link w:val="SoSNumreradlistaChar"/>
    <w:rsid w:val="007305B4"/>
    <w:pPr>
      <w:numPr>
        <w:numId w:val="24"/>
      </w:numPr>
      <w:spacing w:before="160" w:line="276" w:lineRule="atLeast"/>
      <w:contextualSpacing/>
    </w:pPr>
    <w:rPr>
      <w:color w:val="353636" w:themeColor="text1"/>
      <w:sz w:val="23"/>
    </w:rPr>
  </w:style>
  <w:style w:type="paragraph" w:styleId="Kommentarsmne">
    <w:name w:val="annotation subject"/>
    <w:basedOn w:val="Kommentarer"/>
    <w:next w:val="Kommentarer"/>
    <w:link w:val="KommentarsmneChar"/>
    <w:uiPriority w:val="99"/>
    <w:semiHidden/>
    <w:rsid w:val="00E02B93"/>
    <w:pPr>
      <w:spacing w:before="0" w:after="160"/>
    </w:pPr>
    <w:rPr>
      <w:rFonts w:asciiTheme="minorHAnsi" w:eastAsiaTheme="minorEastAsia" w:hAnsiTheme="minorHAnsi" w:cstheme="minorBidi"/>
      <w:b/>
      <w:bCs/>
      <w:lang w:eastAsia="zh-CN"/>
    </w:rPr>
  </w:style>
  <w:style w:type="character" w:customStyle="1" w:styleId="KommentarsmneChar">
    <w:name w:val="Kommentarsämne Char"/>
    <w:basedOn w:val="KommentarerChar"/>
    <w:link w:val="Kommentarsmne"/>
    <w:uiPriority w:val="99"/>
    <w:semiHidden/>
    <w:rsid w:val="00E02B93"/>
    <w:rPr>
      <w:rFonts w:ascii="Times New Roman" w:eastAsia="Times New Roman" w:hAnsi="Times New Roman" w:cs="Times New Roman"/>
      <w:b/>
      <w:bCs/>
      <w:lang w:eastAsia="en-GB"/>
    </w:rPr>
  </w:style>
  <w:style w:type="paragraph" w:styleId="Revision">
    <w:name w:val="Revision"/>
    <w:hidden/>
    <w:uiPriority w:val="99"/>
    <w:semiHidden/>
    <w:rsid w:val="00D44C44"/>
    <w:pPr>
      <w:spacing w:after="0" w:line="240" w:lineRule="auto"/>
    </w:pPr>
  </w:style>
  <w:style w:type="character" w:styleId="Nmn">
    <w:name w:val="Mention"/>
    <w:basedOn w:val="Standardstycketeckensnitt"/>
    <w:uiPriority w:val="99"/>
    <w:unhideWhenUsed/>
    <w:rsid w:val="00DB1165"/>
    <w:rPr>
      <w:color w:val="2B579A"/>
      <w:shd w:val="clear" w:color="auto" w:fill="E1DFDD"/>
    </w:rPr>
  </w:style>
  <w:style w:type="table" w:styleId="Rutntstabell1ljus">
    <w:name w:val="Grid Table 1 Light"/>
    <w:basedOn w:val="Normaltabell"/>
    <w:uiPriority w:val="46"/>
    <w:rsid w:val="00CD7236"/>
    <w:pPr>
      <w:spacing w:after="0" w:line="240" w:lineRule="auto"/>
    </w:pPr>
    <w:tblPr>
      <w:tblStyleRowBandSize w:val="1"/>
      <w:tblStyleColBandSize w:val="1"/>
      <w:tblBorders>
        <w:top w:val="single" w:sz="4" w:space="0" w:color="ADAFAF" w:themeColor="text1" w:themeTint="66"/>
        <w:left w:val="single" w:sz="4" w:space="0" w:color="ADAFAF" w:themeColor="text1" w:themeTint="66"/>
        <w:bottom w:val="single" w:sz="4" w:space="0" w:color="ADAFAF" w:themeColor="text1" w:themeTint="66"/>
        <w:right w:val="single" w:sz="4" w:space="0" w:color="ADAFAF" w:themeColor="text1" w:themeTint="66"/>
        <w:insideH w:val="single" w:sz="4" w:space="0" w:color="ADAFAF" w:themeColor="text1" w:themeTint="66"/>
        <w:insideV w:val="single" w:sz="4" w:space="0" w:color="ADAFAF" w:themeColor="text1" w:themeTint="66"/>
      </w:tblBorders>
    </w:tblPr>
    <w:tblStylePr w:type="firstRow">
      <w:rPr>
        <w:b/>
        <w:bCs/>
      </w:rPr>
      <w:tblPr/>
      <w:tcPr>
        <w:tcBorders>
          <w:bottom w:val="single" w:sz="12" w:space="0" w:color="848787" w:themeColor="text1" w:themeTint="99"/>
        </w:tcBorders>
      </w:tcPr>
    </w:tblStylePr>
    <w:tblStylePr w:type="lastRow">
      <w:rPr>
        <w:b/>
        <w:bCs/>
      </w:rPr>
      <w:tblPr/>
      <w:tcPr>
        <w:tcBorders>
          <w:top w:val="double" w:sz="2" w:space="0" w:color="848787" w:themeColor="text1" w:themeTint="99"/>
        </w:tcBorders>
      </w:tcPr>
    </w:tblStylePr>
    <w:tblStylePr w:type="firstCol">
      <w:rPr>
        <w:b/>
        <w:bCs/>
      </w:rPr>
    </w:tblStylePr>
    <w:tblStylePr w:type="lastCol">
      <w:rPr>
        <w:b/>
        <w:bCs/>
      </w:rPr>
    </w:tblStylePr>
  </w:style>
  <w:style w:type="paragraph" w:customStyle="1" w:styleId="SoSTabellhuvud">
    <w:name w:val="SoS_Tabellhuvud"/>
    <w:basedOn w:val="Brdtext"/>
    <w:qFormat/>
    <w:rsid w:val="000D3ACE"/>
    <w:rPr>
      <w:rFonts w:ascii="Arial" w:hAnsi="Arial"/>
      <w:b/>
      <w:color w:val="FFFFFF" w:themeColor="background1"/>
    </w:rPr>
  </w:style>
  <w:style w:type="paragraph" w:styleId="Normalwebb">
    <w:name w:val="Normal (Web)"/>
    <w:basedOn w:val="Normal"/>
    <w:uiPriority w:val="99"/>
    <w:semiHidden/>
    <w:unhideWhenUsed/>
    <w:rsid w:val="00915460"/>
    <w:pPr>
      <w:spacing w:before="100" w:beforeAutospacing="1" w:after="100" w:afterAutospacing="1" w:line="240" w:lineRule="auto"/>
    </w:pPr>
    <w:rPr>
      <w:rFonts w:ascii="Times New Roman" w:hAnsi="Times New Roman" w:cs="Times New Roman"/>
      <w:sz w:val="24"/>
      <w:szCs w:val="24"/>
      <w:lang w:eastAsia="sv-SE"/>
    </w:rPr>
  </w:style>
  <w:style w:type="numbering" w:styleId="111111">
    <w:name w:val="Outline List 2"/>
    <w:basedOn w:val="Ingenlista"/>
    <w:semiHidden/>
    <w:rsid w:val="00C04BC3"/>
    <w:pPr>
      <w:numPr>
        <w:numId w:val="40"/>
      </w:numPr>
    </w:pPr>
  </w:style>
  <w:style w:type="paragraph" w:styleId="Brdtext3">
    <w:name w:val="Body Text 3"/>
    <w:basedOn w:val="Normal"/>
    <w:link w:val="Brdtext3Char"/>
    <w:uiPriority w:val="99"/>
    <w:semiHidden/>
    <w:rsid w:val="00785D6E"/>
    <w:pPr>
      <w:spacing w:after="120"/>
    </w:pPr>
    <w:rPr>
      <w:sz w:val="16"/>
      <w:szCs w:val="16"/>
    </w:rPr>
  </w:style>
  <w:style w:type="character" w:customStyle="1" w:styleId="Brdtext3Char">
    <w:name w:val="Brödtext 3 Char"/>
    <w:basedOn w:val="Standardstycketeckensnitt"/>
    <w:link w:val="Brdtext3"/>
    <w:uiPriority w:val="99"/>
    <w:semiHidden/>
    <w:rsid w:val="00785D6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411630">
      <w:bodyDiv w:val="1"/>
      <w:marLeft w:val="0"/>
      <w:marRight w:val="0"/>
      <w:marTop w:val="0"/>
      <w:marBottom w:val="0"/>
      <w:divBdr>
        <w:top w:val="none" w:sz="0" w:space="0" w:color="auto"/>
        <w:left w:val="none" w:sz="0" w:space="0" w:color="auto"/>
        <w:bottom w:val="none" w:sz="0" w:space="0" w:color="auto"/>
        <w:right w:val="none" w:sz="0" w:space="0" w:color="auto"/>
      </w:divBdr>
    </w:div>
    <w:div w:id="78908268">
      <w:bodyDiv w:val="1"/>
      <w:marLeft w:val="0"/>
      <w:marRight w:val="0"/>
      <w:marTop w:val="0"/>
      <w:marBottom w:val="0"/>
      <w:divBdr>
        <w:top w:val="none" w:sz="0" w:space="0" w:color="auto"/>
        <w:left w:val="none" w:sz="0" w:space="0" w:color="auto"/>
        <w:bottom w:val="none" w:sz="0" w:space="0" w:color="auto"/>
        <w:right w:val="none" w:sz="0" w:space="0" w:color="auto"/>
      </w:divBdr>
    </w:div>
    <w:div w:id="94905977">
      <w:bodyDiv w:val="1"/>
      <w:marLeft w:val="0"/>
      <w:marRight w:val="0"/>
      <w:marTop w:val="0"/>
      <w:marBottom w:val="0"/>
      <w:divBdr>
        <w:top w:val="none" w:sz="0" w:space="0" w:color="auto"/>
        <w:left w:val="none" w:sz="0" w:space="0" w:color="auto"/>
        <w:bottom w:val="none" w:sz="0" w:space="0" w:color="auto"/>
        <w:right w:val="none" w:sz="0" w:space="0" w:color="auto"/>
      </w:divBdr>
    </w:div>
    <w:div w:id="99574201">
      <w:bodyDiv w:val="1"/>
      <w:marLeft w:val="0"/>
      <w:marRight w:val="0"/>
      <w:marTop w:val="0"/>
      <w:marBottom w:val="0"/>
      <w:divBdr>
        <w:top w:val="none" w:sz="0" w:space="0" w:color="auto"/>
        <w:left w:val="none" w:sz="0" w:space="0" w:color="auto"/>
        <w:bottom w:val="none" w:sz="0" w:space="0" w:color="auto"/>
        <w:right w:val="none" w:sz="0" w:space="0" w:color="auto"/>
      </w:divBdr>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20287155">
      <w:bodyDiv w:val="1"/>
      <w:marLeft w:val="0"/>
      <w:marRight w:val="0"/>
      <w:marTop w:val="0"/>
      <w:marBottom w:val="0"/>
      <w:divBdr>
        <w:top w:val="none" w:sz="0" w:space="0" w:color="auto"/>
        <w:left w:val="none" w:sz="0" w:space="0" w:color="auto"/>
        <w:bottom w:val="none" w:sz="0" w:space="0" w:color="auto"/>
        <w:right w:val="none" w:sz="0" w:space="0" w:color="auto"/>
      </w:divBdr>
    </w:div>
    <w:div w:id="234979281">
      <w:bodyDiv w:val="1"/>
      <w:marLeft w:val="0"/>
      <w:marRight w:val="0"/>
      <w:marTop w:val="0"/>
      <w:marBottom w:val="0"/>
      <w:divBdr>
        <w:top w:val="none" w:sz="0" w:space="0" w:color="auto"/>
        <w:left w:val="none" w:sz="0" w:space="0" w:color="auto"/>
        <w:bottom w:val="none" w:sz="0" w:space="0" w:color="auto"/>
        <w:right w:val="none" w:sz="0" w:space="0" w:color="auto"/>
      </w:divBdr>
    </w:div>
    <w:div w:id="493763430">
      <w:bodyDiv w:val="1"/>
      <w:marLeft w:val="0"/>
      <w:marRight w:val="0"/>
      <w:marTop w:val="0"/>
      <w:marBottom w:val="0"/>
      <w:divBdr>
        <w:top w:val="none" w:sz="0" w:space="0" w:color="auto"/>
        <w:left w:val="none" w:sz="0" w:space="0" w:color="auto"/>
        <w:bottom w:val="none" w:sz="0" w:space="0" w:color="auto"/>
        <w:right w:val="none" w:sz="0" w:space="0" w:color="auto"/>
      </w:divBdr>
    </w:div>
    <w:div w:id="580867637">
      <w:bodyDiv w:val="1"/>
      <w:marLeft w:val="0"/>
      <w:marRight w:val="0"/>
      <w:marTop w:val="0"/>
      <w:marBottom w:val="0"/>
      <w:divBdr>
        <w:top w:val="none" w:sz="0" w:space="0" w:color="auto"/>
        <w:left w:val="none" w:sz="0" w:space="0" w:color="auto"/>
        <w:bottom w:val="none" w:sz="0" w:space="0" w:color="auto"/>
        <w:right w:val="none" w:sz="0" w:space="0" w:color="auto"/>
      </w:divBdr>
    </w:div>
    <w:div w:id="614749287">
      <w:bodyDiv w:val="1"/>
      <w:marLeft w:val="0"/>
      <w:marRight w:val="0"/>
      <w:marTop w:val="0"/>
      <w:marBottom w:val="0"/>
      <w:divBdr>
        <w:top w:val="none" w:sz="0" w:space="0" w:color="auto"/>
        <w:left w:val="none" w:sz="0" w:space="0" w:color="auto"/>
        <w:bottom w:val="none" w:sz="0" w:space="0" w:color="auto"/>
        <w:right w:val="none" w:sz="0" w:space="0" w:color="auto"/>
      </w:divBdr>
    </w:div>
    <w:div w:id="665941364">
      <w:bodyDiv w:val="1"/>
      <w:marLeft w:val="0"/>
      <w:marRight w:val="0"/>
      <w:marTop w:val="0"/>
      <w:marBottom w:val="0"/>
      <w:divBdr>
        <w:top w:val="none" w:sz="0" w:space="0" w:color="auto"/>
        <w:left w:val="none" w:sz="0" w:space="0" w:color="auto"/>
        <w:bottom w:val="none" w:sz="0" w:space="0" w:color="auto"/>
        <w:right w:val="none" w:sz="0" w:space="0" w:color="auto"/>
      </w:divBdr>
    </w:div>
    <w:div w:id="802191922">
      <w:bodyDiv w:val="1"/>
      <w:marLeft w:val="0"/>
      <w:marRight w:val="0"/>
      <w:marTop w:val="0"/>
      <w:marBottom w:val="0"/>
      <w:divBdr>
        <w:top w:val="none" w:sz="0" w:space="0" w:color="auto"/>
        <w:left w:val="none" w:sz="0" w:space="0" w:color="auto"/>
        <w:bottom w:val="none" w:sz="0" w:space="0" w:color="auto"/>
        <w:right w:val="none" w:sz="0" w:space="0" w:color="auto"/>
      </w:divBdr>
    </w:div>
    <w:div w:id="828011738">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866866013">
      <w:bodyDiv w:val="1"/>
      <w:marLeft w:val="0"/>
      <w:marRight w:val="0"/>
      <w:marTop w:val="0"/>
      <w:marBottom w:val="0"/>
      <w:divBdr>
        <w:top w:val="none" w:sz="0" w:space="0" w:color="auto"/>
        <w:left w:val="none" w:sz="0" w:space="0" w:color="auto"/>
        <w:bottom w:val="none" w:sz="0" w:space="0" w:color="auto"/>
        <w:right w:val="none" w:sz="0" w:space="0" w:color="auto"/>
      </w:divBdr>
    </w:div>
    <w:div w:id="932055577">
      <w:bodyDiv w:val="1"/>
      <w:marLeft w:val="0"/>
      <w:marRight w:val="0"/>
      <w:marTop w:val="0"/>
      <w:marBottom w:val="0"/>
      <w:divBdr>
        <w:top w:val="none" w:sz="0" w:space="0" w:color="auto"/>
        <w:left w:val="none" w:sz="0" w:space="0" w:color="auto"/>
        <w:bottom w:val="none" w:sz="0" w:space="0" w:color="auto"/>
        <w:right w:val="none" w:sz="0" w:space="0" w:color="auto"/>
      </w:divBdr>
    </w:div>
    <w:div w:id="938606699">
      <w:bodyDiv w:val="1"/>
      <w:marLeft w:val="0"/>
      <w:marRight w:val="0"/>
      <w:marTop w:val="0"/>
      <w:marBottom w:val="0"/>
      <w:divBdr>
        <w:top w:val="none" w:sz="0" w:space="0" w:color="auto"/>
        <w:left w:val="none" w:sz="0" w:space="0" w:color="auto"/>
        <w:bottom w:val="none" w:sz="0" w:space="0" w:color="auto"/>
        <w:right w:val="none" w:sz="0" w:space="0" w:color="auto"/>
      </w:divBdr>
    </w:div>
    <w:div w:id="993951060">
      <w:bodyDiv w:val="1"/>
      <w:marLeft w:val="0"/>
      <w:marRight w:val="0"/>
      <w:marTop w:val="0"/>
      <w:marBottom w:val="0"/>
      <w:divBdr>
        <w:top w:val="none" w:sz="0" w:space="0" w:color="auto"/>
        <w:left w:val="none" w:sz="0" w:space="0" w:color="auto"/>
        <w:bottom w:val="none" w:sz="0" w:space="0" w:color="auto"/>
        <w:right w:val="none" w:sz="0" w:space="0" w:color="auto"/>
      </w:divBdr>
    </w:div>
    <w:div w:id="1049261645">
      <w:bodyDiv w:val="1"/>
      <w:marLeft w:val="0"/>
      <w:marRight w:val="0"/>
      <w:marTop w:val="0"/>
      <w:marBottom w:val="0"/>
      <w:divBdr>
        <w:top w:val="none" w:sz="0" w:space="0" w:color="auto"/>
        <w:left w:val="none" w:sz="0" w:space="0" w:color="auto"/>
        <w:bottom w:val="none" w:sz="0" w:space="0" w:color="auto"/>
        <w:right w:val="none" w:sz="0" w:space="0" w:color="auto"/>
      </w:divBdr>
    </w:div>
    <w:div w:id="1073087908">
      <w:bodyDiv w:val="1"/>
      <w:marLeft w:val="0"/>
      <w:marRight w:val="0"/>
      <w:marTop w:val="0"/>
      <w:marBottom w:val="0"/>
      <w:divBdr>
        <w:top w:val="none" w:sz="0" w:space="0" w:color="auto"/>
        <w:left w:val="none" w:sz="0" w:space="0" w:color="auto"/>
        <w:bottom w:val="none" w:sz="0" w:space="0" w:color="auto"/>
        <w:right w:val="none" w:sz="0" w:space="0" w:color="auto"/>
      </w:divBdr>
    </w:div>
    <w:div w:id="1108089574">
      <w:bodyDiv w:val="1"/>
      <w:marLeft w:val="0"/>
      <w:marRight w:val="0"/>
      <w:marTop w:val="0"/>
      <w:marBottom w:val="0"/>
      <w:divBdr>
        <w:top w:val="none" w:sz="0" w:space="0" w:color="auto"/>
        <w:left w:val="none" w:sz="0" w:space="0" w:color="auto"/>
        <w:bottom w:val="none" w:sz="0" w:space="0" w:color="auto"/>
        <w:right w:val="none" w:sz="0" w:space="0" w:color="auto"/>
      </w:divBdr>
    </w:div>
    <w:div w:id="1282149809">
      <w:bodyDiv w:val="1"/>
      <w:marLeft w:val="0"/>
      <w:marRight w:val="0"/>
      <w:marTop w:val="0"/>
      <w:marBottom w:val="0"/>
      <w:divBdr>
        <w:top w:val="none" w:sz="0" w:space="0" w:color="auto"/>
        <w:left w:val="none" w:sz="0" w:space="0" w:color="auto"/>
        <w:bottom w:val="none" w:sz="0" w:space="0" w:color="auto"/>
        <w:right w:val="none" w:sz="0" w:space="0" w:color="auto"/>
      </w:divBdr>
    </w:div>
    <w:div w:id="1357998276">
      <w:bodyDiv w:val="1"/>
      <w:marLeft w:val="0"/>
      <w:marRight w:val="0"/>
      <w:marTop w:val="0"/>
      <w:marBottom w:val="0"/>
      <w:divBdr>
        <w:top w:val="none" w:sz="0" w:space="0" w:color="auto"/>
        <w:left w:val="none" w:sz="0" w:space="0" w:color="auto"/>
        <w:bottom w:val="none" w:sz="0" w:space="0" w:color="auto"/>
        <w:right w:val="none" w:sz="0" w:space="0" w:color="auto"/>
      </w:divBdr>
    </w:div>
    <w:div w:id="1485006431">
      <w:bodyDiv w:val="1"/>
      <w:marLeft w:val="0"/>
      <w:marRight w:val="0"/>
      <w:marTop w:val="0"/>
      <w:marBottom w:val="0"/>
      <w:divBdr>
        <w:top w:val="none" w:sz="0" w:space="0" w:color="auto"/>
        <w:left w:val="none" w:sz="0" w:space="0" w:color="auto"/>
        <w:bottom w:val="none" w:sz="0" w:space="0" w:color="auto"/>
        <w:right w:val="none" w:sz="0" w:space="0" w:color="auto"/>
      </w:divBdr>
    </w:div>
    <w:div w:id="1495224402">
      <w:bodyDiv w:val="1"/>
      <w:marLeft w:val="0"/>
      <w:marRight w:val="0"/>
      <w:marTop w:val="0"/>
      <w:marBottom w:val="0"/>
      <w:divBdr>
        <w:top w:val="none" w:sz="0" w:space="0" w:color="auto"/>
        <w:left w:val="none" w:sz="0" w:space="0" w:color="auto"/>
        <w:bottom w:val="none" w:sz="0" w:space="0" w:color="auto"/>
        <w:right w:val="none" w:sz="0" w:space="0" w:color="auto"/>
      </w:divBdr>
    </w:div>
    <w:div w:id="1649747109">
      <w:bodyDiv w:val="1"/>
      <w:marLeft w:val="0"/>
      <w:marRight w:val="0"/>
      <w:marTop w:val="0"/>
      <w:marBottom w:val="0"/>
      <w:divBdr>
        <w:top w:val="none" w:sz="0" w:space="0" w:color="auto"/>
        <w:left w:val="none" w:sz="0" w:space="0" w:color="auto"/>
        <w:bottom w:val="none" w:sz="0" w:space="0" w:color="auto"/>
        <w:right w:val="none" w:sz="0" w:space="0" w:color="auto"/>
      </w:divBdr>
    </w:div>
    <w:div w:id="1753427305">
      <w:bodyDiv w:val="1"/>
      <w:marLeft w:val="0"/>
      <w:marRight w:val="0"/>
      <w:marTop w:val="0"/>
      <w:marBottom w:val="0"/>
      <w:divBdr>
        <w:top w:val="none" w:sz="0" w:space="0" w:color="auto"/>
        <w:left w:val="none" w:sz="0" w:space="0" w:color="auto"/>
        <w:bottom w:val="none" w:sz="0" w:space="0" w:color="auto"/>
        <w:right w:val="none" w:sz="0" w:space="0" w:color="auto"/>
      </w:divBdr>
    </w:div>
    <w:div w:id="1753769568">
      <w:bodyDiv w:val="1"/>
      <w:marLeft w:val="0"/>
      <w:marRight w:val="0"/>
      <w:marTop w:val="0"/>
      <w:marBottom w:val="0"/>
      <w:divBdr>
        <w:top w:val="none" w:sz="0" w:space="0" w:color="auto"/>
        <w:left w:val="none" w:sz="0" w:space="0" w:color="auto"/>
        <w:bottom w:val="none" w:sz="0" w:space="0" w:color="auto"/>
        <w:right w:val="none" w:sz="0" w:space="0" w:color="auto"/>
      </w:divBdr>
    </w:div>
    <w:div w:id="1831288366">
      <w:bodyDiv w:val="1"/>
      <w:marLeft w:val="0"/>
      <w:marRight w:val="0"/>
      <w:marTop w:val="0"/>
      <w:marBottom w:val="0"/>
      <w:divBdr>
        <w:top w:val="none" w:sz="0" w:space="0" w:color="auto"/>
        <w:left w:val="none" w:sz="0" w:space="0" w:color="auto"/>
        <w:bottom w:val="none" w:sz="0" w:space="0" w:color="auto"/>
        <w:right w:val="none" w:sz="0" w:space="0" w:color="auto"/>
      </w:divBdr>
    </w:div>
    <w:div w:id="1833830288">
      <w:bodyDiv w:val="1"/>
      <w:marLeft w:val="0"/>
      <w:marRight w:val="0"/>
      <w:marTop w:val="0"/>
      <w:marBottom w:val="0"/>
      <w:divBdr>
        <w:top w:val="none" w:sz="0" w:space="0" w:color="auto"/>
        <w:left w:val="none" w:sz="0" w:space="0" w:color="auto"/>
        <w:bottom w:val="none" w:sz="0" w:space="0" w:color="auto"/>
        <w:right w:val="none" w:sz="0" w:space="0" w:color="auto"/>
      </w:divBdr>
    </w:div>
    <w:div w:id="1911307116">
      <w:bodyDiv w:val="1"/>
      <w:marLeft w:val="0"/>
      <w:marRight w:val="0"/>
      <w:marTop w:val="0"/>
      <w:marBottom w:val="0"/>
      <w:divBdr>
        <w:top w:val="none" w:sz="0" w:space="0" w:color="auto"/>
        <w:left w:val="none" w:sz="0" w:space="0" w:color="auto"/>
        <w:bottom w:val="none" w:sz="0" w:space="0" w:color="auto"/>
        <w:right w:val="none" w:sz="0" w:space="0" w:color="auto"/>
      </w:divBdr>
    </w:div>
    <w:div w:id="1928268505">
      <w:bodyDiv w:val="1"/>
      <w:marLeft w:val="0"/>
      <w:marRight w:val="0"/>
      <w:marTop w:val="0"/>
      <w:marBottom w:val="0"/>
      <w:divBdr>
        <w:top w:val="none" w:sz="0" w:space="0" w:color="auto"/>
        <w:left w:val="none" w:sz="0" w:space="0" w:color="auto"/>
        <w:bottom w:val="none" w:sz="0" w:space="0" w:color="auto"/>
        <w:right w:val="none" w:sz="0" w:space="0" w:color="auto"/>
      </w:divBdr>
    </w:div>
    <w:div w:id="198234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inera.atlassian.net/wiki/spaces/PU/pages/3353216812/Nationellt+Reservid" TargetMode="External"/><Relationship Id="rId26" Type="http://schemas.openxmlformats.org/officeDocument/2006/relationships/hyperlink" Target="https://www.scb.se/hitta-statistik/regional-statistik-och-kartor/regionala-indelningar/distrikt/" TargetMode="External"/><Relationship Id="rId39" Type="http://schemas.openxmlformats.org/officeDocument/2006/relationships/image" Target="media/image9.png"/><Relationship Id="rId21" Type="http://schemas.openxmlformats.org/officeDocument/2006/relationships/hyperlink" Target="https://trello.com/b/7eiw6xh4/patientens-aviseringar" TargetMode="External"/><Relationship Id="rId34" Type="http://schemas.openxmlformats.org/officeDocument/2006/relationships/image" Target="media/image5.png"/><Relationship Id="rId42" Type="http://schemas.openxmlformats.org/officeDocument/2006/relationships/image" Target="media/image12.png"/><Relationship Id="rId47" Type="http://schemas.openxmlformats.org/officeDocument/2006/relationships/footer" Target="footer1.xml"/><Relationship Id="rId50" Type="http://schemas.openxmlformats.org/officeDocument/2006/relationships/image" Target="media/image19.png"/><Relationship Id="rId55" Type="http://schemas.openxmlformats.org/officeDocument/2006/relationships/hyperlink" Target="http://www.hl7.org/fhir/valueset-identity-assuranceLevel.html" TargetMode="External"/><Relationship Id="rId63"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skatteverket.se/download/18.1657ce2817f5a993c3a84d8/1693563120781/Allm%C3%A4nBeskrivning.doc" TargetMode="External"/><Relationship Id="rId29" Type="http://schemas.openxmlformats.org/officeDocument/2006/relationships/hyperlink" Target="https://trello.com/b/3Q3OjItK/personuppgifter-kravforum" TargetMode="External"/><Relationship Id="rId11" Type="http://schemas.openxmlformats.org/officeDocument/2006/relationships/image" Target="media/image1.png"/><Relationship Id="rId24" Type="http://schemas.openxmlformats.org/officeDocument/2006/relationships/hyperlink" Target="https://www.inera.se/tjanster/personuppgiftstjansten/" TargetMode="External"/><Relationship Id="rId32" Type="http://schemas.openxmlformats.org/officeDocument/2006/relationships/image" Target="media/image4.png"/><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5.png"/><Relationship Id="rId53" Type="http://schemas.openxmlformats.org/officeDocument/2006/relationships/hyperlink" Target="https://confluence.cgiostersund.se/pages/viewpage.action?pageId=253562838" TargetMode="External"/><Relationship Id="rId58" Type="http://schemas.openxmlformats.org/officeDocument/2006/relationships/hyperlink" Target="https://www.hl7.org/fhir/valueset-contact-point-use.html" TargetMode="External"/><Relationship Id="rId5" Type="http://schemas.openxmlformats.org/officeDocument/2006/relationships/numbering" Target="numbering.xml"/><Relationship Id="rId61" Type="http://schemas.openxmlformats.org/officeDocument/2006/relationships/glossaryDocument" Target="glossary/document.xml"/><Relationship Id="rId19" Type="http://schemas.openxmlformats.org/officeDocument/2006/relationships/hyperlink" Target="https://bitbucket.org/rivta-domains/best-practice/src/master/" TargetMode="External"/><Relationship Id="rId14" Type="http://schemas.openxmlformats.org/officeDocument/2006/relationships/hyperlink" Target="https://inera.atlassian.net/wiki/spaces/OITOF/overview" TargetMode="External"/><Relationship Id="rId22" Type="http://schemas.openxmlformats.org/officeDocument/2006/relationships/hyperlink" Target="https://www.inera.se/tjanster/personuppgiftstjansten/" TargetMode="External"/><Relationship Id="rId27" Type="http://schemas.openxmlformats.org/officeDocument/2006/relationships/hyperlink" Target="https://inera.atlassian.net/wiki/spaces/PU/pages/3791683627/Kodverk+f+r+Utlandsadress-land" TargetMode="External"/><Relationship Id="rId30" Type="http://schemas.openxmlformats.org/officeDocument/2006/relationships/hyperlink" Target="https://trello.com/b/3Q3OjItK/personuppgifter-kravforum" TargetMode="External"/><Relationship Id="rId35" Type="http://schemas.openxmlformats.org/officeDocument/2006/relationships/image" Target="media/image6.png"/><Relationship Id="rId43" Type="http://schemas.openxmlformats.org/officeDocument/2006/relationships/image" Target="media/image13.png"/><Relationship Id="rId48" Type="http://schemas.openxmlformats.org/officeDocument/2006/relationships/footer" Target="footer2.xml"/><Relationship Id="rId56" Type="http://schemas.openxmlformats.org/officeDocument/2006/relationships/hyperlink" Target="https://www.hl7.org/fhir/valueset-contact-point-system.html" TargetMode="External"/><Relationship Id="rId8" Type="http://schemas.openxmlformats.org/officeDocument/2006/relationships/webSettings" Target="webSettings.xml"/><Relationship Id="rId51" Type="http://schemas.openxmlformats.org/officeDocument/2006/relationships/image" Target="media/image2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skatteverket.se/download/18.8cd61f61691938ed1ae23/1651653472599/na_TekniskBeskrivning.docx" TargetMode="External"/><Relationship Id="rId25" Type="http://schemas.openxmlformats.org/officeDocument/2006/relationships/hyperlink" Target="https://inera.atlassian.net/wiki/spaces/PNRFHAR/pages/282568677/Ramverk+f+r+hantering+av+reservidentiteter" TargetMode="External"/><Relationship Id="rId33" Type="http://schemas.openxmlformats.org/officeDocument/2006/relationships/hyperlink" Target="https://www.inera.se/kundservice/dokument-och-lankar/avtal/avtalsdokument-personuppgiftstjansten" TargetMode="External"/><Relationship Id="rId38" Type="http://schemas.openxmlformats.org/officeDocument/2006/relationships/image" Target="media/image8.png"/><Relationship Id="rId46" Type="http://schemas.openxmlformats.org/officeDocument/2006/relationships/header" Target="header1.xml"/><Relationship Id="rId59" Type="http://schemas.openxmlformats.org/officeDocument/2006/relationships/hyperlink" Target="https://inera.atlassian.net/wiki/spaces/SRFS/overview" TargetMode="External"/><Relationship Id="rId20" Type="http://schemas.openxmlformats.org/officeDocument/2006/relationships/hyperlink" Target="https://trello.com/b/3Q3OjItK/personuppgifter-kravforum" TargetMode="External"/><Relationship Id="rId41" Type="http://schemas.openxmlformats.org/officeDocument/2006/relationships/image" Target="media/image11.png"/><Relationship Id="rId54" Type="http://schemas.openxmlformats.org/officeDocument/2006/relationships/hyperlink" Target="https://inera.atlassian.net/wiki/spaces/SRFS/overview"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socialstyrelsen.se/kunskapsstod-och-regler/omraden/e-halsa/nationell-informationsstruktur/" TargetMode="External"/><Relationship Id="rId23" Type="http://schemas.openxmlformats.org/officeDocument/2006/relationships/hyperlink" Target="https://www.imy.se/verksamhet/dataskydd/" TargetMode="External"/><Relationship Id="rId28" Type="http://schemas.openxmlformats.org/officeDocument/2006/relationships/hyperlink" Target="https://trello.com/b/3Q3OjItK/personuppgifter-kravforum" TargetMode="External"/><Relationship Id="rId36" Type="http://schemas.openxmlformats.org/officeDocument/2006/relationships/hyperlink" Target="https://www.inera.se/kundservice/dokument-och-lankar/avtal/avtalsdokument-personuppgiftstjansten/" TargetMode="External"/><Relationship Id="rId49" Type="http://schemas.openxmlformats.org/officeDocument/2006/relationships/image" Target="media/image18.png"/><Relationship Id="rId57" Type="http://schemas.openxmlformats.org/officeDocument/2006/relationships/hyperlink" Target="https://inera.atlassian.net/wiki/spaces/SRFS/overview" TargetMode="External"/><Relationship Id="rId10" Type="http://schemas.openxmlformats.org/officeDocument/2006/relationships/endnotes" Target="endnotes.xml"/><Relationship Id="rId31" Type="http://schemas.openxmlformats.org/officeDocument/2006/relationships/hyperlink" Target="https://www4.skatteverket.se/rattsligvagledning/edition/2018.7/329108.html" TargetMode="External"/><Relationship Id="rId44" Type="http://schemas.openxmlformats.org/officeDocument/2006/relationships/image" Target="media/image14.png"/><Relationship Id="rId52" Type="http://schemas.openxmlformats.org/officeDocument/2006/relationships/hyperlink" Target="https://confluence.cgiostersund.se/pages/viewpage.action?pageId=253562838"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5C0C2A931474DF3B11D1E4DD9255BE4"/>
        <w:category>
          <w:name w:val="Allmänt"/>
          <w:gallery w:val="placeholder"/>
        </w:category>
        <w:types>
          <w:type w:val="bbPlcHdr"/>
        </w:types>
        <w:behaviors>
          <w:behavior w:val="content"/>
        </w:behaviors>
        <w:guid w:val="{5904822A-E4AF-4CFD-87FB-5839DC6A8C0F}"/>
      </w:docPartPr>
      <w:docPartBody>
        <w:p w:rsidR="00D47AD7" w:rsidRDefault="00D47AD7">
          <w:pPr>
            <w:pStyle w:val="C5C0C2A931474DF3B11D1E4DD9255BE4"/>
          </w:pPr>
          <w:r w:rsidRPr="0066768F">
            <w:rPr>
              <w:rStyle w:val="Platshllartext"/>
            </w:rPr>
            <w:t>Rubrik</w:t>
          </w:r>
        </w:p>
      </w:docPartBody>
    </w:docPart>
    <w:docPart>
      <w:docPartPr>
        <w:name w:val="39DF7ADE8A324C99A70E4C93B9C6265A"/>
        <w:category>
          <w:name w:val="Allmänt"/>
          <w:gallery w:val="placeholder"/>
        </w:category>
        <w:types>
          <w:type w:val="bbPlcHdr"/>
        </w:types>
        <w:behaviors>
          <w:behavior w:val="content"/>
        </w:behaviors>
        <w:guid w:val="{15CE56F7-4E60-4644-834A-90D55F2E8DB4}"/>
      </w:docPartPr>
      <w:docPartBody>
        <w:p w:rsidR="00D47AD7" w:rsidRDefault="00D47AD7">
          <w:pPr>
            <w:pStyle w:val="39DF7ADE8A324C99A70E4C93B9C6265A"/>
          </w:pPr>
          <w:r w:rsidRPr="0066768F">
            <w:rPr>
              <w:rStyle w:val="Platshllartext"/>
            </w:rPr>
            <w:t>Underrubrik</w:t>
          </w:r>
        </w:p>
      </w:docPartBody>
    </w:docPart>
    <w:docPart>
      <w:docPartPr>
        <w:name w:val="0A064A9D10924B76A37077AEA1BA4558"/>
        <w:category>
          <w:name w:val="Allmänt"/>
          <w:gallery w:val="placeholder"/>
        </w:category>
        <w:types>
          <w:type w:val="bbPlcHdr"/>
        </w:types>
        <w:behaviors>
          <w:behavior w:val="content"/>
        </w:behaviors>
        <w:guid w:val="{DBED9A1A-474A-4508-948D-8AF40F57FE28}"/>
      </w:docPartPr>
      <w:docPartBody>
        <w:p w:rsidR="00BA1A17" w:rsidRDefault="008879E8">
          <w:r w:rsidRPr="00BD7A72">
            <w:rPr>
              <w:rStyle w:val="Platshllartext"/>
            </w:rPr>
            <w:t>[Författare]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serif">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D7"/>
    <w:rsid w:val="0009430F"/>
    <w:rsid w:val="000D29CD"/>
    <w:rsid w:val="001011E8"/>
    <w:rsid w:val="00136CBB"/>
    <w:rsid w:val="001424E2"/>
    <w:rsid w:val="00182680"/>
    <w:rsid w:val="001C7850"/>
    <w:rsid w:val="0030679C"/>
    <w:rsid w:val="00356A71"/>
    <w:rsid w:val="00381AB2"/>
    <w:rsid w:val="00395FB2"/>
    <w:rsid w:val="003A3557"/>
    <w:rsid w:val="003B043A"/>
    <w:rsid w:val="00411298"/>
    <w:rsid w:val="00412849"/>
    <w:rsid w:val="00424C3F"/>
    <w:rsid w:val="00454AAC"/>
    <w:rsid w:val="00480E4F"/>
    <w:rsid w:val="004C2085"/>
    <w:rsid w:val="004C6262"/>
    <w:rsid w:val="004C6907"/>
    <w:rsid w:val="004D7A40"/>
    <w:rsid w:val="004E1616"/>
    <w:rsid w:val="004E7535"/>
    <w:rsid w:val="004F1A64"/>
    <w:rsid w:val="00501C20"/>
    <w:rsid w:val="00573629"/>
    <w:rsid w:val="005969CA"/>
    <w:rsid w:val="005C438D"/>
    <w:rsid w:val="00605E5D"/>
    <w:rsid w:val="00635AFA"/>
    <w:rsid w:val="00654467"/>
    <w:rsid w:val="006C3799"/>
    <w:rsid w:val="006C43DD"/>
    <w:rsid w:val="007106F3"/>
    <w:rsid w:val="007A169B"/>
    <w:rsid w:val="007A38C9"/>
    <w:rsid w:val="00841529"/>
    <w:rsid w:val="00860E42"/>
    <w:rsid w:val="0087747E"/>
    <w:rsid w:val="008879E8"/>
    <w:rsid w:val="008B4673"/>
    <w:rsid w:val="00987161"/>
    <w:rsid w:val="009D5BD1"/>
    <w:rsid w:val="009E2CFB"/>
    <w:rsid w:val="00A11AAF"/>
    <w:rsid w:val="00A52986"/>
    <w:rsid w:val="00A81858"/>
    <w:rsid w:val="00A93229"/>
    <w:rsid w:val="00AE5BD7"/>
    <w:rsid w:val="00B97CAD"/>
    <w:rsid w:val="00BA1A17"/>
    <w:rsid w:val="00C62595"/>
    <w:rsid w:val="00CB3B70"/>
    <w:rsid w:val="00CD56D7"/>
    <w:rsid w:val="00D15F90"/>
    <w:rsid w:val="00D218C8"/>
    <w:rsid w:val="00D23375"/>
    <w:rsid w:val="00D27A07"/>
    <w:rsid w:val="00D47AD7"/>
    <w:rsid w:val="00D561BB"/>
    <w:rsid w:val="00D70276"/>
    <w:rsid w:val="00D830A2"/>
    <w:rsid w:val="00D83194"/>
    <w:rsid w:val="00DC5AC5"/>
    <w:rsid w:val="00DF5295"/>
    <w:rsid w:val="00E16C3A"/>
    <w:rsid w:val="00E242F8"/>
    <w:rsid w:val="00E3075D"/>
    <w:rsid w:val="00E42C0E"/>
    <w:rsid w:val="00E6102C"/>
    <w:rsid w:val="00ED5CF3"/>
    <w:rsid w:val="00F27358"/>
    <w:rsid w:val="00F81194"/>
    <w:rsid w:val="00FA0D1D"/>
    <w:rsid w:val="00FC571F"/>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8879E8"/>
    <w:rPr>
      <w:color w:val="7F7F7F" w:themeColor="text1" w:themeTint="80"/>
      <w:bdr w:val="none" w:sz="0" w:space="0" w:color="auto"/>
      <w:shd w:val="clear" w:color="auto" w:fill="F0F0F0"/>
    </w:rPr>
  </w:style>
  <w:style w:type="paragraph" w:customStyle="1" w:styleId="C5C0C2A931474DF3B11D1E4DD9255BE4">
    <w:name w:val="C5C0C2A931474DF3B11D1E4DD9255BE4"/>
  </w:style>
  <w:style w:type="paragraph" w:customStyle="1" w:styleId="39DF7ADE8A324C99A70E4C93B9C6265A">
    <w:name w:val="39DF7ADE8A324C99A70E4C93B9C626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2a1a7d4-2885-4b70-a683-ef8c32a56762">
      <Terms xmlns="http://schemas.microsoft.com/office/infopath/2007/PartnerControls"/>
    </lcf76f155ced4ddcb4097134ff3c332f>
    <TaxCatchAll xmlns="1023b252-704b-42b5-882b-8eba8dce2739" xsi:nil="true"/>
    <SharedWithUsers xmlns="1023b252-704b-42b5-882b-8eba8dce2739">
      <UserInfo>
        <DisplayName>Blomberg Tobias</DisplayName>
        <AccountId>56</AccountId>
        <AccountType/>
      </UserInfo>
      <UserInfo>
        <DisplayName>Claesson Gustaf</DisplayName>
        <AccountId>46</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AACD4964A27AD640B5EACE07C3D0A3DF" ma:contentTypeVersion="15" ma:contentTypeDescription="Skapa ett nytt dokument." ma:contentTypeScope="" ma:versionID="77f913e383ae9313b3f43a5bb15c53d6">
  <xsd:schema xmlns:xsd="http://www.w3.org/2001/XMLSchema" xmlns:xs="http://www.w3.org/2001/XMLSchema" xmlns:p="http://schemas.microsoft.com/office/2006/metadata/properties" xmlns:ns2="02a1a7d4-2885-4b70-a683-ef8c32a56762" xmlns:ns3="1023b252-704b-42b5-882b-8eba8dce2739" targetNamespace="http://schemas.microsoft.com/office/2006/metadata/properties" ma:root="true" ma:fieldsID="8e2738327c03ab83eb35f6aee77b2561" ns2:_="" ns3:_="">
    <xsd:import namespace="02a1a7d4-2885-4b70-a683-ef8c32a56762"/>
    <xsd:import namespace="1023b252-704b-42b5-882b-8eba8dce2739"/>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a1a7d4-2885-4b70-a683-ef8c32a567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23b252-704b-42b5-882b-8eba8dce273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ad67b90-9860-4d37-bc99-e156223db30a}" ma:internalName="TaxCatchAll" ma:showField="CatchAllData" ma:web="1023b252-704b-42b5-882b-8eba8dce273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2.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02a1a7d4-2885-4b70-a683-ef8c32a56762"/>
    <ds:schemaRef ds:uri="1023b252-704b-42b5-882b-8eba8dce2739"/>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278BD3FD-80F4-4783-8AC4-D1FAC5C6D9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a1a7d4-2885-4b70-a683-ef8c32a56762"/>
    <ds:schemaRef ds:uri="1023b252-704b-42b5-882b-8eba8dce2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1815</TotalTime>
  <Pages>106</Pages>
  <Words>18183</Words>
  <Characters>96370</Characters>
  <Application>Microsoft Office Word</Application>
  <DocSecurity>0</DocSecurity>
  <Lines>803</Lines>
  <Paragraphs>228</Paragraphs>
  <ScaleCrop>false</ScaleCrop>
  <HeadingPairs>
    <vt:vector size="2" baseType="variant">
      <vt:variant>
        <vt:lpstr>Rubrik</vt:lpstr>
      </vt:variant>
      <vt:variant>
        <vt:i4>1</vt:i4>
      </vt:variant>
    </vt:vector>
  </HeadingPairs>
  <TitlesOfParts>
    <vt:vector size="1" baseType="lpstr">
      <vt:lpstr>Informations-specifikation för Personuppgifts-tjänsten</vt:lpstr>
    </vt:vector>
  </TitlesOfParts>
  <Company/>
  <LinksUpToDate>false</LinksUpToDate>
  <CharactersWithSpaces>114325</CharactersWithSpaces>
  <SharedDoc>false</SharedDoc>
  <HLinks>
    <vt:vector size="240" baseType="variant">
      <vt:variant>
        <vt:i4>3145838</vt:i4>
      </vt:variant>
      <vt:variant>
        <vt:i4>228</vt:i4>
      </vt:variant>
      <vt:variant>
        <vt:i4>0</vt:i4>
      </vt:variant>
      <vt:variant>
        <vt:i4>5</vt:i4>
      </vt:variant>
      <vt:variant>
        <vt:lpwstr>http://www.socialstyrelsen.se/klassificeringochkoder/diagnoskodericd-10</vt:lpwstr>
      </vt:variant>
      <vt:variant>
        <vt:lpwstr/>
      </vt:variant>
      <vt:variant>
        <vt:i4>2424936</vt:i4>
      </vt:variant>
      <vt:variant>
        <vt:i4>213</vt:i4>
      </vt:variant>
      <vt:variant>
        <vt:i4>0</vt:i4>
      </vt:variant>
      <vt:variant>
        <vt:i4>5</vt:i4>
      </vt:variant>
      <vt:variant>
        <vt:lpwstr>https://www.socialstyrelsen.se/kunskapsstod-och-regler/omraden/e-halsa/snomed-ct/snomed-ct-licens/</vt:lpwstr>
      </vt:variant>
      <vt:variant>
        <vt:lpwstr/>
      </vt:variant>
      <vt:variant>
        <vt:i4>4063340</vt:i4>
      </vt:variant>
      <vt:variant>
        <vt:i4>210</vt:i4>
      </vt:variant>
      <vt:variant>
        <vt:i4>0</vt:i4>
      </vt:variant>
      <vt:variant>
        <vt:i4>5</vt:i4>
      </vt:variant>
      <vt:variant>
        <vt:lpwstr>http://browser.ihtsdotools.org/</vt:lpwstr>
      </vt:variant>
      <vt:variant>
        <vt:lpwstr/>
      </vt:variant>
      <vt:variant>
        <vt:i4>2162811</vt:i4>
      </vt:variant>
      <vt:variant>
        <vt:i4>207</vt:i4>
      </vt:variant>
      <vt:variant>
        <vt:i4>0</vt:i4>
      </vt:variant>
      <vt:variant>
        <vt:i4>5</vt:i4>
      </vt:variant>
      <vt:variant>
        <vt:lpwstr>http://termbank.socialstyrelsen.se/</vt:lpwstr>
      </vt:variant>
      <vt:variant>
        <vt:lpwstr/>
      </vt:variant>
      <vt:variant>
        <vt:i4>983119</vt:i4>
      </vt:variant>
      <vt:variant>
        <vt:i4>204</vt:i4>
      </vt:variant>
      <vt:variant>
        <vt:i4>0</vt:i4>
      </vt:variant>
      <vt:variant>
        <vt:i4>5</vt:i4>
      </vt:variant>
      <vt:variant>
        <vt:lpwstr>https://riv-ta.atlassian.net/wiki/spaces/KINT/pages/270532953/Kodverk+i+nationella+tj+nsteplattformen</vt:lpwstr>
      </vt:variant>
      <vt:variant>
        <vt:lpwstr/>
      </vt:variant>
      <vt:variant>
        <vt:i4>5046340</vt:i4>
      </vt:variant>
      <vt:variant>
        <vt:i4>201</vt:i4>
      </vt:variant>
      <vt:variant>
        <vt:i4>0</vt:i4>
      </vt:variant>
      <vt:variant>
        <vt:i4>5</vt:i4>
      </vt:variant>
      <vt:variant>
        <vt:lpwstr>https://informationsstruktur.socialstyrelsen.se/</vt:lpwstr>
      </vt:variant>
      <vt:variant>
        <vt:lpwstr/>
      </vt:variant>
      <vt:variant>
        <vt:i4>1179743</vt:i4>
      </vt:variant>
      <vt:variant>
        <vt:i4>198</vt:i4>
      </vt:variant>
      <vt:variant>
        <vt:i4>0</vt:i4>
      </vt:variant>
      <vt:variant>
        <vt:i4>5</vt:i4>
      </vt:variant>
      <vt:variant>
        <vt:lpwstr>http://rivta.se/</vt:lpwstr>
      </vt:variant>
      <vt:variant>
        <vt:lpwstr/>
      </vt:variant>
      <vt:variant>
        <vt:i4>1114175</vt:i4>
      </vt:variant>
      <vt:variant>
        <vt:i4>191</vt:i4>
      </vt:variant>
      <vt:variant>
        <vt:i4>0</vt:i4>
      </vt:variant>
      <vt:variant>
        <vt:i4>5</vt:i4>
      </vt:variant>
      <vt:variant>
        <vt:lpwstr/>
      </vt:variant>
      <vt:variant>
        <vt:lpwstr>_Toc129353247</vt:lpwstr>
      </vt:variant>
      <vt:variant>
        <vt:i4>1114175</vt:i4>
      </vt:variant>
      <vt:variant>
        <vt:i4>185</vt:i4>
      </vt:variant>
      <vt:variant>
        <vt:i4>0</vt:i4>
      </vt:variant>
      <vt:variant>
        <vt:i4>5</vt:i4>
      </vt:variant>
      <vt:variant>
        <vt:lpwstr/>
      </vt:variant>
      <vt:variant>
        <vt:lpwstr>_Toc129353246</vt:lpwstr>
      </vt:variant>
      <vt:variant>
        <vt:i4>1114175</vt:i4>
      </vt:variant>
      <vt:variant>
        <vt:i4>179</vt:i4>
      </vt:variant>
      <vt:variant>
        <vt:i4>0</vt:i4>
      </vt:variant>
      <vt:variant>
        <vt:i4>5</vt:i4>
      </vt:variant>
      <vt:variant>
        <vt:lpwstr/>
      </vt:variant>
      <vt:variant>
        <vt:lpwstr>_Toc129353245</vt:lpwstr>
      </vt:variant>
      <vt:variant>
        <vt:i4>1114175</vt:i4>
      </vt:variant>
      <vt:variant>
        <vt:i4>173</vt:i4>
      </vt:variant>
      <vt:variant>
        <vt:i4>0</vt:i4>
      </vt:variant>
      <vt:variant>
        <vt:i4>5</vt:i4>
      </vt:variant>
      <vt:variant>
        <vt:lpwstr/>
      </vt:variant>
      <vt:variant>
        <vt:lpwstr>_Toc129353244</vt:lpwstr>
      </vt:variant>
      <vt:variant>
        <vt:i4>1114175</vt:i4>
      </vt:variant>
      <vt:variant>
        <vt:i4>167</vt:i4>
      </vt:variant>
      <vt:variant>
        <vt:i4>0</vt:i4>
      </vt:variant>
      <vt:variant>
        <vt:i4>5</vt:i4>
      </vt:variant>
      <vt:variant>
        <vt:lpwstr/>
      </vt:variant>
      <vt:variant>
        <vt:lpwstr>_Toc129353243</vt:lpwstr>
      </vt:variant>
      <vt:variant>
        <vt:i4>1114175</vt:i4>
      </vt:variant>
      <vt:variant>
        <vt:i4>161</vt:i4>
      </vt:variant>
      <vt:variant>
        <vt:i4>0</vt:i4>
      </vt:variant>
      <vt:variant>
        <vt:i4>5</vt:i4>
      </vt:variant>
      <vt:variant>
        <vt:lpwstr/>
      </vt:variant>
      <vt:variant>
        <vt:lpwstr>_Toc129353242</vt:lpwstr>
      </vt:variant>
      <vt:variant>
        <vt:i4>1114175</vt:i4>
      </vt:variant>
      <vt:variant>
        <vt:i4>155</vt:i4>
      </vt:variant>
      <vt:variant>
        <vt:i4>0</vt:i4>
      </vt:variant>
      <vt:variant>
        <vt:i4>5</vt:i4>
      </vt:variant>
      <vt:variant>
        <vt:lpwstr/>
      </vt:variant>
      <vt:variant>
        <vt:lpwstr>_Toc129353241</vt:lpwstr>
      </vt:variant>
      <vt:variant>
        <vt:i4>1114175</vt:i4>
      </vt:variant>
      <vt:variant>
        <vt:i4>149</vt:i4>
      </vt:variant>
      <vt:variant>
        <vt:i4>0</vt:i4>
      </vt:variant>
      <vt:variant>
        <vt:i4>5</vt:i4>
      </vt:variant>
      <vt:variant>
        <vt:lpwstr/>
      </vt:variant>
      <vt:variant>
        <vt:lpwstr>_Toc129353240</vt:lpwstr>
      </vt:variant>
      <vt:variant>
        <vt:i4>1441855</vt:i4>
      </vt:variant>
      <vt:variant>
        <vt:i4>143</vt:i4>
      </vt:variant>
      <vt:variant>
        <vt:i4>0</vt:i4>
      </vt:variant>
      <vt:variant>
        <vt:i4>5</vt:i4>
      </vt:variant>
      <vt:variant>
        <vt:lpwstr/>
      </vt:variant>
      <vt:variant>
        <vt:lpwstr>_Toc129353239</vt:lpwstr>
      </vt:variant>
      <vt:variant>
        <vt:i4>1441855</vt:i4>
      </vt:variant>
      <vt:variant>
        <vt:i4>137</vt:i4>
      </vt:variant>
      <vt:variant>
        <vt:i4>0</vt:i4>
      </vt:variant>
      <vt:variant>
        <vt:i4>5</vt:i4>
      </vt:variant>
      <vt:variant>
        <vt:lpwstr/>
      </vt:variant>
      <vt:variant>
        <vt:lpwstr>_Toc129353238</vt:lpwstr>
      </vt:variant>
      <vt:variant>
        <vt:i4>1441855</vt:i4>
      </vt:variant>
      <vt:variant>
        <vt:i4>131</vt:i4>
      </vt:variant>
      <vt:variant>
        <vt:i4>0</vt:i4>
      </vt:variant>
      <vt:variant>
        <vt:i4>5</vt:i4>
      </vt:variant>
      <vt:variant>
        <vt:lpwstr/>
      </vt:variant>
      <vt:variant>
        <vt:lpwstr>_Toc129353237</vt:lpwstr>
      </vt:variant>
      <vt:variant>
        <vt:i4>1441855</vt:i4>
      </vt:variant>
      <vt:variant>
        <vt:i4>125</vt:i4>
      </vt:variant>
      <vt:variant>
        <vt:i4>0</vt:i4>
      </vt:variant>
      <vt:variant>
        <vt:i4>5</vt:i4>
      </vt:variant>
      <vt:variant>
        <vt:lpwstr/>
      </vt:variant>
      <vt:variant>
        <vt:lpwstr>_Toc129353236</vt:lpwstr>
      </vt:variant>
      <vt:variant>
        <vt:i4>1441855</vt:i4>
      </vt:variant>
      <vt:variant>
        <vt:i4>119</vt:i4>
      </vt:variant>
      <vt:variant>
        <vt:i4>0</vt:i4>
      </vt:variant>
      <vt:variant>
        <vt:i4>5</vt:i4>
      </vt:variant>
      <vt:variant>
        <vt:lpwstr/>
      </vt:variant>
      <vt:variant>
        <vt:lpwstr>_Toc129353235</vt:lpwstr>
      </vt:variant>
      <vt:variant>
        <vt:i4>1441855</vt:i4>
      </vt:variant>
      <vt:variant>
        <vt:i4>113</vt:i4>
      </vt:variant>
      <vt:variant>
        <vt:i4>0</vt:i4>
      </vt:variant>
      <vt:variant>
        <vt:i4>5</vt:i4>
      </vt:variant>
      <vt:variant>
        <vt:lpwstr/>
      </vt:variant>
      <vt:variant>
        <vt:lpwstr>_Toc129353234</vt:lpwstr>
      </vt:variant>
      <vt:variant>
        <vt:i4>1441855</vt:i4>
      </vt:variant>
      <vt:variant>
        <vt:i4>107</vt:i4>
      </vt:variant>
      <vt:variant>
        <vt:i4>0</vt:i4>
      </vt:variant>
      <vt:variant>
        <vt:i4>5</vt:i4>
      </vt:variant>
      <vt:variant>
        <vt:lpwstr/>
      </vt:variant>
      <vt:variant>
        <vt:lpwstr>_Toc129353233</vt:lpwstr>
      </vt:variant>
      <vt:variant>
        <vt:i4>1441855</vt:i4>
      </vt:variant>
      <vt:variant>
        <vt:i4>101</vt:i4>
      </vt:variant>
      <vt:variant>
        <vt:i4>0</vt:i4>
      </vt:variant>
      <vt:variant>
        <vt:i4>5</vt:i4>
      </vt:variant>
      <vt:variant>
        <vt:lpwstr/>
      </vt:variant>
      <vt:variant>
        <vt:lpwstr>_Toc129353232</vt:lpwstr>
      </vt:variant>
      <vt:variant>
        <vt:i4>1441855</vt:i4>
      </vt:variant>
      <vt:variant>
        <vt:i4>95</vt:i4>
      </vt:variant>
      <vt:variant>
        <vt:i4>0</vt:i4>
      </vt:variant>
      <vt:variant>
        <vt:i4>5</vt:i4>
      </vt:variant>
      <vt:variant>
        <vt:lpwstr/>
      </vt:variant>
      <vt:variant>
        <vt:lpwstr>_Toc129353231</vt:lpwstr>
      </vt:variant>
      <vt:variant>
        <vt:i4>1441855</vt:i4>
      </vt:variant>
      <vt:variant>
        <vt:i4>89</vt:i4>
      </vt:variant>
      <vt:variant>
        <vt:i4>0</vt:i4>
      </vt:variant>
      <vt:variant>
        <vt:i4>5</vt:i4>
      </vt:variant>
      <vt:variant>
        <vt:lpwstr/>
      </vt:variant>
      <vt:variant>
        <vt:lpwstr>_Toc129353230</vt:lpwstr>
      </vt:variant>
      <vt:variant>
        <vt:i4>1507391</vt:i4>
      </vt:variant>
      <vt:variant>
        <vt:i4>83</vt:i4>
      </vt:variant>
      <vt:variant>
        <vt:i4>0</vt:i4>
      </vt:variant>
      <vt:variant>
        <vt:i4>5</vt:i4>
      </vt:variant>
      <vt:variant>
        <vt:lpwstr/>
      </vt:variant>
      <vt:variant>
        <vt:lpwstr>_Toc129353229</vt:lpwstr>
      </vt:variant>
      <vt:variant>
        <vt:i4>1507391</vt:i4>
      </vt:variant>
      <vt:variant>
        <vt:i4>77</vt:i4>
      </vt:variant>
      <vt:variant>
        <vt:i4>0</vt:i4>
      </vt:variant>
      <vt:variant>
        <vt:i4>5</vt:i4>
      </vt:variant>
      <vt:variant>
        <vt:lpwstr/>
      </vt:variant>
      <vt:variant>
        <vt:lpwstr>_Toc129353228</vt:lpwstr>
      </vt:variant>
      <vt:variant>
        <vt:i4>1507391</vt:i4>
      </vt:variant>
      <vt:variant>
        <vt:i4>71</vt:i4>
      </vt:variant>
      <vt:variant>
        <vt:i4>0</vt:i4>
      </vt:variant>
      <vt:variant>
        <vt:i4>5</vt:i4>
      </vt:variant>
      <vt:variant>
        <vt:lpwstr/>
      </vt:variant>
      <vt:variant>
        <vt:lpwstr>_Toc129353227</vt:lpwstr>
      </vt:variant>
      <vt:variant>
        <vt:i4>1507391</vt:i4>
      </vt:variant>
      <vt:variant>
        <vt:i4>65</vt:i4>
      </vt:variant>
      <vt:variant>
        <vt:i4>0</vt:i4>
      </vt:variant>
      <vt:variant>
        <vt:i4>5</vt:i4>
      </vt:variant>
      <vt:variant>
        <vt:lpwstr/>
      </vt:variant>
      <vt:variant>
        <vt:lpwstr>_Toc129353226</vt:lpwstr>
      </vt:variant>
      <vt:variant>
        <vt:i4>1507391</vt:i4>
      </vt:variant>
      <vt:variant>
        <vt:i4>59</vt:i4>
      </vt:variant>
      <vt:variant>
        <vt:i4>0</vt:i4>
      </vt:variant>
      <vt:variant>
        <vt:i4>5</vt:i4>
      </vt:variant>
      <vt:variant>
        <vt:lpwstr/>
      </vt:variant>
      <vt:variant>
        <vt:lpwstr>_Toc129353225</vt:lpwstr>
      </vt:variant>
      <vt:variant>
        <vt:i4>1507391</vt:i4>
      </vt:variant>
      <vt:variant>
        <vt:i4>53</vt:i4>
      </vt:variant>
      <vt:variant>
        <vt:i4>0</vt:i4>
      </vt:variant>
      <vt:variant>
        <vt:i4>5</vt:i4>
      </vt:variant>
      <vt:variant>
        <vt:lpwstr/>
      </vt:variant>
      <vt:variant>
        <vt:lpwstr>_Toc129353224</vt:lpwstr>
      </vt:variant>
      <vt:variant>
        <vt:i4>1507391</vt:i4>
      </vt:variant>
      <vt:variant>
        <vt:i4>47</vt:i4>
      </vt:variant>
      <vt:variant>
        <vt:i4>0</vt:i4>
      </vt:variant>
      <vt:variant>
        <vt:i4>5</vt:i4>
      </vt:variant>
      <vt:variant>
        <vt:lpwstr/>
      </vt:variant>
      <vt:variant>
        <vt:lpwstr>_Toc129353223</vt:lpwstr>
      </vt:variant>
      <vt:variant>
        <vt:i4>1507391</vt:i4>
      </vt:variant>
      <vt:variant>
        <vt:i4>41</vt:i4>
      </vt:variant>
      <vt:variant>
        <vt:i4>0</vt:i4>
      </vt:variant>
      <vt:variant>
        <vt:i4>5</vt:i4>
      </vt:variant>
      <vt:variant>
        <vt:lpwstr/>
      </vt:variant>
      <vt:variant>
        <vt:lpwstr>_Toc129353222</vt:lpwstr>
      </vt:variant>
      <vt:variant>
        <vt:i4>1507391</vt:i4>
      </vt:variant>
      <vt:variant>
        <vt:i4>35</vt:i4>
      </vt:variant>
      <vt:variant>
        <vt:i4>0</vt:i4>
      </vt:variant>
      <vt:variant>
        <vt:i4>5</vt:i4>
      </vt:variant>
      <vt:variant>
        <vt:lpwstr/>
      </vt:variant>
      <vt:variant>
        <vt:lpwstr>_Toc129353221</vt:lpwstr>
      </vt:variant>
      <vt:variant>
        <vt:i4>1507391</vt:i4>
      </vt:variant>
      <vt:variant>
        <vt:i4>29</vt:i4>
      </vt:variant>
      <vt:variant>
        <vt:i4>0</vt:i4>
      </vt:variant>
      <vt:variant>
        <vt:i4>5</vt:i4>
      </vt:variant>
      <vt:variant>
        <vt:lpwstr/>
      </vt:variant>
      <vt:variant>
        <vt:lpwstr>_Toc129353220</vt:lpwstr>
      </vt:variant>
      <vt:variant>
        <vt:i4>1310783</vt:i4>
      </vt:variant>
      <vt:variant>
        <vt:i4>23</vt:i4>
      </vt:variant>
      <vt:variant>
        <vt:i4>0</vt:i4>
      </vt:variant>
      <vt:variant>
        <vt:i4>5</vt:i4>
      </vt:variant>
      <vt:variant>
        <vt:lpwstr/>
      </vt:variant>
      <vt:variant>
        <vt:lpwstr>_Toc129353219</vt:lpwstr>
      </vt:variant>
      <vt:variant>
        <vt:i4>1310783</vt:i4>
      </vt:variant>
      <vt:variant>
        <vt:i4>17</vt:i4>
      </vt:variant>
      <vt:variant>
        <vt:i4>0</vt:i4>
      </vt:variant>
      <vt:variant>
        <vt:i4>5</vt:i4>
      </vt:variant>
      <vt:variant>
        <vt:lpwstr/>
      </vt:variant>
      <vt:variant>
        <vt:lpwstr>_Toc129353218</vt:lpwstr>
      </vt:variant>
      <vt:variant>
        <vt:i4>1310783</vt:i4>
      </vt:variant>
      <vt:variant>
        <vt:i4>11</vt:i4>
      </vt:variant>
      <vt:variant>
        <vt:i4>0</vt:i4>
      </vt:variant>
      <vt:variant>
        <vt:i4>5</vt:i4>
      </vt:variant>
      <vt:variant>
        <vt:lpwstr/>
      </vt:variant>
      <vt:variant>
        <vt:lpwstr>_Toc129353217</vt:lpwstr>
      </vt:variant>
      <vt:variant>
        <vt:i4>1310783</vt:i4>
      </vt:variant>
      <vt:variant>
        <vt:i4>5</vt:i4>
      </vt:variant>
      <vt:variant>
        <vt:i4>0</vt:i4>
      </vt:variant>
      <vt:variant>
        <vt:i4>5</vt:i4>
      </vt:variant>
      <vt:variant>
        <vt:lpwstr/>
      </vt:variant>
      <vt:variant>
        <vt:lpwstr>_Toc129353216</vt:lpwstr>
      </vt:variant>
      <vt:variant>
        <vt:i4>1572896</vt:i4>
      </vt:variant>
      <vt:variant>
        <vt:i4>0</vt:i4>
      </vt:variant>
      <vt:variant>
        <vt:i4>0</vt:i4>
      </vt:variant>
      <vt:variant>
        <vt:i4>5</vt:i4>
      </vt:variant>
      <vt:variant>
        <vt:lpwstr>http://rivta.se/documents/ARK_0023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Informations-specifikation för Personuppgifts-tjänsten</dc:title>
  <dc:subject>Version: 5.1                             2024-11-28</dc:subject>
  <dc:creator>Jimmy Fridh</dc:creator>
  <cp:keywords/>
  <dc:description/>
  <cp:lastModifiedBy>Fridh Jimmy</cp:lastModifiedBy>
  <cp:revision>47</cp:revision>
  <cp:lastPrinted>2019-02-17T07:06:00Z</cp:lastPrinted>
  <dcterms:created xsi:type="dcterms:W3CDTF">2023-11-15T18:10:00Z</dcterms:created>
  <dcterms:modified xsi:type="dcterms:W3CDTF">2024-11-28T12:49:00Z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0x010100AACD4964A27AD640B5EACE07C3D0A3DF</vt:lpwstr>
  </property>
  <property fmtid="{D5CDD505-2E9C-101B-9397-08002B2CF9AE}" pid="3" name="Order">
    <vt:r8>33400</vt:r8>
  </property>
  <property fmtid="{D5CDD505-2E9C-101B-9397-08002B2CF9AE}" pid="4" name="MediaServiceImageTags">
    <vt:lpwstr/>
  </property>
</Properties>
</file>